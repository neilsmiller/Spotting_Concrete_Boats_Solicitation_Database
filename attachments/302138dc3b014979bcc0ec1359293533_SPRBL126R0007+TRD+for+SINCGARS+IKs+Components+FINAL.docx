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038C1" w14:textId="77777777" w:rsidR="007D0C44" w:rsidRDefault="007D0C44">
      <w:pPr>
        <w:rPr>
          <w:color w:val="FF0000"/>
        </w:rPr>
      </w:pPr>
      <w:bookmarkStart w:id="0" w:name="_Toc292520420"/>
      <w:bookmarkStart w:id="1" w:name="_Toc292520492"/>
      <w:bookmarkStart w:id="2" w:name="_Toc292523485"/>
      <w:bookmarkStart w:id="3" w:name="_Toc292617028"/>
    </w:p>
    <w:p w14:paraId="754F669F" w14:textId="77777777" w:rsidR="00CC305B" w:rsidRPr="00CF5E43" w:rsidRDefault="00CC305B">
      <w:pPr>
        <w:rPr>
          <w:color w:val="00B050"/>
        </w:rPr>
      </w:pPr>
    </w:p>
    <w:p w14:paraId="64C74EE4" w14:textId="77777777" w:rsidR="00837A5C" w:rsidRPr="00837A5C" w:rsidRDefault="00837A5C"/>
    <w:p w14:paraId="4D2A6D8C" w14:textId="77777777" w:rsidR="00837A5C" w:rsidRPr="00837A5C" w:rsidRDefault="00837A5C"/>
    <w:p w14:paraId="6FB98333" w14:textId="77777777" w:rsidR="00837A5C" w:rsidRPr="00837A5C" w:rsidRDefault="00837A5C"/>
    <w:p w14:paraId="3AEB3895" w14:textId="77777777" w:rsidR="00837A5C" w:rsidRPr="00837A5C" w:rsidRDefault="00837A5C"/>
    <w:p w14:paraId="6CE68C1C" w14:textId="77777777" w:rsidR="00837A5C" w:rsidRPr="00837A5C" w:rsidRDefault="00837A5C"/>
    <w:p w14:paraId="639A0229" w14:textId="77777777" w:rsidR="00837A5C" w:rsidRPr="00837A5C" w:rsidRDefault="00837A5C"/>
    <w:p w14:paraId="2651BFA1" w14:textId="77777777" w:rsidR="00837A5C" w:rsidRPr="00837A5C" w:rsidRDefault="00837A5C"/>
    <w:p w14:paraId="29314A13" w14:textId="77777777" w:rsidR="00837A5C" w:rsidRPr="00837A5C" w:rsidRDefault="00837A5C"/>
    <w:p w14:paraId="62F3726C" w14:textId="77777777" w:rsidR="00837A5C" w:rsidRDefault="00837A5C"/>
    <w:p w14:paraId="307989EE" w14:textId="77777777" w:rsidR="00837A5C" w:rsidRDefault="00837A5C" w:rsidP="00837A5C">
      <w:pPr>
        <w:jc w:val="center"/>
        <w:rPr>
          <w:b/>
        </w:rPr>
      </w:pPr>
      <w:r>
        <w:rPr>
          <w:b/>
        </w:rPr>
        <w:t xml:space="preserve">TECHNICAL </w:t>
      </w:r>
      <w:r w:rsidR="009D5429">
        <w:rPr>
          <w:b/>
        </w:rPr>
        <w:t>REQUIREMENTS</w:t>
      </w:r>
    </w:p>
    <w:p w14:paraId="3F28597B" w14:textId="77777777" w:rsidR="00CC305B" w:rsidRDefault="00CC305B" w:rsidP="00837A5C">
      <w:pPr>
        <w:jc w:val="center"/>
        <w:rPr>
          <w:b/>
        </w:rPr>
      </w:pPr>
    </w:p>
    <w:p w14:paraId="7A2F2762" w14:textId="77777777" w:rsidR="001843AA" w:rsidRDefault="001843AA" w:rsidP="001843AA">
      <w:pPr>
        <w:jc w:val="center"/>
        <w:rPr>
          <w:b/>
        </w:rPr>
      </w:pPr>
      <w:r>
        <w:rPr>
          <w:b/>
        </w:rPr>
        <w:t xml:space="preserve">FOR </w:t>
      </w:r>
    </w:p>
    <w:p w14:paraId="43C6A5DE" w14:textId="77777777" w:rsidR="00CC305B" w:rsidRDefault="00CC305B" w:rsidP="001843AA">
      <w:pPr>
        <w:jc w:val="center"/>
        <w:rPr>
          <w:b/>
        </w:rPr>
      </w:pPr>
    </w:p>
    <w:p w14:paraId="2DCAAB44" w14:textId="732C6DDB" w:rsidR="00CC305B" w:rsidRDefault="00CC305B" w:rsidP="00CC305B">
      <w:pPr>
        <w:jc w:val="center"/>
        <w:rPr>
          <w:b/>
        </w:rPr>
      </w:pPr>
      <w:r>
        <w:rPr>
          <w:b/>
        </w:rPr>
        <w:t>SPRBL1-26-R-0007:</w:t>
      </w:r>
    </w:p>
    <w:p w14:paraId="68BBD75E" w14:textId="77777777" w:rsidR="00CC305B" w:rsidRDefault="00CC305B" w:rsidP="00CC305B">
      <w:pPr>
        <w:jc w:val="center"/>
        <w:rPr>
          <w:b/>
        </w:rPr>
      </w:pPr>
    </w:p>
    <w:p w14:paraId="4A21A13E" w14:textId="5E429BFB" w:rsidR="00CC305B" w:rsidRDefault="00CC305B" w:rsidP="00CC305B">
      <w:pPr>
        <w:jc w:val="center"/>
        <w:rPr>
          <w:b/>
          <w:bCs/>
          <w:caps/>
          <w:color w:val="000000" w:themeColor="text1"/>
        </w:rPr>
      </w:pPr>
      <w:r>
        <w:rPr>
          <w:b/>
        </w:rPr>
        <w:t xml:space="preserve">5-YEAR </w:t>
      </w:r>
      <w:r w:rsidRPr="003D31D5">
        <w:rPr>
          <w:b/>
          <w:bCs/>
          <w:caps/>
          <w:color w:val="000000" w:themeColor="text1"/>
        </w:rPr>
        <w:t>INDEFINITE DELIVERY INDEFINITE QUANTITY (IDIQ)</w:t>
      </w:r>
    </w:p>
    <w:p w14:paraId="7D91989A" w14:textId="77777777" w:rsidR="00CC305B" w:rsidRDefault="00CC305B" w:rsidP="00CC305B">
      <w:pPr>
        <w:jc w:val="center"/>
        <w:rPr>
          <w:b/>
          <w:bCs/>
          <w:caps/>
          <w:color w:val="000000" w:themeColor="text1"/>
        </w:rPr>
      </w:pPr>
    </w:p>
    <w:p w14:paraId="4BA32286" w14:textId="28FA1916" w:rsidR="00CC305B" w:rsidRDefault="00CC305B" w:rsidP="00CC305B">
      <w:pPr>
        <w:jc w:val="center"/>
        <w:rPr>
          <w:b/>
        </w:rPr>
      </w:pPr>
      <w:r>
        <w:rPr>
          <w:b/>
          <w:bCs/>
          <w:caps/>
          <w:color w:val="000000" w:themeColor="text1"/>
        </w:rPr>
        <w:t>IN SUPPORT OF THE</w:t>
      </w:r>
    </w:p>
    <w:p w14:paraId="7E06D2EF" w14:textId="77777777" w:rsidR="001843AA" w:rsidRPr="004B7DE3" w:rsidRDefault="001843AA" w:rsidP="001843AA">
      <w:pPr>
        <w:jc w:val="center"/>
        <w:rPr>
          <w:b/>
        </w:rPr>
      </w:pPr>
    </w:p>
    <w:p w14:paraId="66D7103C" w14:textId="77777777" w:rsidR="001843AA" w:rsidRPr="00A24C92" w:rsidRDefault="001843AA" w:rsidP="001843AA">
      <w:pPr>
        <w:jc w:val="center"/>
        <w:rPr>
          <w:b/>
          <w:szCs w:val="24"/>
        </w:rPr>
      </w:pPr>
      <w:r>
        <w:rPr>
          <w:b/>
          <w:szCs w:val="24"/>
        </w:rPr>
        <w:t xml:space="preserve">ACQUISITION OF </w:t>
      </w:r>
      <w:r w:rsidRPr="00A24C92">
        <w:rPr>
          <w:b/>
          <w:szCs w:val="24"/>
        </w:rPr>
        <w:t xml:space="preserve">SINCGARS </w:t>
      </w:r>
      <w:r>
        <w:rPr>
          <w:b/>
          <w:szCs w:val="24"/>
        </w:rPr>
        <w:t>INSTALLATION KITS (IKS) AND THE ASSOCIATED COMPONENTS</w:t>
      </w:r>
    </w:p>
    <w:p w14:paraId="3A0D280F" w14:textId="77777777" w:rsidR="00695545" w:rsidRPr="00837A5C" w:rsidRDefault="00695545" w:rsidP="00837A5C">
      <w:pPr>
        <w:jc w:val="center"/>
        <w:rPr>
          <w:b/>
        </w:rPr>
      </w:pPr>
    </w:p>
    <w:p w14:paraId="25C6A436" w14:textId="77777777" w:rsidR="0066537B" w:rsidRDefault="0066537B" w:rsidP="00837A5C">
      <w:pPr>
        <w:jc w:val="center"/>
        <w:rPr>
          <w:rFonts w:ascii="Arial" w:hAnsi="Arial"/>
          <w:b/>
        </w:rPr>
      </w:pPr>
    </w:p>
    <w:p w14:paraId="50968083" w14:textId="77777777" w:rsidR="0066537B" w:rsidRDefault="0066537B" w:rsidP="00837A5C">
      <w:pPr>
        <w:jc w:val="center"/>
        <w:rPr>
          <w:rFonts w:ascii="Arial" w:hAnsi="Arial"/>
          <w:b/>
        </w:rPr>
      </w:pPr>
    </w:p>
    <w:p w14:paraId="38CCF3B6" w14:textId="77777777" w:rsidR="0066537B" w:rsidRDefault="0066537B" w:rsidP="00837A5C">
      <w:pPr>
        <w:jc w:val="center"/>
        <w:rPr>
          <w:rFonts w:ascii="Arial" w:hAnsi="Arial"/>
          <w:b/>
        </w:rPr>
      </w:pPr>
    </w:p>
    <w:p w14:paraId="29AE69F4" w14:textId="77777777" w:rsidR="00566DC9" w:rsidRDefault="00566DC9">
      <w:pPr>
        <w:rPr>
          <w:rFonts w:ascii="Arial" w:hAnsi="Arial"/>
          <w:b/>
        </w:rPr>
      </w:pPr>
      <w:r>
        <w:rPr>
          <w:rFonts w:ascii="Arial" w:hAnsi="Arial"/>
          <w:b/>
        </w:rPr>
        <w:br w:type="page"/>
      </w:r>
    </w:p>
    <w:p w14:paraId="23239181" w14:textId="77777777" w:rsidR="00566DC9" w:rsidRPr="0005209F" w:rsidRDefault="00566DC9" w:rsidP="00566DC9">
      <w:pPr>
        <w:jc w:val="center"/>
        <w:rPr>
          <w:b/>
        </w:rPr>
      </w:pPr>
      <w:r w:rsidRPr="0005209F">
        <w:rPr>
          <w:b/>
        </w:rPr>
        <w:lastRenderedPageBreak/>
        <w:t>VERSION REVISIONS</w:t>
      </w:r>
    </w:p>
    <w:p w14:paraId="2691CFDE" w14:textId="77777777" w:rsidR="00566DC9" w:rsidRPr="0005209F" w:rsidRDefault="00566DC9" w:rsidP="00566DC9">
      <w:pPr>
        <w:jc w:val="center"/>
        <w:rPr>
          <w:b/>
        </w:rPr>
      </w:pPr>
    </w:p>
    <w:tbl>
      <w:tblPr>
        <w:tblStyle w:val="TableGrid"/>
        <w:tblW w:w="0" w:type="auto"/>
        <w:tblLook w:val="04A0" w:firstRow="1" w:lastRow="0" w:firstColumn="1" w:lastColumn="0" w:noHBand="0" w:noVBand="1"/>
      </w:tblPr>
      <w:tblGrid>
        <w:gridCol w:w="1296"/>
        <w:gridCol w:w="5754"/>
        <w:gridCol w:w="3740"/>
      </w:tblGrid>
      <w:tr w:rsidR="0005209F" w:rsidRPr="0005209F" w14:paraId="66092C59" w14:textId="77777777" w:rsidTr="0011717C">
        <w:tc>
          <w:tcPr>
            <w:tcW w:w="1296" w:type="dxa"/>
          </w:tcPr>
          <w:p w14:paraId="42E02E7F" w14:textId="77777777" w:rsidR="00566DC9" w:rsidRPr="0005209F" w:rsidRDefault="00566DC9" w:rsidP="0011717C">
            <w:pPr>
              <w:rPr>
                <w:b/>
                <w:sz w:val="20"/>
              </w:rPr>
            </w:pPr>
            <w:r w:rsidRPr="0005209F">
              <w:rPr>
                <w:b/>
                <w:sz w:val="20"/>
              </w:rPr>
              <w:t>Version</w:t>
            </w:r>
          </w:p>
        </w:tc>
        <w:tc>
          <w:tcPr>
            <w:tcW w:w="5754" w:type="dxa"/>
          </w:tcPr>
          <w:p w14:paraId="2D64967B" w14:textId="77777777" w:rsidR="00566DC9" w:rsidRPr="0005209F" w:rsidRDefault="00566DC9" w:rsidP="0011717C">
            <w:pPr>
              <w:rPr>
                <w:b/>
                <w:sz w:val="20"/>
              </w:rPr>
            </w:pPr>
            <w:r w:rsidRPr="0005209F">
              <w:rPr>
                <w:b/>
                <w:sz w:val="20"/>
              </w:rPr>
              <w:t>Added/Deleted</w:t>
            </w:r>
          </w:p>
        </w:tc>
        <w:tc>
          <w:tcPr>
            <w:tcW w:w="3740" w:type="dxa"/>
          </w:tcPr>
          <w:p w14:paraId="06EDA615" w14:textId="77777777" w:rsidR="00566DC9" w:rsidRPr="0005209F" w:rsidRDefault="00566DC9" w:rsidP="0011717C">
            <w:pPr>
              <w:rPr>
                <w:b/>
                <w:sz w:val="20"/>
              </w:rPr>
            </w:pPr>
            <w:r w:rsidRPr="0005209F">
              <w:rPr>
                <w:b/>
                <w:sz w:val="20"/>
              </w:rPr>
              <w:t>Reason</w:t>
            </w:r>
          </w:p>
        </w:tc>
      </w:tr>
      <w:tr w:rsidR="0005209F" w:rsidRPr="0005209F" w14:paraId="6563FC92" w14:textId="77777777" w:rsidTr="0011717C">
        <w:tc>
          <w:tcPr>
            <w:tcW w:w="1296" w:type="dxa"/>
          </w:tcPr>
          <w:p w14:paraId="08F73F6E" w14:textId="77777777" w:rsidR="00566DC9" w:rsidRPr="0005209F" w:rsidRDefault="00566DC9" w:rsidP="0011717C">
            <w:pPr>
              <w:rPr>
                <w:sz w:val="20"/>
              </w:rPr>
            </w:pPr>
            <w:r w:rsidRPr="0005209F">
              <w:rPr>
                <w:sz w:val="20"/>
              </w:rPr>
              <w:t>24 Jun 2015</w:t>
            </w:r>
          </w:p>
        </w:tc>
        <w:tc>
          <w:tcPr>
            <w:tcW w:w="5754" w:type="dxa"/>
          </w:tcPr>
          <w:p w14:paraId="1049246C" w14:textId="4C6B2D65" w:rsidR="00566DC9" w:rsidRPr="0005209F" w:rsidRDefault="00566DC9" w:rsidP="0011717C">
            <w:pPr>
              <w:rPr>
                <w:sz w:val="20"/>
              </w:rPr>
            </w:pPr>
            <w:r w:rsidRPr="0005209F">
              <w:rPr>
                <w:sz w:val="20"/>
              </w:rPr>
              <w:t>Added</w:t>
            </w:r>
            <w:r w:rsidR="0005209F" w:rsidRPr="0005209F">
              <w:rPr>
                <w:sz w:val="20"/>
              </w:rPr>
              <w:t>: Version</w:t>
            </w:r>
            <w:r w:rsidRPr="0005209F">
              <w:rPr>
                <w:sz w:val="20"/>
              </w:rPr>
              <w:t xml:space="preserve"> Revision table for future use</w:t>
            </w:r>
          </w:p>
        </w:tc>
        <w:tc>
          <w:tcPr>
            <w:tcW w:w="3740" w:type="dxa"/>
          </w:tcPr>
          <w:p w14:paraId="61070552" w14:textId="77777777" w:rsidR="00566DC9" w:rsidRPr="0005209F" w:rsidRDefault="00566DC9" w:rsidP="0011717C">
            <w:pPr>
              <w:rPr>
                <w:sz w:val="20"/>
              </w:rPr>
            </w:pPr>
          </w:p>
        </w:tc>
      </w:tr>
      <w:tr w:rsidR="0005209F" w:rsidRPr="0005209F" w14:paraId="5994FA40" w14:textId="77777777" w:rsidTr="0011717C">
        <w:tc>
          <w:tcPr>
            <w:tcW w:w="1296" w:type="dxa"/>
          </w:tcPr>
          <w:p w14:paraId="47DD4874" w14:textId="77777777" w:rsidR="00566DC9" w:rsidRPr="0005209F" w:rsidRDefault="00973600" w:rsidP="0011717C">
            <w:pPr>
              <w:rPr>
                <w:sz w:val="20"/>
              </w:rPr>
            </w:pPr>
            <w:r w:rsidRPr="0005209F">
              <w:rPr>
                <w:sz w:val="20"/>
              </w:rPr>
              <w:t>09 Mar 2016</w:t>
            </w:r>
          </w:p>
        </w:tc>
        <w:tc>
          <w:tcPr>
            <w:tcW w:w="5754" w:type="dxa"/>
          </w:tcPr>
          <w:p w14:paraId="0F3154B3" w14:textId="77777777" w:rsidR="00566DC9" w:rsidRPr="0005209F" w:rsidRDefault="00973600" w:rsidP="0011717C">
            <w:pPr>
              <w:rPr>
                <w:sz w:val="20"/>
              </w:rPr>
            </w:pPr>
            <w:r w:rsidRPr="0005209F">
              <w:rPr>
                <w:sz w:val="20"/>
              </w:rPr>
              <w:t>Add: Contract Security Requirements section</w:t>
            </w:r>
          </w:p>
        </w:tc>
        <w:tc>
          <w:tcPr>
            <w:tcW w:w="3740" w:type="dxa"/>
          </w:tcPr>
          <w:p w14:paraId="728B003C" w14:textId="77777777" w:rsidR="00566DC9" w:rsidRPr="0005209F" w:rsidRDefault="00973600" w:rsidP="0011717C">
            <w:pPr>
              <w:rPr>
                <w:sz w:val="20"/>
              </w:rPr>
            </w:pPr>
            <w:r w:rsidRPr="0005209F">
              <w:rPr>
                <w:sz w:val="20"/>
              </w:rPr>
              <w:t>APG G-2 Army Security Office policy.</w:t>
            </w:r>
          </w:p>
        </w:tc>
      </w:tr>
      <w:tr w:rsidR="0005209F" w:rsidRPr="0005209F" w14:paraId="2D0BEC74" w14:textId="77777777" w:rsidTr="0011717C">
        <w:tc>
          <w:tcPr>
            <w:tcW w:w="1296" w:type="dxa"/>
          </w:tcPr>
          <w:p w14:paraId="43515E37" w14:textId="77777777" w:rsidR="0011717C" w:rsidRPr="0005209F" w:rsidRDefault="00B92419" w:rsidP="00B92419">
            <w:pPr>
              <w:rPr>
                <w:sz w:val="20"/>
              </w:rPr>
            </w:pPr>
            <w:r w:rsidRPr="0005209F">
              <w:rPr>
                <w:sz w:val="20"/>
              </w:rPr>
              <w:t>22</w:t>
            </w:r>
            <w:r w:rsidR="0011717C" w:rsidRPr="0005209F">
              <w:rPr>
                <w:sz w:val="20"/>
              </w:rPr>
              <w:t xml:space="preserve"> </w:t>
            </w:r>
            <w:r w:rsidR="005D5E32" w:rsidRPr="0005209F">
              <w:rPr>
                <w:sz w:val="20"/>
              </w:rPr>
              <w:t>Jun</w:t>
            </w:r>
            <w:r w:rsidR="0011717C" w:rsidRPr="0005209F">
              <w:rPr>
                <w:sz w:val="20"/>
              </w:rPr>
              <w:t xml:space="preserve"> 2017</w:t>
            </w:r>
          </w:p>
        </w:tc>
        <w:tc>
          <w:tcPr>
            <w:tcW w:w="5754" w:type="dxa"/>
          </w:tcPr>
          <w:p w14:paraId="23982C37" w14:textId="77777777" w:rsidR="0011717C" w:rsidRPr="0005209F" w:rsidRDefault="007F42AD" w:rsidP="007F42AD">
            <w:pPr>
              <w:rPr>
                <w:sz w:val="20"/>
              </w:rPr>
            </w:pPr>
            <w:r w:rsidRPr="0005209F">
              <w:rPr>
                <w:sz w:val="20"/>
              </w:rPr>
              <w:t>Revise “Obsolescence Reporting” to “</w:t>
            </w:r>
            <w:r w:rsidR="00CF7B90" w:rsidRPr="0005209F">
              <w:rPr>
                <w:sz w:val="20"/>
              </w:rPr>
              <w:t>Obsolescence</w:t>
            </w:r>
            <w:r w:rsidR="0011717C" w:rsidRPr="0005209F">
              <w:rPr>
                <w:sz w:val="20"/>
              </w:rPr>
              <w:t xml:space="preserve"> Management / Obsolete Components and Materials</w:t>
            </w:r>
            <w:r w:rsidRPr="0005209F">
              <w:rPr>
                <w:sz w:val="20"/>
              </w:rPr>
              <w:t>” and added requirements</w:t>
            </w:r>
          </w:p>
        </w:tc>
        <w:tc>
          <w:tcPr>
            <w:tcW w:w="3740" w:type="dxa"/>
          </w:tcPr>
          <w:p w14:paraId="1FE4F15B" w14:textId="77777777" w:rsidR="0011717C" w:rsidRPr="0005209F" w:rsidRDefault="0011717C" w:rsidP="0011717C">
            <w:pPr>
              <w:rPr>
                <w:sz w:val="20"/>
              </w:rPr>
            </w:pPr>
            <w:r w:rsidRPr="0005209F">
              <w:rPr>
                <w:sz w:val="20"/>
              </w:rPr>
              <w:t>To address Army request to include obsolescence management in all acquisitions.</w:t>
            </w:r>
          </w:p>
        </w:tc>
      </w:tr>
      <w:tr w:rsidR="0005209F" w:rsidRPr="0005209F" w14:paraId="51F94D75" w14:textId="77777777" w:rsidTr="0011717C">
        <w:tc>
          <w:tcPr>
            <w:tcW w:w="1296" w:type="dxa"/>
          </w:tcPr>
          <w:p w14:paraId="3D7AE10D" w14:textId="7A6C8349" w:rsidR="00566DC9" w:rsidRPr="0005209F" w:rsidRDefault="00A97756" w:rsidP="0011717C">
            <w:pPr>
              <w:rPr>
                <w:sz w:val="20"/>
              </w:rPr>
            </w:pPr>
            <w:r w:rsidRPr="0005209F">
              <w:rPr>
                <w:sz w:val="20"/>
              </w:rPr>
              <w:t>2021 Mar 19</w:t>
            </w:r>
          </w:p>
        </w:tc>
        <w:tc>
          <w:tcPr>
            <w:tcW w:w="5754" w:type="dxa"/>
          </w:tcPr>
          <w:p w14:paraId="4BAC553E" w14:textId="77777777" w:rsidR="00566DC9" w:rsidRPr="0005209F" w:rsidRDefault="00A97756" w:rsidP="0011717C">
            <w:pPr>
              <w:rPr>
                <w:sz w:val="20"/>
              </w:rPr>
            </w:pPr>
            <w:r w:rsidRPr="0005209F">
              <w:rPr>
                <w:sz w:val="20"/>
              </w:rPr>
              <w:t>Revised: Packaging, Wood Packing Material</w:t>
            </w:r>
          </w:p>
          <w:p w14:paraId="6420C2E6" w14:textId="77777777" w:rsidR="00A97756" w:rsidRPr="0005209F" w:rsidRDefault="00A97756" w:rsidP="00A97756">
            <w:pPr>
              <w:rPr>
                <w:sz w:val="20"/>
              </w:rPr>
            </w:pPr>
            <w:r w:rsidRPr="0005209F">
              <w:rPr>
                <w:sz w:val="20"/>
              </w:rPr>
              <w:t>Delete: DLAD 52.247-9012 Requirements for Treatment of Wood Packaging Material (WPM).</w:t>
            </w:r>
          </w:p>
          <w:p w14:paraId="2E18916E" w14:textId="4CEFD6F9" w:rsidR="00A97756" w:rsidRPr="0005209F" w:rsidRDefault="00A97756" w:rsidP="0011717C">
            <w:pPr>
              <w:rPr>
                <w:sz w:val="20"/>
              </w:rPr>
            </w:pPr>
            <w:r w:rsidRPr="0005209F">
              <w:rPr>
                <w:sz w:val="20"/>
              </w:rPr>
              <w:t>Add: DLAD T/Q Requirement RP001 DLA Packaging Requirements for Procurement, which includes requirements for treatment of wood packaging material.</w:t>
            </w:r>
          </w:p>
        </w:tc>
        <w:tc>
          <w:tcPr>
            <w:tcW w:w="3740" w:type="dxa"/>
          </w:tcPr>
          <w:p w14:paraId="56EA4DBB" w14:textId="6940E4D6" w:rsidR="00A97756" w:rsidRPr="0005209F" w:rsidRDefault="00A97756" w:rsidP="00A97756">
            <w:pPr>
              <w:rPr>
                <w:sz w:val="20"/>
              </w:rPr>
            </w:pPr>
            <w:r w:rsidRPr="0005209F">
              <w:rPr>
                <w:sz w:val="20"/>
              </w:rPr>
              <w:t xml:space="preserve">DLAD 52.247-9012 Requirements for Treatment of Wood Packaging Material (WPM) </w:t>
            </w:r>
            <w:r w:rsidR="0005209F" w:rsidRPr="0005209F">
              <w:rPr>
                <w:sz w:val="20"/>
              </w:rPr>
              <w:t>are</w:t>
            </w:r>
            <w:r w:rsidRPr="0005209F">
              <w:rPr>
                <w:sz w:val="20"/>
              </w:rPr>
              <w:t xml:space="preserve"> obsolete.</w:t>
            </w:r>
          </w:p>
          <w:p w14:paraId="7F8FFD67" w14:textId="77777777" w:rsidR="00566DC9" w:rsidRPr="0005209F" w:rsidRDefault="00566DC9" w:rsidP="0011717C">
            <w:pPr>
              <w:rPr>
                <w:sz w:val="20"/>
              </w:rPr>
            </w:pPr>
          </w:p>
        </w:tc>
      </w:tr>
      <w:tr w:rsidR="0005209F" w:rsidRPr="0005209F" w14:paraId="55E8E7EE" w14:textId="77777777" w:rsidTr="0011717C">
        <w:tc>
          <w:tcPr>
            <w:tcW w:w="1296" w:type="dxa"/>
          </w:tcPr>
          <w:p w14:paraId="641D50DA" w14:textId="2E575B93" w:rsidR="00566DC9" w:rsidRPr="0005209F" w:rsidRDefault="00DC49D6" w:rsidP="0011717C">
            <w:pPr>
              <w:rPr>
                <w:sz w:val="20"/>
              </w:rPr>
            </w:pPr>
            <w:r w:rsidRPr="0005209F">
              <w:rPr>
                <w:sz w:val="20"/>
              </w:rPr>
              <w:t>2021 Dec 17</w:t>
            </w:r>
          </w:p>
        </w:tc>
        <w:tc>
          <w:tcPr>
            <w:tcW w:w="5754" w:type="dxa"/>
          </w:tcPr>
          <w:p w14:paraId="35D0AD33" w14:textId="77777777" w:rsidR="00566DC9" w:rsidRPr="0005209F" w:rsidRDefault="00A13EDD" w:rsidP="0011717C">
            <w:pPr>
              <w:rPr>
                <w:sz w:val="20"/>
              </w:rPr>
            </w:pPr>
            <w:r w:rsidRPr="0005209F">
              <w:rPr>
                <w:sz w:val="20"/>
              </w:rPr>
              <w:t>Revised: Obsol</w:t>
            </w:r>
            <w:r w:rsidR="005021F5" w:rsidRPr="0005209F">
              <w:rPr>
                <w:sz w:val="20"/>
              </w:rPr>
              <w:t>escence Management / Obsolete Components and Materials:</w:t>
            </w:r>
          </w:p>
          <w:p w14:paraId="30537D78" w14:textId="74DA40E4" w:rsidR="005021F5" w:rsidRPr="0005209F" w:rsidRDefault="005021F5" w:rsidP="0011717C">
            <w:pPr>
              <w:rPr>
                <w:sz w:val="20"/>
              </w:rPr>
            </w:pPr>
            <w:r w:rsidRPr="0005209F">
              <w:rPr>
                <w:sz w:val="20"/>
              </w:rPr>
              <w:t xml:space="preserve">Added “DMSMS” to </w:t>
            </w:r>
            <w:r w:rsidR="00DF0D18" w:rsidRPr="0005209F">
              <w:rPr>
                <w:sz w:val="20"/>
              </w:rPr>
              <w:t>sub-</w:t>
            </w:r>
            <w:r w:rsidRPr="0005209F">
              <w:rPr>
                <w:sz w:val="20"/>
              </w:rPr>
              <w:t>section title.</w:t>
            </w:r>
          </w:p>
          <w:p w14:paraId="4E969F23" w14:textId="77777777" w:rsidR="005021F5" w:rsidRPr="0005209F" w:rsidRDefault="005021F5" w:rsidP="0011717C">
            <w:pPr>
              <w:rPr>
                <w:sz w:val="20"/>
              </w:rPr>
            </w:pPr>
            <w:r w:rsidRPr="0005209F">
              <w:rPr>
                <w:sz w:val="20"/>
              </w:rPr>
              <w:t xml:space="preserve">Added </w:t>
            </w:r>
            <w:r w:rsidR="00BF4AB8" w:rsidRPr="0005209F">
              <w:rPr>
                <w:sz w:val="20"/>
              </w:rPr>
              <w:t>two Reminder statements.</w:t>
            </w:r>
          </w:p>
          <w:p w14:paraId="2C51A113" w14:textId="77777777" w:rsidR="00BF4AB8" w:rsidRPr="0005209F" w:rsidRDefault="00BF4AB8" w:rsidP="0011717C">
            <w:pPr>
              <w:rPr>
                <w:sz w:val="20"/>
              </w:rPr>
            </w:pPr>
          </w:p>
          <w:p w14:paraId="53B3A2BF" w14:textId="25E63A9E" w:rsidR="00BF4AB8" w:rsidRPr="0005209F" w:rsidRDefault="00BF4AB8" w:rsidP="0011717C">
            <w:pPr>
              <w:rPr>
                <w:sz w:val="20"/>
              </w:rPr>
            </w:pPr>
            <w:r w:rsidRPr="0005209F">
              <w:rPr>
                <w:sz w:val="20"/>
              </w:rPr>
              <w:t>Added new section: Total Asse</w:t>
            </w:r>
            <w:r w:rsidR="00537230" w:rsidRPr="0005209F">
              <w:rPr>
                <w:sz w:val="20"/>
              </w:rPr>
              <w:t>t Visibility-Contractor (TAV-C)</w:t>
            </w:r>
          </w:p>
        </w:tc>
        <w:tc>
          <w:tcPr>
            <w:tcW w:w="3740" w:type="dxa"/>
          </w:tcPr>
          <w:p w14:paraId="2D775447" w14:textId="77777777" w:rsidR="00566DC9" w:rsidRPr="0005209F" w:rsidRDefault="00566DC9" w:rsidP="0011717C">
            <w:pPr>
              <w:rPr>
                <w:sz w:val="20"/>
              </w:rPr>
            </w:pPr>
          </w:p>
        </w:tc>
      </w:tr>
      <w:tr w:rsidR="0005209F" w:rsidRPr="0005209F" w14:paraId="79AD28B7" w14:textId="77777777" w:rsidTr="0011717C">
        <w:tc>
          <w:tcPr>
            <w:tcW w:w="1296" w:type="dxa"/>
          </w:tcPr>
          <w:p w14:paraId="49A11352" w14:textId="0BCECA26" w:rsidR="00063537" w:rsidRPr="0005209F" w:rsidRDefault="00063537" w:rsidP="0011717C">
            <w:pPr>
              <w:rPr>
                <w:sz w:val="20"/>
              </w:rPr>
            </w:pPr>
            <w:r w:rsidRPr="0005209F">
              <w:rPr>
                <w:sz w:val="20"/>
              </w:rPr>
              <w:t>2022 Dec 13</w:t>
            </w:r>
          </w:p>
        </w:tc>
        <w:tc>
          <w:tcPr>
            <w:tcW w:w="5754" w:type="dxa"/>
          </w:tcPr>
          <w:p w14:paraId="3AE98AF3" w14:textId="51C7EE64" w:rsidR="00063537" w:rsidRPr="0005209F" w:rsidRDefault="00063537" w:rsidP="0011717C">
            <w:pPr>
              <w:rPr>
                <w:sz w:val="20"/>
              </w:rPr>
            </w:pPr>
            <w:r w:rsidRPr="0005209F">
              <w:rPr>
                <w:sz w:val="20"/>
              </w:rPr>
              <w:t>Add</w:t>
            </w:r>
            <w:r w:rsidR="002416CD" w:rsidRPr="0005209F">
              <w:rPr>
                <w:sz w:val="20"/>
              </w:rPr>
              <w:t>ed</w:t>
            </w:r>
            <w:r w:rsidRPr="0005209F">
              <w:rPr>
                <w:sz w:val="20"/>
              </w:rPr>
              <w:t xml:space="preserve"> CDRL</w:t>
            </w:r>
            <w:r w:rsidR="00E223E2" w:rsidRPr="0005209F">
              <w:rPr>
                <w:sz w:val="20"/>
              </w:rPr>
              <w:t>(s)</w:t>
            </w:r>
            <w:r w:rsidRPr="0005209F">
              <w:rPr>
                <w:sz w:val="20"/>
              </w:rPr>
              <w:t xml:space="preserve"> Signature Page.</w:t>
            </w:r>
          </w:p>
          <w:p w14:paraId="7E116531" w14:textId="58B4731A" w:rsidR="007F0249" w:rsidRPr="0005209F" w:rsidRDefault="007F0249" w:rsidP="0011717C">
            <w:pPr>
              <w:rPr>
                <w:sz w:val="20"/>
              </w:rPr>
            </w:pPr>
            <w:r w:rsidRPr="0005209F">
              <w:rPr>
                <w:sz w:val="20"/>
              </w:rPr>
              <w:t>Revise KO/KS Instructions on CDRL page.</w:t>
            </w:r>
          </w:p>
          <w:p w14:paraId="436F00BD" w14:textId="44E2B069" w:rsidR="00063537" w:rsidRPr="0005209F" w:rsidRDefault="002416CD" w:rsidP="0011717C">
            <w:pPr>
              <w:rPr>
                <w:sz w:val="20"/>
              </w:rPr>
            </w:pPr>
            <w:r w:rsidRPr="0005209F">
              <w:rPr>
                <w:sz w:val="20"/>
              </w:rPr>
              <w:t>Revised footer to only cover page.</w:t>
            </w:r>
          </w:p>
        </w:tc>
        <w:tc>
          <w:tcPr>
            <w:tcW w:w="3740" w:type="dxa"/>
          </w:tcPr>
          <w:p w14:paraId="147C253C" w14:textId="406238A4" w:rsidR="00B75881" w:rsidRPr="0005209F" w:rsidRDefault="00B75881" w:rsidP="00806A89">
            <w:pPr>
              <w:rPr>
                <w:sz w:val="20"/>
              </w:rPr>
            </w:pPr>
            <w:r w:rsidRPr="0005209F">
              <w:rPr>
                <w:sz w:val="20"/>
              </w:rPr>
              <w:t>Remove requirement to sign each individual CDRL.</w:t>
            </w:r>
            <w:r w:rsidR="001D7990" w:rsidRPr="0005209F">
              <w:rPr>
                <w:sz w:val="20"/>
              </w:rPr>
              <w:t xml:space="preserve"> </w:t>
            </w:r>
          </w:p>
        </w:tc>
      </w:tr>
      <w:tr w:rsidR="0005209F" w:rsidRPr="0005209F" w14:paraId="7194C74E" w14:textId="77777777" w:rsidTr="0011717C">
        <w:tc>
          <w:tcPr>
            <w:tcW w:w="1296" w:type="dxa"/>
          </w:tcPr>
          <w:p w14:paraId="6F0C82A7" w14:textId="3A458637" w:rsidR="002110D1" w:rsidRPr="0005209F" w:rsidRDefault="002110D1" w:rsidP="0011717C">
            <w:pPr>
              <w:rPr>
                <w:sz w:val="20"/>
              </w:rPr>
            </w:pPr>
            <w:r w:rsidRPr="0005209F">
              <w:rPr>
                <w:sz w:val="20"/>
              </w:rPr>
              <w:t xml:space="preserve">2023 May </w:t>
            </w:r>
            <w:r w:rsidR="005D3489" w:rsidRPr="0005209F">
              <w:rPr>
                <w:sz w:val="20"/>
              </w:rPr>
              <w:t>02</w:t>
            </w:r>
          </w:p>
          <w:p w14:paraId="36A4BB17" w14:textId="183AAD2C" w:rsidR="002110D1" w:rsidRPr="0005209F" w:rsidRDefault="002110D1" w:rsidP="0011717C">
            <w:pPr>
              <w:rPr>
                <w:sz w:val="20"/>
              </w:rPr>
            </w:pPr>
          </w:p>
        </w:tc>
        <w:tc>
          <w:tcPr>
            <w:tcW w:w="5754" w:type="dxa"/>
          </w:tcPr>
          <w:p w14:paraId="2E9EF90B" w14:textId="77777777" w:rsidR="002110D1" w:rsidRPr="0005209F" w:rsidRDefault="002110D1" w:rsidP="0011717C">
            <w:pPr>
              <w:rPr>
                <w:sz w:val="20"/>
              </w:rPr>
            </w:pPr>
            <w:r w:rsidRPr="0005209F">
              <w:rPr>
                <w:sz w:val="20"/>
              </w:rPr>
              <w:t xml:space="preserve">Add </w:t>
            </w:r>
            <w:r w:rsidR="00486353" w:rsidRPr="0005209F">
              <w:rPr>
                <w:sz w:val="20"/>
              </w:rPr>
              <w:t>Configuration Baseline additional text.</w:t>
            </w:r>
          </w:p>
          <w:p w14:paraId="19C4A097" w14:textId="77777777" w:rsidR="00486353" w:rsidRPr="0005209F" w:rsidRDefault="00486353" w:rsidP="0011717C">
            <w:pPr>
              <w:rPr>
                <w:sz w:val="20"/>
              </w:rPr>
            </w:pPr>
            <w:r w:rsidRPr="0005209F">
              <w:rPr>
                <w:sz w:val="20"/>
              </w:rPr>
              <w:t xml:space="preserve">Add </w:t>
            </w:r>
            <w:r w:rsidR="004D38C3" w:rsidRPr="0005209F">
              <w:rPr>
                <w:sz w:val="20"/>
              </w:rPr>
              <w:t>Obsolescence Management additional text</w:t>
            </w:r>
            <w:r w:rsidR="00753F40" w:rsidRPr="0005209F">
              <w:rPr>
                <w:sz w:val="20"/>
              </w:rPr>
              <w:t>.</w:t>
            </w:r>
          </w:p>
          <w:p w14:paraId="406F3A7B" w14:textId="77777777" w:rsidR="00753F40" w:rsidRPr="0005209F" w:rsidRDefault="00753F40" w:rsidP="0011717C">
            <w:pPr>
              <w:rPr>
                <w:sz w:val="20"/>
              </w:rPr>
            </w:pPr>
            <w:r w:rsidRPr="0005209F">
              <w:rPr>
                <w:sz w:val="20"/>
              </w:rPr>
              <w:t>Add additional notes for CDRLs.</w:t>
            </w:r>
          </w:p>
          <w:p w14:paraId="68AA2683" w14:textId="7AF8D164" w:rsidR="00753F40" w:rsidRPr="0005209F" w:rsidRDefault="00753F40" w:rsidP="0011717C">
            <w:pPr>
              <w:rPr>
                <w:sz w:val="20"/>
              </w:rPr>
            </w:pPr>
            <w:r w:rsidRPr="0005209F">
              <w:rPr>
                <w:sz w:val="20"/>
              </w:rPr>
              <w:t xml:space="preserve">Change </w:t>
            </w:r>
            <w:r w:rsidR="00C202ED" w:rsidRPr="0005209F">
              <w:rPr>
                <w:sz w:val="20"/>
              </w:rPr>
              <w:t>Item Manager (</w:t>
            </w:r>
            <w:r w:rsidR="004A21BC" w:rsidRPr="0005209F">
              <w:rPr>
                <w:sz w:val="20"/>
              </w:rPr>
              <w:t>SP</w:t>
            </w:r>
            <w:r w:rsidR="00C202ED" w:rsidRPr="0005209F">
              <w:rPr>
                <w:sz w:val="20"/>
              </w:rPr>
              <w:t>) to Supply Planner (SP) for CECOM functional reorganization as of 2023 Mar 15.</w:t>
            </w:r>
          </w:p>
        </w:tc>
        <w:tc>
          <w:tcPr>
            <w:tcW w:w="3740" w:type="dxa"/>
          </w:tcPr>
          <w:p w14:paraId="50CD32D4" w14:textId="77777777" w:rsidR="00901FA8" w:rsidRPr="0005209F" w:rsidRDefault="003A310D" w:rsidP="00806A89">
            <w:pPr>
              <w:rPr>
                <w:sz w:val="20"/>
              </w:rPr>
            </w:pPr>
            <w:r w:rsidRPr="0005209F">
              <w:rPr>
                <w:sz w:val="20"/>
              </w:rPr>
              <w:t>Configuration</w:t>
            </w:r>
            <w:r w:rsidR="00901FA8" w:rsidRPr="0005209F">
              <w:rPr>
                <w:sz w:val="20"/>
              </w:rPr>
              <w:t xml:space="preserve"> Baseline text added for technically complex requirements.</w:t>
            </w:r>
          </w:p>
          <w:p w14:paraId="3622C459" w14:textId="77777777" w:rsidR="002110D1" w:rsidRPr="0005209F" w:rsidRDefault="003A310D" w:rsidP="00806A89">
            <w:pPr>
              <w:rPr>
                <w:sz w:val="20"/>
              </w:rPr>
            </w:pPr>
            <w:r w:rsidRPr="0005209F">
              <w:rPr>
                <w:sz w:val="20"/>
              </w:rPr>
              <w:t xml:space="preserve">Obsolescence Management </w:t>
            </w:r>
            <w:r w:rsidR="00901FA8" w:rsidRPr="0005209F">
              <w:rPr>
                <w:sz w:val="20"/>
              </w:rPr>
              <w:t xml:space="preserve">text </w:t>
            </w:r>
            <w:r w:rsidRPr="0005209F">
              <w:rPr>
                <w:sz w:val="20"/>
              </w:rPr>
              <w:t>added due to CECOM additional requirements.</w:t>
            </w:r>
          </w:p>
          <w:p w14:paraId="6107317E" w14:textId="25D5608E" w:rsidR="00901FA8" w:rsidRPr="0005209F" w:rsidRDefault="0019216A" w:rsidP="00806A89">
            <w:pPr>
              <w:rPr>
                <w:sz w:val="20"/>
              </w:rPr>
            </w:pPr>
            <w:r w:rsidRPr="0005209F">
              <w:rPr>
                <w:sz w:val="20"/>
              </w:rPr>
              <w:t xml:space="preserve">CDRL list as a separate document due to additional </w:t>
            </w:r>
            <w:r w:rsidR="00E10D36" w:rsidRPr="0005209F">
              <w:rPr>
                <w:sz w:val="20"/>
              </w:rPr>
              <w:t>requirements</w:t>
            </w:r>
            <w:r w:rsidRPr="0005209F">
              <w:rPr>
                <w:sz w:val="20"/>
              </w:rPr>
              <w:t xml:space="preserve"> which can result in up to 20 CDRLs or more.</w:t>
            </w:r>
          </w:p>
          <w:p w14:paraId="62946287" w14:textId="5E403A3D" w:rsidR="0019216A" w:rsidRPr="0005209F" w:rsidRDefault="0019216A" w:rsidP="00806A89">
            <w:pPr>
              <w:rPr>
                <w:sz w:val="20"/>
              </w:rPr>
            </w:pPr>
          </w:p>
        </w:tc>
      </w:tr>
      <w:tr w:rsidR="0005209F" w:rsidRPr="0005209F" w14:paraId="31756970" w14:textId="77777777" w:rsidTr="0011717C">
        <w:tc>
          <w:tcPr>
            <w:tcW w:w="1296" w:type="dxa"/>
          </w:tcPr>
          <w:p w14:paraId="0B2C17C7" w14:textId="609A91B3" w:rsidR="005A5F74" w:rsidRPr="0005209F" w:rsidRDefault="005A5F74" w:rsidP="0011717C">
            <w:pPr>
              <w:rPr>
                <w:sz w:val="20"/>
              </w:rPr>
            </w:pPr>
            <w:r w:rsidRPr="0005209F">
              <w:rPr>
                <w:sz w:val="20"/>
              </w:rPr>
              <w:t>2023 May 12</w:t>
            </w:r>
          </w:p>
        </w:tc>
        <w:tc>
          <w:tcPr>
            <w:tcW w:w="5754" w:type="dxa"/>
          </w:tcPr>
          <w:p w14:paraId="3598DC0D" w14:textId="786884C3" w:rsidR="005A5F74" w:rsidRPr="0005209F" w:rsidRDefault="005A5F74" w:rsidP="0011717C">
            <w:pPr>
              <w:rPr>
                <w:sz w:val="20"/>
              </w:rPr>
            </w:pPr>
            <w:r w:rsidRPr="0005209F">
              <w:rPr>
                <w:sz w:val="20"/>
              </w:rPr>
              <w:t>Correct typographical errors. Adjust</w:t>
            </w:r>
            <w:r w:rsidR="00127075" w:rsidRPr="0005209F">
              <w:rPr>
                <w:sz w:val="20"/>
              </w:rPr>
              <w:t xml:space="preserve"> punctuation.</w:t>
            </w:r>
          </w:p>
        </w:tc>
        <w:tc>
          <w:tcPr>
            <w:tcW w:w="3740" w:type="dxa"/>
          </w:tcPr>
          <w:p w14:paraId="443E9F63" w14:textId="77777777" w:rsidR="005A5F74" w:rsidRPr="0005209F" w:rsidRDefault="005A5F74" w:rsidP="00806A89">
            <w:pPr>
              <w:rPr>
                <w:sz w:val="20"/>
              </w:rPr>
            </w:pPr>
          </w:p>
        </w:tc>
      </w:tr>
    </w:tbl>
    <w:p w14:paraId="4060AAF1" w14:textId="77777777" w:rsidR="00837A5C" w:rsidRDefault="00837A5C" w:rsidP="00837A5C">
      <w:pPr>
        <w:jc w:val="center"/>
        <w:rPr>
          <w:rFonts w:ascii="Arial" w:hAnsi="Arial"/>
          <w:b/>
        </w:rPr>
      </w:pPr>
      <w:r w:rsidRPr="0005209F">
        <w:rPr>
          <w:rFonts w:ascii="Arial" w:hAnsi="Arial"/>
          <w:b/>
        </w:rPr>
        <w:br w:type="page"/>
      </w:r>
    </w:p>
    <w:p w14:paraId="578AC5FA" w14:textId="77777777" w:rsidR="003C26FD" w:rsidRDefault="003C26FD" w:rsidP="003C26FD">
      <w:pPr>
        <w:jc w:val="center"/>
        <w:rPr>
          <w:b/>
        </w:rPr>
      </w:pPr>
      <w:r>
        <w:rPr>
          <w:b/>
        </w:rPr>
        <w:lastRenderedPageBreak/>
        <w:t>TABLE OF CONTENTS</w:t>
      </w:r>
    </w:p>
    <w:p w14:paraId="01D9ED47" w14:textId="77777777" w:rsidR="003C26FD" w:rsidRDefault="003C26FD" w:rsidP="003C26FD">
      <w:pPr>
        <w:pStyle w:val="TOC3"/>
      </w:pPr>
    </w:p>
    <w:p w14:paraId="43E4D04F" w14:textId="5CFEC268" w:rsidR="00A82F27" w:rsidRDefault="0066537B">
      <w:pPr>
        <w:pStyle w:val="TOC1"/>
        <w:tabs>
          <w:tab w:val="right" w:leader="dot" w:pos="1079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33928281" w:history="1">
        <w:r w:rsidR="00A82F27" w:rsidRPr="00225118">
          <w:rPr>
            <w:rStyle w:val="Hyperlink"/>
            <w:noProof/>
          </w:rPr>
          <w:t>CONFIGURATION BASELINE</w:t>
        </w:r>
        <w:r w:rsidR="00A82F27">
          <w:rPr>
            <w:noProof/>
            <w:webHidden/>
          </w:rPr>
          <w:tab/>
        </w:r>
        <w:r w:rsidR="00A82F27">
          <w:rPr>
            <w:noProof/>
            <w:webHidden/>
          </w:rPr>
          <w:fldChar w:fldCharType="begin"/>
        </w:r>
        <w:r w:rsidR="00A82F27">
          <w:rPr>
            <w:noProof/>
            <w:webHidden/>
          </w:rPr>
          <w:instrText xml:space="preserve"> PAGEREF _Toc133928281 \h </w:instrText>
        </w:r>
        <w:r w:rsidR="00A82F27">
          <w:rPr>
            <w:noProof/>
            <w:webHidden/>
          </w:rPr>
        </w:r>
        <w:r w:rsidR="00A82F27">
          <w:rPr>
            <w:noProof/>
            <w:webHidden/>
          </w:rPr>
          <w:fldChar w:fldCharType="separate"/>
        </w:r>
        <w:r w:rsidR="00A82F27">
          <w:rPr>
            <w:noProof/>
            <w:webHidden/>
          </w:rPr>
          <w:t>4</w:t>
        </w:r>
        <w:r w:rsidR="00A82F27">
          <w:rPr>
            <w:noProof/>
            <w:webHidden/>
          </w:rPr>
          <w:fldChar w:fldCharType="end"/>
        </w:r>
      </w:hyperlink>
    </w:p>
    <w:p w14:paraId="3C18379F" w14:textId="017696B5" w:rsidR="00A82F27" w:rsidRDefault="00A82F27">
      <w:pPr>
        <w:pStyle w:val="TOC2"/>
        <w:tabs>
          <w:tab w:val="right" w:leader="dot" w:pos="10790"/>
        </w:tabs>
        <w:rPr>
          <w:rFonts w:asciiTheme="minorHAnsi" w:eastAsiaTheme="minorEastAsia" w:hAnsiTheme="minorHAnsi" w:cstheme="minorBidi"/>
          <w:noProof/>
          <w:sz w:val="22"/>
          <w:szCs w:val="22"/>
        </w:rPr>
      </w:pPr>
      <w:hyperlink w:anchor="_Toc133928282" w:history="1">
        <w:r w:rsidRPr="00225118">
          <w:rPr>
            <w:rStyle w:val="Hyperlink"/>
            <w:noProof/>
          </w:rPr>
          <w:t>Obsolescence Management Requirements / Obsolete Components and Materials / DMSMS</w:t>
        </w:r>
        <w:r>
          <w:rPr>
            <w:noProof/>
            <w:webHidden/>
          </w:rPr>
          <w:tab/>
        </w:r>
        <w:r>
          <w:rPr>
            <w:noProof/>
            <w:webHidden/>
          </w:rPr>
          <w:fldChar w:fldCharType="begin"/>
        </w:r>
        <w:r>
          <w:rPr>
            <w:noProof/>
            <w:webHidden/>
          </w:rPr>
          <w:instrText xml:space="preserve"> PAGEREF _Toc133928282 \h </w:instrText>
        </w:r>
        <w:r>
          <w:rPr>
            <w:noProof/>
            <w:webHidden/>
          </w:rPr>
        </w:r>
        <w:r>
          <w:rPr>
            <w:noProof/>
            <w:webHidden/>
          </w:rPr>
          <w:fldChar w:fldCharType="separate"/>
        </w:r>
        <w:r>
          <w:rPr>
            <w:noProof/>
            <w:webHidden/>
          </w:rPr>
          <w:t>6</w:t>
        </w:r>
        <w:r>
          <w:rPr>
            <w:noProof/>
            <w:webHidden/>
          </w:rPr>
          <w:fldChar w:fldCharType="end"/>
        </w:r>
      </w:hyperlink>
    </w:p>
    <w:p w14:paraId="081AAF33" w14:textId="19C42689" w:rsidR="00A82F27" w:rsidRDefault="00A82F27">
      <w:pPr>
        <w:pStyle w:val="TOC3"/>
        <w:rPr>
          <w:rFonts w:asciiTheme="minorHAnsi" w:eastAsiaTheme="minorEastAsia" w:hAnsiTheme="minorHAnsi" w:cstheme="minorBidi"/>
          <w:noProof/>
          <w:sz w:val="22"/>
          <w:szCs w:val="22"/>
        </w:rPr>
      </w:pPr>
      <w:hyperlink w:anchor="_Toc133928283" w:history="1">
        <w:r w:rsidRPr="00225118">
          <w:rPr>
            <w:rStyle w:val="Hyperlink"/>
            <w:noProof/>
          </w:rPr>
          <w:t>Definitions.</w:t>
        </w:r>
        <w:r>
          <w:rPr>
            <w:noProof/>
            <w:webHidden/>
          </w:rPr>
          <w:tab/>
        </w:r>
        <w:r>
          <w:rPr>
            <w:noProof/>
            <w:webHidden/>
          </w:rPr>
          <w:fldChar w:fldCharType="begin"/>
        </w:r>
        <w:r>
          <w:rPr>
            <w:noProof/>
            <w:webHidden/>
          </w:rPr>
          <w:instrText xml:space="preserve"> PAGEREF _Toc133928283 \h </w:instrText>
        </w:r>
        <w:r>
          <w:rPr>
            <w:noProof/>
            <w:webHidden/>
          </w:rPr>
        </w:r>
        <w:r>
          <w:rPr>
            <w:noProof/>
            <w:webHidden/>
          </w:rPr>
          <w:fldChar w:fldCharType="separate"/>
        </w:r>
        <w:r>
          <w:rPr>
            <w:noProof/>
            <w:webHidden/>
          </w:rPr>
          <w:t>6</w:t>
        </w:r>
        <w:r>
          <w:rPr>
            <w:noProof/>
            <w:webHidden/>
          </w:rPr>
          <w:fldChar w:fldCharType="end"/>
        </w:r>
      </w:hyperlink>
    </w:p>
    <w:p w14:paraId="02BFE23E" w14:textId="324E6E2B" w:rsidR="00A82F27" w:rsidRDefault="00A82F27">
      <w:pPr>
        <w:pStyle w:val="TOC3"/>
        <w:rPr>
          <w:rFonts w:asciiTheme="minorHAnsi" w:eastAsiaTheme="minorEastAsia" w:hAnsiTheme="minorHAnsi" w:cstheme="minorBidi"/>
          <w:noProof/>
          <w:sz w:val="22"/>
          <w:szCs w:val="22"/>
        </w:rPr>
      </w:pPr>
      <w:hyperlink w:anchor="_Toc133928284" w:history="1">
        <w:r w:rsidRPr="00225118">
          <w:rPr>
            <w:rStyle w:val="Hyperlink"/>
            <w:noProof/>
          </w:rPr>
          <w:t>DMSMS Management Program</w:t>
        </w:r>
        <w:r>
          <w:rPr>
            <w:noProof/>
            <w:webHidden/>
          </w:rPr>
          <w:tab/>
        </w:r>
        <w:r>
          <w:rPr>
            <w:noProof/>
            <w:webHidden/>
          </w:rPr>
          <w:fldChar w:fldCharType="begin"/>
        </w:r>
        <w:r>
          <w:rPr>
            <w:noProof/>
            <w:webHidden/>
          </w:rPr>
          <w:instrText xml:space="preserve"> PAGEREF _Toc133928284 \h </w:instrText>
        </w:r>
        <w:r>
          <w:rPr>
            <w:noProof/>
            <w:webHidden/>
          </w:rPr>
        </w:r>
        <w:r>
          <w:rPr>
            <w:noProof/>
            <w:webHidden/>
          </w:rPr>
          <w:fldChar w:fldCharType="separate"/>
        </w:r>
        <w:r>
          <w:rPr>
            <w:noProof/>
            <w:webHidden/>
          </w:rPr>
          <w:t>9</w:t>
        </w:r>
        <w:r>
          <w:rPr>
            <w:noProof/>
            <w:webHidden/>
          </w:rPr>
          <w:fldChar w:fldCharType="end"/>
        </w:r>
      </w:hyperlink>
    </w:p>
    <w:p w14:paraId="1657062B" w14:textId="08DD5E89" w:rsidR="00A82F27" w:rsidRDefault="00A82F27">
      <w:pPr>
        <w:pStyle w:val="TOC3"/>
        <w:rPr>
          <w:rFonts w:asciiTheme="minorHAnsi" w:eastAsiaTheme="minorEastAsia" w:hAnsiTheme="minorHAnsi" w:cstheme="minorBidi"/>
          <w:noProof/>
          <w:sz w:val="22"/>
          <w:szCs w:val="22"/>
        </w:rPr>
      </w:pPr>
      <w:hyperlink w:anchor="_Toc133928285" w:history="1">
        <w:r w:rsidRPr="00225118">
          <w:rPr>
            <w:rStyle w:val="Hyperlink"/>
            <w:noProof/>
          </w:rPr>
          <w:t>Design Changes</w:t>
        </w:r>
        <w:r>
          <w:rPr>
            <w:noProof/>
            <w:webHidden/>
          </w:rPr>
          <w:tab/>
        </w:r>
        <w:r>
          <w:rPr>
            <w:noProof/>
            <w:webHidden/>
          </w:rPr>
          <w:fldChar w:fldCharType="begin"/>
        </w:r>
        <w:r>
          <w:rPr>
            <w:noProof/>
            <w:webHidden/>
          </w:rPr>
          <w:instrText xml:space="preserve"> PAGEREF _Toc133928285 \h </w:instrText>
        </w:r>
        <w:r>
          <w:rPr>
            <w:noProof/>
            <w:webHidden/>
          </w:rPr>
        </w:r>
        <w:r>
          <w:rPr>
            <w:noProof/>
            <w:webHidden/>
          </w:rPr>
          <w:fldChar w:fldCharType="separate"/>
        </w:r>
        <w:r>
          <w:rPr>
            <w:noProof/>
            <w:webHidden/>
          </w:rPr>
          <w:t>9</w:t>
        </w:r>
        <w:r>
          <w:rPr>
            <w:noProof/>
            <w:webHidden/>
          </w:rPr>
          <w:fldChar w:fldCharType="end"/>
        </w:r>
      </w:hyperlink>
    </w:p>
    <w:p w14:paraId="23946875" w14:textId="61C6635E" w:rsidR="00A82F27" w:rsidRDefault="00A82F27">
      <w:pPr>
        <w:pStyle w:val="TOC3"/>
        <w:rPr>
          <w:rFonts w:asciiTheme="minorHAnsi" w:eastAsiaTheme="minorEastAsia" w:hAnsiTheme="minorHAnsi" w:cstheme="minorBidi"/>
          <w:noProof/>
          <w:sz w:val="22"/>
          <w:szCs w:val="22"/>
        </w:rPr>
      </w:pPr>
      <w:hyperlink w:anchor="_Toc133928286" w:history="1">
        <w:r w:rsidRPr="00225118">
          <w:rPr>
            <w:rStyle w:val="Hyperlink"/>
            <w:noProof/>
          </w:rPr>
          <w:t>Subcontractor Management.</w:t>
        </w:r>
        <w:r>
          <w:rPr>
            <w:noProof/>
            <w:webHidden/>
          </w:rPr>
          <w:tab/>
        </w:r>
        <w:r>
          <w:rPr>
            <w:noProof/>
            <w:webHidden/>
          </w:rPr>
          <w:fldChar w:fldCharType="begin"/>
        </w:r>
        <w:r>
          <w:rPr>
            <w:noProof/>
            <w:webHidden/>
          </w:rPr>
          <w:instrText xml:space="preserve"> PAGEREF _Toc133928286 \h </w:instrText>
        </w:r>
        <w:r>
          <w:rPr>
            <w:noProof/>
            <w:webHidden/>
          </w:rPr>
        </w:r>
        <w:r>
          <w:rPr>
            <w:noProof/>
            <w:webHidden/>
          </w:rPr>
          <w:fldChar w:fldCharType="separate"/>
        </w:r>
        <w:r>
          <w:rPr>
            <w:noProof/>
            <w:webHidden/>
          </w:rPr>
          <w:t>9</w:t>
        </w:r>
        <w:r>
          <w:rPr>
            <w:noProof/>
            <w:webHidden/>
          </w:rPr>
          <w:fldChar w:fldCharType="end"/>
        </w:r>
      </w:hyperlink>
    </w:p>
    <w:p w14:paraId="0F7809E7" w14:textId="34123AA2" w:rsidR="00A82F27" w:rsidRDefault="00A82F27">
      <w:pPr>
        <w:pStyle w:val="TOC3"/>
        <w:rPr>
          <w:rFonts w:asciiTheme="minorHAnsi" w:eastAsiaTheme="minorEastAsia" w:hAnsiTheme="minorHAnsi" w:cstheme="minorBidi"/>
          <w:noProof/>
          <w:sz w:val="22"/>
          <w:szCs w:val="22"/>
        </w:rPr>
      </w:pPr>
      <w:hyperlink w:anchor="_Toc133928287" w:history="1">
        <w:r w:rsidRPr="00225118">
          <w:rPr>
            <w:rStyle w:val="Hyperlink"/>
            <w:noProof/>
          </w:rPr>
          <w:t>DMSMS Costs</w:t>
        </w:r>
        <w:r>
          <w:rPr>
            <w:noProof/>
            <w:webHidden/>
          </w:rPr>
          <w:tab/>
        </w:r>
        <w:r>
          <w:rPr>
            <w:noProof/>
            <w:webHidden/>
          </w:rPr>
          <w:fldChar w:fldCharType="begin"/>
        </w:r>
        <w:r>
          <w:rPr>
            <w:noProof/>
            <w:webHidden/>
          </w:rPr>
          <w:instrText xml:space="preserve"> PAGEREF _Toc133928287 \h </w:instrText>
        </w:r>
        <w:r>
          <w:rPr>
            <w:noProof/>
            <w:webHidden/>
          </w:rPr>
        </w:r>
        <w:r>
          <w:rPr>
            <w:noProof/>
            <w:webHidden/>
          </w:rPr>
          <w:fldChar w:fldCharType="separate"/>
        </w:r>
        <w:r>
          <w:rPr>
            <w:noProof/>
            <w:webHidden/>
          </w:rPr>
          <w:t>9</w:t>
        </w:r>
        <w:r>
          <w:rPr>
            <w:noProof/>
            <w:webHidden/>
          </w:rPr>
          <w:fldChar w:fldCharType="end"/>
        </w:r>
      </w:hyperlink>
    </w:p>
    <w:p w14:paraId="0B209BA4" w14:textId="2F0ACA59" w:rsidR="00A82F27" w:rsidRDefault="00A82F27">
      <w:pPr>
        <w:pStyle w:val="TOC3"/>
        <w:rPr>
          <w:rFonts w:asciiTheme="minorHAnsi" w:eastAsiaTheme="minorEastAsia" w:hAnsiTheme="minorHAnsi" w:cstheme="minorBidi"/>
          <w:noProof/>
          <w:sz w:val="22"/>
          <w:szCs w:val="22"/>
        </w:rPr>
      </w:pPr>
      <w:hyperlink w:anchor="_Toc133928288" w:history="1">
        <w:r w:rsidRPr="00225118">
          <w:rPr>
            <w:rStyle w:val="Hyperlink"/>
            <w:noProof/>
          </w:rPr>
          <w:t>DMSMS Contract Data Requirement List</w:t>
        </w:r>
        <w:r>
          <w:rPr>
            <w:noProof/>
            <w:webHidden/>
          </w:rPr>
          <w:tab/>
        </w:r>
        <w:r>
          <w:rPr>
            <w:noProof/>
            <w:webHidden/>
          </w:rPr>
          <w:fldChar w:fldCharType="begin"/>
        </w:r>
        <w:r>
          <w:rPr>
            <w:noProof/>
            <w:webHidden/>
          </w:rPr>
          <w:instrText xml:space="preserve"> PAGEREF _Toc133928288 \h </w:instrText>
        </w:r>
        <w:r>
          <w:rPr>
            <w:noProof/>
            <w:webHidden/>
          </w:rPr>
        </w:r>
        <w:r>
          <w:rPr>
            <w:noProof/>
            <w:webHidden/>
          </w:rPr>
          <w:fldChar w:fldCharType="separate"/>
        </w:r>
        <w:r>
          <w:rPr>
            <w:noProof/>
            <w:webHidden/>
          </w:rPr>
          <w:t>9</w:t>
        </w:r>
        <w:r>
          <w:rPr>
            <w:noProof/>
            <w:webHidden/>
          </w:rPr>
          <w:fldChar w:fldCharType="end"/>
        </w:r>
      </w:hyperlink>
    </w:p>
    <w:p w14:paraId="7CFFA94F" w14:textId="662A81DC" w:rsidR="00A82F27" w:rsidRDefault="00A82F27">
      <w:pPr>
        <w:pStyle w:val="TOC2"/>
        <w:tabs>
          <w:tab w:val="right" w:leader="dot" w:pos="10790"/>
        </w:tabs>
        <w:rPr>
          <w:rFonts w:asciiTheme="minorHAnsi" w:eastAsiaTheme="minorEastAsia" w:hAnsiTheme="minorHAnsi" w:cstheme="minorBidi"/>
          <w:noProof/>
          <w:sz w:val="22"/>
          <w:szCs w:val="22"/>
        </w:rPr>
      </w:pPr>
      <w:hyperlink w:anchor="_Toc133928289" w:history="1">
        <w:r w:rsidRPr="00225118">
          <w:rPr>
            <w:rStyle w:val="Hyperlink"/>
            <w:noProof/>
          </w:rPr>
          <w:t>Part Revisions</w:t>
        </w:r>
        <w:r>
          <w:rPr>
            <w:noProof/>
            <w:webHidden/>
          </w:rPr>
          <w:tab/>
        </w:r>
        <w:r>
          <w:rPr>
            <w:noProof/>
            <w:webHidden/>
          </w:rPr>
          <w:fldChar w:fldCharType="begin"/>
        </w:r>
        <w:r>
          <w:rPr>
            <w:noProof/>
            <w:webHidden/>
          </w:rPr>
          <w:instrText xml:space="preserve"> PAGEREF _Toc133928289 \h </w:instrText>
        </w:r>
        <w:r>
          <w:rPr>
            <w:noProof/>
            <w:webHidden/>
          </w:rPr>
        </w:r>
        <w:r>
          <w:rPr>
            <w:noProof/>
            <w:webHidden/>
          </w:rPr>
          <w:fldChar w:fldCharType="separate"/>
        </w:r>
        <w:r>
          <w:rPr>
            <w:noProof/>
            <w:webHidden/>
          </w:rPr>
          <w:t>9</w:t>
        </w:r>
        <w:r>
          <w:rPr>
            <w:noProof/>
            <w:webHidden/>
          </w:rPr>
          <w:fldChar w:fldCharType="end"/>
        </w:r>
      </w:hyperlink>
    </w:p>
    <w:p w14:paraId="770F2785" w14:textId="2EC917FE" w:rsidR="00A82F27" w:rsidRDefault="00A82F27">
      <w:pPr>
        <w:pStyle w:val="TOC1"/>
        <w:tabs>
          <w:tab w:val="right" w:leader="dot" w:pos="10790"/>
        </w:tabs>
        <w:rPr>
          <w:rFonts w:asciiTheme="minorHAnsi" w:eastAsiaTheme="minorEastAsia" w:hAnsiTheme="minorHAnsi" w:cstheme="minorBidi"/>
          <w:noProof/>
          <w:sz w:val="22"/>
          <w:szCs w:val="22"/>
        </w:rPr>
      </w:pPr>
      <w:hyperlink w:anchor="_Toc133928290" w:history="1">
        <w:r w:rsidRPr="00225118">
          <w:rPr>
            <w:rStyle w:val="Hyperlink"/>
            <w:noProof/>
          </w:rPr>
          <w:t>CHEMICAL AGENT RESISTANT COATING (CARC)</w:t>
        </w:r>
        <w:r>
          <w:rPr>
            <w:noProof/>
            <w:webHidden/>
          </w:rPr>
          <w:tab/>
        </w:r>
        <w:r>
          <w:rPr>
            <w:noProof/>
            <w:webHidden/>
          </w:rPr>
          <w:fldChar w:fldCharType="begin"/>
        </w:r>
        <w:r>
          <w:rPr>
            <w:noProof/>
            <w:webHidden/>
          </w:rPr>
          <w:instrText xml:space="preserve"> PAGEREF _Toc133928290 \h </w:instrText>
        </w:r>
        <w:r>
          <w:rPr>
            <w:noProof/>
            <w:webHidden/>
          </w:rPr>
        </w:r>
        <w:r>
          <w:rPr>
            <w:noProof/>
            <w:webHidden/>
          </w:rPr>
          <w:fldChar w:fldCharType="separate"/>
        </w:r>
        <w:r>
          <w:rPr>
            <w:noProof/>
            <w:webHidden/>
          </w:rPr>
          <w:t>10</w:t>
        </w:r>
        <w:r>
          <w:rPr>
            <w:noProof/>
            <w:webHidden/>
          </w:rPr>
          <w:fldChar w:fldCharType="end"/>
        </w:r>
      </w:hyperlink>
    </w:p>
    <w:p w14:paraId="1B6C01D8" w14:textId="4A2695AB" w:rsidR="00A82F27" w:rsidRDefault="00A82F27">
      <w:pPr>
        <w:pStyle w:val="TOC2"/>
        <w:tabs>
          <w:tab w:val="right" w:leader="dot" w:pos="10790"/>
        </w:tabs>
        <w:rPr>
          <w:rFonts w:asciiTheme="minorHAnsi" w:eastAsiaTheme="minorEastAsia" w:hAnsiTheme="minorHAnsi" w:cstheme="minorBidi"/>
          <w:noProof/>
          <w:sz w:val="22"/>
          <w:szCs w:val="22"/>
        </w:rPr>
      </w:pPr>
      <w:hyperlink w:anchor="_Toc133928291" w:history="1">
        <w:r w:rsidRPr="00225118">
          <w:rPr>
            <w:rStyle w:val="Hyperlink"/>
            <w:noProof/>
          </w:rPr>
          <w:t>Paint Colors</w:t>
        </w:r>
        <w:r>
          <w:rPr>
            <w:noProof/>
            <w:webHidden/>
          </w:rPr>
          <w:tab/>
        </w:r>
        <w:r>
          <w:rPr>
            <w:noProof/>
            <w:webHidden/>
          </w:rPr>
          <w:fldChar w:fldCharType="begin"/>
        </w:r>
        <w:r>
          <w:rPr>
            <w:noProof/>
            <w:webHidden/>
          </w:rPr>
          <w:instrText xml:space="preserve"> PAGEREF _Toc133928291 \h </w:instrText>
        </w:r>
        <w:r>
          <w:rPr>
            <w:noProof/>
            <w:webHidden/>
          </w:rPr>
        </w:r>
        <w:r>
          <w:rPr>
            <w:noProof/>
            <w:webHidden/>
          </w:rPr>
          <w:fldChar w:fldCharType="separate"/>
        </w:r>
        <w:r>
          <w:rPr>
            <w:noProof/>
            <w:webHidden/>
          </w:rPr>
          <w:t>10</w:t>
        </w:r>
        <w:r>
          <w:rPr>
            <w:noProof/>
            <w:webHidden/>
          </w:rPr>
          <w:fldChar w:fldCharType="end"/>
        </w:r>
      </w:hyperlink>
    </w:p>
    <w:p w14:paraId="198F7DEF" w14:textId="1A67C492" w:rsidR="00A82F27" w:rsidRDefault="00A82F27">
      <w:pPr>
        <w:pStyle w:val="TOC2"/>
        <w:tabs>
          <w:tab w:val="right" w:leader="dot" w:pos="10790"/>
        </w:tabs>
        <w:rPr>
          <w:rFonts w:asciiTheme="minorHAnsi" w:eastAsiaTheme="minorEastAsia" w:hAnsiTheme="minorHAnsi" w:cstheme="minorBidi"/>
          <w:noProof/>
          <w:sz w:val="22"/>
          <w:szCs w:val="22"/>
        </w:rPr>
      </w:pPr>
      <w:hyperlink w:anchor="_Toc133928292" w:history="1">
        <w:r w:rsidRPr="00225118">
          <w:rPr>
            <w:rStyle w:val="Hyperlink"/>
            <w:noProof/>
          </w:rPr>
          <w:t>Special Instructions</w:t>
        </w:r>
        <w:r>
          <w:rPr>
            <w:noProof/>
            <w:webHidden/>
          </w:rPr>
          <w:tab/>
        </w:r>
        <w:r>
          <w:rPr>
            <w:noProof/>
            <w:webHidden/>
          </w:rPr>
          <w:fldChar w:fldCharType="begin"/>
        </w:r>
        <w:r>
          <w:rPr>
            <w:noProof/>
            <w:webHidden/>
          </w:rPr>
          <w:instrText xml:space="preserve"> PAGEREF _Toc133928292 \h </w:instrText>
        </w:r>
        <w:r>
          <w:rPr>
            <w:noProof/>
            <w:webHidden/>
          </w:rPr>
        </w:r>
        <w:r>
          <w:rPr>
            <w:noProof/>
            <w:webHidden/>
          </w:rPr>
          <w:fldChar w:fldCharType="separate"/>
        </w:r>
        <w:r>
          <w:rPr>
            <w:noProof/>
            <w:webHidden/>
          </w:rPr>
          <w:t>10</w:t>
        </w:r>
        <w:r>
          <w:rPr>
            <w:noProof/>
            <w:webHidden/>
          </w:rPr>
          <w:fldChar w:fldCharType="end"/>
        </w:r>
      </w:hyperlink>
    </w:p>
    <w:p w14:paraId="30DEF1B9" w14:textId="3294C437" w:rsidR="00A82F27" w:rsidRDefault="00A82F27">
      <w:pPr>
        <w:pStyle w:val="TOC1"/>
        <w:tabs>
          <w:tab w:val="right" w:leader="dot" w:pos="10790"/>
        </w:tabs>
        <w:rPr>
          <w:rFonts w:asciiTheme="minorHAnsi" w:eastAsiaTheme="minorEastAsia" w:hAnsiTheme="minorHAnsi" w:cstheme="minorBidi"/>
          <w:noProof/>
          <w:sz w:val="22"/>
          <w:szCs w:val="22"/>
        </w:rPr>
      </w:pPr>
      <w:hyperlink w:anchor="_Toc133928293" w:history="1">
        <w:r w:rsidRPr="00225118">
          <w:rPr>
            <w:rStyle w:val="Hyperlink"/>
            <w:noProof/>
          </w:rPr>
          <w:t>PACKAGING</w:t>
        </w:r>
        <w:r>
          <w:rPr>
            <w:noProof/>
            <w:webHidden/>
          </w:rPr>
          <w:tab/>
        </w:r>
        <w:r>
          <w:rPr>
            <w:noProof/>
            <w:webHidden/>
          </w:rPr>
          <w:fldChar w:fldCharType="begin"/>
        </w:r>
        <w:r>
          <w:rPr>
            <w:noProof/>
            <w:webHidden/>
          </w:rPr>
          <w:instrText xml:space="preserve"> PAGEREF _Toc133928293 \h </w:instrText>
        </w:r>
        <w:r>
          <w:rPr>
            <w:noProof/>
            <w:webHidden/>
          </w:rPr>
        </w:r>
        <w:r>
          <w:rPr>
            <w:noProof/>
            <w:webHidden/>
          </w:rPr>
          <w:fldChar w:fldCharType="separate"/>
        </w:r>
        <w:r>
          <w:rPr>
            <w:noProof/>
            <w:webHidden/>
          </w:rPr>
          <w:t>11</w:t>
        </w:r>
        <w:r>
          <w:rPr>
            <w:noProof/>
            <w:webHidden/>
          </w:rPr>
          <w:fldChar w:fldCharType="end"/>
        </w:r>
      </w:hyperlink>
    </w:p>
    <w:p w14:paraId="73EC0D03" w14:textId="73294C25" w:rsidR="00A82F27" w:rsidRDefault="00A82F27">
      <w:pPr>
        <w:pStyle w:val="TOC2"/>
        <w:tabs>
          <w:tab w:val="right" w:leader="dot" w:pos="10790"/>
        </w:tabs>
        <w:rPr>
          <w:rFonts w:asciiTheme="minorHAnsi" w:eastAsiaTheme="minorEastAsia" w:hAnsiTheme="minorHAnsi" w:cstheme="minorBidi"/>
          <w:noProof/>
          <w:sz w:val="22"/>
          <w:szCs w:val="22"/>
        </w:rPr>
      </w:pPr>
      <w:hyperlink w:anchor="_Toc133928294" w:history="1">
        <w:r w:rsidRPr="00225118">
          <w:rPr>
            <w:rStyle w:val="Hyperlink"/>
            <w:noProof/>
          </w:rPr>
          <w:t>Wood Packing Material</w:t>
        </w:r>
        <w:r>
          <w:rPr>
            <w:noProof/>
            <w:webHidden/>
          </w:rPr>
          <w:tab/>
        </w:r>
        <w:r>
          <w:rPr>
            <w:noProof/>
            <w:webHidden/>
          </w:rPr>
          <w:fldChar w:fldCharType="begin"/>
        </w:r>
        <w:r>
          <w:rPr>
            <w:noProof/>
            <w:webHidden/>
          </w:rPr>
          <w:instrText xml:space="preserve"> PAGEREF _Toc133928294 \h </w:instrText>
        </w:r>
        <w:r>
          <w:rPr>
            <w:noProof/>
            <w:webHidden/>
          </w:rPr>
        </w:r>
        <w:r>
          <w:rPr>
            <w:noProof/>
            <w:webHidden/>
          </w:rPr>
          <w:fldChar w:fldCharType="separate"/>
        </w:r>
        <w:r>
          <w:rPr>
            <w:noProof/>
            <w:webHidden/>
          </w:rPr>
          <w:t>11</w:t>
        </w:r>
        <w:r>
          <w:rPr>
            <w:noProof/>
            <w:webHidden/>
          </w:rPr>
          <w:fldChar w:fldCharType="end"/>
        </w:r>
      </w:hyperlink>
    </w:p>
    <w:p w14:paraId="41BC1EE1" w14:textId="4F852430" w:rsidR="00A82F27" w:rsidRDefault="00A82F27">
      <w:pPr>
        <w:pStyle w:val="TOC2"/>
        <w:tabs>
          <w:tab w:val="right" w:leader="dot" w:pos="10790"/>
        </w:tabs>
        <w:rPr>
          <w:rFonts w:asciiTheme="minorHAnsi" w:eastAsiaTheme="minorEastAsia" w:hAnsiTheme="minorHAnsi" w:cstheme="minorBidi"/>
          <w:noProof/>
          <w:sz w:val="22"/>
          <w:szCs w:val="22"/>
        </w:rPr>
      </w:pPr>
      <w:hyperlink w:anchor="_Toc133928295" w:history="1">
        <w:r w:rsidRPr="00225118">
          <w:rPr>
            <w:rStyle w:val="Hyperlink"/>
            <w:noProof/>
          </w:rPr>
          <w:t>Military Packaging</w:t>
        </w:r>
        <w:r>
          <w:rPr>
            <w:noProof/>
            <w:webHidden/>
          </w:rPr>
          <w:tab/>
        </w:r>
        <w:r>
          <w:rPr>
            <w:noProof/>
            <w:webHidden/>
          </w:rPr>
          <w:fldChar w:fldCharType="begin"/>
        </w:r>
        <w:r>
          <w:rPr>
            <w:noProof/>
            <w:webHidden/>
          </w:rPr>
          <w:instrText xml:space="preserve"> PAGEREF _Toc133928295 \h </w:instrText>
        </w:r>
        <w:r>
          <w:rPr>
            <w:noProof/>
            <w:webHidden/>
          </w:rPr>
        </w:r>
        <w:r>
          <w:rPr>
            <w:noProof/>
            <w:webHidden/>
          </w:rPr>
          <w:fldChar w:fldCharType="separate"/>
        </w:r>
        <w:r>
          <w:rPr>
            <w:noProof/>
            <w:webHidden/>
          </w:rPr>
          <w:t>11</w:t>
        </w:r>
        <w:r>
          <w:rPr>
            <w:noProof/>
            <w:webHidden/>
          </w:rPr>
          <w:fldChar w:fldCharType="end"/>
        </w:r>
      </w:hyperlink>
    </w:p>
    <w:p w14:paraId="68F98211" w14:textId="7ECEA721" w:rsidR="00A82F27" w:rsidRDefault="00A82F27">
      <w:pPr>
        <w:pStyle w:val="TOC1"/>
        <w:tabs>
          <w:tab w:val="right" w:leader="dot" w:pos="10790"/>
        </w:tabs>
        <w:rPr>
          <w:rFonts w:asciiTheme="minorHAnsi" w:eastAsiaTheme="minorEastAsia" w:hAnsiTheme="minorHAnsi" w:cstheme="minorBidi"/>
          <w:noProof/>
          <w:sz w:val="22"/>
          <w:szCs w:val="22"/>
        </w:rPr>
      </w:pPr>
      <w:hyperlink w:anchor="_Toc133928296" w:history="1">
        <w:r w:rsidRPr="00225118">
          <w:rPr>
            <w:rStyle w:val="Hyperlink"/>
            <w:noProof/>
          </w:rPr>
          <w:t>SPECIALIZED TESTING</w:t>
        </w:r>
        <w:r>
          <w:rPr>
            <w:noProof/>
            <w:webHidden/>
          </w:rPr>
          <w:tab/>
        </w:r>
        <w:r>
          <w:rPr>
            <w:noProof/>
            <w:webHidden/>
          </w:rPr>
          <w:fldChar w:fldCharType="begin"/>
        </w:r>
        <w:r>
          <w:rPr>
            <w:noProof/>
            <w:webHidden/>
          </w:rPr>
          <w:instrText xml:space="preserve"> PAGEREF _Toc133928296 \h </w:instrText>
        </w:r>
        <w:r>
          <w:rPr>
            <w:noProof/>
            <w:webHidden/>
          </w:rPr>
        </w:r>
        <w:r>
          <w:rPr>
            <w:noProof/>
            <w:webHidden/>
          </w:rPr>
          <w:fldChar w:fldCharType="separate"/>
        </w:r>
        <w:r>
          <w:rPr>
            <w:noProof/>
            <w:webHidden/>
          </w:rPr>
          <w:t>13</w:t>
        </w:r>
        <w:r>
          <w:rPr>
            <w:noProof/>
            <w:webHidden/>
          </w:rPr>
          <w:fldChar w:fldCharType="end"/>
        </w:r>
      </w:hyperlink>
    </w:p>
    <w:p w14:paraId="46FFA855" w14:textId="70C052CA" w:rsidR="00A82F27" w:rsidRDefault="00A82F27">
      <w:pPr>
        <w:pStyle w:val="TOC1"/>
        <w:tabs>
          <w:tab w:val="right" w:leader="dot" w:pos="10790"/>
        </w:tabs>
        <w:rPr>
          <w:rFonts w:asciiTheme="minorHAnsi" w:eastAsiaTheme="minorEastAsia" w:hAnsiTheme="minorHAnsi" w:cstheme="minorBidi"/>
          <w:noProof/>
          <w:sz w:val="22"/>
          <w:szCs w:val="22"/>
        </w:rPr>
      </w:pPr>
      <w:hyperlink w:anchor="_Toc133928297" w:history="1">
        <w:r w:rsidRPr="00225118">
          <w:rPr>
            <w:rStyle w:val="Hyperlink"/>
            <w:noProof/>
          </w:rPr>
          <w:t>TOTAL ASSET VISIBILITY-CONTRACTOR (TAV-C)</w:t>
        </w:r>
        <w:r>
          <w:rPr>
            <w:noProof/>
            <w:webHidden/>
          </w:rPr>
          <w:tab/>
        </w:r>
        <w:r>
          <w:rPr>
            <w:noProof/>
            <w:webHidden/>
          </w:rPr>
          <w:fldChar w:fldCharType="begin"/>
        </w:r>
        <w:r>
          <w:rPr>
            <w:noProof/>
            <w:webHidden/>
          </w:rPr>
          <w:instrText xml:space="preserve"> PAGEREF _Toc133928297 \h </w:instrText>
        </w:r>
        <w:r>
          <w:rPr>
            <w:noProof/>
            <w:webHidden/>
          </w:rPr>
        </w:r>
        <w:r>
          <w:rPr>
            <w:noProof/>
            <w:webHidden/>
          </w:rPr>
          <w:fldChar w:fldCharType="separate"/>
        </w:r>
        <w:r>
          <w:rPr>
            <w:noProof/>
            <w:webHidden/>
          </w:rPr>
          <w:t>13</w:t>
        </w:r>
        <w:r>
          <w:rPr>
            <w:noProof/>
            <w:webHidden/>
          </w:rPr>
          <w:fldChar w:fldCharType="end"/>
        </w:r>
      </w:hyperlink>
    </w:p>
    <w:p w14:paraId="58E99CC5" w14:textId="39C0BDB9" w:rsidR="00A82F27" w:rsidRDefault="00A82F27">
      <w:pPr>
        <w:pStyle w:val="TOC1"/>
        <w:tabs>
          <w:tab w:val="right" w:leader="dot" w:pos="10790"/>
        </w:tabs>
        <w:rPr>
          <w:rFonts w:asciiTheme="minorHAnsi" w:eastAsiaTheme="minorEastAsia" w:hAnsiTheme="minorHAnsi" w:cstheme="minorBidi"/>
          <w:noProof/>
          <w:sz w:val="22"/>
          <w:szCs w:val="22"/>
        </w:rPr>
      </w:pPr>
      <w:hyperlink w:anchor="_Toc133928298" w:history="1">
        <w:r w:rsidRPr="00225118">
          <w:rPr>
            <w:rStyle w:val="Hyperlink"/>
            <w:noProof/>
          </w:rPr>
          <w:t>CONTRACT SECURITY REQUIREMENTS</w:t>
        </w:r>
        <w:r>
          <w:rPr>
            <w:noProof/>
            <w:webHidden/>
          </w:rPr>
          <w:tab/>
        </w:r>
        <w:r>
          <w:rPr>
            <w:noProof/>
            <w:webHidden/>
          </w:rPr>
          <w:fldChar w:fldCharType="begin"/>
        </w:r>
        <w:r>
          <w:rPr>
            <w:noProof/>
            <w:webHidden/>
          </w:rPr>
          <w:instrText xml:space="preserve"> PAGEREF _Toc133928298 \h </w:instrText>
        </w:r>
        <w:r>
          <w:rPr>
            <w:noProof/>
            <w:webHidden/>
          </w:rPr>
        </w:r>
        <w:r>
          <w:rPr>
            <w:noProof/>
            <w:webHidden/>
          </w:rPr>
          <w:fldChar w:fldCharType="separate"/>
        </w:r>
        <w:r>
          <w:rPr>
            <w:noProof/>
            <w:webHidden/>
          </w:rPr>
          <w:t>13</w:t>
        </w:r>
        <w:r>
          <w:rPr>
            <w:noProof/>
            <w:webHidden/>
          </w:rPr>
          <w:fldChar w:fldCharType="end"/>
        </w:r>
      </w:hyperlink>
    </w:p>
    <w:p w14:paraId="15300DE2" w14:textId="6951805A" w:rsidR="00A82F27" w:rsidRDefault="00A82F27">
      <w:pPr>
        <w:pStyle w:val="TOC1"/>
        <w:tabs>
          <w:tab w:val="right" w:leader="dot" w:pos="10790"/>
        </w:tabs>
        <w:rPr>
          <w:rFonts w:asciiTheme="minorHAnsi" w:eastAsiaTheme="minorEastAsia" w:hAnsiTheme="minorHAnsi" w:cstheme="minorBidi"/>
          <w:noProof/>
          <w:sz w:val="22"/>
          <w:szCs w:val="22"/>
        </w:rPr>
      </w:pPr>
      <w:hyperlink w:anchor="_Toc133928299" w:history="1">
        <w:r w:rsidRPr="00225118">
          <w:rPr>
            <w:rStyle w:val="Hyperlink"/>
            <w:noProof/>
          </w:rPr>
          <w:t>CONTRACT DATA REQUIREMENT LIST (CDRL) DD 1423-1</w:t>
        </w:r>
        <w:r>
          <w:rPr>
            <w:noProof/>
            <w:webHidden/>
          </w:rPr>
          <w:tab/>
        </w:r>
        <w:r>
          <w:rPr>
            <w:noProof/>
            <w:webHidden/>
          </w:rPr>
          <w:fldChar w:fldCharType="begin"/>
        </w:r>
        <w:r>
          <w:rPr>
            <w:noProof/>
            <w:webHidden/>
          </w:rPr>
          <w:instrText xml:space="preserve"> PAGEREF _Toc133928299 \h </w:instrText>
        </w:r>
        <w:r>
          <w:rPr>
            <w:noProof/>
            <w:webHidden/>
          </w:rPr>
        </w:r>
        <w:r>
          <w:rPr>
            <w:noProof/>
            <w:webHidden/>
          </w:rPr>
          <w:fldChar w:fldCharType="separate"/>
        </w:r>
        <w:r>
          <w:rPr>
            <w:noProof/>
            <w:webHidden/>
          </w:rPr>
          <w:t>14</w:t>
        </w:r>
        <w:r>
          <w:rPr>
            <w:noProof/>
            <w:webHidden/>
          </w:rPr>
          <w:fldChar w:fldCharType="end"/>
        </w:r>
      </w:hyperlink>
    </w:p>
    <w:p w14:paraId="6F91422F" w14:textId="35B350CC" w:rsidR="00A82F27" w:rsidRDefault="00A82F27">
      <w:pPr>
        <w:pStyle w:val="TOC2"/>
        <w:tabs>
          <w:tab w:val="right" w:leader="dot" w:pos="10790"/>
        </w:tabs>
        <w:rPr>
          <w:rFonts w:asciiTheme="minorHAnsi" w:eastAsiaTheme="minorEastAsia" w:hAnsiTheme="minorHAnsi" w:cstheme="minorBidi"/>
          <w:noProof/>
          <w:sz w:val="22"/>
          <w:szCs w:val="22"/>
        </w:rPr>
      </w:pPr>
      <w:hyperlink w:anchor="_Toc133928300" w:history="1">
        <w:r w:rsidRPr="00225118">
          <w:rPr>
            <w:rStyle w:val="Hyperlink"/>
            <w:noProof/>
          </w:rPr>
          <w:t>CDRL List</w:t>
        </w:r>
        <w:r>
          <w:rPr>
            <w:noProof/>
            <w:webHidden/>
          </w:rPr>
          <w:tab/>
        </w:r>
        <w:r>
          <w:rPr>
            <w:noProof/>
            <w:webHidden/>
          </w:rPr>
          <w:fldChar w:fldCharType="begin"/>
        </w:r>
        <w:r>
          <w:rPr>
            <w:noProof/>
            <w:webHidden/>
          </w:rPr>
          <w:instrText xml:space="preserve"> PAGEREF _Toc133928300 \h </w:instrText>
        </w:r>
        <w:r>
          <w:rPr>
            <w:noProof/>
            <w:webHidden/>
          </w:rPr>
        </w:r>
        <w:r>
          <w:rPr>
            <w:noProof/>
            <w:webHidden/>
          </w:rPr>
          <w:fldChar w:fldCharType="separate"/>
        </w:r>
        <w:r>
          <w:rPr>
            <w:noProof/>
            <w:webHidden/>
          </w:rPr>
          <w:t>14</w:t>
        </w:r>
        <w:r>
          <w:rPr>
            <w:noProof/>
            <w:webHidden/>
          </w:rPr>
          <w:fldChar w:fldCharType="end"/>
        </w:r>
      </w:hyperlink>
    </w:p>
    <w:p w14:paraId="32A4EFEC" w14:textId="160B62C7" w:rsidR="00A82F27" w:rsidRDefault="00A82F27">
      <w:pPr>
        <w:pStyle w:val="TOC2"/>
        <w:tabs>
          <w:tab w:val="right" w:leader="dot" w:pos="10790"/>
        </w:tabs>
        <w:rPr>
          <w:rFonts w:asciiTheme="minorHAnsi" w:eastAsiaTheme="minorEastAsia" w:hAnsiTheme="minorHAnsi" w:cstheme="minorBidi"/>
          <w:noProof/>
          <w:sz w:val="22"/>
          <w:szCs w:val="22"/>
        </w:rPr>
      </w:pPr>
      <w:hyperlink w:anchor="_Toc133928301" w:history="1">
        <w:r w:rsidRPr="00225118">
          <w:rPr>
            <w:rStyle w:val="Hyperlink"/>
            <w:noProof/>
          </w:rPr>
          <w:t>Individual CDRLs</w:t>
        </w:r>
        <w:r>
          <w:rPr>
            <w:noProof/>
            <w:webHidden/>
          </w:rPr>
          <w:tab/>
        </w:r>
        <w:r>
          <w:rPr>
            <w:noProof/>
            <w:webHidden/>
          </w:rPr>
          <w:fldChar w:fldCharType="begin"/>
        </w:r>
        <w:r>
          <w:rPr>
            <w:noProof/>
            <w:webHidden/>
          </w:rPr>
          <w:instrText xml:space="preserve"> PAGEREF _Toc133928301 \h </w:instrText>
        </w:r>
        <w:r>
          <w:rPr>
            <w:noProof/>
            <w:webHidden/>
          </w:rPr>
        </w:r>
        <w:r>
          <w:rPr>
            <w:noProof/>
            <w:webHidden/>
          </w:rPr>
          <w:fldChar w:fldCharType="separate"/>
        </w:r>
        <w:r>
          <w:rPr>
            <w:noProof/>
            <w:webHidden/>
          </w:rPr>
          <w:t>14</w:t>
        </w:r>
        <w:r>
          <w:rPr>
            <w:noProof/>
            <w:webHidden/>
          </w:rPr>
          <w:fldChar w:fldCharType="end"/>
        </w:r>
      </w:hyperlink>
    </w:p>
    <w:p w14:paraId="0022FC25" w14:textId="7C950B78" w:rsidR="00695545" w:rsidRPr="002D2D5A" w:rsidRDefault="0066537B">
      <w:r>
        <w:fldChar w:fldCharType="end"/>
      </w:r>
    </w:p>
    <w:p w14:paraId="592FC7D8" w14:textId="77777777" w:rsidR="00695545" w:rsidRPr="002D2D5A" w:rsidRDefault="00695545"/>
    <w:p w14:paraId="7F37B433" w14:textId="7064A8F4" w:rsidR="00837A5C" w:rsidRPr="00D24B0B" w:rsidRDefault="00695545" w:rsidP="00D24B0B">
      <w:r>
        <w:br w:type="page"/>
      </w:r>
      <w:r w:rsidR="00C53783">
        <w:rPr>
          <w:b/>
          <w:caps/>
          <w:kern w:val="28"/>
        </w:rPr>
        <w:fldChar w:fldCharType="begin"/>
      </w:r>
      <w:r w:rsidR="00C53783">
        <w:rPr>
          <w:b/>
          <w:caps/>
          <w:kern w:val="28"/>
        </w:rPr>
        <w:instrText xml:space="preserve"> TOC \o "1-3" \h \z \u </w:instrText>
      </w:r>
      <w:r w:rsidR="00C53783">
        <w:rPr>
          <w:b/>
          <w:caps/>
          <w:kern w:val="28"/>
        </w:rPr>
        <w:fldChar w:fldCharType="separate"/>
      </w:r>
      <w:r w:rsidR="00C53783">
        <w:rPr>
          <w:b/>
          <w:caps/>
          <w:kern w:val="28"/>
        </w:rPr>
        <w:fldChar w:fldCharType="end"/>
      </w:r>
    </w:p>
    <w:tbl>
      <w:tblPr>
        <w:tblStyle w:val="TableGrid"/>
        <w:tblW w:w="0" w:type="auto"/>
        <w:tblLook w:val="04A0" w:firstRow="1" w:lastRow="0" w:firstColumn="1" w:lastColumn="0" w:noHBand="0" w:noVBand="1"/>
      </w:tblPr>
      <w:tblGrid>
        <w:gridCol w:w="3823"/>
        <w:gridCol w:w="6967"/>
      </w:tblGrid>
      <w:tr w:rsidR="00860AF1" w14:paraId="4855B167" w14:textId="77777777" w:rsidTr="00FE46F8">
        <w:tc>
          <w:tcPr>
            <w:tcW w:w="3823" w:type="dxa"/>
          </w:tcPr>
          <w:p w14:paraId="1708F39A" w14:textId="77777777" w:rsidR="00860AF1" w:rsidRPr="003C26FD" w:rsidRDefault="00860AF1" w:rsidP="003C26FD">
            <w:pPr>
              <w:rPr>
                <w:b/>
              </w:rPr>
            </w:pPr>
            <w:r w:rsidRPr="003C26FD">
              <w:rPr>
                <w:b/>
              </w:rPr>
              <w:lastRenderedPageBreak/>
              <w:t>Military and Federal Standards</w:t>
            </w:r>
          </w:p>
        </w:tc>
        <w:tc>
          <w:tcPr>
            <w:tcW w:w="6967" w:type="dxa"/>
          </w:tcPr>
          <w:p w14:paraId="4D762426" w14:textId="77777777" w:rsidR="00860AF1" w:rsidRDefault="00860AF1">
            <w:pPr>
              <w:rPr>
                <w:b/>
              </w:rPr>
            </w:pPr>
          </w:p>
        </w:tc>
      </w:tr>
      <w:tr w:rsidR="00FE46F8" w14:paraId="14E09176" w14:textId="77777777" w:rsidTr="007F1192">
        <w:tc>
          <w:tcPr>
            <w:tcW w:w="3823" w:type="dxa"/>
          </w:tcPr>
          <w:p w14:paraId="1CDD5122" w14:textId="1762440F" w:rsidR="00FE46F8" w:rsidRPr="00860AF1" w:rsidRDefault="00FE46F8" w:rsidP="007F1192">
            <w:r w:rsidRPr="00F87883">
              <w:t>MIL-STD-129</w:t>
            </w:r>
            <w:r w:rsidR="002669AC" w:rsidRPr="00F87883">
              <w:t>R</w:t>
            </w:r>
            <w:r w:rsidR="002669AC">
              <w:t xml:space="preserve"> (</w:t>
            </w:r>
            <w:r w:rsidR="00916259">
              <w:t>3</w:t>
            </w:r>
            <w:r w:rsidRPr="00F87883">
              <w:t>)</w:t>
            </w:r>
          </w:p>
        </w:tc>
        <w:tc>
          <w:tcPr>
            <w:tcW w:w="6967" w:type="dxa"/>
          </w:tcPr>
          <w:p w14:paraId="717E49C2" w14:textId="77777777" w:rsidR="00FE46F8" w:rsidRDefault="00FE46F8" w:rsidP="007F1192">
            <w:pPr>
              <w:ind w:left="-72" w:right="252"/>
              <w:rPr>
                <w:b/>
              </w:rPr>
            </w:pPr>
            <w:r w:rsidRPr="00F87883">
              <w:t xml:space="preserve">Military Marking for Shipment and Storage     </w:t>
            </w:r>
          </w:p>
        </w:tc>
      </w:tr>
      <w:tr w:rsidR="00FE46F8" w:rsidRPr="00860AF1" w14:paraId="4FBC212B" w14:textId="77777777" w:rsidTr="007F1192">
        <w:tc>
          <w:tcPr>
            <w:tcW w:w="3823" w:type="dxa"/>
          </w:tcPr>
          <w:p w14:paraId="06392A9F" w14:textId="77777777" w:rsidR="00FE46F8" w:rsidRPr="00860AF1" w:rsidRDefault="00FE46F8" w:rsidP="007F1192">
            <w:r w:rsidRPr="00F87883">
              <w:t>MIL-STD-</w:t>
            </w:r>
            <w:r>
              <w:t>810H</w:t>
            </w:r>
          </w:p>
        </w:tc>
        <w:tc>
          <w:tcPr>
            <w:tcW w:w="6967" w:type="dxa"/>
          </w:tcPr>
          <w:p w14:paraId="5A24C591" w14:textId="77777777" w:rsidR="00FE46F8" w:rsidRPr="00860AF1" w:rsidRDefault="00FE46F8" w:rsidP="007F1192">
            <w:pPr>
              <w:ind w:left="-72" w:right="252"/>
            </w:pPr>
            <w:r w:rsidRPr="00687E28">
              <w:t>Environmental Engineering Considerations and Laboratory Tests</w:t>
            </w:r>
          </w:p>
        </w:tc>
      </w:tr>
      <w:tr w:rsidR="00860AF1" w14:paraId="033781E2" w14:textId="77777777" w:rsidTr="00FE46F8">
        <w:tc>
          <w:tcPr>
            <w:tcW w:w="3823" w:type="dxa"/>
          </w:tcPr>
          <w:p w14:paraId="1A838FF7" w14:textId="77777777" w:rsidR="00860AF1" w:rsidRPr="00860AF1" w:rsidRDefault="00860AF1"/>
        </w:tc>
        <w:tc>
          <w:tcPr>
            <w:tcW w:w="6967" w:type="dxa"/>
          </w:tcPr>
          <w:p w14:paraId="4436BE83" w14:textId="77777777" w:rsidR="00860AF1" w:rsidRDefault="00860AF1" w:rsidP="005C58DE">
            <w:pPr>
              <w:ind w:left="-72" w:right="252"/>
              <w:rPr>
                <w:b/>
              </w:rPr>
            </w:pPr>
            <w:r>
              <w:t xml:space="preserve"> </w:t>
            </w:r>
          </w:p>
        </w:tc>
      </w:tr>
      <w:tr w:rsidR="00860AF1" w:rsidRPr="00860AF1" w14:paraId="2CD4AAF6" w14:textId="77777777" w:rsidTr="00FE46F8">
        <w:tc>
          <w:tcPr>
            <w:tcW w:w="3823" w:type="dxa"/>
          </w:tcPr>
          <w:p w14:paraId="037E69DC" w14:textId="77777777" w:rsidR="00860AF1" w:rsidRPr="00860AF1" w:rsidRDefault="00860AF1"/>
        </w:tc>
        <w:tc>
          <w:tcPr>
            <w:tcW w:w="6967" w:type="dxa"/>
          </w:tcPr>
          <w:p w14:paraId="23AFDD97" w14:textId="77777777" w:rsidR="00860AF1" w:rsidRPr="00860AF1" w:rsidRDefault="00860AF1" w:rsidP="005C58DE">
            <w:pPr>
              <w:ind w:left="-72" w:right="252"/>
            </w:pPr>
            <w:r>
              <w:t xml:space="preserve"> </w:t>
            </w:r>
          </w:p>
        </w:tc>
      </w:tr>
      <w:tr w:rsidR="00860AF1" w:rsidRPr="00860AF1" w14:paraId="0FEDFE6A" w14:textId="77777777" w:rsidTr="00FE46F8">
        <w:tc>
          <w:tcPr>
            <w:tcW w:w="3823" w:type="dxa"/>
          </w:tcPr>
          <w:p w14:paraId="75AF6409" w14:textId="77777777" w:rsidR="00860AF1" w:rsidRPr="00860AF1" w:rsidRDefault="00860AF1"/>
        </w:tc>
        <w:tc>
          <w:tcPr>
            <w:tcW w:w="6967" w:type="dxa"/>
          </w:tcPr>
          <w:p w14:paraId="649DAC75" w14:textId="77777777" w:rsidR="00860AF1" w:rsidRPr="00860AF1" w:rsidRDefault="00860AF1"/>
        </w:tc>
      </w:tr>
      <w:tr w:rsidR="00860AF1" w:rsidRPr="00860AF1" w14:paraId="61A56A1A" w14:textId="77777777" w:rsidTr="00FE46F8">
        <w:tc>
          <w:tcPr>
            <w:tcW w:w="3823" w:type="dxa"/>
          </w:tcPr>
          <w:p w14:paraId="3845F04A" w14:textId="77777777" w:rsidR="00860AF1" w:rsidRPr="00860AF1" w:rsidRDefault="00860AF1"/>
        </w:tc>
        <w:tc>
          <w:tcPr>
            <w:tcW w:w="6967" w:type="dxa"/>
          </w:tcPr>
          <w:p w14:paraId="6E20212B" w14:textId="77777777" w:rsidR="00860AF1" w:rsidRPr="00860AF1" w:rsidRDefault="00860AF1"/>
        </w:tc>
      </w:tr>
      <w:tr w:rsidR="00860AF1" w:rsidRPr="00860AF1" w14:paraId="691E80F2" w14:textId="77777777" w:rsidTr="00FE46F8">
        <w:tc>
          <w:tcPr>
            <w:tcW w:w="3823" w:type="dxa"/>
          </w:tcPr>
          <w:p w14:paraId="21E44E79" w14:textId="77777777" w:rsidR="00860AF1" w:rsidRPr="00316B68" w:rsidRDefault="00860AF1">
            <w:pPr>
              <w:rPr>
                <w:b/>
              </w:rPr>
            </w:pPr>
            <w:r w:rsidRPr="00316B68">
              <w:rPr>
                <w:b/>
              </w:rPr>
              <w:t>Military and Federal Specifications</w:t>
            </w:r>
          </w:p>
        </w:tc>
        <w:tc>
          <w:tcPr>
            <w:tcW w:w="6967" w:type="dxa"/>
          </w:tcPr>
          <w:p w14:paraId="4EA3486E" w14:textId="77777777" w:rsidR="00860AF1" w:rsidRPr="00860AF1" w:rsidRDefault="00860AF1"/>
        </w:tc>
      </w:tr>
      <w:tr w:rsidR="00E54C99" w:rsidRPr="00860AF1" w14:paraId="346F30C1" w14:textId="77777777" w:rsidTr="007F1192">
        <w:tc>
          <w:tcPr>
            <w:tcW w:w="3823" w:type="dxa"/>
          </w:tcPr>
          <w:p w14:paraId="5E61E2EF" w14:textId="77777777" w:rsidR="00E54C99" w:rsidRPr="00860AF1" w:rsidRDefault="00E54C99" w:rsidP="007F1192">
            <w:r w:rsidRPr="004B7DE3">
              <w:t>MIL-HDBK-61A</w:t>
            </w:r>
          </w:p>
        </w:tc>
        <w:tc>
          <w:tcPr>
            <w:tcW w:w="6967" w:type="dxa"/>
          </w:tcPr>
          <w:p w14:paraId="6C4BD675" w14:textId="77777777" w:rsidR="00E54C99" w:rsidRPr="00860AF1" w:rsidRDefault="00E54C99" w:rsidP="007F1192">
            <w:r w:rsidRPr="004B7DE3">
              <w:t>Configuration Management Guidance (Dated 7 Feb 2001)</w:t>
            </w:r>
          </w:p>
        </w:tc>
      </w:tr>
      <w:tr w:rsidR="00E54C99" w:rsidRPr="00860AF1" w14:paraId="24FB0D82" w14:textId="77777777" w:rsidTr="007F1192">
        <w:tc>
          <w:tcPr>
            <w:tcW w:w="3823" w:type="dxa"/>
          </w:tcPr>
          <w:p w14:paraId="28AE2578" w14:textId="77777777" w:rsidR="00E54C99" w:rsidRPr="00860AF1" w:rsidRDefault="00E54C99" w:rsidP="007F1192">
            <w:r>
              <w:t>MIL-PRF-49078A(CR)</w:t>
            </w:r>
          </w:p>
        </w:tc>
        <w:tc>
          <w:tcPr>
            <w:tcW w:w="6967" w:type="dxa"/>
          </w:tcPr>
          <w:p w14:paraId="3BE03FC4" w14:textId="77777777" w:rsidR="00E54C99" w:rsidRPr="00860AF1" w:rsidRDefault="00E54C99" w:rsidP="007F1192">
            <w:r w:rsidRPr="003866E1">
              <w:t>Performance Specification H-250/U</w:t>
            </w:r>
          </w:p>
        </w:tc>
      </w:tr>
      <w:tr w:rsidR="00860AF1" w:rsidRPr="00860AF1" w14:paraId="1EEC67C1" w14:textId="77777777" w:rsidTr="00FE46F8">
        <w:tc>
          <w:tcPr>
            <w:tcW w:w="3823" w:type="dxa"/>
          </w:tcPr>
          <w:p w14:paraId="2559D390" w14:textId="77777777" w:rsidR="00860AF1" w:rsidRPr="00860AF1" w:rsidRDefault="00860AF1"/>
        </w:tc>
        <w:tc>
          <w:tcPr>
            <w:tcW w:w="6967" w:type="dxa"/>
          </w:tcPr>
          <w:p w14:paraId="0215F1DD" w14:textId="77777777" w:rsidR="00860AF1" w:rsidRPr="00860AF1" w:rsidRDefault="00860AF1"/>
        </w:tc>
      </w:tr>
      <w:tr w:rsidR="00860AF1" w:rsidRPr="00860AF1" w14:paraId="68C47E09" w14:textId="77777777" w:rsidTr="00FE46F8">
        <w:tc>
          <w:tcPr>
            <w:tcW w:w="3823" w:type="dxa"/>
          </w:tcPr>
          <w:p w14:paraId="6E5520FE" w14:textId="77777777" w:rsidR="00860AF1" w:rsidRPr="00316B68" w:rsidRDefault="00860AF1">
            <w:pPr>
              <w:rPr>
                <w:b/>
              </w:rPr>
            </w:pPr>
            <w:r w:rsidRPr="00316B68">
              <w:rPr>
                <w:b/>
              </w:rPr>
              <w:t>Other Documents</w:t>
            </w:r>
          </w:p>
        </w:tc>
        <w:tc>
          <w:tcPr>
            <w:tcW w:w="6967" w:type="dxa"/>
          </w:tcPr>
          <w:p w14:paraId="52DFA4DC" w14:textId="77777777" w:rsidR="00860AF1" w:rsidRPr="00860AF1" w:rsidRDefault="00860AF1"/>
        </w:tc>
      </w:tr>
      <w:tr w:rsidR="005C0F89" w:rsidRPr="00860AF1" w14:paraId="33607217" w14:textId="77777777" w:rsidTr="007F1192">
        <w:tc>
          <w:tcPr>
            <w:tcW w:w="3823" w:type="dxa"/>
          </w:tcPr>
          <w:p w14:paraId="2912EBED" w14:textId="77777777" w:rsidR="005C0F89" w:rsidRPr="00860AF1" w:rsidRDefault="005C0F89" w:rsidP="007F1192">
            <w:r w:rsidRPr="00E24CF8">
              <w:t>A3013722 (Revision F)</w:t>
            </w:r>
          </w:p>
        </w:tc>
        <w:tc>
          <w:tcPr>
            <w:tcW w:w="6967" w:type="dxa"/>
          </w:tcPr>
          <w:p w14:paraId="55F1AC00" w14:textId="77777777" w:rsidR="005C0F89" w:rsidRPr="00860AF1" w:rsidRDefault="005C0F89" w:rsidP="007F1192">
            <w:r w:rsidRPr="00E24CF8">
              <w:t xml:space="preserve">Mounting Base, Electrical Equipment, MT-6352/VRC </w:t>
            </w:r>
            <w:r>
              <w:t>-</w:t>
            </w:r>
            <w:r w:rsidRPr="00E24CF8">
              <w:t xml:space="preserve"> Specification For</w:t>
            </w:r>
          </w:p>
        </w:tc>
      </w:tr>
      <w:tr w:rsidR="005C0F89" w:rsidRPr="00860AF1" w14:paraId="49B5FD3E" w14:textId="77777777" w:rsidTr="007F1192">
        <w:tc>
          <w:tcPr>
            <w:tcW w:w="3823" w:type="dxa"/>
          </w:tcPr>
          <w:p w14:paraId="16059A06" w14:textId="77777777" w:rsidR="005C0F89" w:rsidRPr="00860AF1" w:rsidRDefault="005C0F89" w:rsidP="007F1192">
            <w:r w:rsidRPr="00E24CF8">
              <w:t>A3140027 (Revision G)</w:t>
            </w:r>
          </w:p>
        </w:tc>
        <w:tc>
          <w:tcPr>
            <w:tcW w:w="6967" w:type="dxa"/>
          </w:tcPr>
          <w:p w14:paraId="6FF29E76" w14:textId="77777777" w:rsidR="005C0F89" w:rsidRPr="00860AF1" w:rsidRDefault="005C0F89" w:rsidP="007F1192">
            <w:r w:rsidRPr="00E24CF8">
              <w:t xml:space="preserve">Loudspeaker, Control Unit, LS-671/VRC </w:t>
            </w:r>
            <w:r>
              <w:t>-</w:t>
            </w:r>
            <w:r w:rsidRPr="00E24CF8">
              <w:t xml:space="preserve"> Specification For</w:t>
            </w:r>
          </w:p>
        </w:tc>
      </w:tr>
      <w:tr w:rsidR="005C0F89" w:rsidRPr="00860AF1" w14:paraId="33368942" w14:textId="77777777" w:rsidTr="007F1192">
        <w:tc>
          <w:tcPr>
            <w:tcW w:w="3823" w:type="dxa"/>
          </w:tcPr>
          <w:p w14:paraId="65C10E69" w14:textId="77777777" w:rsidR="005C0F89" w:rsidRPr="00860AF1" w:rsidRDefault="005C0F89" w:rsidP="007F1192">
            <w:r w:rsidRPr="00E24CF8">
              <w:t>A3148018 (Revision B)</w:t>
            </w:r>
          </w:p>
        </w:tc>
        <w:tc>
          <w:tcPr>
            <w:tcW w:w="6967" w:type="dxa"/>
          </w:tcPr>
          <w:p w14:paraId="3A52B8A6" w14:textId="77777777" w:rsidR="005C0F89" w:rsidRPr="00E24CF8" w:rsidRDefault="005C0F89" w:rsidP="007F1192">
            <w:pPr>
              <w:keepLines/>
              <w:ind w:left="-72" w:right="-72"/>
            </w:pPr>
            <w:r w:rsidRPr="00E24CF8">
              <w:t xml:space="preserve">Antenna, Vehicular – AS-3900A/VRC (High Voltage Center Fed)  </w:t>
            </w:r>
          </w:p>
          <w:p w14:paraId="12827E5E" w14:textId="77777777" w:rsidR="005C0F89" w:rsidRPr="00860AF1" w:rsidRDefault="005C0F89" w:rsidP="007F1192">
            <w:r w:rsidRPr="00E24CF8">
              <w:t>Specification For</w:t>
            </w:r>
          </w:p>
        </w:tc>
      </w:tr>
      <w:tr w:rsidR="005C0F89" w:rsidRPr="00860AF1" w14:paraId="3EFC687E" w14:textId="77777777" w:rsidTr="007F1192">
        <w:tc>
          <w:tcPr>
            <w:tcW w:w="3823" w:type="dxa"/>
          </w:tcPr>
          <w:p w14:paraId="4E3C69CA" w14:textId="77777777" w:rsidR="005C0F89" w:rsidRPr="00860AF1" w:rsidRDefault="005C0F89" w:rsidP="007F1192">
            <w:r w:rsidRPr="00E24CF8">
              <w:t>A3180155 (Revision C)</w:t>
            </w:r>
          </w:p>
        </w:tc>
        <w:tc>
          <w:tcPr>
            <w:tcW w:w="6967" w:type="dxa"/>
          </w:tcPr>
          <w:p w14:paraId="7EB348CA" w14:textId="77777777" w:rsidR="005C0F89" w:rsidRPr="00860AF1" w:rsidRDefault="005C0F89" w:rsidP="007F1192">
            <w:r w:rsidRPr="00E24CF8">
              <w:t xml:space="preserve">Antenna, Survivable Low Profile </w:t>
            </w:r>
            <w:r>
              <w:t>-</w:t>
            </w:r>
            <w:r w:rsidRPr="00E24CF8">
              <w:t xml:space="preserve"> AS-3916/VRC, Specification For</w:t>
            </w:r>
          </w:p>
        </w:tc>
      </w:tr>
      <w:tr w:rsidR="005C0F89" w:rsidRPr="00860AF1" w14:paraId="2F5BABC9" w14:textId="77777777" w:rsidTr="007F1192">
        <w:tc>
          <w:tcPr>
            <w:tcW w:w="3823" w:type="dxa"/>
          </w:tcPr>
          <w:p w14:paraId="74416E08" w14:textId="77777777" w:rsidR="005C0F89" w:rsidRPr="00860AF1" w:rsidRDefault="005C0F89" w:rsidP="007F1192">
            <w:r w:rsidRPr="00E24CF8">
              <w:t>A3014056 (Revision T)</w:t>
            </w:r>
          </w:p>
        </w:tc>
        <w:tc>
          <w:tcPr>
            <w:tcW w:w="6967" w:type="dxa"/>
          </w:tcPr>
          <w:p w14:paraId="0D2714F5" w14:textId="77777777" w:rsidR="005C0F89" w:rsidRPr="00860AF1" w:rsidRDefault="005C0F89" w:rsidP="007F1192">
            <w:r w:rsidRPr="00E24CF8">
              <w:rPr>
                <w:bCs/>
              </w:rPr>
              <w:t>Cable Specification, SINCGARS Installation Kit</w:t>
            </w:r>
          </w:p>
        </w:tc>
      </w:tr>
      <w:tr w:rsidR="00860AF1" w:rsidRPr="00860AF1" w14:paraId="01D2121C" w14:textId="77777777" w:rsidTr="00FE46F8">
        <w:tc>
          <w:tcPr>
            <w:tcW w:w="3823" w:type="dxa"/>
          </w:tcPr>
          <w:p w14:paraId="5524119C" w14:textId="77777777" w:rsidR="00860AF1" w:rsidRPr="00860AF1" w:rsidRDefault="00860AF1"/>
        </w:tc>
        <w:tc>
          <w:tcPr>
            <w:tcW w:w="6967" w:type="dxa"/>
          </w:tcPr>
          <w:p w14:paraId="63C46E8D" w14:textId="77777777" w:rsidR="00860AF1" w:rsidRPr="00860AF1" w:rsidRDefault="00860AF1"/>
        </w:tc>
      </w:tr>
      <w:tr w:rsidR="00860AF1" w:rsidRPr="00860AF1" w14:paraId="0241B16A" w14:textId="77777777" w:rsidTr="00FE46F8">
        <w:tc>
          <w:tcPr>
            <w:tcW w:w="3823" w:type="dxa"/>
          </w:tcPr>
          <w:p w14:paraId="730D6B73" w14:textId="77777777" w:rsidR="00860AF1" w:rsidRPr="00860AF1" w:rsidRDefault="00860AF1"/>
        </w:tc>
        <w:tc>
          <w:tcPr>
            <w:tcW w:w="6967" w:type="dxa"/>
          </w:tcPr>
          <w:p w14:paraId="64E00C38" w14:textId="77777777" w:rsidR="00860AF1" w:rsidRPr="00860AF1" w:rsidRDefault="00860AF1"/>
        </w:tc>
      </w:tr>
      <w:tr w:rsidR="00860AF1" w:rsidRPr="00860AF1" w14:paraId="69102C60" w14:textId="77777777" w:rsidTr="00FE46F8">
        <w:tc>
          <w:tcPr>
            <w:tcW w:w="3823" w:type="dxa"/>
          </w:tcPr>
          <w:p w14:paraId="2D3FE6A8" w14:textId="77777777" w:rsidR="00860AF1" w:rsidRPr="00316B68" w:rsidRDefault="00860AF1">
            <w:pPr>
              <w:rPr>
                <w:b/>
              </w:rPr>
            </w:pPr>
            <w:r w:rsidRPr="00316B68">
              <w:rPr>
                <w:b/>
              </w:rPr>
              <w:t>Commercial Documents</w:t>
            </w:r>
          </w:p>
        </w:tc>
        <w:tc>
          <w:tcPr>
            <w:tcW w:w="6967" w:type="dxa"/>
          </w:tcPr>
          <w:p w14:paraId="078088E3" w14:textId="77777777" w:rsidR="00860AF1" w:rsidRPr="00860AF1" w:rsidRDefault="00860AF1"/>
        </w:tc>
      </w:tr>
      <w:tr w:rsidR="00C262F5" w:rsidRPr="00860AF1" w14:paraId="14D9AE9C" w14:textId="77777777" w:rsidTr="007F1192">
        <w:tc>
          <w:tcPr>
            <w:tcW w:w="3823" w:type="dxa"/>
          </w:tcPr>
          <w:p w14:paraId="25C9B78B" w14:textId="77777777" w:rsidR="00C262F5" w:rsidRPr="00860AF1" w:rsidRDefault="00C262F5" w:rsidP="007F1192">
            <w:r w:rsidRPr="004B7DE3">
              <w:t>SAE EIA-649-1</w:t>
            </w:r>
          </w:p>
        </w:tc>
        <w:tc>
          <w:tcPr>
            <w:tcW w:w="6967" w:type="dxa"/>
          </w:tcPr>
          <w:p w14:paraId="46931D59" w14:textId="77777777" w:rsidR="00C262F5" w:rsidRPr="00860AF1" w:rsidRDefault="00C262F5" w:rsidP="007F1192">
            <w:r w:rsidRPr="004B7DE3">
              <w:t>Configuration Management Requirements for Defense Contracts</w:t>
            </w:r>
          </w:p>
        </w:tc>
      </w:tr>
      <w:tr w:rsidR="00C262F5" w:rsidRPr="00860AF1" w14:paraId="35540CDF" w14:textId="77777777" w:rsidTr="007F1192">
        <w:tc>
          <w:tcPr>
            <w:tcW w:w="3823" w:type="dxa"/>
          </w:tcPr>
          <w:p w14:paraId="7E0C50E3" w14:textId="77777777" w:rsidR="00C262F5" w:rsidRPr="00567DCF" w:rsidRDefault="00C262F5" w:rsidP="007F1192">
            <w:r w:rsidRPr="00567DCF">
              <w:t>ASME Y14.100-2004</w:t>
            </w:r>
          </w:p>
        </w:tc>
        <w:tc>
          <w:tcPr>
            <w:tcW w:w="6967" w:type="dxa"/>
          </w:tcPr>
          <w:p w14:paraId="398819D7" w14:textId="77777777" w:rsidR="00C262F5" w:rsidRPr="00860AF1" w:rsidRDefault="00C262F5" w:rsidP="007F1192">
            <w:r w:rsidRPr="00567DCF">
              <w:rPr>
                <w:szCs w:val="24"/>
              </w:rPr>
              <w:t>Engineering Drawing Practices</w:t>
            </w:r>
          </w:p>
        </w:tc>
      </w:tr>
      <w:tr w:rsidR="00C262F5" w:rsidRPr="00567DCF" w14:paraId="14F807D8" w14:textId="77777777" w:rsidTr="007F1192">
        <w:tc>
          <w:tcPr>
            <w:tcW w:w="3823" w:type="dxa"/>
          </w:tcPr>
          <w:p w14:paraId="747E9097" w14:textId="77777777" w:rsidR="00C262F5" w:rsidRPr="00567DCF" w:rsidRDefault="00C262F5" w:rsidP="007F1192">
            <w:r w:rsidRPr="00567DCF">
              <w:t>IPC 2221B</w:t>
            </w:r>
          </w:p>
        </w:tc>
        <w:tc>
          <w:tcPr>
            <w:tcW w:w="6967" w:type="dxa"/>
          </w:tcPr>
          <w:p w14:paraId="367DD8EF" w14:textId="77777777" w:rsidR="00C262F5" w:rsidRPr="00567DCF" w:rsidRDefault="00C262F5" w:rsidP="007F1192">
            <w:r w:rsidRPr="00567DCF">
              <w:rPr>
                <w:szCs w:val="24"/>
              </w:rPr>
              <w:t>Generic Standard on Printed Board Design</w:t>
            </w:r>
          </w:p>
        </w:tc>
      </w:tr>
      <w:tr w:rsidR="00C262F5" w:rsidRPr="00860AF1" w14:paraId="07809055" w14:textId="77777777" w:rsidTr="007F1192">
        <w:tc>
          <w:tcPr>
            <w:tcW w:w="3823" w:type="dxa"/>
          </w:tcPr>
          <w:p w14:paraId="0A5193BB" w14:textId="77777777" w:rsidR="00C262F5" w:rsidRPr="00567DCF" w:rsidRDefault="00C262F5" w:rsidP="007F1192">
            <w:r w:rsidRPr="00567DCF">
              <w:t>ISO 10303</w:t>
            </w:r>
          </w:p>
        </w:tc>
        <w:tc>
          <w:tcPr>
            <w:tcW w:w="6967" w:type="dxa"/>
          </w:tcPr>
          <w:p w14:paraId="769D317D" w14:textId="77777777" w:rsidR="00C262F5" w:rsidRPr="00860AF1" w:rsidRDefault="00C262F5" w:rsidP="007F1192">
            <w:r w:rsidRPr="00567DCF">
              <w:rPr>
                <w:szCs w:val="24"/>
              </w:rPr>
              <w:t>Industrial Automation Systems and Integration - Product Data</w:t>
            </w:r>
          </w:p>
        </w:tc>
      </w:tr>
      <w:tr w:rsidR="008D4253" w:rsidRPr="00860AF1" w14:paraId="7C03906B" w14:textId="77777777" w:rsidTr="00FE46F8">
        <w:tc>
          <w:tcPr>
            <w:tcW w:w="3823" w:type="dxa"/>
          </w:tcPr>
          <w:p w14:paraId="3E4400B5" w14:textId="77777777" w:rsidR="008D4253" w:rsidRPr="00860AF1" w:rsidRDefault="008D4253"/>
        </w:tc>
        <w:tc>
          <w:tcPr>
            <w:tcW w:w="6967" w:type="dxa"/>
          </w:tcPr>
          <w:p w14:paraId="51DBE596" w14:textId="77777777" w:rsidR="008D4253" w:rsidRPr="00860AF1" w:rsidRDefault="008D4253"/>
        </w:tc>
      </w:tr>
      <w:tr w:rsidR="008D4253" w:rsidRPr="00860AF1" w14:paraId="4B9C5C03" w14:textId="77777777" w:rsidTr="00FE46F8">
        <w:tc>
          <w:tcPr>
            <w:tcW w:w="3823" w:type="dxa"/>
          </w:tcPr>
          <w:p w14:paraId="2FC84C69" w14:textId="77777777" w:rsidR="008D4253" w:rsidRPr="008D4253" w:rsidRDefault="008D4253">
            <w:pPr>
              <w:rPr>
                <w:b/>
              </w:rPr>
            </w:pPr>
            <w:r w:rsidRPr="008D4253">
              <w:rPr>
                <w:b/>
              </w:rPr>
              <w:t>Security Documents</w:t>
            </w:r>
          </w:p>
        </w:tc>
        <w:tc>
          <w:tcPr>
            <w:tcW w:w="6967" w:type="dxa"/>
          </w:tcPr>
          <w:p w14:paraId="32283595" w14:textId="77777777" w:rsidR="008D4253" w:rsidRPr="00860AF1" w:rsidRDefault="008D4253"/>
        </w:tc>
      </w:tr>
      <w:tr w:rsidR="008D4253" w:rsidRPr="00860AF1" w14:paraId="5AE9E325" w14:textId="77777777" w:rsidTr="00FE46F8">
        <w:tc>
          <w:tcPr>
            <w:tcW w:w="3823" w:type="dxa"/>
          </w:tcPr>
          <w:p w14:paraId="4882B27C" w14:textId="77777777" w:rsidR="008D4253" w:rsidRPr="00860AF1" w:rsidRDefault="008D4253"/>
        </w:tc>
        <w:tc>
          <w:tcPr>
            <w:tcW w:w="6967" w:type="dxa"/>
          </w:tcPr>
          <w:p w14:paraId="59061F41" w14:textId="77777777" w:rsidR="008D4253" w:rsidRPr="00860AF1" w:rsidRDefault="008D4253"/>
        </w:tc>
      </w:tr>
      <w:tr w:rsidR="008D4253" w:rsidRPr="00860AF1" w14:paraId="4B997763" w14:textId="77777777" w:rsidTr="00FE46F8">
        <w:tc>
          <w:tcPr>
            <w:tcW w:w="3823" w:type="dxa"/>
          </w:tcPr>
          <w:p w14:paraId="59BBD6CF" w14:textId="77777777" w:rsidR="008D4253" w:rsidRPr="00860AF1" w:rsidRDefault="008D4253"/>
        </w:tc>
        <w:tc>
          <w:tcPr>
            <w:tcW w:w="6967" w:type="dxa"/>
          </w:tcPr>
          <w:p w14:paraId="162CB146" w14:textId="77777777" w:rsidR="008D4253" w:rsidRPr="00860AF1" w:rsidRDefault="008D4253"/>
        </w:tc>
      </w:tr>
    </w:tbl>
    <w:p w14:paraId="5985EA34" w14:textId="77777777" w:rsidR="00860AF1" w:rsidRPr="00860AF1" w:rsidRDefault="00860AF1"/>
    <w:p w14:paraId="41D2AF7E" w14:textId="77777777" w:rsidR="001015A8" w:rsidRDefault="001015A8" w:rsidP="001015A8">
      <w:pPr>
        <w:pStyle w:val="Heading1"/>
      </w:pPr>
      <w:bookmarkStart w:id="4" w:name="_Toc133825572"/>
      <w:bookmarkStart w:id="5" w:name="_Toc133928281"/>
      <w:bookmarkEnd w:id="0"/>
      <w:bookmarkEnd w:id="1"/>
      <w:bookmarkEnd w:id="2"/>
      <w:bookmarkEnd w:id="3"/>
      <w:r w:rsidRPr="00860AF1">
        <w:t>CONFIGURATION BASELINE</w:t>
      </w:r>
      <w:bookmarkEnd w:id="4"/>
      <w:bookmarkEnd w:id="5"/>
    </w:p>
    <w:p w14:paraId="73DB3363" w14:textId="77777777" w:rsidR="001015A8" w:rsidRDefault="001015A8" w:rsidP="001015A8"/>
    <w:p w14:paraId="3B4F52AE" w14:textId="77777777" w:rsidR="001015A8" w:rsidRDefault="001015A8" w:rsidP="001015A8">
      <w:pPr>
        <w:rPr>
          <w:b/>
        </w:rPr>
      </w:pPr>
      <w:r>
        <w:t>The applicable Configuration Baselines (CB)</w:t>
      </w:r>
      <w:r w:rsidR="00586C36">
        <w:t>,</w:t>
      </w:r>
      <w:r>
        <w:t xml:space="preserve"> for the listed Configuration Item (CI)</w:t>
      </w:r>
      <w:r w:rsidR="00586C36">
        <w:t xml:space="preserve"> and/or </w:t>
      </w:r>
      <w:r>
        <w:t>Computer Software Configuration Item</w:t>
      </w:r>
      <w:r w:rsidR="00586C36">
        <w:t xml:space="preserve"> </w:t>
      </w:r>
      <w:r>
        <w:t>(CSCI)</w:t>
      </w:r>
      <w:r w:rsidR="00586C36">
        <w:t>,</w:t>
      </w:r>
      <w:r>
        <w:t xml:space="preserve"> are</w:t>
      </w:r>
      <w:r w:rsidR="006B6449">
        <w:t xml:space="preserve"> as </w:t>
      </w:r>
      <w:r>
        <w:t>listed in the table below.</w:t>
      </w:r>
    </w:p>
    <w:p w14:paraId="6D239E79" w14:textId="77777777" w:rsidR="001015A8" w:rsidRPr="00860AF1" w:rsidRDefault="001015A8" w:rsidP="001015A8">
      <w:pPr>
        <w:rPr>
          <w:b/>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85"/>
        <w:gridCol w:w="7020"/>
        <w:gridCol w:w="2093"/>
      </w:tblGrid>
      <w:tr w:rsidR="001015A8" w:rsidRPr="0044364A" w14:paraId="17BBDE37" w14:textId="77777777" w:rsidTr="00983C10">
        <w:tc>
          <w:tcPr>
            <w:tcW w:w="1885" w:type="dxa"/>
          </w:tcPr>
          <w:p w14:paraId="0A8369D1" w14:textId="77777777" w:rsidR="001015A8" w:rsidRPr="00316B68" w:rsidRDefault="001015A8" w:rsidP="00A12208">
            <w:pPr>
              <w:pStyle w:val="PDPSOW"/>
              <w:rPr>
                <w:b/>
                <w:szCs w:val="24"/>
              </w:rPr>
            </w:pPr>
            <w:r w:rsidRPr="00316B68">
              <w:rPr>
                <w:b/>
                <w:szCs w:val="24"/>
              </w:rPr>
              <w:t>NSN</w:t>
            </w:r>
          </w:p>
        </w:tc>
        <w:tc>
          <w:tcPr>
            <w:tcW w:w="7020" w:type="dxa"/>
          </w:tcPr>
          <w:p w14:paraId="6E7F3317" w14:textId="77777777" w:rsidR="001015A8" w:rsidRPr="00316B68" w:rsidRDefault="001015A8" w:rsidP="00A12208">
            <w:pPr>
              <w:pStyle w:val="PDPSOW"/>
              <w:rPr>
                <w:b/>
                <w:szCs w:val="24"/>
              </w:rPr>
            </w:pPr>
            <w:r w:rsidRPr="00316B68">
              <w:rPr>
                <w:b/>
                <w:szCs w:val="24"/>
              </w:rPr>
              <w:t>Nomenclature</w:t>
            </w:r>
          </w:p>
        </w:tc>
        <w:tc>
          <w:tcPr>
            <w:tcW w:w="2093" w:type="dxa"/>
          </w:tcPr>
          <w:p w14:paraId="20D7F417" w14:textId="48744BCA" w:rsidR="001015A8" w:rsidRPr="00316B68" w:rsidRDefault="001015A8" w:rsidP="00A12208">
            <w:pPr>
              <w:pStyle w:val="PDPSOW"/>
              <w:rPr>
                <w:b/>
                <w:szCs w:val="24"/>
              </w:rPr>
            </w:pPr>
            <w:r w:rsidRPr="00316B68">
              <w:rPr>
                <w:b/>
                <w:szCs w:val="24"/>
              </w:rPr>
              <w:t xml:space="preserve">Part </w:t>
            </w:r>
            <w:r>
              <w:rPr>
                <w:b/>
                <w:szCs w:val="24"/>
              </w:rPr>
              <w:t>N</w:t>
            </w:r>
            <w:r w:rsidRPr="00316B68">
              <w:rPr>
                <w:b/>
                <w:szCs w:val="24"/>
              </w:rPr>
              <w:t>umbers</w:t>
            </w:r>
            <w:r w:rsidR="00983C10">
              <w:rPr>
                <w:b/>
                <w:szCs w:val="24"/>
              </w:rPr>
              <w:t xml:space="preserve"> </w:t>
            </w:r>
            <w:r w:rsidRPr="00316B68">
              <w:rPr>
                <w:b/>
                <w:szCs w:val="24"/>
              </w:rPr>
              <w:t>/</w:t>
            </w:r>
            <w:r w:rsidR="00983C10">
              <w:rPr>
                <w:b/>
                <w:szCs w:val="24"/>
              </w:rPr>
              <w:t xml:space="preserve"> </w:t>
            </w:r>
            <w:r w:rsidRPr="00316B68">
              <w:rPr>
                <w:b/>
                <w:szCs w:val="24"/>
              </w:rPr>
              <w:t>Drawings</w:t>
            </w:r>
          </w:p>
        </w:tc>
      </w:tr>
      <w:tr w:rsidR="00983C10" w:rsidRPr="0044364A" w14:paraId="19749E77" w14:textId="77777777" w:rsidTr="00983C10">
        <w:tc>
          <w:tcPr>
            <w:tcW w:w="1885" w:type="dxa"/>
            <w:vAlign w:val="center"/>
          </w:tcPr>
          <w:p w14:paraId="6E3651DC" w14:textId="77777777" w:rsidR="00983C10" w:rsidRPr="0044364A" w:rsidRDefault="00983C10" w:rsidP="007F1192">
            <w:r w:rsidRPr="00DA01E1">
              <w:rPr>
                <w:color w:val="000000"/>
                <w:sz w:val="22"/>
                <w:szCs w:val="22"/>
              </w:rPr>
              <w:t>5895-01-218-3962</w:t>
            </w:r>
          </w:p>
        </w:tc>
        <w:tc>
          <w:tcPr>
            <w:tcW w:w="7020" w:type="dxa"/>
            <w:vAlign w:val="center"/>
          </w:tcPr>
          <w:p w14:paraId="34EF4B46" w14:textId="77777777" w:rsidR="00983C10" w:rsidRPr="0044364A" w:rsidRDefault="00983C10" w:rsidP="007F1192">
            <w:r w:rsidRPr="00DA01E1">
              <w:rPr>
                <w:color w:val="000000"/>
                <w:sz w:val="22"/>
                <w:szCs w:val="22"/>
              </w:rPr>
              <w:t>Installation Kit, Electronic Equipment MK-2394/VRC</w:t>
            </w:r>
          </w:p>
        </w:tc>
        <w:tc>
          <w:tcPr>
            <w:tcW w:w="2093" w:type="dxa"/>
            <w:vAlign w:val="center"/>
          </w:tcPr>
          <w:p w14:paraId="5B279B10" w14:textId="77777777" w:rsidR="00983C10" w:rsidRPr="0044364A" w:rsidRDefault="00983C10" w:rsidP="007F1192">
            <w:r w:rsidRPr="00DA01E1">
              <w:rPr>
                <w:color w:val="000000"/>
                <w:sz w:val="22"/>
                <w:szCs w:val="22"/>
              </w:rPr>
              <w:t>PPL-10132</w:t>
            </w:r>
          </w:p>
        </w:tc>
      </w:tr>
      <w:tr w:rsidR="00983C10" w:rsidRPr="0044364A" w14:paraId="14D378F9" w14:textId="77777777" w:rsidTr="00983C10">
        <w:trPr>
          <w:trHeight w:val="230"/>
        </w:trPr>
        <w:tc>
          <w:tcPr>
            <w:tcW w:w="1885" w:type="dxa"/>
            <w:vAlign w:val="center"/>
          </w:tcPr>
          <w:p w14:paraId="29EFF30E" w14:textId="77777777" w:rsidR="00983C10" w:rsidRPr="0044364A" w:rsidRDefault="00983C10" w:rsidP="007F1192">
            <w:r w:rsidRPr="00DA01E1">
              <w:rPr>
                <w:color w:val="000000"/>
                <w:sz w:val="22"/>
                <w:szCs w:val="22"/>
              </w:rPr>
              <w:t>5895-01-590-7960</w:t>
            </w:r>
          </w:p>
        </w:tc>
        <w:tc>
          <w:tcPr>
            <w:tcW w:w="7020" w:type="dxa"/>
            <w:vAlign w:val="center"/>
          </w:tcPr>
          <w:p w14:paraId="754C1FEC" w14:textId="77777777" w:rsidR="00983C10" w:rsidRPr="0044364A" w:rsidRDefault="00983C10" w:rsidP="007F1192">
            <w:r w:rsidRPr="00DA01E1">
              <w:rPr>
                <w:color w:val="000000"/>
                <w:sz w:val="22"/>
                <w:szCs w:val="22"/>
              </w:rPr>
              <w:t>Installation Kit, Electronic Equipment MK-3149/VRC</w:t>
            </w:r>
          </w:p>
        </w:tc>
        <w:tc>
          <w:tcPr>
            <w:tcW w:w="2093" w:type="dxa"/>
            <w:vAlign w:val="center"/>
          </w:tcPr>
          <w:p w14:paraId="047197A6" w14:textId="77777777" w:rsidR="00983C10" w:rsidRPr="0044364A" w:rsidRDefault="00983C10" w:rsidP="007F1192">
            <w:r w:rsidRPr="00DA01E1">
              <w:rPr>
                <w:color w:val="000000"/>
                <w:sz w:val="22"/>
                <w:szCs w:val="22"/>
              </w:rPr>
              <w:t>PPL10712</w:t>
            </w:r>
          </w:p>
        </w:tc>
      </w:tr>
      <w:tr w:rsidR="00983C10" w:rsidRPr="0044364A" w14:paraId="34F6A22A" w14:textId="77777777" w:rsidTr="00983C10">
        <w:trPr>
          <w:trHeight w:val="230"/>
        </w:trPr>
        <w:tc>
          <w:tcPr>
            <w:tcW w:w="1885" w:type="dxa"/>
            <w:vAlign w:val="center"/>
          </w:tcPr>
          <w:p w14:paraId="0FD4AEBE" w14:textId="77777777" w:rsidR="00983C10" w:rsidRPr="0044364A" w:rsidRDefault="00983C10" w:rsidP="007F1192">
            <w:r w:rsidRPr="00DA01E1">
              <w:rPr>
                <w:color w:val="000000"/>
                <w:sz w:val="22"/>
                <w:szCs w:val="22"/>
              </w:rPr>
              <w:t>5895-01-590-7962</w:t>
            </w:r>
          </w:p>
        </w:tc>
        <w:tc>
          <w:tcPr>
            <w:tcW w:w="7020" w:type="dxa"/>
            <w:vAlign w:val="center"/>
          </w:tcPr>
          <w:p w14:paraId="6D407108" w14:textId="77777777" w:rsidR="00983C10" w:rsidRPr="0044364A" w:rsidRDefault="00983C10" w:rsidP="007F1192">
            <w:r w:rsidRPr="00DA01E1">
              <w:rPr>
                <w:color w:val="000000"/>
                <w:sz w:val="22"/>
                <w:szCs w:val="22"/>
              </w:rPr>
              <w:t>Installation Kit, Electronic Equipment MK-3150/VRC</w:t>
            </w:r>
          </w:p>
        </w:tc>
        <w:tc>
          <w:tcPr>
            <w:tcW w:w="2093" w:type="dxa"/>
            <w:vAlign w:val="center"/>
          </w:tcPr>
          <w:p w14:paraId="5C3D4115" w14:textId="77777777" w:rsidR="00983C10" w:rsidRPr="0044364A" w:rsidRDefault="00983C10" w:rsidP="007F1192">
            <w:pPr>
              <w:pStyle w:val="PDPSOW"/>
              <w:rPr>
                <w:szCs w:val="24"/>
              </w:rPr>
            </w:pPr>
            <w:r w:rsidRPr="00DA01E1">
              <w:rPr>
                <w:color w:val="000000"/>
                <w:sz w:val="22"/>
                <w:szCs w:val="22"/>
              </w:rPr>
              <w:t>PPL10705</w:t>
            </w:r>
          </w:p>
        </w:tc>
      </w:tr>
      <w:tr w:rsidR="00983C10" w:rsidRPr="0044364A" w14:paraId="19612495" w14:textId="77777777" w:rsidTr="00983C10">
        <w:trPr>
          <w:trHeight w:val="230"/>
        </w:trPr>
        <w:tc>
          <w:tcPr>
            <w:tcW w:w="1885" w:type="dxa"/>
            <w:vAlign w:val="center"/>
          </w:tcPr>
          <w:p w14:paraId="74B7EF6F" w14:textId="77777777" w:rsidR="00983C10" w:rsidRPr="0044364A" w:rsidRDefault="00983C10" w:rsidP="007F1192">
            <w:r w:rsidRPr="00DA01E1">
              <w:rPr>
                <w:color w:val="000000"/>
                <w:sz w:val="22"/>
                <w:szCs w:val="22"/>
              </w:rPr>
              <w:t>5895-01-616-6168</w:t>
            </w:r>
          </w:p>
        </w:tc>
        <w:tc>
          <w:tcPr>
            <w:tcW w:w="7020" w:type="dxa"/>
            <w:vAlign w:val="center"/>
          </w:tcPr>
          <w:p w14:paraId="4F696EC8" w14:textId="77777777" w:rsidR="00983C10" w:rsidRPr="0044364A" w:rsidRDefault="00983C10" w:rsidP="007F1192">
            <w:r w:rsidRPr="00DA01E1">
              <w:rPr>
                <w:color w:val="000000"/>
                <w:sz w:val="22"/>
                <w:szCs w:val="22"/>
              </w:rPr>
              <w:t>Installation Kit, Electronic Equipment MK-3174/VRC</w:t>
            </w:r>
          </w:p>
        </w:tc>
        <w:tc>
          <w:tcPr>
            <w:tcW w:w="2093" w:type="dxa"/>
            <w:vAlign w:val="center"/>
          </w:tcPr>
          <w:p w14:paraId="1ACBD96F" w14:textId="77777777" w:rsidR="00983C10" w:rsidRPr="0044364A" w:rsidRDefault="00983C10" w:rsidP="007F1192">
            <w:r w:rsidRPr="00DA01E1">
              <w:rPr>
                <w:color w:val="000000"/>
                <w:sz w:val="22"/>
                <w:szCs w:val="22"/>
              </w:rPr>
              <w:t>PPL-10711</w:t>
            </w:r>
          </w:p>
        </w:tc>
      </w:tr>
      <w:tr w:rsidR="00983C10" w:rsidRPr="0044364A" w14:paraId="42DAE76F" w14:textId="77777777" w:rsidTr="00983C10">
        <w:tc>
          <w:tcPr>
            <w:tcW w:w="1885" w:type="dxa"/>
            <w:vAlign w:val="center"/>
          </w:tcPr>
          <w:p w14:paraId="3EC536E1" w14:textId="77777777" w:rsidR="00983C10" w:rsidRPr="0044364A" w:rsidRDefault="00983C10" w:rsidP="007F1192">
            <w:r w:rsidRPr="00DA01E1">
              <w:rPr>
                <w:color w:val="000000"/>
                <w:sz w:val="22"/>
                <w:szCs w:val="22"/>
              </w:rPr>
              <w:t>5895-01-421-0812</w:t>
            </w:r>
          </w:p>
        </w:tc>
        <w:tc>
          <w:tcPr>
            <w:tcW w:w="7020" w:type="dxa"/>
            <w:vAlign w:val="center"/>
          </w:tcPr>
          <w:p w14:paraId="2ED72BE8" w14:textId="77777777" w:rsidR="00983C10" w:rsidRPr="0044364A" w:rsidRDefault="00983C10" w:rsidP="007F1192">
            <w:r w:rsidRPr="00DA01E1">
              <w:rPr>
                <w:color w:val="000000"/>
                <w:sz w:val="22"/>
                <w:szCs w:val="22"/>
              </w:rPr>
              <w:t>Installation Kit, Electronic Equipment MK-2715/VRC</w:t>
            </w:r>
          </w:p>
        </w:tc>
        <w:tc>
          <w:tcPr>
            <w:tcW w:w="2093" w:type="dxa"/>
            <w:vAlign w:val="center"/>
          </w:tcPr>
          <w:p w14:paraId="0FBC38C7" w14:textId="77777777" w:rsidR="00983C10" w:rsidRPr="0044364A" w:rsidRDefault="00983C10" w:rsidP="007F1192">
            <w:r w:rsidRPr="00DA01E1">
              <w:rPr>
                <w:color w:val="000000"/>
                <w:sz w:val="22"/>
                <w:szCs w:val="22"/>
              </w:rPr>
              <w:t>PPL-10502</w:t>
            </w:r>
          </w:p>
        </w:tc>
      </w:tr>
      <w:tr w:rsidR="00983C10" w:rsidRPr="0044364A" w14:paraId="2E6A2622" w14:textId="77777777" w:rsidTr="00983C10">
        <w:tc>
          <w:tcPr>
            <w:tcW w:w="1885" w:type="dxa"/>
            <w:vAlign w:val="center"/>
          </w:tcPr>
          <w:p w14:paraId="62ED6F8E" w14:textId="77777777" w:rsidR="00983C10" w:rsidRPr="0044364A" w:rsidRDefault="00983C10" w:rsidP="007F1192">
            <w:pPr>
              <w:rPr>
                <w:szCs w:val="24"/>
              </w:rPr>
            </w:pPr>
            <w:r w:rsidRPr="00DA01E1">
              <w:rPr>
                <w:color w:val="000000"/>
                <w:sz w:val="22"/>
                <w:szCs w:val="22"/>
              </w:rPr>
              <w:t>5975-01-188-8873</w:t>
            </w:r>
          </w:p>
        </w:tc>
        <w:tc>
          <w:tcPr>
            <w:tcW w:w="7020" w:type="dxa"/>
            <w:vAlign w:val="center"/>
          </w:tcPr>
          <w:p w14:paraId="49DD7972" w14:textId="77777777" w:rsidR="00983C10" w:rsidRPr="0044364A" w:rsidRDefault="00983C10" w:rsidP="007F1192">
            <w:pPr>
              <w:rPr>
                <w:szCs w:val="24"/>
              </w:rPr>
            </w:pPr>
            <w:r w:rsidRPr="00DA01E1">
              <w:rPr>
                <w:color w:val="000000"/>
                <w:sz w:val="22"/>
                <w:szCs w:val="22"/>
              </w:rPr>
              <w:t>Mounting Base, Electrical Equipment MT-6352/VRC</w:t>
            </w:r>
          </w:p>
        </w:tc>
        <w:tc>
          <w:tcPr>
            <w:tcW w:w="2093" w:type="dxa"/>
            <w:vAlign w:val="center"/>
          </w:tcPr>
          <w:p w14:paraId="5088E29B" w14:textId="77777777" w:rsidR="00983C10" w:rsidRPr="0044364A" w:rsidRDefault="00983C10" w:rsidP="007F1192">
            <w:pPr>
              <w:rPr>
                <w:szCs w:val="24"/>
              </w:rPr>
            </w:pPr>
            <w:r w:rsidRPr="00DA01E1">
              <w:rPr>
                <w:color w:val="000000"/>
                <w:sz w:val="22"/>
                <w:szCs w:val="22"/>
              </w:rPr>
              <w:t>A3013367-1</w:t>
            </w:r>
          </w:p>
        </w:tc>
      </w:tr>
      <w:tr w:rsidR="00983C10" w:rsidRPr="00822160" w14:paraId="601B413D" w14:textId="77777777" w:rsidTr="00983C10">
        <w:tc>
          <w:tcPr>
            <w:tcW w:w="1885" w:type="dxa"/>
            <w:vAlign w:val="center"/>
          </w:tcPr>
          <w:p w14:paraId="3945A751" w14:textId="77777777" w:rsidR="00983C10" w:rsidRPr="0044364A" w:rsidRDefault="00983C10" w:rsidP="007F1192">
            <w:pPr>
              <w:rPr>
                <w:szCs w:val="24"/>
              </w:rPr>
            </w:pPr>
            <w:r w:rsidRPr="00DA01E1">
              <w:rPr>
                <w:color w:val="000000"/>
                <w:sz w:val="22"/>
                <w:szCs w:val="22"/>
              </w:rPr>
              <w:lastRenderedPageBreak/>
              <w:t>5965-01-222-1420</w:t>
            </w:r>
          </w:p>
        </w:tc>
        <w:tc>
          <w:tcPr>
            <w:tcW w:w="7020" w:type="dxa"/>
            <w:vAlign w:val="center"/>
          </w:tcPr>
          <w:p w14:paraId="40309469" w14:textId="77777777" w:rsidR="00983C10" w:rsidRPr="0044364A" w:rsidRDefault="00983C10" w:rsidP="007F1192">
            <w:pPr>
              <w:rPr>
                <w:szCs w:val="24"/>
              </w:rPr>
            </w:pPr>
            <w:r w:rsidRPr="00DA01E1">
              <w:rPr>
                <w:color w:val="000000"/>
                <w:sz w:val="22"/>
                <w:szCs w:val="22"/>
              </w:rPr>
              <w:t>Loudspeaker-Control Unit, LS-671/VRC</w:t>
            </w:r>
          </w:p>
        </w:tc>
        <w:tc>
          <w:tcPr>
            <w:tcW w:w="2093" w:type="dxa"/>
            <w:vAlign w:val="center"/>
          </w:tcPr>
          <w:p w14:paraId="22BA4CA6" w14:textId="77777777" w:rsidR="00983C10" w:rsidRPr="0044364A" w:rsidRDefault="00983C10" w:rsidP="007F1192">
            <w:pPr>
              <w:rPr>
                <w:szCs w:val="24"/>
              </w:rPr>
            </w:pPr>
            <w:r w:rsidRPr="00DA01E1">
              <w:rPr>
                <w:color w:val="000000"/>
                <w:sz w:val="22"/>
                <w:szCs w:val="22"/>
              </w:rPr>
              <w:t>A3014065-1</w:t>
            </w:r>
          </w:p>
        </w:tc>
      </w:tr>
      <w:tr w:rsidR="00983C10" w:rsidRPr="00822160" w14:paraId="2C23CDF5" w14:textId="77777777" w:rsidTr="00983C10">
        <w:tc>
          <w:tcPr>
            <w:tcW w:w="1885" w:type="dxa"/>
            <w:vAlign w:val="center"/>
          </w:tcPr>
          <w:p w14:paraId="10A29F33" w14:textId="77777777" w:rsidR="00983C10" w:rsidRPr="0044364A" w:rsidRDefault="00983C10" w:rsidP="007F1192">
            <w:pPr>
              <w:rPr>
                <w:szCs w:val="24"/>
              </w:rPr>
            </w:pPr>
            <w:r w:rsidRPr="00DA01E1">
              <w:rPr>
                <w:color w:val="000000"/>
                <w:sz w:val="22"/>
                <w:szCs w:val="22"/>
              </w:rPr>
              <w:t>5995-01-218-6466</w:t>
            </w:r>
          </w:p>
        </w:tc>
        <w:tc>
          <w:tcPr>
            <w:tcW w:w="7020" w:type="dxa"/>
            <w:vAlign w:val="center"/>
          </w:tcPr>
          <w:p w14:paraId="49C2196E" w14:textId="77777777" w:rsidR="00983C10" w:rsidRPr="0044364A" w:rsidRDefault="00983C10" w:rsidP="007F1192">
            <w:pPr>
              <w:rPr>
                <w:szCs w:val="24"/>
              </w:rPr>
            </w:pPr>
            <w:r w:rsidRPr="00DA01E1">
              <w:rPr>
                <w:color w:val="000000"/>
                <w:sz w:val="22"/>
                <w:szCs w:val="22"/>
              </w:rPr>
              <w:t>Cable Assembly, Special Purpose, Electrical CX-13290/VRC (22 FT, 0IN)</w:t>
            </w:r>
          </w:p>
        </w:tc>
        <w:tc>
          <w:tcPr>
            <w:tcW w:w="2093" w:type="dxa"/>
            <w:vAlign w:val="center"/>
          </w:tcPr>
          <w:p w14:paraId="365669C0" w14:textId="77777777" w:rsidR="00983C10" w:rsidRPr="0044364A" w:rsidRDefault="00983C10" w:rsidP="007F1192">
            <w:pPr>
              <w:rPr>
                <w:szCs w:val="24"/>
              </w:rPr>
            </w:pPr>
            <w:r w:rsidRPr="00DA01E1">
              <w:rPr>
                <w:color w:val="000000"/>
                <w:sz w:val="22"/>
                <w:szCs w:val="22"/>
              </w:rPr>
              <w:t>A3014035-4</w:t>
            </w:r>
          </w:p>
        </w:tc>
      </w:tr>
      <w:tr w:rsidR="00983C10" w:rsidRPr="0044364A" w14:paraId="508F77D7" w14:textId="77777777" w:rsidTr="00983C10">
        <w:tc>
          <w:tcPr>
            <w:tcW w:w="1885" w:type="dxa"/>
            <w:vAlign w:val="center"/>
          </w:tcPr>
          <w:p w14:paraId="74A0F65C" w14:textId="77777777" w:rsidR="00983C10" w:rsidRPr="0044364A" w:rsidRDefault="00983C10" w:rsidP="007F1192">
            <w:r w:rsidRPr="00DA01E1">
              <w:rPr>
                <w:color w:val="000000"/>
                <w:sz w:val="22"/>
                <w:szCs w:val="22"/>
              </w:rPr>
              <w:t>5995-01-219-4706</w:t>
            </w:r>
          </w:p>
        </w:tc>
        <w:tc>
          <w:tcPr>
            <w:tcW w:w="7020" w:type="dxa"/>
            <w:vAlign w:val="center"/>
          </w:tcPr>
          <w:p w14:paraId="5E1816C4" w14:textId="77777777" w:rsidR="00983C10" w:rsidRPr="0044364A" w:rsidRDefault="00983C10" w:rsidP="007F1192">
            <w:r w:rsidRPr="00DA01E1">
              <w:rPr>
                <w:color w:val="000000"/>
                <w:sz w:val="22"/>
                <w:szCs w:val="22"/>
              </w:rPr>
              <w:t>Cable Assembly, Special Purpose, Electrical CX-13292/VRC (18FT, 0IN)</w:t>
            </w:r>
          </w:p>
        </w:tc>
        <w:tc>
          <w:tcPr>
            <w:tcW w:w="2093" w:type="dxa"/>
            <w:vAlign w:val="center"/>
          </w:tcPr>
          <w:p w14:paraId="5D2E340B" w14:textId="77777777" w:rsidR="00983C10" w:rsidRPr="0044364A" w:rsidRDefault="00983C10" w:rsidP="007F1192">
            <w:r w:rsidRPr="00DA01E1">
              <w:rPr>
                <w:color w:val="000000"/>
                <w:sz w:val="22"/>
                <w:szCs w:val="22"/>
              </w:rPr>
              <w:t>A3014038-5</w:t>
            </w:r>
          </w:p>
        </w:tc>
      </w:tr>
      <w:tr w:rsidR="00983C10" w:rsidRPr="0044364A" w14:paraId="761089ED" w14:textId="77777777" w:rsidTr="00983C10">
        <w:tc>
          <w:tcPr>
            <w:tcW w:w="1885" w:type="dxa"/>
            <w:vAlign w:val="center"/>
          </w:tcPr>
          <w:p w14:paraId="2AF557E3" w14:textId="77777777" w:rsidR="00983C10" w:rsidRPr="0044364A" w:rsidRDefault="00983C10" w:rsidP="007F1192">
            <w:pPr>
              <w:rPr>
                <w:szCs w:val="24"/>
              </w:rPr>
            </w:pPr>
            <w:r w:rsidRPr="00DA01E1">
              <w:rPr>
                <w:color w:val="000000"/>
                <w:sz w:val="22"/>
                <w:szCs w:val="22"/>
              </w:rPr>
              <w:t>6150-01-300-9324</w:t>
            </w:r>
          </w:p>
        </w:tc>
        <w:tc>
          <w:tcPr>
            <w:tcW w:w="7020" w:type="dxa"/>
            <w:vAlign w:val="center"/>
          </w:tcPr>
          <w:p w14:paraId="21395EB5" w14:textId="77777777" w:rsidR="00983C10" w:rsidRPr="0044364A" w:rsidRDefault="00983C10" w:rsidP="007F1192">
            <w:pPr>
              <w:rPr>
                <w:szCs w:val="24"/>
              </w:rPr>
            </w:pPr>
            <w:r w:rsidRPr="00DA01E1">
              <w:rPr>
                <w:color w:val="000000"/>
                <w:sz w:val="22"/>
                <w:szCs w:val="22"/>
              </w:rPr>
              <w:t>Cable Assembly, Power, Electrical CX-13303/VRC (4FT, 6IN)</w:t>
            </w:r>
          </w:p>
        </w:tc>
        <w:tc>
          <w:tcPr>
            <w:tcW w:w="2093" w:type="dxa"/>
            <w:vAlign w:val="center"/>
          </w:tcPr>
          <w:p w14:paraId="30F304EB" w14:textId="77777777" w:rsidR="00983C10" w:rsidRPr="0044364A" w:rsidRDefault="00983C10" w:rsidP="007F1192">
            <w:pPr>
              <w:rPr>
                <w:szCs w:val="24"/>
              </w:rPr>
            </w:pPr>
            <w:r w:rsidRPr="00DA01E1">
              <w:rPr>
                <w:color w:val="000000"/>
                <w:sz w:val="22"/>
                <w:szCs w:val="22"/>
              </w:rPr>
              <w:t>A3014040-9</w:t>
            </w:r>
          </w:p>
        </w:tc>
      </w:tr>
      <w:tr w:rsidR="00983C10" w:rsidRPr="00822160" w14:paraId="0B0813CC" w14:textId="77777777" w:rsidTr="00983C10">
        <w:tc>
          <w:tcPr>
            <w:tcW w:w="1885" w:type="dxa"/>
            <w:vAlign w:val="center"/>
          </w:tcPr>
          <w:p w14:paraId="73885224" w14:textId="77777777" w:rsidR="00983C10" w:rsidRPr="0044364A" w:rsidRDefault="00983C10" w:rsidP="007F1192">
            <w:pPr>
              <w:rPr>
                <w:szCs w:val="24"/>
              </w:rPr>
            </w:pPr>
            <w:r w:rsidRPr="00DA01E1">
              <w:rPr>
                <w:color w:val="000000"/>
                <w:sz w:val="22"/>
                <w:szCs w:val="22"/>
              </w:rPr>
              <w:t>5995-01-382-6869</w:t>
            </w:r>
          </w:p>
        </w:tc>
        <w:tc>
          <w:tcPr>
            <w:tcW w:w="7020" w:type="dxa"/>
            <w:vAlign w:val="center"/>
          </w:tcPr>
          <w:p w14:paraId="4FC41175" w14:textId="77777777" w:rsidR="00983C10" w:rsidRPr="0044364A" w:rsidRDefault="00983C10" w:rsidP="007F1192">
            <w:pPr>
              <w:rPr>
                <w:szCs w:val="24"/>
              </w:rPr>
            </w:pPr>
            <w:r w:rsidRPr="00DA01E1">
              <w:rPr>
                <w:color w:val="000000"/>
                <w:sz w:val="22"/>
                <w:szCs w:val="22"/>
              </w:rPr>
              <w:t>Cable Assembly, Special Purpose, Electrical CX-13292/VRC (100FT, 0IN)</w:t>
            </w:r>
          </w:p>
        </w:tc>
        <w:tc>
          <w:tcPr>
            <w:tcW w:w="2093" w:type="dxa"/>
            <w:vAlign w:val="center"/>
          </w:tcPr>
          <w:p w14:paraId="2FDEA260" w14:textId="77777777" w:rsidR="00983C10" w:rsidRPr="0044364A" w:rsidRDefault="00983C10" w:rsidP="007F1192">
            <w:pPr>
              <w:rPr>
                <w:szCs w:val="24"/>
              </w:rPr>
            </w:pPr>
            <w:r w:rsidRPr="00DA01E1">
              <w:rPr>
                <w:color w:val="000000"/>
                <w:sz w:val="22"/>
                <w:szCs w:val="22"/>
              </w:rPr>
              <w:t>A3014038-14</w:t>
            </w:r>
          </w:p>
        </w:tc>
      </w:tr>
    </w:tbl>
    <w:p w14:paraId="389D06A9" w14:textId="77777777" w:rsidR="007F42AD" w:rsidRDefault="007F42AD" w:rsidP="001015A8">
      <w:pPr>
        <w:rPr>
          <w:rFonts w:ascii="Arial" w:hAnsi="Arial"/>
        </w:rPr>
      </w:pPr>
    </w:p>
    <w:p w14:paraId="0648326A" w14:textId="77777777" w:rsidR="00431853" w:rsidRPr="001624CF" w:rsidRDefault="00431853" w:rsidP="00431853">
      <w:r w:rsidRPr="001624CF">
        <w:t>Each CI/CSCI, as developed/built and delivered, shall conform to the cited CB and (if applicable) all subsequent CB’s that will be made contractually binding by the Procuring Contracting Officer (PCO).  The Contractor shall establish a Configuration Management Program in accordance with EIA-649-1.</w:t>
      </w:r>
    </w:p>
    <w:p w14:paraId="1AC2AE74" w14:textId="77777777" w:rsidR="00431853" w:rsidRPr="001624CF" w:rsidRDefault="00431853" w:rsidP="00431853"/>
    <w:p w14:paraId="39AB567B" w14:textId="11D18BE9" w:rsidR="00431853" w:rsidRPr="001624CF" w:rsidRDefault="00431853" w:rsidP="00431853">
      <w:r w:rsidRPr="001624CF">
        <w:t xml:space="preserve">No changes or departures from the CB are acceptable except for changes or departures which are submitted in accordance with EIA-649-1, CDRL A001, CDRL B001, </w:t>
      </w:r>
      <w:r w:rsidR="00EE0476" w:rsidRPr="001624CF">
        <w:t xml:space="preserve">CDRL C001, </w:t>
      </w:r>
      <w:r w:rsidRPr="001624CF">
        <w:t xml:space="preserve">and CDRL </w:t>
      </w:r>
      <w:r w:rsidR="00EE0476" w:rsidRPr="001624CF">
        <w:t>D</w:t>
      </w:r>
      <w:r w:rsidRPr="001624CF">
        <w:t>001, and are approved by the Government Configuration Manager (C Mgr.) or Configuration Management Officer (CMO) and which are made applicable to the contract by the PCO.</w:t>
      </w:r>
    </w:p>
    <w:p w14:paraId="7D218B51" w14:textId="77777777" w:rsidR="00431853" w:rsidRPr="001624CF" w:rsidRDefault="00431853" w:rsidP="00431853"/>
    <w:p w14:paraId="0AEA8C14" w14:textId="77777777" w:rsidR="00431853" w:rsidRPr="001624CF" w:rsidRDefault="00431853" w:rsidP="00431853">
      <w:bookmarkStart w:id="6" w:name="_Toc133824937"/>
      <w:bookmarkStart w:id="7" w:name="_Toc133825544"/>
      <w:bookmarkStart w:id="8" w:name="_Toc133825744"/>
      <w:bookmarkStart w:id="9" w:name="_Toc133827031"/>
      <w:bookmarkStart w:id="10" w:name="_Toc133827862"/>
      <w:r w:rsidRPr="001624CF">
        <w:t>An Engineering Change Proposal (ECP) describes the changes to be made to the CI/CSCI and all associated Government documents and data that are affected by the proposed engineering change.  ECP should be prepared in accordance with EIA-649-1, CDRL A001, and DI-SESS-80639.</w:t>
      </w:r>
      <w:bookmarkEnd w:id="6"/>
      <w:bookmarkEnd w:id="7"/>
      <w:bookmarkEnd w:id="8"/>
      <w:bookmarkEnd w:id="9"/>
      <w:bookmarkEnd w:id="10"/>
    </w:p>
    <w:p w14:paraId="630C933C" w14:textId="77777777" w:rsidR="00431853" w:rsidRPr="001624CF" w:rsidRDefault="00431853" w:rsidP="00431853"/>
    <w:p w14:paraId="696D418D" w14:textId="41BC03B5" w:rsidR="00431853" w:rsidRPr="001624CF" w:rsidRDefault="00431853" w:rsidP="00431853">
      <w:r w:rsidRPr="001624CF">
        <w:t xml:space="preserve">A Notice of Revision (NOR) shows the detailed changes that must be made to technical documentation, except specifications, following approval of an ECP.  A NOR shall be submitted for each document affected by an ECP.  </w:t>
      </w:r>
      <w:r w:rsidR="00686F25" w:rsidRPr="001624CF">
        <w:t xml:space="preserve">The NOR </w:t>
      </w:r>
      <w:r w:rsidR="001624CF" w:rsidRPr="001624CF">
        <w:t>shall</w:t>
      </w:r>
      <w:r w:rsidR="00686F25" w:rsidRPr="001624CF">
        <w:t xml:space="preserve"> </w:t>
      </w:r>
      <w:r w:rsidR="001624CF" w:rsidRPr="001624CF">
        <w:t>be submitted</w:t>
      </w:r>
      <w:r w:rsidR="00686F25" w:rsidRPr="001624CF">
        <w:t xml:space="preserve"> as part of the ECP. </w:t>
      </w:r>
      <w:r w:rsidRPr="001624CF">
        <w:t xml:space="preserve">NOR should be prepared in accordance with EIA-649-1, CDRL </w:t>
      </w:r>
      <w:r w:rsidR="001624CF" w:rsidRPr="001624CF">
        <w:t>B</w:t>
      </w:r>
      <w:r w:rsidR="00686F25" w:rsidRPr="001624CF">
        <w:t>001</w:t>
      </w:r>
      <w:r w:rsidRPr="001624CF">
        <w:t>, and DI-SESS-80642.</w:t>
      </w:r>
    </w:p>
    <w:p w14:paraId="039BB162" w14:textId="77777777" w:rsidR="003E16F3" w:rsidRPr="001624CF" w:rsidRDefault="003E16F3">
      <w:pPr>
        <w:rPr>
          <w:rFonts w:ascii="Arial" w:hAnsi="Arial"/>
        </w:rPr>
      </w:pPr>
    </w:p>
    <w:p w14:paraId="38D2CF89" w14:textId="6EB1C94F" w:rsidR="00E36718" w:rsidRPr="001624CF" w:rsidRDefault="00EB7275">
      <w:r w:rsidRPr="001624CF">
        <w:t xml:space="preserve">A Specification Change Notice (SCN) is used to delineate the exact change(s) in a specification that will be distributed to users when the ECP is approved.  The SCN </w:t>
      </w:r>
      <w:r w:rsidR="001624CF" w:rsidRPr="001624CF">
        <w:t>shall</w:t>
      </w:r>
      <w:r w:rsidRPr="001624CF">
        <w:t xml:space="preserve"> submitted as part of the ECP.  The SCN is not used for a military or federal document.  NOR should be prepared in accordance with EIA-649-1, CDRL C001, and DI-SESS-80643.</w:t>
      </w:r>
    </w:p>
    <w:p w14:paraId="0507C0CA" w14:textId="77777777" w:rsidR="00EB7275" w:rsidRPr="001624CF" w:rsidRDefault="00EB7275" w:rsidP="00EB7275">
      <w:bookmarkStart w:id="11" w:name="_Toc133824938"/>
      <w:bookmarkStart w:id="12" w:name="_Toc133825545"/>
      <w:bookmarkStart w:id="13" w:name="_Toc133825745"/>
      <w:bookmarkStart w:id="14" w:name="_Toc133827032"/>
      <w:bookmarkStart w:id="15" w:name="_Toc133827863"/>
    </w:p>
    <w:p w14:paraId="1A4A199D" w14:textId="6089B16F" w:rsidR="00EB7275" w:rsidRPr="001624CF" w:rsidRDefault="00EB7275" w:rsidP="00EB7275">
      <w:r w:rsidRPr="001624CF">
        <w:t xml:space="preserve">A Request </w:t>
      </w:r>
      <w:r w:rsidR="0065390F" w:rsidRPr="001624CF">
        <w:t>for</w:t>
      </w:r>
      <w:r w:rsidRPr="001624CF">
        <w:t xml:space="preserve"> Variance (RFV) is a specific written authorization to depart from a particular requirement(s) of an item’s approved configuration documentation for a specific number of units or a specified period of time, either as an advance request or after the fact. The contractor shall identify the impact of the RFV on performance, operational readiness and logistics support of the affected CIs. The Government may require consideration for any RFV.  RFV should be prepared in accordance with EIA-649-1, CDRL </w:t>
      </w:r>
      <w:r w:rsidR="001624CF" w:rsidRPr="001624CF">
        <w:t>D</w:t>
      </w:r>
      <w:r w:rsidRPr="001624CF">
        <w:t>001, and DI-SESS-80640.</w:t>
      </w:r>
      <w:bookmarkEnd w:id="11"/>
      <w:bookmarkEnd w:id="12"/>
      <w:bookmarkEnd w:id="13"/>
      <w:bookmarkEnd w:id="14"/>
      <w:bookmarkEnd w:id="15"/>
    </w:p>
    <w:p w14:paraId="27C564B8" w14:textId="77777777" w:rsidR="00EB7275" w:rsidRPr="005D3489" w:rsidRDefault="00EB7275" w:rsidP="00EB7275">
      <w:pPr>
        <w:rPr>
          <w:color w:val="FF0000"/>
        </w:rPr>
      </w:pPr>
    </w:p>
    <w:p w14:paraId="09ABE300" w14:textId="77777777" w:rsidR="002035F6" w:rsidRDefault="00E36718">
      <w:r w:rsidRPr="004B7DE3">
        <w:t xml:space="preserve">Value Engineering Change Proposal (VECP) is the same as an ECP except there are proposed cost savings for the program.  The contractor shall follow the guidance in Section I of this contract for VECPs. </w:t>
      </w:r>
    </w:p>
    <w:p w14:paraId="2FD139DA" w14:textId="77777777" w:rsidR="002035F6" w:rsidRDefault="002035F6"/>
    <w:p w14:paraId="08A52BCD" w14:textId="18DDA411" w:rsidR="002035F6" w:rsidRPr="00F87883" w:rsidRDefault="002035F6" w:rsidP="002035F6">
      <w:pPr>
        <w:pStyle w:val="PDPSOW"/>
      </w:pPr>
      <w:r w:rsidRPr="00F87883">
        <w:t xml:space="preserve">Contractor shall provide all supporting program or cost data with the </w:t>
      </w:r>
      <w:r w:rsidR="001624CF" w:rsidRPr="004B7DE3">
        <w:t>Configuration Control Documents</w:t>
      </w:r>
      <w:r w:rsidRPr="00F87883">
        <w:t>.  The contractor shall uniquely and sequentially identify (including the use of the contract number) each ECP, NOR, SCN or RF</w:t>
      </w:r>
      <w:r>
        <w:t>V</w:t>
      </w:r>
      <w:r w:rsidRPr="00F87883">
        <w:t>.  The identification number should use less than 16 characters.</w:t>
      </w:r>
    </w:p>
    <w:p w14:paraId="438E1583" w14:textId="77777777" w:rsidR="002035F6" w:rsidRPr="00F87883" w:rsidRDefault="002035F6" w:rsidP="002035F6"/>
    <w:p w14:paraId="7B15590F" w14:textId="22303E42" w:rsidR="007F42AD" w:rsidRDefault="007F42AD">
      <w:pPr>
        <w:rPr>
          <w:rFonts w:ascii="Arial" w:hAnsi="Arial"/>
        </w:rPr>
      </w:pPr>
      <w:r>
        <w:rPr>
          <w:rFonts w:ascii="Arial" w:hAnsi="Arial"/>
        </w:rPr>
        <w:br w:type="page"/>
      </w:r>
    </w:p>
    <w:p w14:paraId="4E42FA80" w14:textId="77777777" w:rsidR="0065390F" w:rsidRPr="00894CDF" w:rsidRDefault="0065390F" w:rsidP="0065390F">
      <w:pPr>
        <w:rPr>
          <w:rFonts w:ascii="Arial" w:hAnsi="Arial"/>
          <w:b/>
          <w:bCs/>
        </w:rPr>
      </w:pPr>
      <w:bookmarkStart w:id="16" w:name="_Toc133825573"/>
      <w:bookmarkStart w:id="17" w:name="_Toc133928282"/>
      <w:r w:rsidRPr="00894CDF">
        <w:rPr>
          <w:b/>
          <w:bCs/>
        </w:rPr>
        <w:lastRenderedPageBreak/>
        <w:t>Obsolescence Management Requirements / Obsolete Components and Materials / DMSMS</w:t>
      </w:r>
      <w:bookmarkEnd w:id="16"/>
      <w:bookmarkEnd w:id="17"/>
    </w:p>
    <w:p w14:paraId="21978E83" w14:textId="77777777" w:rsidR="0065390F" w:rsidRDefault="0065390F" w:rsidP="0065390F">
      <w:pPr>
        <w:rPr>
          <w:bCs/>
          <w:color w:val="000000" w:themeColor="text1"/>
        </w:rPr>
      </w:pPr>
    </w:p>
    <w:p w14:paraId="30C54CC9" w14:textId="009CFCB6" w:rsidR="0065390F" w:rsidRPr="0065390F" w:rsidRDefault="0065390F" w:rsidP="0065390F">
      <w:pPr>
        <w:rPr>
          <w:b/>
          <w:color w:val="000000" w:themeColor="text1"/>
        </w:rPr>
      </w:pPr>
      <w:r w:rsidRPr="0065390F">
        <w:rPr>
          <w:b/>
          <w:color w:val="000000" w:themeColor="text1"/>
        </w:rPr>
        <w:t>DLAD Proc Note C02 Manufacturing Phase-Out or Discontinuation of Production, Diminishing Sources, and Obsolete Materials or Components (DEC 2016)</w:t>
      </w:r>
    </w:p>
    <w:p w14:paraId="1C1F87F9" w14:textId="77777777" w:rsidR="0065390F" w:rsidRPr="0065390F" w:rsidRDefault="0065390F" w:rsidP="0065390F">
      <w:pPr>
        <w:rPr>
          <w:bCs/>
          <w:color w:val="000000" w:themeColor="text1"/>
        </w:rPr>
      </w:pPr>
    </w:p>
    <w:p w14:paraId="00B023D8" w14:textId="77777777" w:rsidR="0065390F" w:rsidRPr="0065390F" w:rsidRDefault="0065390F" w:rsidP="0065390F">
      <w:pPr>
        <w:rPr>
          <w:bCs/>
          <w:color w:val="000000" w:themeColor="text1"/>
        </w:rPr>
      </w:pPr>
      <w:r w:rsidRPr="0065390F">
        <w:rPr>
          <w:bCs/>
          <w:color w:val="000000" w:themeColor="text1"/>
        </w:rPr>
        <w:t>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w:t>
      </w:r>
    </w:p>
    <w:p w14:paraId="005BB46B" w14:textId="77777777" w:rsidR="0065390F" w:rsidRPr="0065390F" w:rsidRDefault="0065390F" w:rsidP="0065390F">
      <w:pPr>
        <w:rPr>
          <w:bCs/>
          <w:color w:val="000000" w:themeColor="text1"/>
        </w:rPr>
      </w:pPr>
    </w:p>
    <w:p w14:paraId="59252105" w14:textId="144B7C59" w:rsidR="0065390F" w:rsidRDefault="0065390F" w:rsidP="0065390F">
      <w:pPr>
        <w:rPr>
          <w:bCs/>
          <w:color w:val="000000" w:themeColor="text1"/>
        </w:rPr>
      </w:pPr>
      <w:r w:rsidRPr="0065390F">
        <w:rPr>
          <w:bCs/>
          <w:color w:val="000000" w:themeColor="text1"/>
        </w:rPr>
        <w:t xml:space="preserve">In the event that manufacturing phase-out or discontinuance of production of such items is contemplated, the contractor is required to notify the contracting officer and publish the discontinuance in the Government-Industry Data Exchange Program (GIDEP), where feasible; and to provide immediate advance notice of production phase-out to DLA DMSMS at </w:t>
      </w:r>
      <w:hyperlink r:id="rId11" w:history="1">
        <w:r w:rsidRPr="0065390F">
          <w:rPr>
            <w:rStyle w:val="Hyperlink"/>
            <w:bCs/>
          </w:rPr>
          <w:t>dscc.dmsms@dla.mil</w:t>
        </w:r>
      </w:hyperlink>
      <w:r w:rsidRPr="0065390F">
        <w:rPr>
          <w:bCs/>
          <w:color w:val="000000" w:themeColor="text1"/>
        </w:rPr>
        <w:t>.</w:t>
      </w:r>
    </w:p>
    <w:p w14:paraId="647E6A3B" w14:textId="77777777" w:rsidR="00D41A90" w:rsidRDefault="00D41A90" w:rsidP="0065390F">
      <w:pPr>
        <w:rPr>
          <w:bCs/>
          <w:color w:val="000000" w:themeColor="text1"/>
        </w:rPr>
      </w:pPr>
    </w:p>
    <w:p w14:paraId="69638294" w14:textId="77777777" w:rsidR="00D41A90" w:rsidRPr="00CC640D" w:rsidRDefault="00D41A90" w:rsidP="00D41A90">
      <w:pPr>
        <w:pStyle w:val="Heading1"/>
      </w:pPr>
      <w:r w:rsidRPr="00CC640D">
        <w:t>obsolescence management / OBSOLETE COMPONENTS and MATERIALS</w:t>
      </w:r>
    </w:p>
    <w:p w14:paraId="299557C9" w14:textId="77777777" w:rsidR="00D41A90" w:rsidRPr="00AF52B8" w:rsidRDefault="00D41A90" w:rsidP="00D41A90"/>
    <w:p w14:paraId="615582B3" w14:textId="77777777" w:rsidR="00D41A90" w:rsidRDefault="00D41A90" w:rsidP="00D41A90">
      <w:r w:rsidRPr="000B66E5">
        <w:t>Please see “Technical Requirements</w:t>
      </w:r>
      <w:r w:rsidRPr="00833687">
        <w:t xml:space="preserve"> </w:t>
      </w:r>
      <w:r>
        <w:t>Document (TRD)</w:t>
      </w:r>
      <w:r w:rsidRPr="000B66E5">
        <w:t>”</w:t>
      </w:r>
      <w:r>
        <w:t xml:space="preserve"> for Obsolescence Management Requirements.</w:t>
      </w:r>
    </w:p>
    <w:p w14:paraId="7F11CFF2" w14:textId="77777777" w:rsidR="00D41A90" w:rsidRDefault="00D41A90" w:rsidP="0065390F">
      <w:pPr>
        <w:rPr>
          <w:bCs/>
          <w:color w:val="000000" w:themeColor="text1"/>
        </w:rPr>
      </w:pPr>
    </w:p>
    <w:p w14:paraId="6EFC50E5" w14:textId="77777777" w:rsidR="0065390F" w:rsidRDefault="0065390F" w:rsidP="0065390F">
      <w:pPr>
        <w:rPr>
          <w:bCs/>
          <w:color w:val="000000" w:themeColor="text1"/>
        </w:rPr>
      </w:pPr>
    </w:p>
    <w:tbl>
      <w:tblPr>
        <w:tblStyle w:val="TableGrid"/>
        <w:tblW w:w="0" w:type="auto"/>
        <w:tblInd w:w="-5" w:type="dxa"/>
        <w:tblLook w:val="04A0" w:firstRow="1" w:lastRow="0" w:firstColumn="1" w:lastColumn="0" w:noHBand="0" w:noVBand="1"/>
      </w:tblPr>
      <w:tblGrid>
        <w:gridCol w:w="5182"/>
        <w:gridCol w:w="5050"/>
      </w:tblGrid>
      <w:tr w:rsidR="0065390F" w:rsidRPr="0065390F" w14:paraId="2661F15D" w14:textId="77777777" w:rsidTr="0065390F">
        <w:trPr>
          <w:trHeight w:val="238"/>
        </w:trPr>
        <w:tc>
          <w:tcPr>
            <w:tcW w:w="10232" w:type="dxa"/>
            <w:gridSpan w:val="2"/>
          </w:tcPr>
          <w:p w14:paraId="2EC71449" w14:textId="267E7981" w:rsidR="0065390F" w:rsidRPr="0065390F" w:rsidRDefault="0065390F" w:rsidP="0065390F">
            <w:pPr>
              <w:rPr>
                <w:b/>
                <w:bCs/>
                <w:color w:val="000000" w:themeColor="text1"/>
              </w:rPr>
            </w:pPr>
            <w:r w:rsidRPr="0065390F">
              <w:rPr>
                <w:b/>
                <w:bCs/>
                <w:color w:val="000000" w:themeColor="text1"/>
              </w:rPr>
              <w:t>OBSOLESCENCE / DMDS CDRLS (FOR INTERNAL GOVERNMENT USE ONLY)</w:t>
            </w:r>
          </w:p>
        </w:tc>
      </w:tr>
      <w:tr w:rsidR="0065390F" w:rsidRPr="0065390F" w14:paraId="7E837801" w14:textId="77777777" w:rsidTr="0065390F">
        <w:trPr>
          <w:trHeight w:val="238"/>
        </w:trPr>
        <w:tc>
          <w:tcPr>
            <w:tcW w:w="5182" w:type="dxa"/>
            <w:vAlign w:val="center"/>
          </w:tcPr>
          <w:p w14:paraId="16754325" w14:textId="77777777" w:rsidR="0065390F" w:rsidRPr="0065390F" w:rsidRDefault="0065390F" w:rsidP="0065390F">
            <w:pPr>
              <w:rPr>
                <w:bCs/>
                <w:color w:val="000000" w:themeColor="text1"/>
              </w:rPr>
            </w:pPr>
            <w:r w:rsidRPr="0065390F">
              <w:rPr>
                <w:bCs/>
                <w:color w:val="000000" w:themeColor="text1"/>
              </w:rPr>
              <w:t>Bill of Materials (BOM)</w:t>
            </w:r>
          </w:p>
        </w:tc>
        <w:tc>
          <w:tcPr>
            <w:tcW w:w="5050" w:type="dxa"/>
            <w:vAlign w:val="center"/>
          </w:tcPr>
          <w:p w14:paraId="2B9DAB6C" w14:textId="77777777" w:rsidR="0065390F" w:rsidRPr="0065390F" w:rsidRDefault="0065390F" w:rsidP="0065390F">
            <w:pPr>
              <w:rPr>
                <w:bCs/>
                <w:color w:val="000000" w:themeColor="text1"/>
              </w:rPr>
            </w:pPr>
            <w:r w:rsidRPr="0065390F">
              <w:rPr>
                <w:bCs/>
                <w:color w:val="000000" w:themeColor="text1"/>
              </w:rPr>
              <w:t>Obsolescence Status Report</w:t>
            </w:r>
          </w:p>
          <w:p w14:paraId="5AC624ED" w14:textId="77777777" w:rsidR="0065390F" w:rsidRPr="0065390F" w:rsidRDefault="0065390F" w:rsidP="0065390F">
            <w:pPr>
              <w:rPr>
                <w:bCs/>
                <w:color w:val="000000" w:themeColor="text1"/>
              </w:rPr>
            </w:pPr>
            <w:r w:rsidRPr="0065390F">
              <w:rPr>
                <w:bCs/>
                <w:color w:val="000000" w:themeColor="text1"/>
              </w:rPr>
              <w:t>(Obsolescence/DMS Case Summary)</w:t>
            </w:r>
          </w:p>
        </w:tc>
      </w:tr>
      <w:tr w:rsidR="0065390F" w:rsidRPr="0065390F" w14:paraId="33BA3595" w14:textId="77777777" w:rsidTr="0065390F">
        <w:trPr>
          <w:trHeight w:val="238"/>
        </w:trPr>
        <w:tc>
          <w:tcPr>
            <w:tcW w:w="5182" w:type="dxa"/>
            <w:vAlign w:val="center"/>
          </w:tcPr>
          <w:p w14:paraId="149FAB63" w14:textId="77777777" w:rsidR="0065390F" w:rsidRPr="0065390F" w:rsidRDefault="0065390F" w:rsidP="0065390F">
            <w:pPr>
              <w:rPr>
                <w:bCs/>
                <w:color w:val="000000" w:themeColor="text1"/>
              </w:rPr>
            </w:pPr>
            <w:r w:rsidRPr="0065390F">
              <w:rPr>
                <w:bCs/>
                <w:color w:val="000000" w:themeColor="text1"/>
              </w:rPr>
              <w:t>DMSMS Management Plan</w:t>
            </w:r>
          </w:p>
        </w:tc>
        <w:tc>
          <w:tcPr>
            <w:tcW w:w="5050" w:type="dxa"/>
            <w:vAlign w:val="center"/>
          </w:tcPr>
          <w:p w14:paraId="4C7EB388" w14:textId="77777777" w:rsidR="0065390F" w:rsidRPr="0065390F" w:rsidRDefault="0065390F" w:rsidP="0065390F">
            <w:pPr>
              <w:rPr>
                <w:bCs/>
                <w:color w:val="000000" w:themeColor="text1"/>
              </w:rPr>
            </w:pPr>
            <w:r w:rsidRPr="0065390F">
              <w:rPr>
                <w:bCs/>
                <w:color w:val="000000" w:themeColor="text1"/>
              </w:rPr>
              <w:t>Obsolescence Risk Analysis</w:t>
            </w:r>
          </w:p>
        </w:tc>
      </w:tr>
      <w:tr w:rsidR="0065390F" w:rsidRPr="0065390F" w14:paraId="3D1DCC90" w14:textId="77777777" w:rsidTr="0065390F">
        <w:trPr>
          <w:trHeight w:val="238"/>
        </w:trPr>
        <w:tc>
          <w:tcPr>
            <w:tcW w:w="5182" w:type="dxa"/>
            <w:vAlign w:val="center"/>
          </w:tcPr>
          <w:p w14:paraId="09A6726B" w14:textId="77777777" w:rsidR="0065390F" w:rsidRPr="0065390F" w:rsidRDefault="0065390F" w:rsidP="0065390F">
            <w:pPr>
              <w:rPr>
                <w:bCs/>
                <w:color w:val="000000" w:themeColor="text1"/>
              </w:rPr>
            </w:pPr>
            <w:r w:rsidRPr="0065390F">
              <w:rPr>
                <w:bCs/>
                <w:color w:val="000000" w:themeColor="text1"/>
              </w:rPr>
              <w:t>DMSMS Implementation Plan</w:t>
            </w:r>
          </w:p>
        </w:tc>
        <w:tc>
          <w:tcPr>
            <w:tcW w:w="5050" w:type="dxa"/>
            <w:vAlign w:val="center"/>
          </w:tcPr>
          <w:p w14:paraId="51802BD1" w14:textId="77777777" w:rsidR="0065390F" w:rsidRPr="0065390F" w:rsidRDefault="0065390F" w:rsidP="0065390F">
            <w:pPr>
              <w:rPr>
                <w:bCs/>
                <w:color w:val="000000" w:themeColor="text1"/>
              </w:rPr>
            </w:pPr>
            <w:r w:rsidRPr="0065390F">
              <w:rPr>
                <w:bCs/>
                <w:color w:val="000000" w:themeColor="text1"/>
              </w:rPr>
              <w:t>DMSMS Health Analysis</w:t>
            </w:r>
          </w:p>
        </w:tc>
      </w:tr>
      <w:tr w:rsidR="0065390F" w:rsidRPr="0065390F" w14:paraId="6CDED64B" w14:textId="77777777" w:rsidTr="0065390F">
        <w:trPr>
          <w:trHeight w:val="238"/>
        </w:trPr>
        <w:tc>
          <w:tcPr>
            <w:tcW w:w="5182" w:type="dxa"/>
            <w:vAlign w:val="center"/>
          </w:tcPr>
          <w:p w14:paraId="3B3D8FC6" w14:textId="77777777" w:rsidR="0065390F" w:rsidRPr="0065390F" w:rsidRDefault="0065390F" w:rsidP="0065390F">
            <w:pPr>
              <w:rPr>
                <w:bCs/>
                <w:color w:val="000000" w:themeColor="text1"/>
              </w:rPr>
            </w:pPr>
            <w:r w:rsidRPr="0065390F">
              <w:rPr>
                <w:bCs/>
                <w:color w:val="000000" w:themeColor="text1"/>
              </w:rPr>
              <w:t>Obsolescence/DMS Notification</w:t>
            </w:r>
          </w:p>
        </w:tc>
        <w:tc>
          <w:tcPr>
            <w:tcW w:w="5050" w:type="dxa"/>
          </w:tcPr>
          <w:p w14:paraId="43C16224" w14:textId="77777777" w:rsidR="0065390F" w:rsidRPr="0065390F" w:rsidRDefault="0065390F" w:rsidP="0065390F">
            <w:pPr>
              <w:rPr>
                <w:bCs/>
                <w:color w:val="000000" w:themeColor="text1"/>
              </w:rPr>
            </w:pPr>
            <w:r w:rsidRPr="0065390F">
              <w:rPr>
                <w:bCs/>
                <w:color w:val="000000" w:themeColor="text1"/>
              </w:rPr>
              <w:t>Diminishing Manufacturing Source (DMs) Inventory</w:t>
            </w:r>
          </w:p>
        </w:tc>
      </w:tr>
      <w:tr w:rsidR="0065390F" w:rsidRPr="0065390F" w14:paraId="6A43F8F6" w14:textId="77777777" w:rsidTr="0065390F">
        <w:trPr>
          <w:trHeight w:val="238"/>
        </w:trPr>
        <w:tc>
          <w:tcPr>
            <w:tcW w:w="5182" w:type="dxa"/>
            <w:vAlign w:val="center"/>
          </w:tcPr>
          <w:p w14:paraId="3BCFE592" w14:textId="77777777" w:rsidR="0065390F" w:rsidRPr="0065390F" w:rsidRDefault="0065390F" w:rsidP="0065390F">
            <w:pPr>
              <w:rPr>
                <w:bCs/>
                <w:color w:val="000000" w:themeColor="text1"/>
              </w:rPr>
            </w:pPr>
            <w:r w:rsidRPr="0065390F">
              <w:rPr>
                <w:bCs/>
                <w:color w:val="000000" w:themeColor="text1"/>
              </w:rPr>
              <w:t>Risk Management (identify risk type)</w:t>
            </w:r>
          </w:p>
        </w:tc>
        <w:tc>
          <w:tcPr>
            <w:tcW w:w="5050" w:type="dxa"/>
          </w:tcPr>
          <w:p w14:paraId="31A6E24A" w14:textId="77777777" w:rsidR="0065390F" w:rsidRPr="0065390F" w:rsidRDefault="0065390F" w:rsidP="0065390F">
            <w:pPr>
              <w:rPr>
                <w:bCs/>
                <w:color w:val="000000" w:themeColor="text1"/>
              </w:rPr>
            </w:pPr>
          </w:p>
        </w:tc>
      </w:tr>
    </w:tbl>
    <w:p w14:paraId="21A00AA2" w14:textId="77777777" w:rsidR="0065390F" w:rsidRPr="0065390F" w:rsidRDefault="0065390F" w:rsidP="0065390F">
      <w:pPr>
        <w:rPr>
          <w:bCs/>
          <w:color w:val="000000" w:themeColor="text1"/>
        </w:rPr>
      </w:pPr>
    </w:p>
    <w:p w14:paraId="661FF91D" w14:textId="77777777" w:rsidR="00D05EDB" w:rsidRPr="005D3489" w:rsidRDefault="00D05EDB" w:rsidP="00860FC1">
      <w:pPr>
        <w:rPr>
          <w:color w:val="FF0000"/>
        </w:rPr>
      </w:pPr>
    </w:p>
    <w:p w14:paraId="515E65C4" w14:textId="77777777" w:rsidR="00D41A90" w:rsidRPr="004C6223" w:rsidRDefault="00D41A90" w:rsidP="00D41A90">
      <w:pPr>
        <w:pStyle w:val="ListParagraph"/>
        <w:ind w:left="0"/>
      </w:pPr>
      <w:r w:rsidRPr="004C6223">
        <w:t xml:space="preserve">The Contractor shall submit a status report within thirty (30) calendar days after the quarterly forecast is provided by the Government. This quarterly status report shall be IAW the guidelines of the CDRL </w:t>
      </w:r>
      <w:r>
        <w:t>G</w:t>
      </w:r>
      <w:r w:rsidRPr="004C6223">
        <w:t xml:space="preserve">001 for DI-MISC-80711A and this </w:t>
      </w:r>
      <w:r>
        <w:t>TRD</w:t>
      </w:r>
      <w:r w:rsidRPr="004C6223">
        <w:t xml:space="preserve"> for the duration of the base contract period and any exercised option periods. The Contractor shall include information in the report that elaborates on its actions to identify potential obsolescence issues, provide detailed findings describing new obsolescence issues and discoveries, provide brief outlines of potential alternatives to overcome the specific issue to include estimated cost of each, any impact to current delivery schedules and if there is an impact, its plan to maintain the production lead time of scheduled deliveries and the future requirements of NSNs under the delivery/task order. </w:t>
      </w:r>
    </w:p>
    <w:p w14:paraId="2D7300F9" w14:textId="77777777" w:rsidR="00D41A90" w:rsidRDefault="00D41A90" w:rsidP="00D41A90">
      <w:pPr>
        <w:pStyle w:val="ListParagraph"/>
        <w:ind w:left="0"/>
        <w:rPr>
          <w:color w:val="FF0000"/>
        </w:rPr>
      </w:pPr>
    </w:p>
    <w:p w14:paraId="2FF91218" w14:textId="77777777" w:rsidR="00D41A90" w:rsidRDefault="00D41A90" w:rsidP="00D41A90">
      <w:pPr>
        <w:rPr>
          <w:color w:val="FF0000"/>
        </w:rPr>
      </w:pPr>
    </w:p>
    <w:p w14:paraId="0138010F" w14:textId="77777777" w:rsidR="00D41A90" w:rsidRPr="00555815" w:rsidRDefault="00D41A90" w:rsidP="00D41A90">
      <w:pPr>
        <w:autoSpaceDE w:val="0"/>
        <w:autoSpaceDN w:val="0"/>
        <w:adjustRightInd w:val="0"/>
        <w:rPr>
          <w:szCs w:val="24"/>
        </w:rPr>
      </w:pPr>
      <w:r w:rsidRPr="00555815">
        <w:rPr>
          <w:szCs w:val="24"/>
        </w:rPr>
        <w:t>An “Approved Item” is the resolution of an obsolescence issue by the use of items already approved for use on the drawing (e.g., an approved alternate part already on a specification control drawing). The use of an approved item does not require configuration management approval or the establishment of a DMSMS Management Case.</w:t>
      </w:r>
    </w:p>
    <w:p w14:paraId="5C8D43DC" w14:textId="77777777" w:rsidR="00D41A90" w:rsidRPr="00555815" w:rsidRDefault="00D41A90" w:rsidP="00D41A90">
      <w:pPr>
        <w:autoSpaceDE w:val="0"/>
        <w:autoSpaceDN w:val="0"/>
        <w:adjustRightInd w:val="0"/>
        <w:rPr>
          <w:szCs w:val="24"/>
        </w:rPr>
      </w:pPr>
      <w:r w:rsidRPr="00555815">
        <w:rPr>
          <w:szCs w:val="24"/>
        </w:rPr>
        <w:t xml:space="preserve"> </w:t>
      </w:r>
    </w:p>
    <w:p w14:paraId="32713D98" w14:textId="77777777" w:rsidR="00D41A90" w:rsidRPr="00555815" w:rsidRDefault="00D41A90" w:rsidP="00D41A90">
      <w:pPr>
        <w:autoSpaceDE w:val="0"/>
        <w:autoSpaceDN w:val="0"/>
        <w:adjustRightInd w:val="0"/>
        <w:rPr>
          <w:szCs w:val="24"/>
        </w:rPr>
      </w:pPr>
      <w:r w:rsidRPr="00555815">
        <w:rPr>
          <w:szCs w:val="24"/>
        </w:rPr>
        <w:lastRenderedPageBreak/>
        <w:t xml:space="preserve">“Backorder Avoidance” is an estimate of the number of supply system backorders for the next higher assembly (NHA) which would be avoided by resolving the case proactively. Backorder Avoidance is defined as the user demand for the NHA that would not have been filled as a result of the time spent resolving the issue had the issue been discovered reactively (i.e., the commencement of a contractual procurement or repair action). </w:t>
      </w:r>
    </w:p>
    <w:p w14:paraId="3D54BA06" w14:textId="77777777" w:rsidR="00D41A90" w:rsidRPr="00555815" w:rsidRDefault="00D41A90" w:rsidP="00D41A90">
      <w:pPr>
        <w:autoSpaceDE w:val="0"/>
        <w:autoSpaceDN w:val="0"/>
        <w:adjustRightInd w:val="0"/>
        <w:rPr>
          <w:szCs w:val="24"/>
        </w:rPr>
      </w:pPr>
    </w:p>
    <w:p w14:paraId="76714ECB" w14:textId="77777777" w:rsidR="00D41A90" w:rsidRPr="00555815" w:rsidRDefault="00D41A90" w:rsidP="00D41A90">
      <w:pPr>
        <w:autoSpaceDE w:val="0"/>
        <w:autoSpaceDN w:val="0"/>
        <w:adjustRightInd w:val="0"/>
        <w:rPr>
          <w:szCs w:val="24"/>
        </w:rPr>
      </w:pPr>
      <w:r w:rsidRPr="00555815">
        <w:rPr>
          <w:szCs w:val="24"/>
        </w:rPr>
        <w:t xml:space="preserve">A “Bill of Materials (BOM)” is a list of the items, including but not limited to: raw materials, sub-assemblies, intermediate assemblies, sub-components, parts, chemicals, software (SW), and the quantities of each needed to produce an end product. The BOM may include additional information that allows the user to determine the precise location of an item within an end product. A DMSMS BOM is limited to just those items selected for comprehensive monitoring by the DMSMS program. </w:t>
      </w:r>
    </w:p>
    <w:p w14:paraId="73E8C10C" w14:textId="77777777" w:rsidR="00D41A90" w:rsidRPr="00555815" w:rsidRDefault="00D41A90" w:rsidP="00D41A90">
      <w:pPr>
        <w:autoSpaceDE w:val="0"/>
        <w:autoSpaceDN w:val="0"/>
        <w:adjustRightInd w:val="0"/>
        <w:rPr>
          <w:szCs w:val="24"/>
        </w:rPr>
      </w:pPr>
    </w:p>
    <w:p w14:paraId="4342DA93" w14:textId="77777777" w:rsidR="00D41A90" w:rsidRPr="00555815" w:rsidRDefault="00D41A90" w:rsidP="00D41A90">
      <w:pPr>
        <w:autoSpaceDE w:val="0"/>
        <w:autoSpaceDN w:val="0"/>
        <w:adjustRightInd w:val="0"/>
        <w:rPr>
          <w:szCs w:val="24"/>
        </w:rPr>
      </w:pPr>
      <w:r w:rsidRPr="00555815">
        <w:rPr>
          <w:szCs w:val="24"/>
        </w:rPr>
        <w:t xml:space="preserve">“Commercial item” and “commercially available off-the-shelf (COTS) item” are items that meet their respective definitions in FAR Part 2.101 – Definitions. </w:t>
      </w:r>
    </w:p>
    <w:p w14:paraId="76C824EC" w14:textId="77777777" w:rsidR="00D41A90" w:rsidRPr="00555815" w:rsidRDefault="00D41A90" w:rsidP="00D41A90">
      <w:pPr>
        <w:autoSpaceDE w:val="0"/>
        <w:autoSpaceDN w:val="0"/>
        <w:adjustRightInd w:val="0"/>
        <w:rPr>
          <w:szCs w:val="24"/>
        </w:rPr>
      </w:pPr>
    </w:p>
    <w:p w14:paraId="773D64AC" w14:textId="77777777" w:rsidR="00D41A90" w:rsidRPr="00555815" w:rsidRDefault="00D41A90" w:rsidP="00D41A90">
      <w:pPr>
        <w:autoSpaceDE w:val="0"/>
        <w:autoSpaceDN w:val="0"/>
        <w:adjustRightInd w:val="0"/>
        <w:rPr>
          <w:szCs w:val="24"/>
        </w:rPr>
      </w:pPr>
      <w:r w:rsidRPr="00555815">
        <w:rPr>
          <w:szCs w:val="24"/>
        </w:rPr>
        <w:t xml:space="preserve">A “Complex Substitute” is the resolution of an Obsolescence Issue by the use of a replacement item that has different specifications which need to be researched and validated but requires no modification of the Next Higher Assembly (NHA). The use of a complex substitute requires configuration management approval and the establishment of a DMSMS Management Case. </w:t>
      </w:r>
    </w:p>
    <w:p w14:paraId="25AD01B1" w14:textId="77777777" w:rsidR="00686667" w:rsidRDefault="00686667" w:rsidP="00686667">
      <w:pPr>
        <w:autoSpaceDE w:val="0"/>
        <w:autoSpaceDN w:val="0"/>
        <w:adjustRightInd w:val="0"/>
        <w:rPr>
          <w:color w:val="FF0000"/>
          <w:szCs w:val="24"/>
          <w:highlight w:val="yellow"/>
        </w:rPr>
      </w:pPr>
    </w:p>
    <w:p w14:paraId="18313322" w14:textId="77777777" w:rsidR="00D41A90" w:rsidRPr="00555815" w:rsidRDefault="00D41A90" w:rsidP="00D41A90">
      <w:pPr>
        <w:autoSpaceDE w:val="0"/>
        <w:autoSpaceDN w:val="0"/>
        <w:adjustRightInd w:val="0"/>
        <w:rPr>
          <w:szCs w:val="24"/>
        </w:rPr>
      </w:pPr>
      <w:r w:rsidRPr="00555815">
        <w:rPr>
          <w:szCs w:val="24"/>
        </w:rPr>
        <w:t xml:space="preserve">“Cost Avoidance” is the difference between the cost of the government approved proactive DMSMS Case resolution and the estimated cost of case resolution should the DMSMS issue have been discovered reactively (i.e., the commencement of a contractual procurement or repair action). Note that this definition shall be used in lieu of the definitions in SD-22. </w:t>
      </w:r>
    </w:p>
    <w:p w14:paraId="32835CA5" w14:textId="77777777" w:rsidR="00D41A90" w:rsidRPr="00555815" w:rsidRDefault="00D41A90" w:rsidP="00D41A90">
      <w:pPr>
        <w:autoSpaceDE w:val="0"/>
        <w:autoSpaceDN w:val="0"/>
        <w:adjustRightInd w:val="0"/>
        <w:rPr>
          <w:szCs w:val="24"/>
        </w:rPr>
      </w:pPr>
    </w:p>
    <w:p w14:paraId="7485EFBE" w14:textId="77777777" w:rsidR="00D41A90" w:rsidRPr="00555815" w:rsidRDefault="00D41A90" w:rsidP="00D41A90">
      <w:pPr>
        <w:autoSpaceDE w:val="0"/>
        <w:autoSpaceDN w:val="0"/>
        <w:adjustRightInd w:val="0"/>
        <w:rPr>
          <w:szCs w:val="24"/>
        </w:rPr>
      </w:pPr>
      <w:r w:rsidRPr="00555815">
        <w:rPr>
          <w:szCs w:val="24"/>
        </w:rPr>
        <w:t xml:space="preserve">“Diminishing Manufacturing Sources and Material Shortages (DMSMS)” is the loss, or impending loss, of qualified source(s), manufacturers, or suppliers that may impact the production or sustainment of an item or system. </w:t>
      </w:r>
    </w:p>
    <w:p w14:paraId="514B4901" w14:textId="77777777" w:rsidR="00D41A90" w:rsidRPr="00555815" w:rsidRDefault="00D41A90" w:rsidP="00D41A90">
      <w:pPr>
        <w:autoSpaceDE w:val="0"/>
        <w:autoSpaceDN w:val="0"/>
        <w:adjustRightInd w:val="0"/>
        <w:rPr>
          <w:szCs w:val="24"/>
        </w:rPr>
      </w:pPr>
    </w:p>
    <w:p w14:paraId="503C844D" w14:textId="77777777" w:rsidR="00D41A90" w:rsidRPr="00555815" w:rsidRDefault="00D41A90" w:rsidP="00D41A90">
      <w:pPr>
        <w:autoSpaceDE w:val="0"/>
        <w:autoSpaceDN w:val="0"/>
        <w:adjustRightInd w:val="0"/>
        <w:rPr>
          <w:szCs w:val="24"/>
        </w:rPr>
      </w:pPr>
      <w:r w:rsidRPr="00555815">
        <w:rPr>
          <w:szCs w:val="24"/>
        </w:rPr>
        <w:t xml:space="preserve">“DMSMS Issues” are problems related to shortages or projected shortages of items caused by obsolescence or the loss of qualified manufacturers or suppliers of items. DMSSMS issues are further classified as: </w:t>
      </w:r>
    </w:p>
    <w:p w14:paraId="3CAC6F1D" w14:textId="77777777" w:rsidR="00D41A90" w:rsidRPr="00555815" w:rsidRDefault="00D41A90" w:rsidP="00D41A90">
      <w:pPr>
        <w:autoSpaceDE w:val="0"/>
        <w:autoSpaceDN w:val="0"/>
        <w:adjustRightInd w:val="0"/>
        <w:rPr>
          <w:szCs w:val="24"/>
        </w:rPr>
      </w:pPr>
    </w:p>
    <w:p w14:paraId="3E2F9004" w14:textId="77777777" w:rsidR="00D41A90" w:rsidRPr="00555815" w:rsidRDefault="00D41A90" w:rsidP="00D41A90">
      <w:pPr>
        <w:autoSpaceDE w:val="0"/>
        <w:autoSpaceDN w:val="0"/>
        <w:adjustRightInd w:val="0"/>
        <w:rPr>
          <w:szCs w:val="24"/>
        </w:rPr>
      </w:pPr>
      <w:r w:rsidRPr="00555815">
        <w:rPr>
          <w:szCs w:val="24"/>
        </w:rPr>
        <w:t xml:space="preserve">“Documented DMSMS Issues” are DMSMS Issues for which there is documentation advising that an item is unavailable or will be unavailable at a specific date in the future. Documented DMSMS Issues tend to identify issues for which the Years to End of Life (YTEOL) is typically one year or less and rarely in excess of two years. </w:t>
      </w:r>
    </w:p>
    <w:p w14:paraId="41B4B32F" w14:textId="77777777" w:rsidR="00D41A90" w:rsidRPr="00555815" w:rsidRDefault="00D41A90" w:rsidP="00D41A90">
      <w:pPr>
        <w:autoSpaceDE w:val="0"/>
        <w:autoSpaceDN w:val="0"/>
        <w:adjustRightInd w:val="0"/>
        <w:rPr>
          <w:szCs w:val="24"/>
        </w:rPr>
      </w:pPr>
    </w:p>
    <w:p w14:paraId="4C4AE1B9" w14:textId="77777777" w:rsidR="00D41A90" w:rsidRPr="00555815" w:rsidRDefault="00D41A90" w:rsidP="00D41A90">
      <w:pPr>
        <w:autoSpaceDE w:val="0"/>
        <w:autoSpaceDN w:val="0"/>
        <w:adjustRightInd w:val="0"/>
        <w:rPr>
          <w:szCs w:val="24"/>
        </w:rPr>
      </w:pPr>
      <w:r w:rsidRPr="00555815">
        <w:rPr>
          <w:szCs w:val="24"/>
        </w:rPr>
        <w:t xml:space="preserve">“Predicted DMSMS Issues” are DMSMS Issues predicted to occur that have been identified by analysis of the item, its technology and market forces affecting the future availability of this item. A number of service providers exist in the private sector with tools capable of predicting DMSMS issues beyond 2 years to as much as 10 years. </w:t>
      </w:r>
    </w:p>
    <w:p w14:paraId="6FC25344" w14:textId="77777777" w:rsidR="00D41A90" w:rsidRPr="00555815" w:rsidRDefault="00D41A90" w:rsidP="00D41A90">
      <w:pPr>
        <w:autoSpaceDE w:val="0"/>
        <w:autoSpaceDN w:val="0"/>
        <w:adjustRightInd w:val="0"/>
        <w:rPr>
          <w:szCs w:val="24"/>
        </w:rPr>
      </w:pPr>
    </w:p>
    <w:p w14:paraId="0D014879" w14:textId="77777777" w:rsidR="00D41A90" w:rsidRPr="00555815" w:rsidRDefault="00D41A90" w:rsidP="00D41A90">
      <w:pPr>
        <w:autoSpaceDE w:val="0"/>
        <w:autoSpaceDN w:val="0"/>
        <w:adjustRightInd w:val="0"/>
        <w:rPr>
          <w:szCs w:val="24"/>
        </w:rPr>
      </w:pPr>
      <w:r w:rsidRPr="00555815">
        <w:rPr>
          <w:szCs w:val="24"/>
        </w:rPr>
        <w:t xml:space="preserve">A “Reactive DMSMS Issue” is a DMSMS Issue which was not identified until the commencement of a current procurement or production action for the item or a higher assembly for which the item is a component. </w:t>
      </w:r>
    </w:p>
    <w:p w14:paraId="05460BAC" w14:textId="77777777" w:rsidR="00D41A90" w:rsidRPr="00555815" w:rsidRDefault="00D41A90" w:rsidP="00D41A90">
      <w:pPr>
        <w:autoSpaceDE w:val="0"/>
        <w:autoSpaceDN w:val="0"/>
        <w:adjustRightInd w:val="0"/>
        <w:rPr>
          <w:szCs w:val="24"/>
        </w:rPr>
      </w:pPr>
    </w:p>
    <w:p w14:paraId="6B3A846C" w14:textId="77777777" w:rsidR="00D41A90" w:rsidRPr="00555815" w:rsidRDefault="00D41A90" w:rsidP="00D41A90">
      <w:pPr>
        <w:autoSpaceDE w:val="0"/>
        <w:autoSpaceDN w:val="0"/>
        <w:adjustRightInd w:val="0"/>
        <w:rPr>
          <w:szCs w:val="24"/>
        </w:rPr>
      </w:pPr>
      <w:r w:rsidRPr="00555815">
        <w:rPr>
          <w:szCs w:val="24"/>
        </w:rPr>
        <w:t xml:space="preserve">A “DMSMS Management Case” is a project established to analyze and resolve DMSMS Issues. </w:t>
      </w:r>
    </w:p>
    <w:p w14:paraId="3EF71341" w14:textId="77777777" w:rsidR="00D41A90" w:rsidRPr="00555815" w:rsidRDefault="00D41A90" w:rsidP="00D41A90">
      <w:pPr>
        <w:autoSpaceDE w:val="0"/>
        <w:autoSpaceDN w:val="0"/>
        <w:adjustRightInd w:val="0"/>
        <w:rPr>
          <w:szCs w:val="24"/>
        </w:rPr>
      </w:pPr>
    </w:p>
    <w:p w14:paraId="27AA6D5F" w14:textId="77777777" w:rsidR="00D41A90" w:rsidRPr="00555815" w:rsidRDefault="00D41A90" w:rsidP="00D41A90">
      <w:pPr>
        <w:autoSpaceDE w:val="0"/>
        <w:autoSpaceDN w:val="0"/>
        <w:adjustRightInd w:val="0"/>
        <w:rPr>
          <w:szCs w:val="24"/>
        </w:rPr>
      </w:pPr>
      <w:r w:rsidRPr="00555815">
        <w:rPr>
          <w:szCs w:val="24"/>
        </w:rPr>
        <w:lastRenderedPageBreak/>
        <w:t xml:space="preserve">“DMSMS Impact” is the negative effect of a DMSMS Issue on the ability to produce and/or support an item and/or its higher assemblies during its planned service life. </w:t>
      </w:r>
    </w:p>
    <w:p w14:paraId="5032974C" w14:textId="77777777" w:rsidR="00D41A90" w:rsidRPr="005D3489" w:rsidRDefault="00D41A90" w:rsidP="00D41A90">
      <w:pPr>
        <w:autoSpaceDE w:val="0"/>
        <w:autoSpaceDN w:val="0"/>
        <w:adjustRightInd w:val="0"/>
        <w:rPr>
          <w:color w:val="FF0000"/>
          <w:szCs w:val="24"/>
        </w:rPr>
      </w:pPr>
    </w:p>
    <w:p w14:paraId="3FE32AE2" w14:textId="77777777" w:rsidR="00D41A90" w:rsidRPr="005D3489" w:rsidRDefault="00D41A90" w:rsidP="00D41A90">
      <w:pPr>
        <w:autoSpaceDE w:val="0"/>
        <w:autoSpaceDN w:val="0"/>
        <w:adjustRightInd w:val="0"/>
        <w:rPr>
          <w:color w:val="FF0000"/>
          <w:szCs w:val="24"/>
        </w:rPr>
      </w:pPr>
    </w:p>
    <w:p w14:paraId="08F0E5A4" w14:textId="77777777" w:rsidR="00D41A90" w:rsidRPr="0027219D" w:rsidRDefault="00D41A90" w:rsidP="00D41A90">
      <w:pPr>
        <w:autoSpaceDE w:val="0"/>
        <w:autoSpaceDN w:val="0"/>
        <w:adjustRightInd w:val="0"/>
        <w:rPr>
          <w:szCs w:val="24"/>
        </w:rPr>
      </w:pPr>
      <w:r w:rsidRPr="0027219D">
        <w:rPr>
          <w:szCs w:val="24"/>
        </w:rPr>
        <w:t xml:space="preserve">“End of Life” is the last date for which the item can be purchased. In the case of software, it represents the last day a software license is available for purchase. </w:t>
      </w:r>
    </w:p>
    <w:p w14:paraId="1CA66746" w14:textId="77777777" w:rsidR="00D41A90" w:rsidRPr="0027219D" w:rsidRDefault="00D41A90" w:rsidP="00D41A90">
      <w:pPr>
        <w:autoSpaceDE w:val="0"/>
        <w:autoSpaceDN w:val="0"/>
        <w:adjustRightInd w:val="0"/>
        <w:rPr>
          <w:szCs w:val="24"/>
        </w:rPr>
      </w:pPr>
    </w:p>
    <w:p w14:paraId="36D49FBA" w14:textId="77777777" w:rsidR="00D41A90" w:rsidRPr="0027219D" w:rsidRDefault="00D41A90" w:rsidP="00D41A90">
      <w:pPr>
        <w:autoSpaceDE w:val="0"/>
        <w:autoSpaceDN w:val="0"/>
        <w:adjustRightInd w:val="0"/>
        <w:rPr>
          <w:szCs w:val="24"/>
        </w:rPr>
      </w:pPr>
      <w:r w:rsidRPr="0027219D">
        <w:rPr>
          <w:szCs w:val="24"/>
        </w:rPr>
        <w:t xml:space="preserve">“Item” means any part, assembly, software, material, chemical, etc., used in the manufacture, assembly, or operation of deliverables of this contract. </w:t>
      </w:r>
    </w:p>
    <w:p w14:paraId="16007E5C" w14:textId="77777777" w:rsidR="00D41A90" w:rsidRPr="0027219D" w:rsidRDefault="00D41A90" w:rsidP="00D41A90">
      <w:pPr>
        <w:autoSpaceDE w:val="0"/>
        <w:autoSpaceDN w:val="0"/>
        <w:adjustRightInd w:val="0"/>
        <w:rPr>
          <w:szCs w:val="24"/>
        </w:rPr>
      </w:pPr>
    </w:p>
    <w:p w14:paraId="2BFC5675" w14:textId="77777777" w:rsidR="00D41A90" w:rsidRPr="0027219D" w:rsidRDefault="00D41A90" w:rsidP="00D41A90">
      <w:pPr>
        <w:autoSpaceDE w:val="0"/>
        <w:autoSpaceDN w:val="0"/>
        <w:adjustRightInd w:val="0"/>
        <w:rPr>
          <w:szCs w:val="24"/>
        </w:rPr>
      </w:pPr>
      <w:r w:rsidRPr="0027219D">
        <w:rPr>
          <w:szCs w:val="24"/>
        </w:rPr>
        <w:t xml:space="preserve">“Non-Development Items (NDI)” shall be as defined in the FAR Part 2.101 – Definitions. Privately developed NDI which do meet the FAR definition of a commercial item are considered commercial items. </w:t>
      </w:r>
    </w:p>
    <w:p w14:paraId="0A8D817A" w14:textId="77777777" w:rsidR="00D41A90" w:rsidRPr="0027219D" w:rsidRDefault="00D41A90" w:rsidP="00D41A90">
      <w:pPr>
        <w:autoSpaceDE w:val="0"/>
        <w:autoSpaceDN w:val="0"/>
        <w:adjustRightInd w:val="0"/>
        <w:rPr>
          <w:szCs w:val="24"/>
        </w:rPr>
      </w:pPr>
    </w:p>
    <w:p w14:paraId="71ACD6EC" w14:textId="77777777" w:rsidR="00D41A90" w:rsidRPr="0027219D" w:rsidRDefault="00D41A90" w:rsidP="00D41A90">
      <w:pPr>
        <w:autoSpaceDE w:val="0"/>
        <w:autoSpaceDN w:val="0"/>
        <w:adjustRightInd w:val="0"/>
        <w:rPr>
          <w:szCs w:val="24"/>
        </w:rPr>
      </w:pPr>
      <w:r w:rsidRPr="0027219D">
        <w:rPr>
          <w:szCs w:val="24"/>
        </w:rPr>
        <w:t xml:space="preserve">“Obsolescence” is the condition when a needed item is out of production. </w:t>
      </w:r>
    </w:p>
    <w:p w14:paraId="0EBDFF05" w14:textId="77777777" w:rsidR="00D41A90" w:rsidRPr="0027219D" w:rsidRDefault="00D41A90" w:rsidP="00D41A90">
      <w:pPr>
        <w:autoSpaceDE w:val="0"/>
        <w:autoSpaceDN w:val="0"/>
        <w:adjustRightInd w:val="0"/>
        <w:rPr>
          <w:szCs w:val="24"/>
        </w:rPr>
      </w:pPr>
    </w:p>
    <w:p w14:paraId="11D1EAC7" w14:textId="29ED09DB" w:rsidR="00D41A90" w:rsidRDefault="00D41A90" w:rsidP="00D41A90">
      <w:pPr>
        <w:autoSpaceDE w:val="0"/>
        <w:autoSpaceDN w:val="0"/>
        <w:adjustRightInd w:val="0"/>
        <w:rPr>
          <w:szCs w:val="24"/>
        </w:rPr>
      </w:pPr>
      <w:r w:rsidRPr="0027219D">
        <w:rPr>
          <w:szCs w:val="24"/>
        </w:rPr>
        <w:t>The “Original Component Manufacturer (OCM)” is the organization responsible for the component design, specification, and its production.</w:t>
      </w:r>
    </w:p>
    <w:p w14:paraId="2880B35D" w14:textId="77777777" w:rsidR="00D41A90" w:rsidRDefault="00D41A90" w:rsidP="00D41A90">
      <w:pPr>
        <w:autoSpaceDE w:val="0"/>
        <w:autoSpaceDN w:val="0"/>
        <w:adjustRightInd w:val="0"/>
        <w:rPr>
          <w:color w:val="FF0000"/>
          <w:szCs w:val="24"/>
          <w:highlight w:val="yellow"/>
        </w:rPr>
      </w:pPr>
    </w:p>
    <w:p w14:paraId="55D3DEA6" w14:textId="77777777" w:rsidR="00D41A90" w:rsidRPr="0027219D" w:rsidRDefault="00D41A90" w:rsidP="00D41A90">
      <w:pPr>
        <w:autoSpaceDE w:val="0"/>
        <w:autoSpaceDN w:val="0"/>
        <w:adjustRightInd w:val="0"/>
        <w:rPr>
          <w:szCs w:val="24"/>
        </w:rPr>
      </w:pPr>
      <w:r w:rsidRPr="0027219D">
        <w:rPr>
          <w:szCs w:val="24"/>
        </w:rPr>
        <w:t xml:space="preserve">The “Original Equipment Manufacturer (OEM)” is the organization responsible for the equipment design, specification, and its production. </w:t>
      </w:r>
    </w:p>
    <w:p w14:paraId="3C11671D" w14:textId="77777777" w:rsidR="00D41A90" w:rsidRPr="0027219D" w:rsidRDefault="00D41A90" w:rsidP="00D41A90">
      <w:pPr>
        <w:autoSpaceDE w:val="0"/>
        <w:autoSpaceDN w:val="0"/>
        <w:adjustRightInd w:val="0"/>
        <w:rPr>
          <w:szCs w:val="24"/>
        </w:rPr>
      </w:pPr>
    </w:p>
    <w:p w14:paraId="02AD9117" w14:textId="77777777" w:rsidR="00D41A90" w:rsidRPr="0027219D" w:rsidRDefault="00D41A90" w:rsidP="00D41A90">
      <w:pPr>
        <w:autoSpaceDE w:val="0"/>
        <w:autoSpaceDN w:val="0"/>
        <w:adjustRightInd w:val="0"/>
        <w:rPr>
          <w:szCs w:val="24"/>
        </w:rPr>
      </w:pPr>
      <w:r w:rsidRPr="0027219D">
        <w:rPr>
          <w:szCs w:val="24"/>
        </w:rPr>
        <w:t xml:space="preserve">“Standard Parts” or “Commonly Used Parts” are those parts identified in the contractor’s Parts Management or Parts Selection processes as preferred for use by their design engineers. These parts are typically documented on Preferred Parts List (PPL) or equal. </w:t>
      </w:r>
    </w:p>
    <w:p w14:paraId="57A3D2C1" w14:textId="77777777" w:rsidR="00D41A90" w:rsidRPr="0027219D" w:rsidRDefault="00D41A90" w:rsidP="00D41A90">
      <w:pPr>
        <w:autoSpaceDE w:val="0"/>
        <w:autoSpaceDN w:val="0"/>
        <w:adjustRightInd w:val="0"/>
        <w:rPr>
          <w:szCs w:val="24"/>
        </w:rPr>
      </w:pPr>
    </w:p>
    <w:p w14:paraId="42D9272F" w14:textId="77777777" w:rsidR="00D41A90" w:rsidRPr="0027219D" w:rsidRDefault="00D41A90" w:rsidP="00D41A90">
      <w:pPr>
        <w:autoSpaceDE w:val="0"/>
        <w:autoSpaceDN w:val="0"/>
        <w:adjustRightInd w:val="0"/>
        <w:rPr>
          <w:szCs w:val="24"/>
        </w:rPr>
      </w:pPr>
      <w:r w:rsidRPr="0027219D">
        <w:rPr>
          <w:szCs w:val="24"/>
        </w:rPr>
        <w:t xml:space="preserve">“Subcontractor” is a person or entity to which the prime Contractor has delegated part or all of its obligations. Note that by this definition, most suppliers will not be considered “Subcontractors”, and as such, would not be automatically subject to the flow down of DMSMS program requirements. </w:t>
      </w:r>
    </w:p>
    <w:p w14:paraId="1FC1043A" w14:textId="77777777" w:rsidR="00D41A90" w:rsidRPr="0027219D" w:rsidRDefault="00D41A90" w:rsidP="00D41A90">
      <w:pPr>
        <w:autoSpaceDE w:val="0"/>
        <w:autoSpaceDN w:val="0"/>
        <w:adjustRightInd w:val="0"/>
        <w:rPr>
          <w:szCs w:val="24"/>
        </w:rPr>
      </w:pPr>
    </w:p>
    <w:p w14:paraId="25A569AD" w14:textId="4ACBE9DB" w:rsidR="00D41A90" w:rsidRDefault="00D41A90" w:rsidP="00D41A90">
      <w:pPr>
        <w:autoSpaceDE w:val="0"/>
        <w:autoSpaceDN w:val="0"/>
        <w:adjustRightInd w:val="0"/>
        <w:rPr>
          <w:szCs w:val="24"/>
        </w:rPr>
      </w:pPr>
      <w:r w:rsidRPr="0027219D">
        <w:rPr>
          <w:szCs w:val="24"/>
        </w:rPr>
        <w:t>“Technology Refreshment” is a defined programmatic system management strategy to replace the electronics (including software/firmware) in a system over a specific period of time, usually with the goal of resolving multiple DMSMS issues or to prevent the occurrence of DMSMS Issues preemptively by upgrading the technology of the design. From a DMSMS perspective, Technology Refreshment events should be planned to coincide with Technology Insertion events whenever possible.</w:t>
      </w:r>
    </w:p>
    <w:p w14:paraId="7E656FED" w14:textId="77777777" w:rsidR="00D41A90" w:rsidRDefault="00D41A90" w:rsidP="00D41A90">
      <w:pPr>
        <w:autoSpaceDE w:val="0"/>
        <w:autoSpaceDN w:val="0"/>
        <w:adjustRightInd w:val="0"/>
        <w:rPr>
          <w:color w:val="FF0000"/>
          <w:szCs w:val="24"/>
          <w:highlight w:val="yellow"/>
        </w:rPr>
      </w:pPr>
    </w:p>
    <w:p w14:paraId="55F55DA7" w14:textId="77777777" w:rsidR="00D24B0B" w:rsidRDefault="00D24B0B" w:rsidP="00D41A90">
      <w:pPr>
        <w:pStyle w:val="Heading2"/>
      </w:pPr>
    </w:p>
    <w:p w14:paraId="7F6795AF" w14:textId="6DB50E60" w:rsidR="00D41A90" w:rsidRDefault="00D41A90" w:rsidP="00D41A90">
      <w:pPr>
        <w:pStyle w:val="Heading2"/>
      </w:pPr>
      <w:r>
        <w:t xml:space="preserve">Part Revisions </w:t>
      </w:r>
    </w:p>
    <w:p w14:paraId="43E6675D" w14:textId="03FB33ED" w:rsidR="00D41A90" w:rsidRDefault="00D41A90" w:rsidP="00D41A90">
      <w:r>
        <w:t>Notification of revisions to parts is required. No changes to the configuration are acceptable except for changes which are submitted IAW DI-MISC-80711A (CDRL A001) and are approved by the Government Configuration Manager. For an Engineering Change Proposal (ECP), the contractor shall submit a filled-out DD1692 form. To make a request for a Request for Variance (RFV), the contractor shall fill out form DD1694. For a Notice of Revision, the contractor shall fill out form DD1695. See CONFIGURATION BASELINE section of TRD for further details.</w:t>
      </w:r>
    </w:p>
    <w:p w14:paraId="601ACE42" w14:textId="77777777" w:rsidR="00D41A90" w:rsidRPr="00686667" w:rsidRDefault="00D41A90" w:rsidP="00D41A90">
      <w:pPr>
        <w:autoSpaceDE w:val="0"/>
        <w:autoSpaceDN w:val="0"/>
        <w:adjustRightInd w:val="0"/>
        <w:rPr>
          <w:color w:val="FF0000"/>
          <w:szCs w:val="24"/>
          <w:highlight w:val="yellow"/>
        </w:rPr>
      </w:pPr>
    </w:p>
    <w:p w14:paraId="63DEBFC7" w14:textId="77777777" w:rsidR="00994945" w:rsidRPr="00DF78C5" w:rsidRDefault="00994945" w:rsidP="00994945">
      <w:pPr>
        <w:keepNext/>
        <w:keepLines/>
        <w:outlineLvl w:val="2"/>
        <w:rPr>
          <w:szCs w:val="24"/>
          <w:highlight w:val="yellow"/>
          <w:u w:val="single"/>
        </w:rPr>
      </w:pPr>
      <w:r w:rsidRPr="00DF78C5">
        <w:rPr>
          <w:szCs w:val="24"/>
          <w:u w:val="single"/>
        </w:rPr>
        <w:lastRenderedPageBreak/>
        <w:t>Obsolescence Status Report</w:t>
      </w:r>
    </w:p>
    <w:p w14:paraId="73702EF9" w14:textId="77777777" w:rsidR="00994945" w:rsidRDefault="00994945" w:rsidP="00994945">
      <w:pPr>
        <w:pStyle w:val="PDPSOW"/>
      </w:pPr>
    </w:p>
    <w:p w14:paraId="31C70610" w14:textId="79D25777" w:rsidR="00994945" w:rsidRPr="00E94E2A" w:rsidRDefault="00994945" w:rsidP="00994945">
      <w:pPr>
        <w:pStyle w:val="PDPSOW"/>
      </w:pPr>
      <w:r w:rsidRPr="00355A06">
        <w:t>The contractor shall submit to the Government a quarterly obsolescence status report in accordance with the</w:t>
      </w:r>
      <w:r w:rsidRPr="00E27A87">
        <w:t xml:space="preserve"> guidelines of the </w:t>
      </w:r>
      <w:r w:rsidR="00F2045F" w:rsidRPr="00F2045F">
        <w:t xml:space="preserve">CDRL </w:t>
      </w:r>
      <w:r w:rsidR="00F2045F">
        <w:t>E</w:t>
      </w:r>
      <w:r w:rsidR="00F2045F" w:rsidRPr="00F2045F">
        <w:t>00</w:t>
      </w:r>
      <w:r w:rsidR="00F2045F">
        <w:t xml:space="preserve">1, </w:t>
      </w:r>
      <w:r w:rsidRPr="00E27A87">
        <w:t xml:space="preserve">DI-MISC-80711A and this Technical Requirement Document for the duration of the contract.  </w:t>
      </w:r>
      <w:r w:rsidRPr="00E27A87">
        <w:rPr>
          <w:szCs w:val="24"/>
        </w:rPr>
        <w:t xml:space="preserve">The contractor shall include information in the report </w:t>
      </w:r>
      <w:r w:rsidRPr="00E27A87">
        <w:t>that elaborate on its actions to identify potential obsolescence issues, provide detailed findings describing new obsolescence issues and discoveries, provide brief outlines of potential alternatives to overcome the specific issue to include any impact to current delivery schedules and if there is an impact to maintain the production lead time of scheduled deliveries and the future requirements of NSNs under th</w:t>
      </w:r>
      <w:r w:rsidR="005266E9">
        <w:t>e</w:t>
      </w:r>
      <w:r w:rsidRPr="00E27A87">
        <w:t xml:space="preserve"> contract.</w:t>
      </w:r>
      <w:r w:rsidRPr="00E94E2A">
        <w:t xml:space="preserve"> </w:t>
      </w:r>
    </w:p>
    <w:p w14:paraId="348148CC" w14:textId="77777777" w:rsidR="002538CB" w:rsidRPr="003631B4" w:rsidRDefault="002538CB" w:rsidP="002538CB">
      <w:pPr>
        <w:pStyle w:val="Heading2"/>
      </w:pPr>
      <w:r>
        <w:t>P</w:t>
      </w:r>
      <w:r w:rsidRPr="003631B4">
        <w:t>roduction Evaluation</w:t>
      </w:r>
    </w:p>
    <w:p w14:paraId="5ED27DC5" w14:textId="77777777" w:rsidR="002538CB" w:rsidRDefault="002538CB" w:rsidP="002538CB"/>
    <w:p w14:paraId="4C2FC93B" w14:textId="52E1453E" w:rsidR="002538CB" w:rsidRDefault="002538CB" w:rsidP="002538CB">
      <w:r>
        <w:t>a.</w:t>
      </w:r>
      <w:r w:rsidR="00536F59">
        <w:t xml:space="preserve"> </w:t>
      </w:r>
      <w:r>
        <w:t xml:space="preserve">General.  The equipment on contract, including all materials, parts, subassemblies and assemblies, shall be produced in strict conformance with the Government-Furnished technical data, including all changes cited in the solicitation/contract, and as supplemented or modified by approved Engineering Change Proposals (ECPs).  This technical data may require compatibility corrections, referred to throughout this Technical Requirements </w:t>
      </w:r>
      <w:r w:rsidR="00536F59">
        <w:t xml:space="preserve">Document </w:t>
      </w:r>
      <w:r>
        <w:t>as 'Production Evaluation (PE) Compatibility' corrections, to improve production efficiency.</w:t>
      </w:r>
    </w:p>
    <w:p w14:paraId="6047AE07" w14:textId="77777777" w:rsidR="002538CB" w:rsidRDefault="002538CB" w:rsidP="002538CB"/>
    <w:p w14:paraId="38EC3B54" w14:textId="5BC5E898" w:rsidR="002538CB" w:rsidRDefault="002538CB" w:rsidP="002538CB">
      <w:r>
        <w:t>b.</w:t>
      </w:r>
      <w:r w:rsidR="00536F59">
        <w:t xml:space="preserve"> </w:t>
      </w:r>
      <w:r>
        <w:t>Contractor's Obligation and Responsibility.  The contractor shall perform the following tasks.</w:t>
      </w:r>
    </w:p>
    <w:p w14:paraId="59ACD7DC" w14:textId="77777777" w:rsidR="002538CB" w:rsidRDefault="002538CB" w:rsidP="002538CB"/>
    <w:p w14:paraId="56E204A9" w14:textId="083AA074" w:rsidR="002538CB" w:rsidRDefault="002538CB" w:rsidP="002538CB">
      <w:r>
        <w:t>c.</w:t>
      </w:r>
      <w:r w:rsidR="00536F59">
        <w:t xml:space="preserve"> </w:t>
      </w:r>
      <w:r>
        <w:t>Perform a PE review.  The contractor shall continually review the technical data to identify and propose corrections for all PE compatibility discrepancies.  This review will commence during the production and quality planning phase and continue through the preproduction, production, inspection and testing phases of this contract.  The contractor will evaluate the Government-Furnished Technical Data Package (including drawings, specifications, gage drawings, test fixture drawings, master pattern drawings or data, engineering change proposals with notices of revisions (NOR) and specification change notices (SCN), models (if any) and any other data defined as technical data by the government) to determine such PE corrections, and submit PE Compatibility ECPs to the Government to reflect these corrections, as described below.  PE Compatibility corrections are discussed in Appendix A entitled “Sample PE Compatibility Discrepancies, Errors, Omissions and Deficiencies.”</w:t>
      </w:r>
    </w:p>
    <w:p w14:paraId="37D9BD42" w14:textId="77777777" w:rsidR="002538CB" w:rsidRDefault="002538CB" w:rsidP="002538CB"/>
    <w:p w14:paraId="373E5C1A" w14:textId="0CB0850B" w:rsidR="002538CB" w:rsidRDefault="002538CB" w:rsidP="002538CB">
      <w:r>
        <w:t>d.</w:t>
      </w:r>
      <w:r w:rsidR="00536F59">
        <w:t xml:space="preserve"> </w:t>
      </w:r>
      <w:r>
        <w:t>Submit PE Compatibility Engineering Change Proposals to the Government. Recommendations for compatibility changes shall be prepared and submitted as Engineering Change Proposals (ECP) with appropriate NORs and SCNs in accordance with the Configuration Management Section.  PE ECPs will:</w:t>
      </w:r>
    </w:p>
    <w:p w14:paraId="6E602417" w14:textId="77777777" w:rsidR="002538CB" w:rsidRDefault="002538CB" w:rsidP="002538CB"/>
    <w:p w14:paraId="79556D9A" w14:textId="176B3211" w:rsidR="002538CB" w:rsidRDefault="002538CB" w:rsidP="002538CB">
      <w:r>
        <w:t>e.</w:t>
      </w:r>
      <w:r w:rsidR="00536F59">
        <w:t xml:space="preserve"> </w:t>
      </w:r>
      <w:r>
        <w:t xml:space="preserve">Be submitted as soon as the need for a change is recognized. </w:t>
      </w:r>
    </w:p>
    <w:p w14:paraId="5D5AB8D6" w14:textId="77777777" w:rsidR="002538CB" w:rsidRDefault="002538CB" w:rsidP="002538CB"/>
    <w:p w14:paraId="7C71C860" w14:textId="0AB31F99" w:rsidR="002538CB" w:rsidRDefault="002538CB" w:rsidP="002538CB">
      <w:r>
        <w:t>f.</w:t>
      </w:r>
      <w:r w:rsidR="00536F59">
        <w:t xml:space="preserve"> </w:t>
      </w:r>
      <w:r>
        <w:t>Clearly and explicitly state the proposed change and the need for the change.</w:t>
      </w:r>
    </w:p>
    <w:p w14:paraId="3420F486" w14:textId="77777777" w:rsidR="002538CB" w:rsidRDefault="002538CB" w:rsidP="002538CB"/>
    <w:p w14:paraId="6F519703" w14:textId="080AD280" w:rsidR="002538CB" w:rsidRDefault="002538CB" w:rsidP="002538CB">
      <w:r>
        <w:t>g.</w:t>
      </w:r>
      <w:r w:rsidR="00536F59">
        <w:t xml:space="preserve"> </w:t>
      </w:r>
      <w:r>
        <w:t xml:space="preserve">Include all technical documentation and supporting data required to justify the change.  </w:t>
      </w:r>
    </w:p>
    <w:p w14:paraId="281B423B" w14:textId="77777777" w:rsidR="002538CB" w:rsidRDefault="002538CB" w:rsidP="002538CB"/>
    <w:p w14:paraId="38C899E4" w14:textId="2FB28518" w:rsidR="002538CB" w:rsidRDefault="002538CB" w:rsidP="002538CB">
      <w:r>
        <w:t>h.</w:t>
      </w:r>
      <w:r w:rsidR="00536F59">
        <w:t xml:space="preserve"> </w:t>
      </w:r>
      <w:r>
        <w:t>Special Instructions for PE ECPs.  The first page of the ECP form shall have the following:</w:t>
      </w:r>
    </w:p>
    <w:p w14:paraId="02C48C1C" w14:textId="77777777" w:rsidR="002538CB" w:rsidRDefault="002538CB" w:rsidP="002538CB"/>
    <w:p w14:paraId="2D7094EE" w14:textId="6A335848" w:rsidR="002538CB" w:rsidRDefault="002538CB" w:rsidP="002538CB">
      <w:r>
        <w:t>i.</w:t>
      </w:r>
      <w:r w:rsidR="00536F59">
        <w:t xml:space="preserve"> </w:t>
      </w:r>
      <w:r>
        <w:t>This statement:</w:t>
      </w:r>
      <w:r w:rsidR="00536F59">
        <w:t xml:space="preserve"> </w:t>
      </w:r>
      <w:r>
        <w:t>“This ECP is submitted as a PE compatibility change as defined in the contract”.</w:t>
      </w:r>
    </w:p>
    <w:p w14:paraId="530E363E" w14:textId="77777777" w:rsidR="002538CB" w:rsidRDefault="002538CB" w:rsidP="002538CB"/>
    <w:p w14:paraId="39957AAF" w14:textId="4116B559" w:rsidR="002538CB" w:rsidRDefault="002538CB" w:rsidP="002538CB">
      <w:r>
        <w:t>j.</w:t>
      </w:r>
      <w:r w:rsidR="00536F59">
        <w:t xml:space="preserve"> </w:t>
      </w:r>
      <w:r>
        <w:t>Have 'PE Compatibility' stamped in 3/8-inch block letters at the top and bottom of the page.</w:t>
      </w:r>
    </w:p>
    <w:p w14:paraId="36904C3D" w14:textId="139C0D75" w:rsidR="002538CB" w:rsidRDefault="002538CB" w:rsidP="002538CB">
      <w:r>
        <w:lastRenderedPageBreak/>
        <w:t>k.</w:t>
      </w:r>
      <w:r w:rsidR="00536F59">
        <w:t xml:space="preserve"> </w:t>
      </w:r>
      <w:r>
        <w:t>The effect on Delivery Schedule and Estimated Costs shall be indicated as “none”.</w:t>
      </w:r>
    </w:p>
    <w:p w14:paraId="58C990A2" w14:textId="77777777" w:rsidR="002538CB" w:rsidRDefault="002538CB" w:rsidP="002538CB"/>
    <w:p w14:paraId="47BE73D6" w14:textId="4011F2BA" w:rsidR="002538CB" w:rsidRDefault="002538CB" w:rsidP="002538CB">
      <w:r>
        <w:t>l.</w:t>
      </w:r>
      <w:r w:rsidR="00536F59">
        <w:t xml:space="preserve"> </w:t>
      </w:r>
      <w:r>
        <w:t>If the incorporation of a PE Compatibility ECP does not correct the deficiency, or creates another deficiency, the contractor shall submit any further ECPs and incorporate such approved changes into all items not yet accepted by the Government, at no cost to the Government.</w:t>
      </w:r>
    </w:p>
    <w:p w14:paraId="706EC28A" w14:textId="77777777" w:rsidR="002538CB" w:rsidRDefault="002538CB" w:rsidP="002538CB"/>
    <w:p w14:paraId="642A1441" w14:textId="32DFC688" w:rsidR="002538CB" w:rsidRDefault="002538CB" w:rsidP="002538CB">
      <w:r>
        <w:t>m.</w:t>
      </w:r>
      <w:r w:rsidR="00536F59">
        <w:t xml:space="preserve"> </w:t>
      </w:r>
      <w:r>
        <w:t xml:space="preserve">Implement PE ECPs.  The contractor shall apply all approved PE ECPs to the manufacture of the hardware on contract without </w:t>
      </w:r>
      <w:r w:rsidR="00536F59">
        <w:t>an increase</w:t>
      </w:r>
      <w:r>
        <w:t xml:space="preserve"> in contract price or delay in delivery. </w:t>
      </w:r>
    </w:p>
    <w:p w14:paraId="3D57DFA6" w14:textId="77777777" w:rsidR="002538CB" w:rsidRDefault="002538CB" w:rsidP="002538CB"/>
    <w:p w14:paraId="6F2BBB91" w14:textId="59BBC7B5" w:rsidR="002538CB" w:rsidRDefault="002538CB" w:rsidP="002538CB">
      <w:r>
        <w:t>n.</w:t>
      </w:r>
      <w:r w:rsidR="00536F59">
        <w:t xml:space="preserve"> </w:t>
      </w:r>
      <w:r>
        <w:t>Revise Technical Data (as required). The contractor will generate all required additional data and revise affected Technical Data to incorporate PE corrections in accordance with the “Requirements for Drawing (Revisions)” section below without increase in contract price or delay in delivery.</w:t>
      </w:r>
    </w:p>
    <w:p w14:paraId="7BC7A8D3" w14:textId="77777777" w:rsidR="002538CB" w:rsidRDefault="002538CB" w:rsidP="002538CB"/>
    <w:p w14:paraId="35A4B04C" w14:textId="416FD9BD" w:rsidR="002538CB" w:rsidRDefault="002538CB" w:rsidP="002538CB">
      <w:r>
        <w:t>o.</w:t>
      </w:r>
      <w:r w:rsidR="00536F59">
        <w:t xml:space="preserve"> </w:t>
      </w:r>
      <w:r>
        <w:t>Submit TDP Review Report. The contractor shall prepare and submit a TDP Review Report (including subcontracted PE effort - see paragraph u and v below) in accordance with DI-MISC-80750 as implemented by the DD Form 1423 for DI-MISC-80750.</w:t>
      </w:r>
    </w:p>
    <w:p w14:paraId="0A0C2104" w14:textId="77777777" w:rsidR="002538CB" w:rsidRDefault="002538CB" w:rsidP="002538CB"/>
    <w:p w14:paraId="0E5B3BEC" w14:textId="123100B5" w:rsidR="002538CB" w:rsidRDefault="002538CB" w:rsidP="002538CB">
      <w:r>
        <w:t>p.</w:t>
      </w:r>
      <w:r w:rsidR="00536F59">
        <w:t xml:space="preserve"> </w:t>
      </w:r>
      <w:r>
        <w:t xml:space="preserve">Submit TDP Certification.  The contractor shall prepare and submit a letter of PE certification in accordance with DI-MISC-80750 as implemented by </w:t>
      </w:r>
      <w:r w:rsidR="00536F59">
        <w:t>DD</w:t>
      </w:r>
      <w:r>
        <w:t xml:space="preserve"> Form 1423 for DI-MISC-80750.  This letter shall be prepared in accordance with the specific content and format requirements described below.</w:t>
      </w:r>
    </w:p>
    <w:p w14:paraId="5D167951" w14:textId="77777777" w:rsidR="002538CB" w:rsidRDefault="002538CB" w:rsidP="002538CB"/>
    <w:p w14:paraId="4238F530" w14:textId="69BE498B" w:rsidR="002538CB" w:rsidRDefault="00536F59" w:rsidP="00536F59">
      <w:r w:rsidRPr="006858EA">
        <w:t xml:space="preserve">• </w:t>
      </w:r>
      <w:r w:rsidR="002538CB">
        <w:t xml:space="preserve">The certification shall be provided on company </w:t>
      </w:r>
      <w:r w:rsidR="00A235DE">
        <w:t>letterhead and</w:t>
      </w:r>
      <w:r w:rsidR="002538CB">
        <w:t xml:space="preserve"> shall be dated and signed by an authorized official of the company. </w:t>
      </w:r>
    </w:p>
    <w:p w14:paraId="1E230755" w14:textId="77777777" w:rsidR="002538CB" w:rsidRDefault="002538CB" w:rsidP="002538CB"/>
    <w:p w14:paraId="40DD1A00" w14:textId="16D8BC76" w:rsidR="002538CB" w:rsidRDefault="00536F59" w:rsidP="002538CB">
      <w:r w:rsidRPr="006858EA">
        <w:t xml:space="preserve">• </w:t>
      </w:r>
      <w:r w:rsidR="002538CB">
        <w:t>This letter will state the following:</w:t>
      </w:r>
    </w:p>
    <w:p w14:paraId="7D3B4ED5" w14:textId="77777777" w:rsidR="002538CB" w:rsidRDefault="002538CB" w:rsidP="002538CB"/>
    <w:p w14:paraId="674C439A" w14:textId="2E9038AD" w:rsidR="002538CB" w:rsidRDefault="00536F59" w:rsidP="002538CB">
      <w:r w:rsidRPr="006858EA">
        <w:t xml:space="preserve">• </w:t>
      </w:r>
      <w:r w:rsidR="002538CB">
        <w:t>(Company Name) has conducted the Production Evaluation effort required to date by Provision Number (Number) of Contract Number (Number) for the (End Item). Although we recognize that PE is a continuing effort and that occasional PE Compatibility ECP's may arise during the full scale production phase of this contract, we have sufficiently identified and corrected any discrepancy, error, omission or deficiency in design or technical data which would otherwise have precluded practical manufacture, assembly or attainment of required performance as set forth in specification (Number of End Item Specification).  Accordingly, we hereby certify that the technical data package, as changed or supplemented by the ECP's approved to date, is suitable for our use in fulfilling our obligation of delivering conforming items at the price and delivery schedule established in this contract’.</w:t>
      </w:r>
    </w:p>
    <w:p w14:paraId="73CA5F75" w14:textId="77777777" w:rsidR="002538CB" w:rsidRDefault="002538CB" w:rsidP="002538CB"/>
    <w:p w14:paraId="35BCF6A7" w14:textId="0954E1B3" w:rsidR="002538CB" w:rsidRDefault="00536F59" w:rsidP="002538CB">
      <w:r w:rsidRPr="006858EA">
        <w:t xml:space="preserve">• </w:t>
      </w:r>
      <w:r w:rsidR="002538CB">
        <w:t>If the contractor does not submit this letter of certification at the specified time, the contractor shall be deemed to have failed to make delivery within the meaning of the 'Default' clause of this contract, and this contract shall be subject to termination for default.  However, failure of the Government in such an event to terminate this contract for default shall not relieve the contractor of its responsibility to continue the Production Evaluation effort and to meet the delivery schedule for all items, as well as meeting all other contract requirements.</w:t>
      </w:r>
    </w:p>
    <w:p w14:paraId="2D4F34EB" w14:textId="77777777" w:rsidR="002538CB" w:rsidRDefault="002538CB" w:rsidP="002538CB"/>
    <w:p w14:paraId="52ADE374" w14:textId="353DE539" w:rsidR="002538CB" w:rsidRDefault="00536F59" w:rsidP="002538CB">
      <w:r w:rsidRPr="006858EA">
        <w:t xml:space="preserve">• </w:t>
      </w:r>
      <w:r w:rsidR="002538CB">
        <w:t>Submission of the Certification shall not relieve the contractor from compliance with the PE requirement, which remains in effect for the duration of the contract.</w:t>
      </w:r>
    </w:p>
    <w:p w14:paraId="73FBA8F0" w14:textId="77777777" w:rsidR="002538CB" w:rsidRDefault="002538CB" w:rsidP="002538CB"/>
    <w:p w14:paraId="188CEA30" w14:textId="78383B3D" w:rsidR="002538CB" w:rsidRDefault="002538CB" w:rsidP="002538CB">
      <w:r>
        <w:lastRenderedPageBreak/>
        <w:t>q.</w:t>
      </w:r>
      <w:r w:rsidR="00536F59">
        <w:t xml:space="preserve"> </w:t>
      </w:r>
      <w:r>
        <w:t>PE Compatibility Discrepancies, Errors, Omissions and Deficiencies.  The types of discrepancies, errors, omissions and deficiencies which require PE compatibility corrections are listed in Appendix entitled “Sample PE Compatibility Discrepancies, Errors, Omissions and Deficiencies.”  Examples are provided for illustrative purposes, and are not inclusive.</w:t>
      </w:r>
    </w:p>
    <w:p w14:paraId="7100F599" w14:textId="77777777" w:rsidR="002538CB" w:rsidRDefault="002538CB" w:rsidP="002538CB"/>
    <w:p w14:paraId="4CDAD755" w14:textId="6973808F" w:rsidR="002538CB" w:rsidRDefault="002538CB" w:rsidP="002538CB">
      <w:r>
        <w:t>NOTE: In the event of incompatibility between a 'common' or 'standard' part and a mating part, preference shall be given to correcting the incompatibility by changing the mating part.</w:t>
      </w:r>
    </w:p>
    <w:p w14:paraId="0283AF53" w14:textId="77777777" w:rsidR="002538CB" w:rsidRDefault="002538CB" w:rsidP="002538CB"/>
    <w:p w14:paraId="10E9B5A8" w14:textId="249B51EB" w:rsidR="002538CB" w:rsidRDefault="002538CB" w:rsidP="002538CB">
      <w:r>
        <w:t>r.</w:t>
      </w:r>
      <w:r w:rsidR="00536F59">
        <w:t xml:space="preserve"> </w:t>
      </w:r>
      <w:r>
        <w:t>Other Discrepancies.  The following discrepancies may be uncovered during the PE review.  While the contractor is responsible for submitting ECPs to propose corrections to the discrepancies, such ECPs will not be submitted as PE ECPs, but as described below.</w:t>
      </w:r>
    </w:p>
    <w:p w14:paraId="70EAB1D7" w14:textId="77777777" w:rsidR="002538CB" w:rsidRDefault="002538CB" w:rsidP="002538CB"/>
    <w:p w14:paraId="76B584B5" w14:textId="36A606A7" w:rsidR="002538CB" w:rsidRDefault="00536F59" w:rsidP="002538CB">
      <w:r w:rsidRPr="006858EA">
        <w:t xml:space="preserve">• </w:t>
      </w:r>
      <w:r w:rsidR="002538CB">
        <w:t>Over</w:t>
      </w:r>
      <w:r w:rsidR="00A235DE">
        <w:t>-</w:t>
      </w:r>
      <w:r w:rsidR="002538CB">
        <w:t>specified and nonessential requirements.  When over</w:t>
      </w:r>
      <w:r w:rsidR="00A235DE">
        <w:t>-</w:t>
      </w:r>
      <w:r w:rsidR="002538CB">
        <w:t>specified or nonessential requirements are identified, the contractor shall submit an ECP proposing the elimination or modification of the nonessential or over</w:t>
      </w:r>
      <w:r w:rsidR="00A235DE">
        <w:t>-</w:t>
      </w:r>
      <w:r w:rsidR="002538CB">
        <w:t>specified requirements in accordance with the 'Configuration Management' provision of this contract.  If significant savings are anticipated, the contractor shall submit the change as a Value Engineering Change Proposal (VECP) in accordance with the 'Value Engineering' provision of this contract.</w:t>
      </w:r>
    </w:p>
    <w:p w14:paraId="2CB0FA7B" w14:textId="77777777" w:rsidR="002538CB" w:rsidRDefault="002538CB" w:rsidP="002538CB"/>
    <w:p w14:paraId="1C861BB9" w14:textId="24AE49E4" w:rsidR="002538CB" w:rsidRDefault="00536F59" w:rsidP="002538CB">
      <w:r w:rsidRPr="006858EA">
        <w:t xml:space="preserve">• </w:t>
      </w:r>
      <w:r w:rsidR="002538CB">
        <w:t>Design Deficiencies.  While it is not the intent of the Government to transfer full design responsibility to the contractor, it is recognized that the PE effort may require some design effort on the part of the contractor.  In the event that the contractor discovers a conflict between the specified performance requirements and the construction characteristics specified by the technical data, the contractor shall immediately submit an ECP in accordance with the 'Configuration Management' provision of this contract.  Such ECPs shall be identified as 'Basic Design Deficiency' ECPs, and shall describe the alleged design deficiency, the basis for the contractor's conclusion that it is not a PE compatibility discrepancy and the proposed change that will correct the deficiency.</w:t>
      </w:r>
    </w:p>
    <w:p w14:paraId="5FE25648" w14:textId="77777777" w:rsidR="002538CB" w:rsidRDefault="002538CB" w:rsidP="002538CB"/>
    <w:p w14:paraId="0914EC57" w14:textId="7332ED6B" w:rsidR="002538CB" w:rsidRDefault="002538CB" w:rsidP="002538CB">
      <w:r>
        <w:t>s.</w:t>
      </w:r>
      <w:r w:rsidR="00536F59">
        <w:t xml:space="preserve"> </w:t>
      </w:r>
      <w:r>
        <w:t>Subcontracting of PE.  If any item described by the Government-furnished technical data should be subcontracted, one of the following tasks shall be performed by the contractor:</w:t>
      </w:r>
    </w:p>
    <w:p w14:paraId="02BB7377" w14:textId="77777777" w:rsidR="002538CB" w:rsidRDefault="002538CB" w:rsidP="002538CB"/>
    <w:p w14:paraId="6C4955FF" w14:textId="63F9E907" w:rsidR="002538CB" w:rsidRDefault="00536F59" w:rsidP="002538CB">
      <w:r w:rsidRPr="006858EA">
        <w:t xml:space="preserve">• </w:t>
      </w:r>
      <w:r w:rsidR="002538CB">
        <w:t>This Production Evaluation requirement shall be made a part of the subcontract.  The prime contractor is responsible for assuring that the subcontractor complies with the Production Evaluation requirements.  Submission of ECPs to the Government shall be made only by the prime contractor.</w:t>
      </w:r>
    </w:p>
    <w:p w14:paraId="54751990" w14:textId="77777777" w:rsidR="002538CB" w:rsidRDefault="002538CB" w:rsidP="002538CB"/>
    <w:p w14:paraId="2B6298E2" w14:textId="20CFF51B" w:rsidR="002538CB" w:rsidRDefault="00536F59" w:rsidP="002538CB">
      <w:r w:rsidRPr="006858EA">
        <w:t xml:space="preserve">• </w:t>
      </w:r>
      <w:r w:rsidR="002538CB">
        <w:t xml:space="preserve">Production Evaluation responsibility will be retained by the prime contractor, and all approved PE ECPs will be provided to the subcontractor for incorporation on hardware.  In this situation, the contractor will prepare and submit a letter to the Procuring Contracting Officer within seven (7) days of </w:t>
      </w:r>
      <w:r w:rsidR="00A235DE">
        <w:t>the reward</w:t>
      </w:r>
      <w:r w:rsidR="002538CB">
        <w:t xml:space="preserve"> of the subcontract.  This letter will identify the item that has been subcontracted without the PE clause and state the contractor's intention of retaining Production Evaluation responsibility for the subcontracted item.</w:t>
      </w:r>
    </w:p>
    <w:p w14:paraId="008FDB57" w14:textId="77777777" w:rsidR="002538CB" w:rsidRDefault="002538CB" w:rsidP="002538CB"/>
    <w:p w14:paraId="29DE45CA" w14:textId="638D2281" w:rsidR="002538CB" w:rsidRDefault="002538CB" w:rsidP="002538CB">
      <w:r>
        <w:t>t.</w:t>
      </w:r>
      <w:r w:rsidR="00536F59">
        <w:t xml:space="preserve"> </w:t>
      </w:r>
      <w:r>
        <w:t>Alternate Changes.  The Government reserves the right to direct an alternate change to a PE ECP.</w:t>
      </w:r>
    </w:p>
    <w:p w14:paraId="511A170C" w14:textId="4E2B387E" w:rsidR="002538CB" w:rsidRDefault="002538CB" w:rsidP="002538CB"/>
    <w:p w14:paraId="3B8921A6" w14:textId="77777777" w:rsidR="00A962F3" w:rsidRDefault="00A962F3" w:rsidP="002538CB"/>
    <w:p w14:paraId="2A20727F" w14:textId="77777777" w:rsidR="00A962F3" w:rsidRDefault="00A962F3" w:rsidP="002538CB"/>
    <w:p w14:paraId="4640CDF5" w14:textId="77777777" w:rsidR="00A962F3" w:rsidRDefault="00A962F3" w:rsidP="002538CB"/>
    <w:p w14:paraId="4CD95D58" w14:textId="77777777" w:rsidR="00A962F3" w:rsidRDefault="00A962F3" w:rsidP="002538CB"/>
    <w:p w14:paraId="0591D222" w14:textId="77777777" w:rsidR="00A962F3" w:rsidRDefault="00A962F3" w:rsidP="002538CB"/>
    <w:p w14:paraId="1B252874" w14:textId="7617A6B4" w:rsidR="002538CB" w:rsidRDefault="002538CB" w:rsidP="002538CB">
      <w:r>
        <w:lastRenderedPageBreak/>
        <w:t>Appendix A</w:t>
      </w:r>
      <w:r w:rsidR="00536F59">
        <w:t xml:space="preserve"> - </w:t>
      </w:r>
      <w:r>
        <w:t>Sample PE Compatibility Discrepancies, Errors, Omissions and Deficiencies</w:t>
      </w:r>
    </w:p>
    <w:p w14:paraId="7B8DA46E" w14:textId="77777777" w:rsidR="002538CB" w:rsidRDefault="002538CB" w:rsidP="002538CB"/>
    <w:p w14:paraId="03EA1C4E" w14:textId="77777777" w:rsidR="002538CB" w:rsidRDefault="002538CB" w:rsidP="002538CB">
      <w:r>
        <w:t>A.1. Compatibility among the drawings and between drawings and other technical data.  For example:</w:t>
      </w:r>
    </w:p>
    <w:p w14:paraId="474C980E" w14:textId="77777777" w:rsidR="002538CB" w:rsidRDefault="002538CB" w:rsidP="002538CB"/>
    <w:p w14:paraId="60722202" w14:textId="77777777" w:rsidR="002538CB" w:rsidRDefault="002538CB" w:rsidP="002538CB">
      <w:r>
        <w:tab/>
        <w:t>-  Are the correct specifications cited?</w:t>
      </w:r>
    </w:p>
    <w:p w14:paraId="158F872A" w14:textId="77777777" w:rsidR="002538CB" w:rsidRDefault="002538CB" w:rsidP="002538CB"/>
    <w:p w14:paraId="3E4100F8" w14:textId="77777777" w:rsidR="002538CB" w:rsidRDefault="002538CB" w:rsidP="002538CB">
      <w:r>
        <w:tab/>
        <w:t xml:space="preserve">-  If a specification has been superseded, is the appropriate replacement cited? </w:t>
      </w:r>
    </w:p>
    <w:p w14:paraId="5ECEF219" w14:textId="77777777" w:rsidR="002538CB" w:rsidRDefault="002538CB" w:rsidP="002538CB"/>
    <w:p w14:paraId="442A9847" w14:textId="77777777" w:rsidR="002538CB" w:rsidRDefault="002538CB" w:rsidP="002538CB">
      <w:r>
        <w:tab/>
        <w:t xml:space="preserve">-  When parts are specified, is the quantity and part number correct? </w:t>
      </w:r>
    </w:p>
    <w:p w14:paraId="3120A48D" w14:textId="77777777" w:rsidR="002538CB" w:rsidRDefault="002538CB" w:rsidP="002538CB"/>
    <w:p w14:paraId="4C557702" w14:textId="77777777" w:rsidR="002538CB" w:rsidRDefault="002538CB" w:rsidP="002538CB">
      <w:r>
        <w:tab/>
        <w:t>-  Are code identifications correct?</w:t>
      </w:r>
    </w:p>
    <w:p w14:paraId="05C37400" w14:textId="77777777" w:rsidR="002538CB" w:rsidRDefault="002538CB" w:rsidP="002538CB"/>
    <w:p w14:paraId="3645E989" w14:textId="77777777" w:rsidR="002538CB" w:rsidRDefault="002538CB" w:rsidP="002538CB">
      <w:r>
        <w:t>A.2. Compatibility between the equipment drawings and related gage/test fixture drawings, test procedures, master pattern drawings and other drawings in the technical data package.  For example:</w:t>
      </w:r>
    </w:p>
    <w:p w14:paraId="331CF5D3" w14:textId="77777777" w:rsidR="002538CB" w:rsidRDefault="002538CB" w:rsidP="002538CB"/>
    <w:p w14:paraId="790F7D4F" w14:textId="77777777" w:rsidR="002538CB" w:rsidRDefault="002538CB" w:rsidP="002538CB">
      <w:r>
        <w:tab/>
        <w:t xml:space="preserve">-  Are the desired characteristics adequately and correctly specified? </w:t>
      </w:r>
    </w:p>
    <w:p w14:paraId="624741D9" w14:textId="77777777" w:rsidR="002538CB" w:rsidRDefault="002538CB" w:rsidP="002538CB"/>
    <w:p w14:paraId="62B60F4D" w14:textId="77777777" w:rsidR="002538CB" w:rsidRDefault="002538CB" w:rsidP="002538CB">
      <w:r>
        <w:t xml:space="preserve">A.3. Compatibility between Data Lists, Parts Lists, assembly drawings and other technical data.  For example: </w:t>
      </w:r>
    </w:p>
    <w:p w14:paraId="7D75E545" w14:textId="77777777" w:rsidR="002538CB" w:rsidRDefault="002538CB" w:rsidP="002538CB"/>
    <w:p w14:paraId="2EE98247" w14:textId="77777777" w:rsidR="002538CB" w:rsidRDefault="002538CB" w:rsidP="002538CB">
      <w:r>
        <w:tab/>
        <w:t>-  Does information on the Data List match or correctly supplement information on the Parts List?</w:t>
      </w:r>
    </w:p>
    <w:p w14:paraId="4F379B29" w14:textId="77777777" w:rsidR="002538CB" w:rsidRDefault="002538CB" w:rsidP="002538CB"/>
    <w:p w14:paraId="234844AB" w14:textId="77777777" w:rsidR="002538CB" w:rsidRDefault="002538CB" w:rsidP="002538CB">
      <w:r>
        <w:tab/>
        <w:t>-  Do the Data Lists and Parts Lists cite all required drawings?</w:t>
      </w:r>
    </w:p>
    <w:p w14:paraId="267F269E" w14:textId="77777777" w:rsidR="002538CB" w:rsidRDefault="002538CB" w:rsidP="002538CB"/>
    <w:p w14:paraId="76F954B6" w14:textId="77777777" w:rsidR="002538CB" w:rsidRDefault="002538CB" w:rsidP="002538CB">
      <w:r>
        <w:t>A.4. Compatibility between the physical or functional requirements of the specifications or drawings and the inspection provisions to verify compliance.  For example:</w:t>
      </w:r>
    </w:p>
    <w:p w14:paraId="5633B7BC" w14:textId="77777777" w:rsidR="002538CB" w:rsidRDefault="002538CB" w:rsidP="002538CB"/>
    <w:p w14:paraId="191C9D9D" w14:textId="77777777" w:rsidR="002538CB" w:rsidRDefault="002538CB" w:rsidP="002538CB">
      <w:r>
        <w:tab/>
        <w:t>-  If the requirement specifies operation at a certain temperature, does the inspection requirement provide for its measurement at that temperature?</w:t>
      </w:r>
    </w:p>
    <w:p w14:paraId="79D73C3D" w14:textId="77777777" w:rsidR="002538CB" w:rsidRDefault="002538CB" w:rsidP="002538CB"/>
    <w:p w14:paraId="512EF6CE" w14:textId="77777777" w:rsidR="002538CB" w:rsidRDefault="002538CB" w:rsidP="002538CB">
      <w:r>
        <w:tab/>
        <w:t>-  Are specified parts and materials compatible with the performance or testing requirements specified for the end item or assemblies?</w:t>
      </w:r>
    </w:p>
    <w:p w14:paraId="11BF266A" w14:textId="77777777" w:rsidR="002538CB" w:rsidRDefault="002538CB" w:rsidP="002538CB"/>
    <w:p w14:paraId="6D31615C" w14:textId="77777777" w:rsidR="002538CB" w:rsidRDefault="002538CB" w:rsidP="002538CB">
      <w:r>
        <w:t>A.5. Correction of absence of an inspection that is necessary to ensure compliance with the performance requirements established by the equipment specification.  For example:</w:t>
      </w:r>
    </w:p>
    <w:p w14:paraId="1A70F0BF" w14:textId="77777777" w:rsidR="002538CB" w:rsidRDefault="002538CB" w:rsidP="002538CB"/>
    <w:p w14:paraId="79D09FA2" w14:textId="77777777" w:rsidR="002538CB" w:rsidRDefault="002538CB" w:rsidP="002538CB">
      <w:r>
        <w:tab/>
        <w:t>-  Do inspection requirements exist, either on the drawings or in the applicable specification(s), to ensure the proper function of the component described by the technical data?</w:t>
      </w:r>
    </w:p>
    <w:p w14:paraId="5388F84C" w14:textId="77777777" w:rsidR="002538CB" w:rsidRDefault="002538CB" w:rsidP="002538CB"/>
    <w:p w14:paraId="48AA4B8F" w14:textId="77777777" w:rsidR="002538CB" w:rsidRDefault="002538CB" w:rsidP="002538CB">
      <w:r>
        <w:t>A.6. Correction of an impossible or impractical manufacturing condition.  For example:</w:t>
      </w:r>
    </w:p>
    <w:p w14:paraId="48217F85" w14:textId="77777777" w:rsidR="002538CB" w:rsidRDefault="002538CB" w:rsidP="002538CB"/>
    <w:p w14:paraId="4825F199" w14:textId="77777777" w:rsidR="002538CB" w:rsidRDefault="002538CB" w:rsidP="002538CB">
      <w:r>
        <w:tab/>
        <w:t>-  Are the specified dimensions or tolerances of material appropriate?</w:t>
      </w:r>
    </w:p>
    <w:p w14:paraId="72B26414" w14:textId="77777777" w:rsidR="002538CB" w:rsidRDefault="002538CB" w:rsidP="002538CB"/>
    <w:p w14:paraId="40B649E1" w14:textId="77777777" w:rsidR="002538CB" w:rsidRDefault="002538CB" w:rsidP="002538CB">
      <w:r>
        <w:tab/>
        <w:t xml:space="preserve">-  Can the item be manufactured using only the cited information? </w:t>
      </w:r>
    </w:p>
    <w:p w14:paraId="2C3D04E5" w14:textId="77777777" w:rsidR="002538CB" w:rsidRDefault="002538CB" w:rsidP="002538CB">
      <w:r>
        <w:t>In these cases, the contractor will provide any data required to provide complete manufacturing instructions.</w:t>
      </w:r>
    </w:p>
    <w:p w14:paraId="3BF19BF5" w14:textId="77777777" w:rsidR="002538CB" w:rsidRDefault="002538CB" w:rsidP="002538CB"/>
    <w:p w14:paraId="48D1C8C2" w14:textId="77777777" w:rsidR="00A962F3" w:rsidRDefault="00A962F3" w:rsidP="002538CB"/>
    <w:p w14:paraId="3EF8ECE1" w14:textId="77777777" w:rsidR="002538CB" w:rsidRDefault="002538CB" w:rsidP="002538CB">
      <w:r>
        <w:lastRenderedPageBreak/>
        <w:t xml:space="preserve">A.7. Correction of an impossible or impractical assembly procedure.  For example:  </w:t>
      </w:r>
    </w:p>
    <w:p w14:paraId="6EA45CA3" w14:textId="77777777" w:rsidR="002538CB" w:rsidRDefault="002538CB" w:rsidP="002538CB"/>
    <w:p w14:paraId="3282BE72" w14:textId="77777777" w:rsidR="002538CB" w:rsidRDefault="002538CB" w:rsidP="002538CB">
      <w:r>
        <w:tab/>
        <w:t xml:space="preserve">-  If assembly is possible in only one sequence of actions, is that sequence specified?  </w:t>
      </w:r>
    </w:p>
    <w:p w14:paraId="5CD0DE2C" w14:textId="77777777" w:rsidR="002538CB" w:rsidRDefault="002538CB" w:rsidP="002538CB"/>
    <w:p w14:paraId="53E8381E" w14:textId="77777777" w:rsidR="002538CB" w:rsidRDefault="002538CB" w:rsidP="002538CB">
      <w:r>
        <w:tab/>
        <w:t>-  Can data be added or deleted to facilitate efficient assembly?</w:t>
      </w:r>
    </w:p>
    <w:p w14:paraId="0EBDB397" w14:textId="77777777" w:rsidR="002538CB" w:rsidRDefault="002538CB" w:rsidP="002538CB"/>
    <w:p w14:paraId="1E9F4F6C" w14:textId="77777777" w:rsidR="002538CB" w:rsidRDefault="002538CB" w:rsidP="002538CB">
      <w:r>
        <w:tab/>
        <w:t>-  Will mating parts assemble as specified?</w:t>
      </w:r>
    </w:p>
    <w:p w14:paraId="60B6921D" w14:textId="77777777" w:rsidR="002538CB" w:rsidRDefault="002538CB" w:rsidP="002538CB"/>
    <w:p w14:paraId="57103EFF" w14:textId="77777777" w:rsidR="002538CB" w:rsidRDefault="002538CB" w:rsidP="002538CB">
      <w:r>
        <w:t xml:space="preserve">A.8. Correction of a condition which precludes inspection (examination or testing).  For example  </w:t>
      </w:r>
    </w:p>
    <w:p w14:paraId="254D9C06" w14:textId="77777777" w:rsidR="002538CB" w:rsidRDefault="002538CB" w:rsidP="002538CB"/>
    <w:p w14:paraId="2D674E6C" w14:textId="77777777" w:rsidR="002538CB" w:rsidRDefault="002538CB" w:rsidP="002538CB">
      <w:r>
        <w:tab/>
        <w:t>-  Should hole locations be inspected before or after fasteners are installed?</w:t>
      </w:r>
    </w:p>
    <w:p w14:paraId="6F386092" w14:textId="77777777" w:rsidR="002538CB" w:rsidRDefault="002538CB" w:rsidP="002538CB"/>
    <w:p w14:paraId="60DDAAFC" w14:textId="77777777" w:rsidR="002538CB" w:rsidRDefault="002538CB" w:rsidP="002538CB">
      <w:r>
        <w:tab/>
        <w:t>-  Is the part to be inspected accessible without unreasonable disassembly?</w:t>
      </w:r>
    </w:p>
    <w:p w14:paraId="32F57FC2" w14:textId="77777777" w:rsidR="002538CB" w:rsidRDefault="002538CB" w:rsidP="002538CB"/>
    <w:p w14:paraId="0F32F2C5" w14:textId="77777777" w:rsidR="002538CB" w:rsidRDefault="002538CB" w:rsidP="002538CB">
      <w:r>
        <w:t>A.9. Correction of obvious administrative and typographical errors in the drawings and in the performance requirements of the end item specification.</w:t>
      </w:r>
    </w:p>
    <w:p w14:paraId="3098395F" w14:textId="77777777" w:rsidR="002538CB" w:rsidRDefault="002538CB" w:rsidP="002538CB"/>
    <w:p w14:paraId="5ADDC821" w14:textId="77777777" w:rsidR="002538CB" w:rsidRDefault="002538CB" w:rsidP="002538CB">
      <w:r>
        <w:t>A.10. Corrections to permit procurement of physically and functionally suitable and interchangeable purchased parts and materials.  For example:</w:t>
      </w:r>
    </w:p>
    <w:p w14:paraId="095372EF" w14:textId="77777777" w:rsidR="002538CB" w:rsidRDefault="002538CB" w:rsidP="002538CB"/>
    <w:p w14:paraId="616CDF3D" w14:textId="77777777" w:rsidR="002538CB" w:rsidRDefault="002538CB" w:rsidP="002538CB">
      <w:r>
        <w:tab/>
        <w:t>-  Is the correct vendor part number specified?</w:t>
      </w:r>
    </w:p>
    <w:p w14:paraId="28BD0BA4" w14:textId="77777777" w:rsidR="002538CB" w:rsidRDefault="002538CB" w:rsidP="002538CB"/>
    <w:p w14:paraId="77745C4E" w14:textId="77777777" w:rsidR="002538CB" w:rsidRDefault="002538CB" w:rsidP="002538CB">
      <w:r>
        <w:tab/>
        <w:t>-  Are the specified sources still viable?</w:t>
      </w:r>
    </w:p>
    <w:p w14:paraId="46061259" w14:textId="77777777" w:rsidR="002538CB" w:rsidRDefault="002538CB" w:rsidP="002538CB">
      <w:r>
        <w:t> </w:t>
      </w:r>
    </w:p>
    <w:p w14:paraId="05379684" w14:textId="77777777" w:rsidR="00A962F3" w:rsidRDefault="00A962F3" w:rsidP="002538CB"/>
    <w:p w14:paraId="52B757D7" w14:textId="77777777" w:rsidR="00A962F3" w:rsidRDefault="00A962F3" w:rsidP="002538CB"/>
    <w:p w14:paraId="3B4375F7" w14:textId="330F9AC3" w:rsidR="002538CB" w:rsidRDefault="002538CB" w:rsidP="00A962F3">
      <w:pPr>
        <w:pStyle w:val="Heading2"/>
      </w:pPr>
      <w:r w:rsidRPr="003631B4">
        <w:t xml:space="preserve">Drawing Revisions </w:t>
      </w:r>
    </w:p>
    <w:p w14:paraId="473431A4" w14:textId="77777777" w:rsidR="00A962F3" w:rsidRDefault="00A962F3" w:rsidP="00A962F3"/>
    <w:p w14:paraId="06BFD8E4" w14:textId="77777777" w:rsidR="00A962F3" w:rsidRPr="00A962F3" w:rsidRDefault="00A962F3" w:rsidP="00A962F3"/>
    <w:p w14:paraId="261168C3" w14:textId="04B2981F" w:rsidR="002538CB" w:rsidRDefault="002538CB" w:rsidP="002538CB">
      <w:r>
        <w:t xml:space="preserve">a. Revision Procedures.  The contractor shall furnish a list of all drawings and specifications to be revised to the Technical Activity upon approval of the First Article Test (FAT) Report, or delivery of the first production lot when there is no FAT requirement.  This list shall cross reference the applicable Engineering Change Proposal (ECP) and Notice of Revision (NOR) to the affected drawing or specification.  Within 30 days after receipt of approval of the list the contractor shall revise and/or create these drawings/specifications. The contractor shall incorporate all cited exceptions to the drawings and specifications, in addition to any approved ECPs submitted since </w:t>
      </w:r>
      <w:r w:rsidR="00536F59">
        <w:t>the contract</w:t>
      </w:r>
      <w:r>
        <w:t xml:space="preserve"> </w:t>
      </w:r>
      <w:r w:rsidR="00536F59">
        <w:t>award and</w:t>
      </w:r>
      <w:r>
        <w:t xml:space="preserve"> submit the revised drawings and specifications to the Government in accordance with this Technical Requirements</w:t>
      </w:r>
      <w:r w:rsidR="00536F59">
        <w:t xml:space="preserve"> Document</w:t>
      </w:r>
      <w:r>
        <w:t>.</w:t>
      </w:r>
    </w:p>
    <w:p w14:paraId="04ECC720" w14:textId="77777777" w:rsidR="002538CB" w:rsidRDefault="002538CB" w:rsidP="002538CB"/>
    <w:p w14:paraId="0A9FD8A4" w14:textId="52828905" w:rsidR="002538CB" w:rsidRDefault="002538CB" w:rsidP="002538CB">
      <w:r>
        <w:t xml:space="preserve">b. Revised Drawings. All revised drawings shall follow the same system for Assembly callouts, Parts Lists, Revision Blocks, etc., used on the Government furnished drawings.  ASME Y14.100-2004 and/or IPC 2221B shall be used for the drawing package revisions, as appropriate. Drawing formats shall be in accordance with ASME Y14.100. Drawing revisions shall include the Notice of Revision (NOR) number in the change column of the drawing revision block. </w:t>
      </w:r>
    </w:p>
    <w:p w14:paraId="3146C007" w14:textId="77777777" w:rsidR="002538CB" w:rsidRDefault="002538CB" w:rsidP="002538CB"/>
    <w:p w14:paraId="0241AC15" w14:textId="77777777" w:rsidR="002538CB" w:rsidRDefault="002538CB" w:rsidP="002538CB">
      <w:r>
        <w:lastRenderedPageBreak/>
        <w:t>c. The contractor shall maintain the drawings in the identical native software format in which it was created or alternatively, in the appropriate format described in ISO 10303.  All revised drawings shall be submitted to the Government in the identical native format in which it was created and supplied to the contractor by the Government. Submission of alternate software formats are addressed in the “Delivery of Product Data” paragraph below.</w:t>
      </w:r>
    </w:p>
    <w:p w14:paraId="2C734572" w14:textId="77777777" w:rsidR="002538CB" w:rsidRDefault="002538CB" w:rsidP="002538CB"/>
    <w:p w14:paraId="5D3BF983" w14:textId="77777777" w:rsidR="002538CB" w:rsidRDefault="002538CB" w:rsidP="002538CB">
      <w:r>
        <w:t>d. New Drawings. New drawings associated with this effort shall be assigned new numbers in the designated series of Government drawing numbers.  A CECOM LCMC drawing number and Government CAGE CODE shall appear on each new Product Drawing and Associated List.  If required, drawing and Master Pattern numbers will be furnished by the Government upon written request to the Technical Activity.  This request shall indicate the type of numbers (i.e. AXXXXXXX for drawings, PL AXXXXXXX for Parts Lists, MP AXXXXX for Master Patterns, and/or DMPXXXXX for Digital Master Patterns) and estimated quantity required of each type. The contractor shall use the assigned numbers for the corresponding contract only.  Unused numbers shall be returned via a letter from the contractor to the Technical Activity.  Sample Product Data (data files) for new drawings shall be submitted to the Technical Activity for Government review in accordance with the CDRL for DD-1423 for DI-MISC-80508B.</w:t>
      </w:r>
    </w:p>
    <w:p w14:paraId="60DFF1ED" w14:textId="77777777" w:rsidR="002538CB" w:rsidRDefault="002538CB" w:rsidP="002538CB"/>
    <w:p w14:paraId="0A50FB0D" w14:textId="77777777" w:rsidR="002538CB" w:rsidRDefault="002538CB" w:rsidP="002538CB">
      <w:r>
        <w:t>e. When alternate designs are used, they shall reference the drawing of the approved design.</w:t>
      </w:r>
    </w:p>
    <w:p w14:paraId="5FBBCF0D" w14:textId="77777777" w:rsidR="002538CB" w:rsidRDefault="002538CB" w:rsidP="002538CB"/>
    <w:p w14:paraId="430321CE" w14:textId="77777777" w:rsidR="002538CB" w:rsidRDefault="002538CB" w:rsidP="002538CB">
      <w:r>
        <w:t>f. Marking for Government Use.  Each drawing sheet shall bear the following notation in Gothic letters.</w:t>
      </w:r>
    </w:p>
    <w:p w14:paraId="6A34ADE1" w14:textId="77777777" w:rsidR="002538CB" w:rsidRDefault="002538CB" w:rsidP="002538CB"/>
    <w:p w14:paraId="01FF8CF9" w14:textId="77777777" w:rsidR="002538CB" w:rsidRDefault="002538CB" w:rsidP="002538CB">
      <w:r>
        <w:t>THIS DOCUMENT HAS BEEN PURCHASED BY THE GOVERNMENT AND MAY BE REPRODUCED AND USED IN CONNECTION WITH ANY GOVERNMENT PROCUREMENT OR MAINTENANCE OPERATION.</w:t>
      </w:r>
    </w:p>
    <w:p w14:paraId="43CFE614" w14:textId="77777777" w:rsidR="002538CB" w:rsidRDefault="002538CB" w:rsidP="002538CB"/>
    <w:p w14:paraId="1D3DD491" w14:textId="77777777" w:rsidR="002538CB" w:rsidRDefault="002538CB" w:rsidP="002538CB">
      <w:r>
        <w:t>g. Source and Vendor Item (Specification) Control Drawings, depicting existing commercial items or vendor developed items advertised as available on an unrestricted basis as an “off the shelf” item, must identify at least two approved sources of supply unless specific approval is received from the Technical Activity for using a single source.  The contractor shall not generate a Source Control Drawing without the specific, written approval of the Technical Activity.</w:t>
      </w:r>
    </w:p>
    <w:p w14:paraId="68107C31" w14:textId="77777777" w:rsidR="002538CB" w:rsidRDefault="002538CB" w:rsidP="002538CB">
      <w:r>
        <w:tab/>
      </w:r>
      <w:r>
        <w:tab/>
      </w:r>
    </w:p>
    <w:p w14:paraId="5B794282" w14:textId="77777777" w:rsidR="002538CB" w:rsidRDefault="002538CB" w:rsidP="002538CB">
      <w:r>
        <w:t xml:space="preserve">h. Delivery of Product Data. The contractor shall deliver Product Data IAW DI-MISC-80508B. Submission of other information and file formats requires prior Government approval and submission of sample files. </w:t>
      </w:r>
    </w:p>
    <w:p w14:paraId="55F965D8" w14:textId="77777777" w:rsidR="002538CB" w:rsidRDefault="002538CB" w:rsidP="002538CB"/>
    <w:p w14:paraId="5B9F1237" w14:textId="77777777" w:rsidR="00A962F3" w:rsidRDefault="002538CB" w:rsidP="00A962F3">
      <w:r>
        <w:t xml:space="preserve">i. Audit of Product Data.  The Government will review the PD for accuracy and completeness before the Government will accept the data.  The audit process may require disassembly of </w:t>
      </w:r>
      <w:r w:rsidR="00536F59">
        <w:t>the contractor</w:t>
      </w:r>
      <w:r>
        <w:t xml:space="preserve"> provided hardware. The contractor </w:t>
      </w:r>
      <w:r w:rsidR="00536F59">
        <w:t>should</w:t>
      </w:r>
      <w:r>
        <w:t xml:space="preserve"> provide sufficient resources, including hardware, for the Government to perform an audit on the PD to be delivered, if one is required. </w:t>
      </w:r>
      <w:bookmarkStart w:id="18" w:name="_Toc133825574"/>
      <w:bookmarkStart w:id="19" w:name="_Toc133928289"/>
    </w:p>
    <w:p w14:paraId="64C1A0AE" w14:textId="77777777" w:rsidR="00A962F3" w:rsidRDefault="00A962F3" w:rsidP="00A962F3"/>
    <w:p w14:paraId="1E9C3859" w14:textId="7BCC3A87" w:rsidR="00B81C9B" w:rsidRPr="00A962F3" w:rsidRDefault="00B81C9B" w:rsidP="00A962F3">
      <w:r w:rsidRPr="00A962F3">
        <w:rPr>
          <w:b/>
          <w:bCs/>
        </w:rPr>
        <w:t>Part Revisions</w:t>
      </w:r>
      <w:bookmarkEnd w:id="18"/>
      <w:bookmarkEnd w:id="19"/>
      <w:r w:rsidR="00A962F3">
        <w:t>: N/A</w:t>
      </w:r>
      <w:r w:rsidRPr="00A962F3">
        <w:t xml:space="preserve"> </w:t>
      </w:r>
    </w:p>
    <w:p w14:paraId="1D70D52C" w14:textId="733E1464" w:rsidR="00DF0D18" w:rsidRDefault="00DF0D18">
      <w:pPr>
        <w:rPr>
          <w:b/>
          <w:caps/>
          <w:kern w:val="28"/>
        </w:rPr>
      </w:pPr>
      <w:r>
        <w:br w:type="page"/>
      </w:r>
    </w:p>
    <w:p w14:paraId="0EF94BEA" w14:textId="490BCDBE" w:rsidR="001015A8" w:rsidRDefault="001015A8" w:rsidP="001015A8">
      <w:pPr>
        <w:pStyle w:val="Heading1"/>
      </w:pPr>
      <w:bookmarkStart w:id="20" w:name="_Toc133825575"/>
      <w:bookmarkStart w:id="21" w:name="_Toc133928290"/>
      <w:r>
        <w:lastRenderedPageBreak/>
        <w:t>CHEMICAL AGENT RESISTANT COATING</w:t>
      </w:r>
      <w:r w:rsidRPr="000F327D">
        <w:t xml:space="preserve"> (</w:t>
      </w:r>
      <w:r>
        <w:t>C</w:t>
      </w:r>
      <w:r w:rsidRPr="000F327D">
        <w:t>ARC)</w:t>
      </w:r>
      <w:bookmarkEnd w:id="20"/>
      <w:bookmarkEnd w:id="21"/>
      <w:r w:rsidR="00A962F3">
        <w:t>:</w:t>
      </w:r>
    </w:p>
    <w:p w14:paraId="589D9BD6" w14:textId="77777777" w:rsidR="001015A8" w:rsidRDefault="001015A8" w:rsidP="001015A8">
      <w:pPr>
        <w:pStyle w:val="Heading2"/>
      </w:pPr>
      <w:bookmarkStart w:id="22" w:name="_Toc133825576"/>
      <w:bookmarkStart w:id="23" w:name="_Toc133928291"/>
      <w:r>
        <w:t>Paint Colors</w:t>
      </w:r>
      <w:bookmarkEnd w:id="22"/>
      <w:bookmarkEnd w:id="23"/>
    </w:p>
    <w:p w14:paraId="389E4226" w14:textId="77777777" w:rsidR="00835281" w:rsidRDefault="00835281" w:rsidP="001015A8"/>
    <w:p w14:paraId="2B1AE2F0" w14:textId="7773EFE0" w:rsidR="004F3FA4" w:rsidRPr="00536F59" w:rsidRDefault="004F3FA4" w:rsidP="004F3FA4">
      <w:r w:rsidRPr="00536F59">
        <w:t>The paint color for Mounting Base, Electrical Equipment, MT-6352/VRC is identified on Drawing A3013722, Paragraph 3.2.3.</w:t>
      </w:r>
    </w:p>
    <w:p w14:paraId="4180D84B" w14:textId="6C183346" w:rsidR="004F3FA4" w:rsidRPr="00536F59" w:rsidRDefault="004F3FA4" w:rsidP="004F3FA4">
      <w:r w:rsidRPr="00536F59">
        <w:t>The paint color for Loudspeaker, Control Unit, LS-671/VRC is identified on Drawing A3140027, Paragraph 3.3.1.</w:t>
      </w:r>
    </w:p>
    <w:p w14:paraId="06F69D8D" w14:textId="35C6507F" w:rsidR="004F3FA4" w:rsidRPr="00536F59" w:rsidRDefault="004F3FA4" w:rsidP="004F3FA4">
      <w:r w:rsidRPr="00536F59">
        <w:t>The paint color for Antenna, Vehicular – AS-3900A/VRC is identified on Drawing A3148018, Paragraph 3.3.1.</w:t>
      </w:r>
    </w:p>
    <w:p w14:paraId="3728964D" w14:textId="77777777" w:rsidR="004F3FA4" w:rsidRPr="00A35EDA" w:rsidRDefault="004F3FA4" w:rsidP="001015A8"/>
    <w:tbl>
      <w:tblPr>
        <w:tblStyle w:val="TableGrid"/>
        <w:tblW w:w="0" w:type="auto"/>
        <w:tblInd w:w="1818" w:type="dxa"/>
        <w:tblLook w:val="04A0" w:firstRow="1" w:lastRow="0" w:firstColumn="1" w:lastColumn="0" w:noHBand="0" w:noVBand="1"/>
      </w:tblPr>
      <w:tblGrid>
        <w:gridCol w:w="1140"/>
        <w:gridCol w:w="3456"/>
        <w:gridCol w:w="1584"/>
        <w:gridCol w:w="1530"/>
      </w:tblGrid>
      <w:tr w:rsidR="001015A8" w14:paraId="644EC470" w14:textId="77777777" w:rsidTr="00835281">
        <w:tc>
          <w:tcPr>
            <w:tcW w:w="1140" w:type="dxa"/>
          </w:tcPr>
          <w:p w14:paraId="2A5C759C" w14:textId="77777777" w:rsidR="001015A8" w:rsidRPr="000041EE" w:rsidRDefault="001015A8" w:rsidP="00A12208">
            <w:pPr>
              <w:jc w:val="center"/>
              <w:rPr>
                <w:b/>
                <w:sz w:val="20"/>
              </w:rPr>
            </w:pPr>
            <w:r>
              <w:rPr>
                <w:b/>
                <w:sz w:val="20"/>
              </w:rPr>
              <w:t>X = Applicable</w:t>
            </w:r>
          </w:p>
        </w:tc>
        <w:tc>
          <w:tcPr>
            <w:tcW w:w="3456" w:type="dxa"/>
            <w:vAlign w:val="bottom"/>
          </w:tcPr>
          <w:p w14:paraId="3818B84A" w14:textId="77777777" w:rsidR="001015A8" w:rsidRPr="000041EE" w:rsidRDefault="001015A8" w:rsidP="00A12208">
            <w:pPr>
              <w:rPr>
                <w:b/>
                <w:sz w:val="20"/>
              </w:rPr>
            </w:pPr>
            <w:r w:rsidRPr="000041EE">
              <w:rPr>
                <w:b/>
                <w:sz w:val="20"/>
              </w:rPr>
              <w:t>Location</w:t>
            </w:r>
          </w:p>
        </w:tc>
        <w:tc>
          <w:tcPr>
            <w:tcW w:w="1584" w:type="dxa"/>
            <w:vAlign w:val="bottom"/>
          </w:tcPr>
          <w:p w14:paraId="2762C7D3" w14:textId="77777777" w:rsidR="001015A8" w:rsidRPr="000041EE" w:rsidRDefault="001015A8" w:rsidP="00A12208">
            <w:pPr>
              <w:rPr>
                <w:b/>
                <w:sz w:val="20"/>
              </w:rPr>
            </w:pPr>
            <w:r w:rsidRPr="000041EE">
              <w:rPr>
                <w:b/>
                <w:sz w:val="20"/>
              </w:rPr>
              <w:t>Color</w:t>
            </w:r>
          </w:p>
        </w:tc>
        <w:tc>
          <w:tcPr>
            <w:tcW w:w="1530" w:type="dxa"/>
          </w:tcPr>
          <w:p w14:paraId="1398B46F" w14:textId="77777777" w:rsidR="001015A8" w:rsidRPr="000041EE" w:rsidRDefault="001015A8" w:rsidP="00A12208">
            <w:pPr>
              <w:rPr>
                <w:b/>
                <w:sz w:val="20"/>
              </w:rPr>
            </w:pPr>
            <w:r w:rsidRPr="000041EE">
              <w:rPr>
                <w:b/>
                <w:sz w:val="20"/>
              </w:rPr>
              <w:t>Color No.  FED-STD 595</w:t>
            </w:r>
          </w:p>
        </w:tc>
      </w:tr>
      <w:tr w:rsidR="001015A8" w14:paraId="09BFB783" w14:textId="77777777" w:rsidTr="00835281">
        <w:tc>
          <w:tcPr>
            <w:tcW w:w="1140" w:type="dxa"/>
            <w:tcBorders>
              <w:bottom w:val="single" w:sz="4" w:space="0" w:color="auto"/>
            </w:tcBorders>
          </w:tcPr>
          <w:p w14:paraId="3CD2ECC8" w14:textId="140AF62D" w:rsidR="001015A8" w:rsidRPr="000041EE" w:rsidRDefault="004F3FA4" w:rsidP="00A12208">
            <w:pPr>
              <w:rPr>
                <w:sz w:val="20"/>
              </w:rPr>
            </w:pPr>
            <w:r>
              <w:rPr>
                <w:sz w:val="20"/>
              </w:rPr>
              <w:t>X</w:t>
            </w:r>
          </w:p>
        </w:tc>
        <w:tc>
          <w:tcPr>
            <w:tcW w:w="3456" w:type="dxa"/>
            <w:tcBorders>
              <w:bottom w:val="single" w:sz="4" w:space="0" w:color="auto"/>
            </w:tcBorders>
          </w:tcPr>
          <w:p w14:paraId="02D2844F" w14:textId="77777777" w:rsidR="001015A8" w:rsidRPr="000041EE" w:rsidRDefault="001015A8" w:rsidP="00A12208">
            <w:pPr>
              <w:rPr>
                <w:sz w:val="20"/>
              </w:rPr>
            </w:pPr>
            <w:r w:rsidRPr="000041EE">
              <w:rPr>
                <w:sz w:val="20"/>
              </w:rPr>
              <w:t>Exterior – Lusterless Green</w:t>
            </w:r>
          </w:p>
        </w:tc>
        <w:tc>
          <w:tcPr>
            <w:tcW w:w="1584" w:type="dxa"/>
            <w:tcBorders>
              <w:bottom w:val="single" w:sz="4" w:space="0" w:color="auto"/>
            </w:tcBorders>
          </w:tcPr>
          <w:p w14:paraId="612A8165" w14:textId="77777777" w:rsidR="001015A8" w:rsidRPr="000041EE" w:rsidRDefault="001015A8" w:rsidP="00A12208">
            <w:pPr>
              <w:rPr>
                <w:sz w:val="20"/>
              </w:rPr>
            </w:pPr>
            <w:r w:rsidRPr="000041EE">
              <w:rPr>
                <w:sz w:val="20"/>
              </w:rPr>
              <w:t>Green 383</w:t>
            </w:r>
          </w:p>
        </w:tc>
        <w:tc>
          <w:tcPr>
            <w:tcW w:w="1530" w:type="dxa"/>
            <w:tcBorders>
              <w:bottom w:val="single" w:sz="4" w:space="0" w:color="auto"/>
            </w:tcBorders>
          </w:tcPr>
          <w:p w14:paraId="36B2F076" w14:textId="77777777" w:rsidR="001015A8" w:rsidRPr="000041EE" w:rsidRDefault="001015A8" w:rsidP="00A12208">
            <w:pPr>
              <w:rPr>
                <w:sz w:val="20"/>
              </w:rPr>
            </w:pPr>
            <w:r>
              <w:rPr>
                <w:sz w:val="20"/>
              </w:rPr>
              <w:t>34094</w:t>
            </w:r>
          </w:p>
        </w:tc>
      </w:tr>
      <w:tr w:rsidR="001015A8" w14:paraId="2920B212" w14:textId="77777777" w:rsidTr="00835281">
        <w:tc>
          <w:tcPr>
            <w:tcW w:w="1140" w:type="dxa"/>
            <w:tcBorders>
              <w:right w:val="nil"/>
            </w:tcBorders>
          </w:tcPr>
          <w:p w14:paraId="1AEFCB7F" w14:textId="77777777" w:rsidR="001015A8" w:rsidRPr="000041EE" w:rsidRDefault="001015A8" w:rsidP="00A12208">
            <w:pPr>
              <w:rPr>
                <w:sz w:val="20"/>
              </w:rPr>
            </w:pPr>
          </w:p>
        </w:tc>
        <w:tc>
          <w:tcPr>
            <w:tcW w:w="3456" w:type="dxa"/>
            <w:tcBorders>
              <w:left w:val="nil"/>
              <w:bottom w:val="single" w:sz="4" w:space="0" w:color="auto"/>
              <w:right w:val="nil"/>
            </w:tcBorders>
          </w:tcPr>
          <w:p w14:paraId="7C5E95BC" w14:textId="77777777" w:rsidR="001015A8" w:rsidRPr="000041EE" w:rsidRDefault="001015A8" w:rsidP="00A12208">
            <w:pPr>
              <w:rPr>
                <w:sz w:val="20"/>
              </w:rPr>
            </w:pPr>
          </w:p>
        </w:tc>
        <w:tc>
          <w:tcPr>
            <w:tcW w:w="1584" w:type="dxa"/>
            <w:tcBorders>
              <w:left w:val="nil"/>
              <w:right w:val="nil"/>
            </w:tcBorders>
          </w:tcPr>
          <w:p w14:paraId="53A33BE4" w14:textId="77777777" w:rsidR="001015A8" w:rsidRPr="000041EE" w:rsidRDefault="001015A8" w:rsidP="00A12208">
            <w:pPr>
              <w:rPr>
                <w:sz w:val="20"/>
              </w:rPr>
            </w:pPr>
          </w:p>
        </w:tc>
        <w:tc>
          <w:tcPr>
            <w:tcW w:w="1530" w:type="dxa"/>
            <w:tcBorders>
              <w:left w:val="nil"/>
            </w:tcBorders>
          </w:tcPr>
          <w:p w14:paraId="383D7790" w14:textId="77777777" w:rsidR="001015A8" w:rsidRPr="000041EE" w:rsidRDefault="001015A8" w:rsidP="00A12208">
            <w:pPr>
              <w:rPr>
                <w:sz w:val="20"/>
              </w:rPr>
            </w:pPr>
          </w:p>
        </w:tc>
      </w:tr>
      <w:tr w:rsidR="001015A8" w14:paraId="73DF2BEB" w14:textId="77777777" w:rsidTr="00835281">
        <w:tc>
          <w:tcPr>
            <w:tcW w:w="1140" w:type="dxa"/>
            <w:tcBorders>
              <w:bottom w:val="single" w:sz="4" w:space="0" w:color="auto"/>
            </w:tcBorders>
          </w:tcPr>
          <w:p w14:paraId="665C1F73" w14:textId="77777777" w:rsidR="001015A8" w:rsidRDefault="001015A8" w:rsidP="00A12208">
            <w:pPr>
              <w:rPr>
                <w:sz w:val="20"/>
              </w:rPr>
            </w:pPr>
          </w:p>
        </w:tc>
        <w:tc>
          <w:tcPr>
            <w:tcW w:w="3456" w:type="dxa"/>
            <w:tcBorders>
              <w:bottom w:val="nil"/>
            </w:tcBorders>
          </w:tcPr>
          <w:p w14:paraId="772F607B" w14:textId="77777777" w:rsidR="001015A8" w:rsidRPr="000041EE" w:rsidRDefault="001015A8" w:rsidP="00A12208">
            <w:pPr>
              <w:rPr>
                <w:sz w:val="20"/>
              </w:rPr>
            </w:pPr>
            <w:r>
              <w:rPr>
                <w:sz w:val="20"/>
              </w:rPr>
              <w:t>Exterior – Camouflage – Desert Colors</w:t>
            </w:r>
          </w:p>
        </w:tc>
        <w:tc>
          <w:tcPr>
            <w:tcW w:w="1584" w:type="dxa"/>
          </w:tcPr>
          <w:p w14:paraId="6F95497D" w14:textId="77777777" w:rsidR="001015A8" w:rsidRPr="000041EE" w:rsidRDefault="001015A8" w:rsidP="00A12208">
            <w:pPr>
              <w:rPr>
                <w:sz w:val="20"/>
              </w:rPr>
            </w:pPr>
            <w:r w:rsidRPr="000041EE">
              <w:rPr>
                <w:sz w:val="20"/>
              </w:rPr>
              <w:t>Green 383</w:t>
            </w:r>
          </w:p>
        </w:tc>
        <w:tc>
          <w:tcPr>
            <w:tcW w:w="1530" w:type="dxa"/>
          </w:tcPr>
          <w:p w14:paraId="4D313586" w14:textId="77777777" w:rsidR="001015A8" w:rsidRPr="000041EE" w:rsidRDefault="001015A8" w:rsidP="00A12208">
            <w:pPr>
              <w:rPr>
                <w:sz w:val="20"/>
              </w:rPr>
            </w:pPr>
            <w:r w:rsidRPr="000041EE">
              <w:rPr>
                <w:sz w:val="20"/>
              </w:rPr>
              <w:t>34094</w:t>
            </w:r>
          </w:p>
        </w:tc>
      </w:tr>
      <w:tr w:rsidR="001015A8" w14:paraId="0EB873C6" w14:textId="77777777" w:rsidTr="00835281">
        <w:tc>
          <w:tcPr>
            <w:tcW w:w="1140" w:type="dxa"/>
            <w:tcBorders>
              <w:bottom w:val="nil"/>
              <w:right w:val="nil"/>
            </w:tcBorders>
          </w:tcPr>
          <w:p w14:paraId="53A4D932" w14:textId="77777777" w:rsidR="001015A8" w:rsidRPr="000041EE" w:rsidRDefault="001015A8" w:rsidP="00A12208">
            <w:pPr>
              <w:rPr>
                <w:sz w:val="20"/>
              </w:rPr>
            </w:pPr>
          </w:p>
        </w:tc>
        <w:tc>
          <w:tcPr>
            <w:tcW w:w="3456" w:type="dxa"/>
            <w:tcBorders>
              <w:top w:val="nil"/>
              <w:left w:val="nil"/>
              <w:bottom w:val="nil"/>
            </w:tcBorders>
          </w:tcPr>
          <w:p w14:paraId="762D32B2" w14:textId="77777777" w:rsidR="001015A8" w:rsidRPr="000041EE" w:rsidRDefault="001015A8" w:rsidP="00A12208">
            <w:pPr>
              <w:rPr>
                <w:sz w:val="20"/>
              </w:rPr>
            </w:pPr>
          </w:p>
        </w:tc>
        <w:tc>
          <w:tcPr>
            <w:tcW w:w="1584" w:type="dxa"/>
          </w:tcPr>
          <w:p w14:paraId="3EFEC735" w14:textId="77777777" w:rsidR="001015A8" w:rsidRPr="000041EE" w:rsidRDefault="001015A8" w:rsidP="00A12208">
            <w:pPr>
              <w:rPr>
                <w:sz w:val="20"/>
              </w:rPr>
            </w:pPr>
            <w:r w:rsidRPr="000041EE">
              <w:rPr>
                <w:sz w:val="20"/>
              </w:rPr>
              <w:t>Black</w:t>
            </w:r>
          </w:p>
        </w:tc>
        <w:tc>
          <w:tcPr>
            <w:tcW w:w="1530" w:type="dxa"/>
          </w:tcPr>
          <w:p w14:paraId="4F2D0F80" w14:textId="77777777" w:rsidR="001015A8" w:rsidRPr="000041EE" w:rsidRDefault="001015A8" w:rsidP="00A12208">
            <w:pPr>
              <w:rPr>
                <w:sz w:val="20"/>
              </w:rPr>
            </w:pPr>
            <w:r w:rsidRPr="000041EE">
              <w:rPr>
                <w:sz w:val="20"/>
              </w:rPr>
              <w:t>37030</w:t>
            </w:r>
          </w:p>
        </w:tc>
      </w:tr>
      <w:tr w:rsidR="001015A8" w14:paraId="5483A2FF" w14:textId="77777777" w:rsidTr="00835281">
        <w:tc>
          <w:tcPr>
            <w:tcW w:w="1140" w:type="dxa"/>
            <w:tcBorders>
              <w:top w:val="nil"/>
              <w:bottom w:val="nil"/>
              <w:right w:val="nil"/>
            </w:tcBorders>
          </w:tcPr>
          <w:p w14:paraId="553E3757" w14:textId="77777777" w:rsidR="001015A8" w:rsidRPr="000041EE" w:rsidRDefault="001015A8" w:rsidP="00A12208">
            <w:pPr>
              <w:rPr>
                <w:sz w:val="20"/>
              </w:rPr>
            </w:pPr>
          </w:p>
        </w:tc>
        <w:tc>
          <w:tcPr>
            <w:tcW w:w="3456" w:type="dxa"/>
            <w:tcBorders>
              <w:top w:val="nil"/>
              <w:left w:val="nil"/>
              <w:bottom w:val="nil"/>
            </w:tcBorders>
          </w:tcPr>
          <w:p w14:paraId="4EDDD83A" w14:textId="77777777" w:rsidR="001015A8" w:rsidRPr="000041EE" w:rsidRDefault="001015A8" w:rsidP="00A12208">
            <w:pPr>
              <w:rPr>
                <w:sz w:val="20"/>
              </w:rPr>
            </w:pPr>
          </w:p>
        </w:tc>
        <w:tc>
          <w:tcPr>
            <w:tcW w:w="1584" w:type="dxa"/>
          </w:tcPr>
          <w:p w14:paraId="2FBCF7D2" w14:textId="77777777" w:rsidR="001015A8" w:rsidRPr="000041EE" w:rsidRDefault="001015A8" w:rsidP="00A12208">
            <w:pPr>
              <w:rPr>
                <w:sz w:val="20"/>
              </w:rPr>
            </w:pPr>
            <w:r w:rsidRPr="000041EE">
              <w:rPr>
                <w:sz w:val="20"/>
              </w:rPr>
              <w:t>Tan 686A</w:t>
            </w:r>
          </w:p>
        </w:tc>
        <w:tc>
          <w:tcPr>
            <w:tcW w:w="1530" w:type="dxa"/>
          </w:tcPr>
          <w:p w14:paraId="7F7C0974" w14:textId="77777777" w:rsidR="001015A8" w:rsidRPr="000041EE" w:rsidRDefault="001015A8" w:rsidP="00A12208">
            <w:pPr>
              <w:rPr>
                <w:sz w:val="20"/>
              </w:rPr>
            </w:pPr>
            <w:r w:rsidRPr="000041EE">
              <w:rPr>
                <w:sz w:val="20"/>
              </w:rPr>
              <w:t>33446</w:t>
            </w:r>
          </w:p>
        </w:tc>
      </w:tr>
      <w:tr w:rsidR="001015A8" w14:paraId="7F6B1023" w14:textId="77777777" w:rsidTr="00835281">
        <w:tc>
          <w:tcPr>
            <w:tcW w:w="1140" w:type="dxa"/>
            <w:tcBorders>
              <w:top w:val="nil"/>
              <w:bottom w:val="nil"/>
              <w:right w:val="nil"/>
            </w:tcBorders>
          </w:tcPr>
          <w:p w14:paraId="5910F437" w14:textId="77777777" w:rsidR="001015A8" w:rsidRPr="000041EE" w:rsidRDefault="001015A8" w:rsidP="00A12208">
            <w:pPr>
              <w:rPr>
                <w:sz w:val="20"/>
              </w:rPr>
            </w:pPr>
          </w:p>
        </w:tc>
        <w:tc>
          <w:tcPr>
            <w:tcW w:w="3456" w:type="dxa"/>
            <w:tcBorders>
              <w:top w:val="nil"/>
              <w:left w:val="nil"/>
              <w:bottom w:val="nil"/>
            </w:tcBorders>
          </w:tcPr>
          <w:p w14:paraId="7A75CB2D" w14:textId="77777777" w:rsidR="001015A8" w:rsidRPr="000041EE" w:rsidRDefault="001015A8" w:rsidP="00A12208">
            <w:pPr>
              <w:rPr>
                <w:sz w:val="20"/>
              </w:rPr>
            </w:pPr>
          </w:p>
        </w:tc>
        <w:tc>
          <w:tcPr>
            <w:tcW w:w="1584" w:type="dxa"/>
          </w:tcPr>
          <w:p w14:paraId="14007E74" w14:textId="77777777" w:rsidR="001015A8" w:rsidRPr="000041EE" w:rsidRDefault="001015A8" w:rsidP="00A12208">
            <w:pPr>
              <w:rPr>
                <w:sz w:val="20"/>
              </w:rPr>
            </w:pPr>
            <w:r w:rsidRPr="000041EE">
              <w:rPr>
                <w:sz w:val="20"/>
              </w:rPr>
              <w:t>Green</w:t>
            </w:r>
          </w:p>
        </w:tc>
        <w:tc>
          <w:tcPr>
            <w:tcW w:w="1530" w:type="dxa"/>
          </w:tcPr>
          <w:p w14:paraId="71FFDA6A" w14:textId="77777777" w:rsidR="001015A8" w:rsidRPr="000041EE" w:rsidRDefault="001015A8" w:rsidP="00A12208">
            <w:pPr>
              <w:rPr>
                <w:sz w:val="20"/>
              </w:rPr>
            </w:pPr>
            <w:r w:rsidRPr="000041EE">
              <w:rPr>
                <w:sz w:val="20"/>
              </w:rPr>
              <w:t>24533</w:t>
            </w:r>
          </w:p>
        </w:tc>
      </w:tr>
      <w:tr w:rsidR="001015A8" w14:paraId="1097D726" w14:textId="77777777" w:rsidTr="00835281">
        <w:tc>
          <w:tcPr>
            <w:tcW w:w="1140" w:type="dxa"/>
            <w:tcBorders>
              <w:top w:val="nil"/>
              <w:bottom w:val="nil"/>
              <w:right w:val="nil"/>
            </w:tcBorders>
          </w:tcPr>
          <w:p w14:paraId="495703D4" w14:textId="77777777" w:rsidR="001015A8" w:rsidRPr="000041EE" w:rsidRDefault="001015A8" w:rsidP="00A12208">
            <w:pPr>
              <w:rPr>
                <w:sz w:val="20"/>
              </w:rPr>
            </w:pPr>
          </w:p>
        </w:tc>
        <w:tc>
          <w:tcPr>
            <w:tcW w:w="3456" w:type="dxa"/>
            <w:tcBorders>
              <w:top w:val="nil"/>
              <w:left w:val="nil"/>
              <w:bottom w:val="nil"/>
            </w:tcBorders>
          </w:tcPr>
          <w:p w14:paraId="2A3AB242" w14:textId="77777777" w:rsidR="001015A8" w:rsidRPr="000041EE" w:rsidRDefault="001015A8" w:rsidP="00A12208">
            <w:pPr>
              <w:rPr>
                <w:sz w:val="20"/>
              </w:rPr>
            </w:pPr>
          </w:p>
        </w:tc>
        <w:tc>
          <w:tcPr>
            <w:tcW w:w="1584" w:type="dxa"/>
          </w:tcPr>
          <w:p w14:paraId="28D56A71" w14:textId="77777777" w:rsidR="001015A8" w:rsidRPr="000041EE" w:rsidRDefault="001015A8" w:rsidP="00A12208">
            <w:pPr>
              <w:rPr>
                <w:sz w:val="20"/>
              </w:rPr>
            </w:pPr>
            <w:r w:rsidRPr="000041EE">
              <w:rPr>
                <w:sz w:val="20"/>
              </w:rPr>
              <w:t>Brown 383</w:t>
            </w:r>
          </w:p>
        </w:tc>
        <w:tc>
          <w:tcPr>
            <w:tcW w:w="1530" w:type="dxa"/>
          </w:tcPr>
          <w:p w14:paraId="1E612A13" w14:textId="77777777" w:rsidR="001015A8" w:rsidRPr="000041EE" w:rsidRDefault="001015A8" w:rsidP="00A12208">
            <w:pPr>
              <w:rPr>
                <w:sz w:val="20"/>
              </w:rPr>
            </w:pPr>
            <w:r w:rsidRPr="000041EE">
              <w:rPr>
                <w:sz w:val="20"/>
              </w:rPr>
              <w:t>30051</w:t>
            </w:r>
          </w:p>
        </w:tc>
      </w:tr>
      <w:tr w:rsidR="001015A8" w14:paraId="331FD4DC" w14:textId="77777777" w:rsidTr="00835281">
        <w:tc>
          <w:tcPr>
            <w:tcW w:w="1140" w:type="dxa"/>
            <w:tcBorders>
              <w:top w:val="nil"/>
              <w:bottom w:val="single" w:sz="4" w:space="0" w:color="auto"/>
              <w:right w:val="nil"/>
            </w:tcBorders>
          </w:tcPr>
          <w:p w14:paraId="2C2581C8" w14:textId="77777777" w:rsidR="001015A8" w:rsidRPr="000041EE" w:rsidRDefault="001015A8" w:rsidP="00A12208">
            <w:pPr>
              <w:rPr>
                <w:sz w:val="20"/>
              </w:rPr>
            </w:pPr>
          </w:p>
        </w:tc>
        <w:tc>
          <w:tcPr>
            <w:tcW w:w="3456" w:type="dxa"/>
            <w:tcBorders>
              <w:top w:val="nil"/>
              <w:left w:val="nil"/>
              <w:bottom w:val="single" w:sz="4" w:space="0" w:color="auto"/>
            </w:tcBorders>
          </w:tcPr>
          <w:p w14:paraId="35F0993E" w14:textId="77777777" w:rsidR="001015A8" w:rsidRPr="000041EE" w:rsidRDefault="001015A8" w:rsidP="00A12208">
            <w:pPr>
              <w:rPr>
                <w:sz w:val="20"/>
              </w:rPr>
            </w:pPr>
          </w:p>
        </w:tc>
        <w:tc>
          <w:tcPr>
            <w:tcW w:w="1584" w:type="dxa"/>
            <w:tcBorders>
              <w:bottom w:val="single" w:sz="4" w:space="0" w:color="auto"/>
            </w:tcBorders>
          </w:tcPr>
          <w:p w14:paraId="6A33B337" w14:textId="77777777" w:rsidR="001015A8" w:rsidRPr="000041EE" w:rsidRDefault="001015A8" w:rsidP="00A12208">
            <w:pPr>
              <w:rPr>
                <w:sz w:val="20"/>
              </w:rPr>
            </w:pPr>
            <w:r w:rsidRPr="000041EE">
              <w:rPr>
                <w:sz w:val="20"/>
              </w:rPr>
              <w:t>White</w:t>
            </w:r>
          </w:p>
        </w:tc>
        <w:tc>
          <w:tcPr>
            <w:tcW w:w="1530" w:type="dxa"/>
            <w:tcBorders>
              <w:bottom w:val="single" w:sz="4" w:space="0" w:color="auto"/>
            </w:tcBorders>
          </w:tcPr>
          <w:p w14:paraId="5C6F410F" w14:textId="77777777" w:rsidR="001015A8" w:rsidRPr="000041EE" w:rsidRDefault="001015A8" w:rsidP="00A12208">
            <w:pPr>
              <w:rPr>
                <w:sz w:val="20"/>
              </w:rPr>
            </w:pPr>
            <w:r w:rsidRPr="000041EE">
              <w:rPr>
                <w:sz w:val="20"/>
              </w:rPr>
              <w:t>27875</w:t>
            </w:r>
          </w:p>
        </w:tc>
      </w:tr>
      <w:tr w:rsidR="001015A8" w14:paraId="0EDCB158" w14:textId="77777777" w:rsidTr="00835281">
        <w:tc>
          <w:tcPr>
            <w:tcW w:w="1140" w:type="dxa"/>
            <w:tcBorders>
              <w:top w:val="single" w:sz="4" w:space="0" w:color="auto"/>
              <w:right w:val="nil"/>
            </w:tcBorders>
          </w:tcPr>
          <w:p w14:paraId="6735D1CA" w14:textId="77777777" w:rsidR="001015A8" w:rsidRPr="000041EE" w:rsidRDefault="001015A8" w:rsidP="00A12208">
            <w:pPr>
              <w:rPr>
                <w:sz w:val="20"/>
              </w:rPr>
            </w:pPr>
          </w:p>
        </w:tc>
        <w:tc>
          <w:tcPr>
            <w:tcW w:w="3456" w:type="dxa"/>
            <w:tcBorders>
              <w:top w:val="single" w:sz="4" w:space="0" w:color="auto"/>
              <w:left w:val="nil"/>
              <w:bottom w:val="single" w:sz="4" w:space="0" w:color="auto"/>
              <w:right w:val="nil"/>
            </w:tcBorders>
          </w:tcPr>
          <w:p w14:paraId="16BE125E" w14:textId="77777777" w:rsidR="001015A8" w:rsidRPr="000041EE" w:rsidRDefault="001015A8" w:rsidP="00A12208">
            <w:pPr>
              <w:rPr>
                <w:sz w:val="20"/>
              </w:rPr>
            </w:pPr>
          </w:p>
        </w:tc>
        <w:tc>
          <w:tcPr>
            <w:tcW w:w="1584" w:type="dxa"/>
            <w:tcBorders>
              <w:top w:val="single" w:sz="4" w:space="0" w:color="auto"/>
              <w:left w:val="nil"/>
              <w:right w:val="nil"/>
            </w:tcBorders>
          </w:tcPr>
          <w:p w14:paraId="14D36DC7" w14:textId="77777777" w:rsidR="001015A8" w:rsidRPr="000041EE" w:rsidRDefault="001015A8" w:rsidP="00A12208">
            <w:pPr>
              <w:rPr>
                <w:sz w:val="20"/>
              </w:rPr>
            </w:pPr>
          </w:p>
        </w:tc>
        <w:tc>
          <w:tcPr>
            <w:tcW w:w="1530" w:type="dxa"/>
            <w:tcBorders>
              <w:top w:val="single" w:sz="4" w:space="0" w:color="auto"/>
              <w:left w:val="nil"/>
            </w:tcBorders>
          </w:tcPr>
          <w:p w14:paraId="0E2725AA" w14:textId="77777777" w:rsidR="001015A8" w:rsidRPr="000041EE" w:rsidRDefault="001015A8" w:rsidP="00A12208">
            <w:pPr>
              <w:rPr>
                <w:sz w:val="20"/>
              </w:rPr>
            </w:pPr>
          </w:p>
        </w:tc>
      </w:tr>
      <w:tr w:rsidR="001015A8" w14:paraId="0A760792" w14:textId="77777777" w:rsidTr="00835281">
        <w:tc>
          <w:tcPr>
            <w:tcW w:w="1140" w:type="dxa"/>
            <w:vMerge w:val="restart"/>
          </w:tcPr>
          <w:p w14:paraId="438C347E" w14:textId="77777777" w:rsidR="001015A8" w:rsidRPr="000041EE" w:rsidRDefault="001015A8" w:rsidP="00A12208">
            <w:pPr>
              <w:rPr>
                <w:sz w:val="20"/>
              </w:rPr>
            </w:pPr>
          </w:p>
        </w:tc>
        <w:tc>
          <w:tcPr>
            <w:tcW w:w="3456" w:type="dxa"/>
            <w:tcBorders>
              <w:bottom w:val="nil"/>
            </w:tcBorders>
          </w:tcPr>
          <w:p w14:paraId="74C69019" w14:textId="77777777" w:rsidR="001015A8" w:rsidRPr="000041EE" w:rsidRDefault="001015A8" w:rsidP="00A12208">
            <w:pPr>
              <w:rPr>
                <w:sz w:val="20"/>
              </w:rPr>
            </w:pPr>
            <w:r>
              <w:rPr>
                <w:sz w:val="20"/>
              </w:rPr>
              <w:t>Interior Shelter Surfaces</w:t>
            </w:r>
          </w:p>
        </w:tc>
        <w:tc>
          <w:tcPr>
            <w:tcW w:w="1584" w:type="dxa"/>
          </w:tcPr>
          <w:p w14:paraId="0093167B" w14:textId="77777777" w:rsidR="001015A8" w:rsidRPr="000041EE" w:rsidRDefault="001015A8" w:rsidP="00A12208">
            <w:pPr>
              <w:rPr>
                <w:sz w:val="20"/>
              </w:rPr>
            </w:pPr>
            <w:r>
              <w:rPr>
                <w:sz w:val="20"/>
              </w:rPr>
              <w:t>Green</w:t>
            </w:r>
          </w:p>
        </w:tc>
        <w:tc>
          <w:tcPr>
            <w:tcW w:w="1530" w:type="dxa"/>
          </w:tcPr>
          <w:p w14:paraId="25D228DA" w14:textId="77777777" w:rsidR="001015A8" w:rsidRPr="000041EE" w:rsidRDefault="001015A8" w:rsidP="00A12208">
            <w:pPr>
              <w:rPr>
                <w:sz w:val="20"/>
              </w:rPr>
            </w:pPr>
            <w:r>
              <w:rPr>
                <w:sz w:val="20"/>
              </w:rPr>
              <w:t>24533</w:t>
            </w:r>
          </w:p>
        </w:tc>
      </w:tr>
      <w:tr w:rsidR="001015A8" w14:paraId="6EC1E640" w14:textId="77777777" w:rsidTr="00835281">
        <w:tc>
          <w:tcPr>
            <w:tcW w:w="1140" w:type="dxa"/>
            <w:vMerge/>
          </w:tcPr>
          <w:p w14:paraId="6D0D18E2" w14:textId="77777777" w:rsidR="001015A8" w:rsidRPr="000041EE" w:rsidRDefault="001015A8" w:rsidP="00A12208">
            <w:pPr>
              <w:rPr>
                <w:sz w:val="20"/>
              </w:rPr>
            </w:pPr>
          </w:p>
        </w:tc>
        <w:tc>
          <w:tcPr>
            <w:tcW w:w="3456" w:type="dxa"/>
            <w:tcBorders>
              <w:top w:val="nil"/>
              <w:bottom w:val="single" w:sz="4" w:space="0" w:color="auto"/>
            </w:tcBorders>
          </w:tcPr>
          <w:p w14:paraId="2A807812" w14:textId="77777777" w:rsidR="001015A8" w:rsidRPr="000041EE" w:rsidRDefault="001015A8" w:rsidP="00A12208">
            <w:pPr>
              <w:rPr>
                <w:sz w:val="20"/>
              </w:rPr>
            </w:pPr>
            <w:r>
              <w:rPr>
                <w:sz w:val="20"/>
              </w:rPr>
              <w:t>(White or Green)</w:t>
            </w:r>
          </w:p>
        </w:tc>
        <w:tc>
          <w:tcPr>
            <w:tcW w:w="1584" w:type="dxa"/>
          </w:tcPr>
          <w:p w14:paraId="1D8B243B" w14:textId="77777777" w:rsidR="001015A8" w:rsidRPr="000041EE" w:rsidRDefault="001015A8" w:rsidP="00A12208">
            <w:pPr>
              <w:rPr>
                <w:sz w:val="20"/>
              </w:rPr>
            </w:pPr>
            <w:r>
              <w:rPr>
                <w:sz w:val="20"/>
              </w:rPr>
              <w:t>White</w:t>
            </w:r>
          </w:p>
        </w:tc>
        <w:tc>
          <w:tcPr>
            <w:tcW w:w="1530" w:type="dxa"/>
          </w:tcPr>
          <w:p w14:paraId="7DF9AF2A" w14:textId="77777777" w:rsidR="001015A8" w:rsidRPr="000041EE" w:rsidRDefault="001015A8" w:rsidP="00A12208">
            <w:pPr>
              <w:rPr>
                <w:sz w:val="20"/>
              </w:rPr>
            </w:pPr>
            <w:r>
              <w:rPr>
                <w:sz w:val="20"/>
              </w:rPr>
              <w:t>27875</w:t>
            </w:r>
          </w:p>
        </w:tc>
      </w:tr>
      <w:tr w:rsidR="00835281" w14:paraId="63E1FD17" w14:textId="77777777" w:rsidTr="00835281">
        <w:tc>
          <w:tcPr>
            <w:tcW w:w="1140" w:type="dxa"/>
          </w:tcPr>
          <w:p w14:paraId="1FAB192B" w14:textId="77777777" w:rsidR="00835281" w:rsidRPr="000041EE" w:rsidRDefault="00E21010" w:rsidP="00E21010">
            <w:pPr>
              <w:jc w:val="center"/>
              <w:rPr>
                <w:sz w:val="20"/>
              </w:rPr>
            </w:pPr>
            <w:r>
              <w:rPr>
                <w:sz w:val="20"/>
              </w:rPr>
              <w:t>X</w:t>
            </w:r>
          </w:p>
        </w:tc>
        <w:tc>
          <w:tcPr>
            <w:tcW w:w="3456" w:type="dxa"/>
            <w:tcBorders>
              <w:top w:val="single" w:sz="4" w:space="0" w:color="auto"/>
            </w:tcBorders>
          </w:tcPr>
          <w:p w14:paraId="01F13A1A" w14:textId="77777777" w:rsidR="00835281" w:rsidRPr="00835281" w:rsidRDefault="00E21010" w:rsidP="00EE419F">
            <w:pPr>
              <w:rPr>
                <w:color w:val="FF0000"/>
                <w:sz w:val="20"/>
              </w:rPr>
            </w:pPr>
            <w:r>
              <w:rPr>
                <w:sz w:val="20"/>
              </w:rPr>
              <w:t xml:space="preserve">Other: </w:t>
            </w:r>
            <w:r w:rsidR="00EE419F">
              <w:rPr>
                <w:sz w:val="20"/>
              </w:rPr>
              <w:t>A</w:t>
            </w:r>
            <w:r w:rsidRPr="00E21010">
              <w:rPr>
                <w:sz w:val="20"/>
              </w:rPr>
              <w:t>rea enclosed</w:t>
            </w:r>
            <w:r>
              <w:rPr>
                <w:sz w:val="20"/>
              </w:rPr>
              <w:t xml:space="preserve"> by dotted line</w:t>
            </w:r>
          </w:p>
        </w:tc>
        <w:tc>
          <w:tcPr>
            <w:tcW w:w="1584" w:type="dxa"/>
          </w:tcPr>
          <w:p w14:paraId="1E4EA2C2" w14:textId="77777777" w:rsidR="00835281" w:rsidRDefault="00E21010" w:rsidP="00E21010">
            <w:pPr>
              <w:rPr>
                <w:sz w:val="20"/>
              </w:rPr>
            </w:pPr>
            <w:r w:rsidRPr="00E21010">
              <w:rPr>
                <w:sz w:val="20"/>
              </w:rPr>
              <w:t>Green</w:t>
            </w:r>
            <w:r w:rsidR="00EE419F" w:rsidRPr="00EE419F">
              <w:rPr>
                <w:sz w:val="20"/>
              </w:rPr>
              <w:t xml:space="preserve"> (Olive Drab)</w:t>
            </w:r>
          </w:p>
        </w:tc>
        <w:tc>
          <w:tcPr>
            <w:tcW w:w="1530" w:type="dxa"/>
          </w:tcPr>
          <w:p w14:paraId="49C69F81" w14:textId="77777777" w:rsidR="00835281" w:rsidRDefault="00EE419F" w:rsidP="00835281">
            <w:pPr>
              <w:rPr>
                <w:sz w:val="20"/>
              </w:rPr>
            </w:pPr>
            <w:r>
              <w:rPr>
                <w:sz w:val="20"/>
              </w:rPr>
              <w:t>3408</w:t>
            </w:r>
            <w:r w:rsidR="00E21010" w:rsidRPr="00E21010">
              <w:rPr>
                <w:sz w:val="20"/>
              </w:rPr>
              <w:t>7</w:t>
            </w:r>
          </w:p>
        </w:tc>
      </w:tr>
    </w:tbl>
    <w:p w14:paraId="6FB74467" w14:textId="77777777" w:rsidR="005D5E32" w:rsidRDefault="005D5E32" w:rsidP="001015A8">
      <w:pPr>
        <w:pStyle w:val="Heading2"/>
        <w:spacing w:before="0" w:after="0"/>
      </w:pPr>
    </w:p>
    <w:p w14:paraId="6B173302" w14:textId="77777777" w:rsidR="001015A8" w:rsidRDefault="001015A8" w:rsidP="001015A8">
      <w:pPr>
        <w:pStyle w:val="Heading2"/>
        <w:spacing w:before="0" w:after="0"/>
      </w:pPr>
    </w:p>
    <w:p w14:paraId="2A5F0C51" w14:textId="0D81D66D" w:rsidR="00D84D40" w:rsidRPr="00CD77B0" w:rsidRDefault="001015A8" w:rsidP="00A962F3">
      <w:pPr>
        <w:pStyle w:val="Heading2"/>
      </w:pPr>
      <w:bookmarkStart w:id="24" w:name="_Toc133825577"/>
      <w:bookmarkStart w:id="25" w:name="_Toc133928292"/>
      <w:r>
        <w:t>Special Instructions</w:t>
      </w:r>
      <w:bookmarkEnd w:id="24"/>
      <w:bookmarkEnd w:id="25"/>
      <w:r w:rsidR="00A962F3">
        <w:t>:</w:t>
      </w:r>
    </w:p>
    <w:p w14:paraId="1B684A95" w14:textId="77777777" w:rsidR="00835281" w:rsidRPr="00A35EDA" w:rsidRDefault="00835281" w:rsidP="001015A8"/>
    <w:tbl>
      <w:tblPr>
        <w:tblStyle w:val="TableGrid"/>
        <w:tblW w:w="10170" w:type="dxa"/>
        <w:jc w:val="center"/>
        <w:tblLook w:val="04A0" w:firstRow="1" w:lastRow="0" w:firstColumn="1" w:lastColumn="0" w:noHBand="0" w:noVBand="1"/>
      </w:tblPr>
      <w:tblGrid>
        <w:gridCol w:w="1140"/>
        <w:gridCol w:w="3135"/>
        <w:gridCol w:w="5895"/>
      </w:tblGrid>
      <w:tr w:rsidR="001015A8" w14:paraId="13CAA6E5" w14:textId="77777777" w:rsidTr="00A12208">
        <w:trPr>
          <w:jc w:val="center"/>
        </w:trPr>
        <w:tc>
          <w:tcPr>
            <w:tcW w:w="1140" w:type="dxa"/>
          </w:tcPr>
          <w:p w14:paraId="0B01F0BA" w14:textId="77777777" w:rsidR="001015A8" w:rsidRPr="000041EE" w:rsidRDefault="001015A8" w:rsidP="00A12208">
            <w:pPr>
              <w:jc w:val="center"/>
              <w:rPr>
                <w:b/>
                <w:sz w:val="20"/>
              </w:rPr>
            </w:pPr>
            <w:r>
              <w:br w:type="page"/>
            </w:r>
            <w:r>
              <w:rPr>
                <w:b/>
                <w:sz w:val="20"/>
              </w:rPr>
              <w:t>X = Applicable</w:t>
            </w:r>
          </w:p>
        </w:tc>
        <w:tc>
          <w:tcPr>
            <w:tcW w:w="3135" w:type="dxa"/>
            <w:vAlign w:val="bottom"/>
          </w:tcPr>
          <w:p w14:paraId="647CC4B1" w14:textId="77777777" w:rsidR="001015A8" w:rsidRPr="000041EE" w:rsidRDefault="001015A8" w:rsidP="00A12208">
            <w:pPr>
              <w:rPr>
                <w:b/>
                <w:sz w:val="20"/>
              </w:rPr>
            </w:pPr>
            <w:r w:rsidRPr="000041EE">
              <w:rPr>
                <w:b/>
                <w:sz w:val="20"/>
              </w:rPr>
              <w:t>Location</w:t>
            </w:r>
            <w:r>
              <w:rPr>
                <w:b/>
                <w:sz w:val="20"/>
              </w:rPr>
              <w:t xml:space="preserve"> or Part</w:t>
            </w:r>
          </w:p>
        </w:tc>
        <w:tc>
          <w:tcPr>
            <w:tcW w:w="5895" w:type="dxa"/>
            <w:vAlign w:val="bottom"/>
          </w:tcPr>
          <w:p w14:paraId="2192B230" w14:textId="77777777" w:rsidR="001015A8" w:rsidRPr="000041EE" w:rsidRDefault="001015A8" w:rsidP="00A12208">
            <w:pPr>
              <w:rPr>
                <w:b/>
                <w:sz w:val="20"/>
              </w:rPr>
            </w:pPr>
            <w:r>
              <w:rPr>
                <w:b/>
                <w:sz w:val="20"/>
              </w:rPr>
              <w:t>Instruction</w:t>
            </w:r>
          </w:p>
        </w:tc>
      </w:tr>
      <w:tr w:rsidR="001015A8" w14:paraId="538057D1" w14:textId="77777777" w:rsidTr="00A12208">
        <w:trPr>
          <w:jc w:val="center"/>
        </w:trPr>
        <w:tc>
          <w:tcPr>
            <w:tcW w:w="1140" w:type="dxa"/>
            <w:tcBorders>
              <w:bottom w:val="single" w:sz="4" w:space="0" w:color="auto"/>
            </w:tcBorders>
          </w:tcPr>
          <w:p w14:paraId="60714F4B" w14:textId="77777777" w:rsidR="001015A8" w:rsidRPr="000041EE" w:rsidRDefault="001015A8" w:rsidP="00A12208">
            <w:pPr>
              <w:rPr>
                <w:sz w:val="20"/>
              </w:rPr>
            </w:pPr>
          </w:p>
        </w:tc>
        <w:tc>
          <w:tcPr>
            <w:tcW w:w="3135" w:type="dxa"/>
            <w:tcBorders>
              <w:bottom w:val="single" w:sz="4" w:space="0" w:color="auto"/>
            </w:tcBorders>
          </w:tcPr>
          <w:p w14:paraId="75FBE19C" w14:textId="77777777" w:rsidR="001015A8" w:rsidRPr="000041EE" w:rsidRDefault="001015A8" w:rsidP="00A12208">
            <w:pPr>
              <w:rPr>
                <w:sz w:val="20"/>
              </w:rPr>
            </w:pPr>
            <w:r>
              <w:rPr>
                <w:sz w:val="20"/>
              </w:rPr>
              <w:t xml:space="preserve">Antenna Elements, including </w:t>
            </w:r>
            <w:r w:rsidR="004C0004">
              <w:rPr>
                <w:sz w:val="20"/>
              </w:rPr>
              <w:t>protective</w:t>
            </w:r>
            <w:r>
              <w:rPr>
                <w:sz w:val="20"/>
              </w:rPr>
              <w:t xml:space="preserve"> covers, i.e. fiberglass shields.</w:t>
            </w:r>
          </w:p>
        </w:tc>
        <w:tc>
          <w:tcPr>
            <w:tcW w:w="5895" w:type="dxa"/>
            <w:tcBorders>
              <w:bottom w:val="single" w:sz="4" w:space="0" w:color="auto"/>
            </w:tcBorders>
          </w:tcPr>
          <w:p w14:paraId="5B0B170E" w14:textId="53051627" w:rsidR="001015A8" w:rsidRPr="000041EE" w:rsidRDefault="001015A8" w:rsidP="00A12208">
            <w:pPr>
              <w:rPr>
                <w:sz w:val="20"/>
              </w:rPr>
            </w:pPr>
          </w:p>
        </w:tc>
      </w:tr>
      <w:tr w:rsidR="001015A8" w14:paraId="428034C4" w14:textId="77777777" w:rsidTr="00A12208">
        <w:trPr>
          <w:jc w:val="center"/>
        </w:trPr>
        <w:tc>
          <w:tcPr>
            <w:tcW w:w="1140" w:type="dxa"/>
          </w:tcPr>
          <w:p w14:paraId="7DB5BDB2" w14:textId="77777777" w:rsidR="001015A8" w:rsidRPr="000041EE" w:rsidRDefault="001015A8" w:rsidP="00A12208">
            <w:pPr>
              <w:rPr>
                <w:sz w:val="20"/>
              </w:rPr>
            </w:pPr>
          </w:p>
        </w:tc>
        <w:tc>
          <w:tcPr>
            <w:tcW w:w="3135" w:type="dxa"/>
          </w:tcPr>
          <w:p w14:paraId="403B4E86" w14:textId="77777777" w:rsidR="001015A8" w:rsidRPr="000041EE" w:rsidRDefault="001015A8" w:rsidP="00A12208">
            <w:pPr>
              <w:rPr>
                <w:sz w:val="20"/>
              </w:rPr>
            </w:pPr>
            <w:r>
              <w:rPr>
                <w:sz w:val="20"/>
              </w:rPr>
              <w:t>Part that conforms to a Government requirement.</w:t>
            </w:r>
          </w:p>
        </w:tc>
        <w:tc>
          <w:tcPr>
            <w:tcW w:w="5895" w:type="dxa"/>
          </w:tcPr>
          <w:p w14:paraId="3E404412" w14:textId="77777777" w:rsidR="001015A8" w:rsidRPr="000041EE" w:rsidRDefault="001015A8" w:rsidP="00A12208">
            <w:pPr>
              <w:rPr>
                <w:sz w:val="20"/>
              </w:rPr>
            </w:pPr>
            <w:r>
              <w:rPr>
                <w:sz w:val="20"/>
              </w:rPr>
              <w:t>Finish as required by the individual part requirement.</w:t>
            </w:r>
          </w:p>
        </w:tc>
      </w:tr>
      <w:tr w:rsidR="001015A8" w14:paraId="562D7EB2" w14:textId="77777777" w:rsidTr="00A12208">
        <w:trPr>
          <w:jc w:val="center"/>
        </w:trPr>
        <w:tc>
          <w:tcPr>
            <w:tcW w:w="1140" w:type="dxa"/>
          </w:tcPr>
          <w:p w14:paraId="4B750EF5" w14:textId="77777777" w:rsidR="001015A8" w:rsidRPr="000041EE" w:rsidRDefault="001015A8" w:rsidP="00A12208">
            <w:pPr>
              <w:rPr>
                <w:sz w:val="20"/>
              </w:rPr>
            </w:pPr>
          </w:p>
        </w:tc>
        <w:tc>
          <w:tcPr>
            <w:tcW w:w="3135" w:type="dxa"/>
          </w:tcPr>
          <w:p w14:paraId="64CB98FB" w14:textId="77777777" w:rsidR="001015A8" w:rsidRPr="000041EE" w:rsidRDefault="001015A8" w:rsidP="00A12208">
            <w:pPr>
              <w:rPr>
                <w:sz w:val="20"/>
              </w:rPr>
            </w:pPr>
            <w:r>
              <w:rPr>
                <w:sz w:val="20"/>
              </w:rPr>
              <w:t>Parts subject to temperatures in excess of 400 degrees F (205 degrees C).</w:t>
            </w:r>
          </w:p>
        </w:tc>
        <w:tc>
          <w:tcPr>
            <w:tcW w:w="5895" w:type="dxa"/>
          </w:tcPr>
          <w:p w14:paraId="71B8B610" w14:textId="77777777" w:rsidR="001015A8" w:rsidRPr="000041EE" w:rsidRDefault="001015A8" w:rsidP="00A12208">
            <w:pPr>
              <w:rPr>
                <w:sz w:val="20"/>
              </w:rPr>
            </w:pPr>
            <w:r>
              <w:rPr>
                <w:sz w:val="20"/>
              </w:rPr>
              <w:t>Paint with heat resistant paint.</w:t>
            </w:r>
          </w:p>
        </w:tc>
      </w:tr>
      <w:tr w:rsidR="001015A8" w14:paraId="577EF6C3" w14:textId="77777777" w:rsidTr="00A12208">
        <w:trPr>
          <w:jc w:val="center"/>
        </w:trPr>
        <w:tc>
          <w:tcPr>
            <w:tcW w:w="1140" w:type="dxa"/>
          </w:tcPr>
          <w:p w14:paraId="2A62484F" w14:textId="77777777" w:rsidR="001015A8" w:rsidRPr="000041EE" w:rsidRDefault="001015A8" w:rsidP="00A12208">
            <w:pPr>
              <w:rPr>
                <w:sz w:val="20"/>
              </w:rPr>
            </w:pPr>
          </w:p>
        </w:tc>
        <w:tc>
          <w:tcPr>
            <w:tcW w:w="3135" w:type="dxa"/>
          </w:tcPr>
          <w:p w14:paraId="177CC9C8" w14:textId="77777777" w:rsidR="001015A8" w:rsidRPr="000041EE" w:rsidRDefault="001015A8" w:rsidP="00A12208">
            <w:pPr>
              <w:rPr>
                <w:sz w:val="20"/>
              </w:rPr>
            </w:pPr>
            <w:r>
              <w:rPr>
                <w:sz w:val="20"/>
              </w:rPr>
              <w:t>Parts which can be flexed.</w:t>
            </w:r>
          </w:p>
        </w:tc>
        <w:tc>
          <w:tcPr>
            <w:tcW w:w="5895" w:type="dxa"/>
          </w:tcPr>
          <w:p w14:paraId="2955B149" w14:textId="77777777" w:rsidR="001015A8" w:rsidRPr="000041EE" w:rsidRDefault="001015A8" w:rsidP="00A12208">
            <w:pPr>
              <w:rPr>
                <w:sz w:val="20"/>
              </w:rPr>
            </w:pPr>
            <w:r>
              <w:rPr>
                <w:sz w:val="20"/>
              </w:rPr>
              <w:t>Do not paint with CARC.</w:t>
            </w:r>
          </w:p>
        </w:tc>
      </w:tr>
      <w:tr w:rsidR="001015A8" w14:paraId="27AE6F4C" w14:textId="77777777" w:rsidTr="00A12208">
        <w:trPr>
          <w:jc w:val="center"/>
        </w:trPr>
        <w:tc>
          <w:tcPr>
            <w:tcW w:w="1140" w:type="dxa"/>
          </w:tcPr>
          <w:p w14:paraId="3CCD8E5A" w14:textId="77777777" w:rsidR="001015A8" w:rsidRPr="000041EE" w:rsidRDefault="001015A8" w:rsidP="00A12208">
            <w:pPr>
              <w:rPr>
                <w:sz w:val="20"/>
              </w:rPr>
            </w:pPr>
          </w:p>
        </w:tc>
        <w:tc>
          <w:tcPr>
            <w:tcW w:w="3135" w:type="dxa"/>
          </w:tcPr>
          <w:p w14:paraId="34DAE1AC" w14:textId="77777777" w:rsidR="001015A8" w:rsidRDefault="001015A8" w:rsidP="00A12208">
            <w:pPr>
              <w:rPr>
                <w:sz w:val="20"/>
              </w:rPr>
            </w:pPr>
            <w:r>
              <w:rPr>
                <w:sz w:val="20"/>
              </w:rPr>
              <w:t>CARC Marking</w:t>
            </w:r>
          </w:p>
        </w:tc>
        <w:tc>
          <w:tcPr>
            <w:tcW w:w="5895" w:type="dxa"/>
          </w:tcPr>
          <w:p w14:paraId="4C104831" w14:textId="34A9E11A" w:rsidR="001015A8" w:rsidRDefault="001015A8" w:rsidP="00A12208">
            <w:pPr>
              <w:rPr>
                <w:sz w:val="20"/>
              </w:rPr>
            </w:pPr>
            <w:r>
              <w:rPr>
                <w:sz w:val="20"/>
              </w:rPr>
              <w:t xml:space="preserve">Stencil “CARC” in CARC paint in close </w:t>
            </w:r>
            <w:r w:rsidR="00AE6028">
              <w:rPr>
                <w:sz w:val="20"/>
              </w:rPr>
              <w:t>proximity</w:t>
            </w:r>
            <w:r>
              <w:rPr>
                <w:sz w:val="20"/>
              </w:rPr>
              <w:t xml:space="preserve"> to the nameplate using a contrasting color, or use plates or embossed lettering.  Marking shall be durable enough to withstand all environmental conditions during field use.</w:t>
            </w:r>
          </w:p>
        </w:tc>
      </w:tr>
    </w:tbl>
    <w:p w14:paraId="69F074DF" w14:textId="77777777" w:rsidR="001015A8" w:rsidRDefault="001015A8"/>
    <w:p w14:paraId="48C08D0A" w14:textId="77777777" w:rsidR="00150F68" w:rsidRDefault="00150F68" w:rsidP="001015A8">
      <w:pPr>
        <w:sectPr w:rsidR="00150F68" w:rsidSect="00E83A84">
          <w:footerReference w:type="even" r:id="rId12"/>
          <w:footerReference w:type="default" r:id="rId13"/>
          <w:footerReference w:type="first" r:id="rId14"/>
          <w:pgSz w:w="12240" w:h="15840" w:code="1"/>
          <w:pgMar w:top="1440" w:right="720" w:bottom="1440" w:left="720" w:header="720" w:footer="720" w:gutter="0"/>
          <w:cols w:space="720"/>
          <w:docGrid w:linePitch="326"/>
        </w:sectPr>
      </w:pPr>
    </w:p>
    <w:p w14:paraId="1DEFA668" w14:textId="77777777" w:rsidR="003435EA" w:rsidRDefault="003435EA" w:rsidP="003C26FD">
      <w:pPr>
        <w:pStyle w:val="Heading1"/>
      </w:pPr>
      <w:bookmarkStart w:id="26" w:name="_Toc133825578"/>
      <w:bookmarkStart w:id="27" w:name="_Toc133928293"/>
      <w:r>
        <w:lastRenderedPageBreak/>
        <w:t>PACKAGING</w:t>
      </w:r>
      <w:bookmarkEnd w:id="26"/>
      <w:bookmarkEnd w:id="27"/>
    </w:p>
    <w:p w14:paraId="0DCF9B3B" w14:textId="77777777" w:rsidR="00B179CE" w:rsidRPr="00B179CE" w:rsidRDefault="00B179CE" w:rsidP="00B179CE"/>
    <w:p w14:paraId="7082E9CB" w14:textId="64E0CA10" w:rsidR="00011221" w:rsidRDefault="0066537B" w:rsidP="0066537B">
      <w:pPr>
        <w:pStyle w:val="Heading2"/>
        <w:spacing w:before="0" w:after="0"/>
      </w:pPr>
      <w:bookmarkStart w:id="28" w:name="_Toc133825579"/>
      <w:bookmarkStart w:id="29" w:name="_Toc133928294"/>
      <w:r w:rsidRPr="00E85C24">
        <w:t>Wood Packing Material</w:t>
      </w:r>
      <w:bookmarkEnd w:id="28"/>
      <w:bookmarkEnd w:id="29"/>
      <w:r w:rsidR="00A962F3">
        <w:t>:</w:t>
      </w:r>
    </w:p>
    <w:p w14:paraId="6887D3D3" w14:textId="1DA64407" w:rsidR="00A97756" w:rsidRPr="00A97756" w:rsidRDefault="0066537B" w:rsidP="00A97756">
      <w:pPr>
        <w:rPr>
          <w:szCs w:val="24"/>
        </w:rPr>
      </w:pPr>
      <w:r w:rsidRPr="003B6F9E">
        <w:rPr>
          <w:szCs w:val="24"/>
        </w:rPr>
        <w:t xml:space="preserve">Wood packing material includes pallets.  See </w:t>
      </w:r>
      <w:r w:rsidR="00A97756" w:rsidRPr="00A97756">
        <w:rPr>
          <w:szCs w:val="24"/>
        </w:rPr>
        <w:t>DLAD T/Q Requirement RP001 DLA Packaging Requirements for Procurement, which includes requirements for treatment of wood packaging material.</w:t>
      </w:r>
    </w:p>
    <w:p w14:paraId="043422EF" w14:textId="77777777" w:rsidR="00011221" w:rsidRDefault="00011221">
      <w:pPr>
        <w:rPr>
          <w:b/>
        </w:rPr>
      </w:pPr>
    </w:p>
    <w:p w14:paraId="5F2CD648" w14:textId="77777777" w:rsidR="00011221" w:rsidRDefault="00011221" w:rsidP="0066537B">
      <w:pPr>
        <w:pStyle w:val="Heading2"/>
        <w:spacing w:before="0" w:after="0"/>
      </w:pPr>
    </w:p>
    <w:p w14:paraId="56256F7B" w14:textId="33AA955F" w:rsidR="0066537B" w:rsidRPr="00011221" w:rsidRDefault="0066537B" w:rsidP="0066537B">
      <w:pPr>
        <w:pStyle w:val="Heading2"/>
        <w:spacing w:before="0" w:after="0"/>
      </w:pPr>
      <w:bookmarkStart w:id="30" w:name="_Toc133825580"/>
      <w:bookmarkStart w:id="31" w:name="_Toc133928295"/>
      <w:r>
        <w:t>Military Packaging</w:t>
      </w:r>
      <w:bookmarkEnd w:id="30"/>
      <w:bookmarkEnd w:id="31"/>
      <w:r w:rsidR="00A962F3">
        <w:t>:</w:t>
      </w:r>
    </w:p>
    <w:p w14:paraId="344B3569" w14:textId="041BA58C" w:rsidR="0066537B" w:rsidRPr="00A962F3" w:rsidRDefault="00DB6CEA" w:rsidP="005C58DE">
      <w:pPr>
        <w:rPr>
          <w:b/>
        </w:rPr>
      </w:pPr>
      <w:r w:rsidRPr="00613F94">
        <w:rPr>
          <w:b/>
        </w:rPr>
        <w:t>DS7029</w:t>
      </w:r>
      <w:r w:rsidR="00613F94" w:rsidRPr="00613F94">
        <w:rPr>
          <w:b/>
        </w:rPr>
        <w:t xml:space="preserve"> and</w:t>
      </w:r>
      <w:r w:rsidR="00D062F2">
        <w:rPr>
          <w:b/>
        </w:rPr>
        <w:t>/or</w:t>
      </w:r>
      <w:r w:rsidR="00613F94" w:rsidRPr="00613F94">
        <w:rPr>
          <w:b/>
        </w:rPr>
        <w:t xml:space="preserve"> DS7033</w:t>
      </w:r>
      <w:r w:rsidRPr="00613F94">
        <w:rPr>
          <w:b/>
        </w:rPr>
        <w:t xml:space="preserve">    </w:t>
      </w:r>
      <w:r w:rsidR="00E85C24" w:rsidRPr="00613F94">
        <w:rPr>
          <w:b/>
        </w:rPr>
        <w:t>P</w:t>
      </w:r>
      <w:r w:rsidR="0066537B" w:rsidRPr="00613F94">
        <w:rPr>
          <w:b/>
        </w:rPr>
        <w:t>reservation, Packing and Marking Instructions</w:t>
      </w:r>
    </w:p>
    <w:p w14:paraId="4FC1372C" w14:textId="77777777" w:rsidR="00835281" w:rsidRPr="00166DC8" w:rsidRDefault="00835281" w:rsidP="00166DC8">
      <w:pPr>
        <w:rPr>
          <w:color w:val="31849B" w:themeColor="accent5" w:themeShade="BF"/>
        </w:rPr>
      </w:pPr>
    </w:p>
    <w:tbl>
      <w:tblPr>
        <w:tblStyle w:val="TableGrid"/>
        <w:tblW w:w="0" w:type="auto"/>
        <w:tblLook w:val="04A0" w:firstRow="1" w:lastRow="0" w:firstColumn="1" w:lastColumn="0" w:noHBand="0" w:noVBand="1"/>
      </w:tblPr>
      <w:tblGrid>
        <w:gridCol w:w="1908"/>
        <w:gridCol w:w="6300"/>
      </w:tblGrid>
      <w:tr w:rsidR="00645C67" w14:paraId="20773628" w14:textId="77777777" w:rsidTr="00DB6CEA">
        <w:tc>
          <w:tcPr>
            <w:tcW w:w="8208" w:type="dxa"/>
            <w:gridSpan w:val="2"/>
          </w:tcPr>
          <w:p w14:paraId="426E6721" w14:textId="77777777" w:rsidR="00645C67" w:rsidRPr="00150F68" w:rsidRDefault="00EC5911" w:rsidP="00150F68">
            <w:pPr>
              <w:rPr>
                <w:sz w:val="20"/>
              </w:rPr>
            </w:pPr>
            <w:r>
              <w:rPr>
                <w:b/>
                <w:sz w:val="20"/>
              </w:rPr>
              <w:t>DS7029</w:t>
            </w:r>
            <w:r w:rsidR="00613F94">
              <w:rPr>
                <w:b/>
                <w:sz w:val="20"/>
              </w:rPr>
              <w:t xml:space="preserve"> - DS7033</w:t>
            </w:r>
            <w:r>
              <w:rPr>
                <w:b/>
                <w:sz w:val="20"/>
              </w:rPr>
              <w:t xml:space="preserve"> </w:t>
            </w:r>
            <w:r w:rsidR="00613F94">
              <w:rPr>
                <w:b/>
                <w:sz w:val="20"/>
              </w:rPr>
              <w:t xml:space="preserve"> </w:t>
            </w:r>
            <w:r w:rsidR="00645C67" w:rsidRPr="00150F68">
              <w:rPr>
                <w:b/>
                <w:sz w:val="20"/>
              </w:rPr>
              <w:t>LEGEND</w:t>
            </w:r>
          </w:p>
        </w:tc>
      </w:tr>
      <w:tr w:rsidR="00150F68" w14:paraId="1E641BEB" w14:textId="77777777" w:rsidTr="00DB6CEA">
        <w:tc>
          <w:tcPr>
            <w:tcW w:w="1908" w:type="dxa"/>
          </w:tcPr>
          <w:p w14:paraId="186555DB" w14:textId="77777777" w:rsidR="00150F68" w:rsidRPr="00150F68" w:rsidRDefault="00150F68" w:rsidP="00150F68">
            <w:pPr>
              <w:rPr>
                <w:sz w:val="20"/>
              </w:rPr>
            </w:pPr>
            <w:r>
              <w:rPr>
                <w:sz w:val="20"/>
              </w:rPr>
              <w:t>Qty</w:t>
            </w:r>
          </w:p>
        </w:tc>
        <w:tc>
          <w:tcPr>
            <w:tcW w:w="6300" w:type="dxa"/>
          </w:tcPr>
          <w:p w14:paraId="029B6451" w14:textId="77777777" w:rsidR="00150F68" w:rsidRPr="00150F68" w:rsidRDefault="00150F68" w:rsidP="00150F68">
            <w:pPr>
              <w:rPr>
                <w:sz w:val="20"/>
              </w:rPr>
            </w:pPr>
            <w:r>
              <w:rPr>
                <w:sz w:val="20"/>
              </w:rPr>
              <w:t>Quantity</w:t>
            </w:r>
          </w:p>
        </w:tc>
      </w:tr>
      <w:tr w:rsidR="00150F68" w14:paraId="4FDF59DB" w14:textId="77777777" w:rsidTr="00DB6CEA">
        <w:tc>
          <w:tcPr>
            <w:tcW w:w="1908" w:type="dxa"/>
          </w:tcPr>
          <w:p w14:paraId="018FCB76" w14:textId="77777777" w:rsidR="00150F68" w:rsidRPr="00150F68" w:rsidRDefault="00150F68" w:rsidP="00150F68">
            <w:pPr>
              <w:rPr>
                <w:sz w:val="20"/>
              </w:rPr>
            </w:pPr>
            <w:r>
              <w:rPr>
                <w:sz w:val="20"/>
              </w:rPr>
              <w:t>Prot Req</w:t>
            </w:r>
          </w:p>
        </w:tc>
        <w:tc>
          <w:tcPr>
            <w:tcW w:w="6300" w:type="dxa"/>
          </w:tcPr>
          <w:p w14:paraId="047D241F" w14:textId="77777777" w:rsidR="00150F68" w:rsidRPr="00150F68" w:rsidRDefault="00150F68" w:rsidP="00150F68">
            <w:pPr>
              <w:rPr>
                <w:sz w:val="20"/>
              </w:rPr>
            </w:pPr>
            <w:r>
              <w:rPr>
                <w:sz w:val="20"/>
              </w:rPr>
              <w:t>Protection Required</w:t>
            </w:r>
          </w:p>
        </w:tc>
      </w:tr>
      <w:tr w:rsidR="00150F68" w14:paraId="477B0DC1" w14:textId="77777777" w:rsidTr="00DB6CEA">
        <w:tc>
          <w:tcPr>
            <w:tcW w:w="1908" w:type="dxa"/>
          </w:tcPr>
          <w:p w14:paraId="46870C6B" w14:textId="77777777" w:rsidR="00150F68" w:rsidRPr="00150F68" w:rsidRDefault="00150F68" w:rsidP="00E9424F">
            <w:pPr>
              <w:rPr>
                <w:sz w:val="20"/>
              </w:rPr>
            </w:pPr>
            <w:r>
              <w:rPr>
                <w:sz w:val="20"/>
              </w:rPr>
              <w:t>P</w:t>
            </w:r>
            <w:r w:rsidR="00E9424F">
              <w:rPr>
                <w:sz w:val="20"/>
              </w:rPr>
              <w:t>KG</w:t>
            </w:r>
            <w:r>
              <w:rPr>
                <w:sz w:val="20"/>
              </w:rPr>
              <w:t>-REF</w:t>
            </w:r>
          </w:p>
        </w:tc>
        <w:tc>
          <w:tcPr>
            <w:tcW w:w="6300" w:type="dxa"/>
          </w:tcPr>
          <w:p w14:paraId="45F44800" w14:textId="77777777" w:rsidR="00150F68" w:rsidRPr="00150F68" w:rsidRDefault="00150F68" w:rsidP="00150F68">
            <w:pPr>
              <w:rPr>
                <w:sz w:val="20"/>
              </w:rPr>
            </w:pPr>
            <w:r>
              <w:rPr>
                <w:sz w:val="20"/>
              </w:rPr>
              <w:t>Packaging Reference (Military</w:t>
            </w:r>
            <w:r w:rsidR="00E9424F">
              <w:rPr>
                <w:sz w:val="20"/>
              </w:rPr>
              <w:t>/Federal Specification or</w:t>
            </w:r>
            <w:r>
              <w:rPr>
                <w:sz w:val="20"/>
              </w:rPr>
              <w:t xml:space="preserve"> Standard)</w:t>
            </w:r>
          </w:p>
        </w:tc>
      </w:tr>
      <w:tr w:rsidR="00E9424F" w14:paraId="799F0D09" w14:textId="77777777" w:rsidTr="00DB6CEA">
        <w:tc>
          <w:tcPr>
            <w:tcW w:w="1908" w:type="dxa"/>
          </w:tcPr>
          <w:p w14:paraId="56CB7237" w14:textId="77777777" w:rsidR="00E9424F" w:rsidRDefault="00E9424F" w:rsidP="00150F68">
            <w:pPr>
              <w:rPr>
                <w:sz w:val="20"/>
              </w:rPr>
            </w:pPr>
            <w:r>
              <w:rPr>
                <w:sz w:val="20"/>
              </w:rPr>
              <w:t>SPI</w:t>
            </w:r>
          </w:p>
        </w:tc>
        <w:tc>
          <w:tcPr>
            <w:tcW w:w="6300" w:type="dxa"/>
          </w:tcPr>
          <w:p w14:paraId="55E97E4C" w14:textId="77777777" w:rsidR="00E9424F" w:rsidRDefault="00E9424F" w:rsidP="00150F68">
            <w:pPr>
              <w:rPr>
                <w:sz w:val="20"/>
              </w:rPr>
            </w:pPr>
            <w:r>
              <w:rPr>
                <w:sz w:val="20"/>
              </w:rPr>
              <w:t>Special Packaging Instruction</w:t>
            </w:r>
          </w:p>
        </w:tc>
      </w:tr>
      <w:tr w:rsidR="00150F68" w14:paraId="52F0FE8A" w14:textId="77777777" w:rsidTr="00DB6CEA">
        <w:tc>
          <w:tcPr>
            <w:tcW w:w="1908" w:type="dxa"/>
          </w:tcPr>
          <w:p w14:paraId="65C413E5" w14:textId="77777777" w:rsidR="00150F68" w:rsidRPr="00150F68" w:rsidRDefault="00FA39EE" w:rsidP="00150F68">
            <w:pPr>
              <w:rPr>
                <w:sz w:val="20"/>
              </w:rPr>
            </w:pPr>
            <w:r>
              <w:rPr>
                <w:sz w:val="20"/>
              </w:rPr>
              <w:t>LPK</w:t>
            </w:r>
          </w:p>
        </w:tc>
        <w:tc>
          <w:tcPr>
            <w:tcW w:w="6300" w:type="dxa"/>
          </w:tcPr>
          <w:p w14:paraId="2E3C1B53" w14:textId="77777777" w:rsidR="00150F68" w:rsidRPr="00150F68" w:rsidRDefault="00FA39EE" w:rsidP="00150F68">
            <w:pPr>
              <w:rPr>
                <w:sz w:val="20"/>
              </w:rPr>
            </w:pPr>
            <w:r>
              <w:rPr>
                <w:sz w:val="20"/>
              </w:rPr>
              <w:t>Level of Packing</w:t>
            </w:r>
          </w:p>
        </w:tc>
      </w:tr>
      <w:tr w:rsidR="00150F68" w14:paraId="458890FD" w14:textId="77777777" w:rsidTr="00DB6CEA">
        <w:tc>
          <w:tcPr>
            <w:tcW w:w="1908" w:type="dxa"/>
          </w:tcPr>
          <w:p w14:paraId="0261E79A" w14:textId="77777777" w:rsidR="00150F68" w:rsidRPr="00150F68" w:rsidRDefault="00FA39EE" w:rsidP="00150F68">
            <w:pPr>
              <w:rPr>
                <w:sz w:val="20"/>
              </w:rPr>
            </w:pPr>
            <w:r>
              <w:rPr>
                <w:sz w:val="20"/>
              </w:rPr>
              <w:t>QUP</w:t>
            </w:r>
          </w:p>
        </w:tc>
        <w:tc>
          <w:tcPr>
            <w:tcW w:w="6300" w:type="dxa"/>
          </w:tcPr>
          <w:p w14:paraId="00FEAEE7" w14:textId="77777777" w:rsidR="00150F68" w:rsidRPr="00150F68" w:rsidRDefault="00FA39EE" w:rsidP="00150F68">
            <w:pPr>
              <w:rPr>
                <w:sz w:val="20"/>
              </w:rPr>
            </w:pPr>
            <w:r>
              <w:rPr>
                <w:sz w:val="20"/>
              </w:rPr>
              <w:t>Quantity per Unit Pack</w:t>
            </w:r>
          </w:p>
        </w:tc>
      </w:tr>
      <w:tr w:rsidR="00150F68" w14:paraId="0BDA2228" w14:textId="77777777" w:rsidTr="00DB6CEA">
        <w:tc>
          <w:tcPr>
            <w:tcW w:w="1908" w:type="dxa"/>
          </w:tcPr>
          <w:p w14:paraId="232F05CF" w14:textId="77777777" w:rsidR="00150F68" w:rsidRPr="00150F68" w:rsidRDefault="00FA39EE" w:rsidP="00150F68">
            <w:pPr>
              <w:rPr>
                <w:sz w:val="20"/>
              </w:rPr>
            </w:pPr>
            <w:r>
              <w:rPr>
                <w:sz w:val="20"/>
              </w:rPr>
              <w:t>ICQ</w:t>
            </w:r>
          </w:p>
        </w:tc>
        <w:tc>
          <w:tcPr>
            <w:tcW w:w="6300" w:type="dxa"/>
          </w:tcPr>
          <w:p w14:paraId="5DFE9D01" w14:textId="77777777" w:rsidR="00150F68" w:rsidRPr="00150F68" w:rsidRDefault="00FA39EE" w:rsidP="00150F68">
            <w:pPr>
              <w:rPr>
                <w:sz w:val="20"/>
              </w:rPr>
            </w:pPr>
            <w:r>
              <w:rPr>
                <w:sz w:val="20"/>
              </w:rPr>
              <w:t>Intermediate Container Quantity</w:t>
            </w:r>
          </w:p>
        </w:tc>
      </w:tr>
      <w:tr w:rsidR="00150F68" w14:paraId="38C05D23" w14:textId="77777777" w:rsidTr="00DB6CEA">
        <w:tc>
          <w:tcPr>
            <w:tcW w:w="1908" w:type="dxa"/>
          </w:tcPr>
          <w:p w14:paraId="4A5D167F" w14:textId="77777777" w:rsidR="00150F68" w:rsidRPr="00150F68" w:rsidRDefault="00FA39EE" w:rsidP="00150F68">
            <w:pPr>
              <w:rPr>
                <w:sz w:val="20"/>
              </w:rPr>
            </w:pPr>
            <w:r>
              <w:rPr>
                <w:sz w:val="20"/>
              </w:rPr>
              <w:t xml:space="preserve">Pkg </w:t>
            </w:r>
            <w:proofErr w:type="spellStart"/>
            <w:r>
              <w:rPr>
                <w:sz w:val="20"/>
              </w:rPr>
              <w:t>Reqmt</w:t>
            </w:r>
            <w:proofErr w:type="spellEnd"/>
            <w:r>
              <w:rPr>
                <w:sz w:val="20"/>
              </w:rPr>
              <w:t xml:space="preserve"> Codes</w:t>
            </w:r>
          </w:p>
        </w:tc>
        <w:tc>
          <w:tcPr>
            <w:tcW w:w="6300" w:type="dxa"/>
          </w:tcPr>
          <w:p w14:paraId="7034E84A" w14:textId="77777777" w:rsidR="00150F68" w:rsidRPr="00150F68" w:rsidRDefault="00FA39EE" w:rsidP="00150F68">
            <w:pPr>
              <w:rPr>
                <w:sz w:val="20"/>
              </w:rPr>
            </w:pPr>
            <w:r>
              <w:rPr>
                <w:sz w:val="20"/>
              </w:rPr>
              <w:t>Packaging Requirement Codes when PKG-REF cites MIL-STD-2073</w:t>
            </w:r>
          </w:p>
        </w:tc>
      </w:tr>
      <w:tr w:rsidR="00645C67" w14:paraId="175891DD" w14:textId="77777777" w:rsidTr="00DB6CEA">
        <w:tc>
          <w:tcPr>
            <w:tcW w:w="8208" w:type="dxa"/>
            <w:gridSpan w:val="2"/>
          </w:tcPr>
          <w:p w14:paraId="46C1E41A" w14:textId="77777777" w:rsidR="00645C67" w:rsidRPr="00645C67" w:rsidRDefault="00645C67" w:rsidP="00150F68">
            <w:pPr>
              <w:rPr>
                <w:b/>
                <w:sz w:val="20"/>
              </w:rPr>
            </w:pPr>
            <w:r w:rsidRPr="00645C67">
              <w:rPr>
                <w:b/>
                <w:sz w:val="20"/>
              </w:rPr>
              <w:t>The below codes are for special markings:</w:t>
            </w:r>
          </w:p>
        </w:tc>
      </w:tr>
      <w:tr w:rsidR="00150F68" w14:paraId="107A302D" w14:textId="77777777" w:rsidTr="00DB6CEA">
        <w:tc>
          <w:tcPr>
            <w:tcW w:w="1908" w:type="dxa"/>
          </w:tcPr>
          <w:p w14:paraId="3BE08BA6" w14:textId="77777777" w:rsidR="00150F68" w:rsidRPr="00150F68" w:rsidRDefault="00FA39EE" w:rsidP="00645C67">
            <w:pPr>
              <w:rPr>
                <w:sz w:val="20"/>
              </w:rPr>
            </w:pPr>
            <w:r>
              <w:rPr>
                <w:sz w:val="20"/>
              </w:rPr>
              <w:t>P</w:t>
            </w:r>
            <w:r w:rsidR="00645C67">
              <w:rPr>
                <w:sz w:val="20"/>
              </w:rPr>
              <w:t>C</w:t>
            </w:r>
          </w:p>
        </w:tc>
        <w:tc>
          <w:tcPr>
            <w:tcW w:w="6300" w:type="dxa"/>
          </w:tcPr>
          <w:p w14:paraId="305A3A45" w14:textId="77777777" w:rsidR="00150F68" w:rsidRPr="00150F68" w:rsidRDefault="00FA39EE" w:rsidP="00150F68">
            <w:pPr>
              <w:rPr>
                <w:sz w:val="20"/>
              </w:rPr>
            </w:pPr>
            <w:r>
              <w:rPr>
                <w:sz w:val="20"/>
              </w:rPr>
              <w:t>Project Code</w:t>
            </w:r>
          </w:p>
        </w:tc>
      </w:tr>
      <w:tr w:rsidR="00150F68" w14:paraId="79877770" w14:textId="77777777" w:rsidTr="00DB6CEA">
        <w:tc>
          <w:tcPr>
            <w:tcW w:w="1908" w:type="dxa"/>
          </w:tcPr>
          <w:p w14:paraId="3A96F049" w14:textId="77777777" w:rsidR="00150F68" w:rsidRPr="00150F68" w:rsidRDefault="00FA39EE" w:rsidP="00645C67">
            <w:pPr>
              <w:rPr>
                <w:sz w:val="20"/>
              </w:rPr>
            </w:pPr>
            <w:r>
              <w:rPr>
                <w:sz w:val="20"/>
              </w:rPr>
              <w:t>W</w:t>
            </w:r>
            <w:r w:rsidR="00645C67">
              <w:rPr>
                <w:sz w:val="20"/>
              </w:rPr>
              <w:t>G</w:t>
            </w:r>
          </w:p>
        </w:tc>
        <w:tc>
          <w:tcPr>
            <w:tcW w:w="6300" w:type="dxa"/>
          </w:tcPr>
          <w:p w14:paraId="4B8CF45D" w14:textId="77777777" w:rsidR="00150F68" w:rsidRPr="00150F68" w:rsidRDefault="00FA39EE" w:rsidP="00150F68">
            <w:pPr>
              <w:rPr>
                <w:sz w:val="20"/>
              </w:rPr>
            </w:pPr>
            <w:r>
              <w:rPr>
                <w:sz w:val="20"/>
              </w:rPr>
              <w:t>Warranty/Guarantee</w:t>
            </w:r>
          </w:p>
        </w:tc>
      </w:tr>
      <w:tr w:rsidR="00150F68" w14:paraId="0E674A29" w14:textId="77777777" w:rsidTr="00DB6CEA">
        <w:tc>
          <w:tcPr>
            <w:tcW w:w="1908" w:type="dxa"/>
          </w:tcPr>
          <w:p w14:paraId="5CFDF3DB" w14:textId="77777777" w:rsidR="00150F68" w:rsidRPr="00150F68" w:rsidRDefault="00FA39EE" w:rsidP="00645C67">
            <w:pPr>
              <w:rPr>
                <w:sz w:val="20"/>
              </w:rPr>
            </w:pPr>
            <w:r>
              <w:rPr>
                <w:sz w:val="20"/>
              </w:rPr>
              <w:t>S</w:t>
            </w:r>
            <w:r w:rsidR="00645C67">
              <w:rPr>
                <w:sz w:val="20"/>
              </w:rPr>
              <w:t>L</w:t>
            </w:r>
          </w:p>
        </w:tc>
        <w:tc>
          <w:tcPr>
            <w:tcW w:w="6300" w:type="dxa"/>
          </w:tcPr>
          <w:p w14:paraId="1580EF41" w14:textId="77777777" w:rsidR="00150F68" w:rsidRPr="00150F68" w:rsidRDefault="00645C67" w:rsidP="00150F68">
            <w:pPr>
              <w:rPr>
                <w:sz w:val="20"/>
              </w:rPr>
            </w:pPr>
            <w:r>
              <w:rPr>
                <w:sz w:val="20"/>
              </w:rPr>
              <w:t>Shelf Life</w:t>
            </w:r>
          </w:p>
        </w:tc>
      </w:tr>
      <w:tr w:rsidR="00FA39EE" w14:paraId="097DE87A" w14:textId="77777777" w:rsidTr="00DB6CEA">
        <w:tc>
          <w:tcPr>
            <w:tcW w:w="1908" w:type="dxa"/>
          </w:tcPr>
          <w:p w14:paraId="2B94CD8E" w14:textId="77777777" w:rsidR="00FA39EE" w:rsidRPr="00150F68" w:rsidRDefault="00645C67" w:rsidP="00645C67">
            <w:pPr>
              <w:rPr>
                <w:sz w:val="20"/>
              </w:rPr>
            </w:pPr>
            <w:r>
              <w:rPr>
                <w:sz w:val="20"/>
              </w:rPr>
              <w:t>BC</w:t>
            </w:r>
          </w:p>
        </w:tc>
        <w:tc>
          <w:tcPr>
            <w:tcW w:w="6300" w:type="dxa"/>
          </w:tcPr>
          <w:p w14:paraId="069E7F14" w14:textId="77777777" w:rsidR="00FA39EE" w:rsidRPr="00150F68" w:rsidRDefault="00645C67" w:rsidP="00150F68">
            <w:pPr>
              <w:rPr>
                <w:sz w:val="20"/>
              </w:rPr>
            </w:pPr>
            <w:r>
              <w:rPr>
                <w:sz w:val="20"/>
              </w:rPr>
              <w:t>Bar Code</w:t>
            </w:r>
          </w:p>
        </w:tc>
      </w:tr>
      <w:tr w:rsidR="00FA39EE" w14:paraId="20BF2B01" w14:textId="77777777" w:rsidTr="00DB6CEA">
        <w:tc>
          <w:tcPr>
            <w:tcW w:w="1908" w:type="dxa"/>
          </w:tcPr>
          <w:p w14:paraId="3E4C4B5D" w14:textId="77777777" w:rsidR="00FA39EE" w:rsidRPr="00150F68" w:rsidRDefault="00645C67" w:rsidP="00150F68">
            <w:pPr>
              <w:rPr>
                <w:sz w:val="20"/>
              </w:rPr>
            </w:pPr>
            <w:r>
              <w:rPr>
                <w:sz w:val="20"/>
              </w:rPr>
              <w:t>FMS</w:t>
            </w:r>
          </w:p>
        </w:tc>
        <w:tc>
          <w:tcPr>
            <w:tcW w:w="6300" w:type="dxa"/>
          </w:tcPr>
          <w:p w14:paraId="0FF40DB9" w14:textId="77777777" w:rsidR="00FA39EE" w:rsidRPr="00150F68" w:rsidRDefault="00645C67" w:rsidP="00150F68">
            <w:pPr>
              <w:rPr>
                <w:sz w:val="20"/>
              </w:rPr>
            </w:pPr>
            <w:r>
              <w:rPr>
                <w:sz w:val="20"/>
              </w:rPr>
              <w:t>Foreign Military Sales</w:t>
            </w:r>
          </w:p>
        </w:tc>
      </w:tr>
    </w:tbl>
    <w:p w14:paraId="60E19310" w14:textId="77777777" w:rsidR="00011221" w:rsidRDefault="00011221" w:rsidP="00150F68">
      <w:pPr>
        <w:rPr>
          <w:b/>
        </w:rPr>
      </w:pPr>
    </w:p>
    <w:p w14:paraId="48D3B483" w14:textId="77777777" w:rsidR="00011221" w:rsidRDefault="00011221">
      <w:pPr>
        <w:rPr>
          <w:b/>
        </w:rPr>
      </w:pPr>
      <w:r>
        <w:rPr>
          <w:b/>
        </w:rPr>
        <w:br w:type="page"/>
      </w:r>
    </w:p>
    <w:p w14:paraId="7CC0EE69" w14:textId="77777777" w:rsidR="0066537B" w:rsidRDefault="0066537B" w:rsidP="00150F68">
      <w:pPr>
        <w:rPr>
          <w:b/>
        </w:rPr>
      </w:pPr>
    </w:p>
    <w:tbl>
      <w:tblPr>
        <w:tblStyle w:val="TableGrid"/>
        <w:tblW w:w="13417" w:type="dxa"/>
        <w:tblCellMar>
          <w:left w:w="72" w:type="dxa"/>
          <w:right w:w="72" w:type="dxa"/>
        </w:tblCellMar>
        <w:tblLook w:val="04A0" w:firstRow="1" w:lastRow="0" w:firstColumn="1" w:lastColumn="0" w:noHBand="0" w:noVBand="1"/>
      </w:tblPr>
      <w:tblGrid>
        <w:gridCol w:w="554"/>
        <w:gridCol w:w="977"/>
        <w:gridCol w:w="839"/>
        <w:gridCol w:w="1667"/>
        <w:gridCol w:w="634"/>
        <w:gridCol w:w="640"/>
        <w:gridCol w:w="613"/>
        <w:gridCol w:w="735"/>
        <w:gridCol w:w="576"/>
        <w:gridCol w:w="575"/>
        <w:gridCol w:w="576"/>
        <w:gridCol w:w="614"/>
        <w:gridCol w:w="575"/>
        <w:gridCol w:w="575"/>
        <w:gridCol w:w="575"/>
        <w:gridCol w:w="576"/>
        <w:gridCol w:w="575"/>
        <w:gridCol w:w="575"/>
        <w:gridCol w:w="966"/>
      </w:tblGrid>
      <w:tr w:rsidR="00613F94" w14:paraId="3F458C88" w14:textId="77777777" w:rsidTr="00613F94">
        <w:tc>
          <w:tcPr>
            <w:tcW w:w="2370" w:type="dxa"/>
            <w:gridSpan w:val="3"/>
            <w:tcBorders>
              <w:top w:val="single" w:sz="4" w:space="0" w:color="auto"/>
              <w:bottom w:val="single" w:sz="4" w:space="0" w:color="auto"/>
              <w:right w:val="nil"/>
            </w:tcBorders>
            <w:vAlign w:val="bottom"/>
          </w:tcPr>
          <w:p w14:paraId="108736C5" w14:textId="77777777" w:rsidR="00613F94" w:rsidRDefault="00613F94" w:rsidP="00613F94">
            <w:pPr>
              <w:rPr>
                <w:b/>
                <w:sz w:val="18"/>
                <w:szCs w:val="18"/>
              </w:rPr>
            </w:pPr>
            <w:r>
              <w:rPr>
                <w:b/>
                <w:sz w:val="18"/>
                <w:szCs w:val="18"/>
              </w:rPr>
              <w:t>DS7029 - DS7033</w:t>
            </w:r>
          </w:p>
        </w:tc>
        <w:tc>
          <w:tcPr>
            <w:tcW w:w="1667" w:type="dxa"/>
            <w:tcBorders>
              <w:top w:val="single" w:sz="4" w:space="0" w:color="auto"/>
              <w:left w:val="nil"/>
              <w:bottom w:val="single" w:sz="4" w:space="0" w:color="auto"/>
              <w:right w:val="nil"/>
            </w:tcBorders>
            <w:vAlign w:val="bottom"/>
          </w:tcPr>
          <w:p w14:paraId="2E4CEA86" w14:textId="77777777" w:rsidR="00613F94" w:rsidRDefault="00613F94" w:rsidP="00FA39EE">
            <w:pPr>
              <w:rPr>
                <w:b/>
                <w:sz w:val="18"/>
                <w:szCs w:val="18"/>
              </w:rPr>
            </w:pPr>
          </w:p>
        </w:tc>
        <w:tc>
          <w:tcPr>
            <w:tcW w:w="634" w:type="dxa"/>
            <w:tcBorders>
              <w:top w:val="single" w:sz="4" w:space="0" w:color="auto"/>
              <w:left w:val="nil"/>
              <w:bottom w:val="single" w:sz="4" w:space="0" w:color="auto"/>
              <w:right w:val="nil"/>
            </w:tcBorders>
            <w:vAlign w:val="bottom"/>
          </w:tcPr>
          <w:p w14:paraId="57CDF10B" w14:textId="77777777" w:rsidR="00613F94" w:rsidRDefault="00613F94" w:rsidP="00FA39EE">
            <w:pPr>
              <w:rPr>
                <w:b/>
                <w:sz w:val="18"/>
                <w:szCs w:val="18"/>
              </w:rPr>
            </w:pPr>
          </w:p>
        </w:tc>
        <w:tc>
          <w:tcPr>
            <w:tcW w:w="640" w:type="dxa"/>
            <w:tcBorders>
              <w:top w:val="single" w:sz="4" w:space="0" w:color="auto"/>
              <w:left w:val="nil"/>
              <w:bottom w:val="single" w:sz="4" w:space="0" w:color="auto"/>
              <w:right w:val="nil"/>
            </w:tcBorders>
            <w:vAlign w:val="bottom"/>
          </w:tcPr>
          <w:p w14:paraId="12A50F16" w14:textId="77777777" w:rsidR="00613F94" w:rsidRDefault="00613F94" w:rsidP="00FA39EE">
            <w:pPr>
              <w:rPr>
                <w:b/>
                <w:sz w:val="18"/>
                <w:szCs w:val="18"/>
              </w:rPr>
            </w:pPr>
          </w:p>
        </w:tc>
        <w:tc>
          <w:tcPr>
            <w:tcW w:w="613" w:type="dxa"/>
            <w:tcBorders>
              <w:top w:val="single" w:sz="4" w:space="0" w:color="auto"/>
              <w:left w:val="nil"/>
              <w:bottom w:val="single" w:sz="4" w:space="0" w:color="auto"/>
              <w:right w:val="nil"/>
            </w:tcBorders>
            <w:vAlign w:val="bottom"/>
          </w:tcPr>
          <w:p w14:paraId="61407B88" w14:textId="77777777" w:rsidR="00613F94" w:rsidRDefault="00613F94" w:rsidP="00FA39EE">
            <w:pPr>
              <w:rPr>
                <w:b/>
                <w:sz w:val="18"/>
                <w:szCs w:val="18"/>
              </w:rPr>
            </w:pPr>
          </w:p>
        </w:tc>
        <w:tc>
          <w:tcPr>
            <w:tcW w:w="735" w:type="dxa"/>
            <w:tcBorders>
              <w:top w:val="single" w:sz="4" w:space="0" w:color="auto"/>
              <w:left w:val="nil"/>
              <w:bottom w:val="single" w:sz="4" w:space="0" w:color="auto"/>
              <w:right w:val="nil"/>
            </w:tcBorders>
            <w:vAlign w:val="bottom"/>
          </w:tcPr>
          <w:p w14:paraId="01D0079F" w14:textId="77777777" w:rsidR="00613F94" w:rsidRPr="00150F68" w:rsidRDefault="00613F94" w:rsidP="00FA39EE">
            <w:pPr>
              <w:rPr>
                <w:b/>
                <w:sz w:val="18"/>
                <w:szCs w:val="18"/>
              </w:rPr>
            </w:pPr>
          </w:p>
        </w:tc>
        <w:tc>
          <w:tcPr>
            <w:tcW w:w="576" w:type="dxa"/>
            <w:tcBorders>
              <w:top w:val="single" w:sz="4" w:space="0" w:color="auto"/>
              <w:left w:val="nil"/>
              <w:bottom w:val="single" w:sz="4" w:space="0" w:color="auto"/>
              <w:right w:val="nil"/>
            </w:tcBorders>
            <w:vAlign w:val="bottom"/>
          </w:tcPr>
          <w:p w14:paraId="24C111DD" w14:textId="77777777" w:rsidR="00613F94" w:rsidRPr="00150F68" w:rsidRDefault="00613F94" w:rsidP="00DB6CEA">
            <w:pPr>
              <w:jc w:val="center"/>
              <w:rPr>
                <w:b/>
                <w:sz w:val="18"/>
                <w:szCs w:val="18"/>
              </w:rPr>
            </w:pPr>
          </w:p>
        </w:tc>
        <w:tc>
          <w:tcPr>
            <w:tcW w:w="575" w:type="dxa"/>
            <w:tcBorders>
              <w:top w:val="single" w:sz="4" w:space="0" w:color="auto"/>
              <w:left w:val="nil"/>
              <w:bottom w:val="single" w:sz="4" w:space="0" w:color="auto"/>
              <w:right w:val="nil"/>
            </w:tcBorders>
            <w:vAlign w:val="bottom"/>
          </w:tcPr>
          <w:p w14:paraId="1DD7207C" w14:textId="77777777" w:rsidR="00613F94" w:rsidRPr="00150F68" w:rsidRDefault="00613F94" w:rsidP="00DB6CEA">
            <w:pPr>
              <w:jc w:val="center"/>
              <w:rPr>
                <w:b/>
                <w:sz w:val="18"/>
                <w:szCs w:val="18"/>
              </w:rPr>
            </w:pPr>
          </w:p>
        </w:tc>
        <w:tc>
          <w:tcPr>
            <w:tcW w:w="576" w:type="dxa"/>
            <w:tcBorders>
              <w:top w:val="single" w:sz="4" w:space="0" w:color="auto"/>
              <w:left w:val="nil"/>
              <w:bottom w:val="single" w:sz="4" w:space="0" w:color="auto"/>
              <w:right w:val="nil"/>
            </w:tcBorders>
            <w:vAlign w:val="bottom"/>
          </w:tcPr>
          <w:p w14:paraId="6105ED51" w14:textId="77777777" w:rsidR="00613F94" w:rsidRPr="00150F68" w:rsidRDefault="00613F94" w:rsidP="00DB6CEA">
            <w:pPr>
              <w:jc w:val="center"/>
              <w:rPr>
                <w:b/>
                <w:sz w:val="18"/>
                <w:szCs w:val="18"/>
              </w:rPr>
            </w:pPr>
          </w:p>
        </w:tc>
        <w:tc>
          <w:tcPr>
            <w:tcW w:w="614" w:type="dxa"/>
            <w:tcBorders>
              <w:top w:val="single" w:sz="4" w:space="0" w:color="auto"/>
              <w:left w:val="nil"/>
              <w:bottom w:val="single" w:sz="4" w:space="0" w:color="auto"/>
              <w:right w:val="nil"/>
            </w:tcBorders>
            <w:vAlign w:val="bottom"/>
          </w:tcPr>
          <w:p w14:paraId="3B6E2613" w14:textId="77777777" w:rsidR="00613F94" w:rsidRPr="00150F68" w:rsidRDefault="00613F94" w:rsidP="00DB6CEA">
            <w:pPr>
              <w:jc w:val="center"/>
              <w:rPr>
                <w:b/>
                <w:sz w:val="18"/>
                <w:szCs w:val="18"/>
              </w:rPr>
            </w:pPr>
          </w:p>
        </w:tc>
        <w:tc>
          <w:tcPr>
            <w:tcW w:w="575" w:type="dxa"/>
            <w:tcBorders>
              <w:top w:val="single" w:sz="4" w:space="0" w:color="auto"/>
              <w:left w:val="nil"/>
              <w:bottom w:val="single" w:sz="4" w:space="0" w:color="auto"/>
              <w:right w:val="nil"/>
            </w:tcBorders>
            <w:vAlign w:val="bottom"/>
          </w:tcPr>
          <w:p w14:paraId="0BB78517" w14:textId="77777777" w:rsidR="00613F94" w:rsidRPr="00150F68" w:rsidRDefault="00613F94" w:rsidP="00DB6CEA">
            <w:pPr>
              <w:jc w:val="center"/>
              <w:rPr>
                <w:b/>
                <w:sz w:val="18"/>
                <w:szCs w:val="18"/>
              </w:rPr>
            </w:pPr>
          </w:p>
        </w:tc>
        <w:tc>
          <w:tcPr>
            <w:tcW w:w="575" w:type="dxa"/>
            <w:tcBorders>
              <w:top w:val="single" w:sz="4" w:space="0" w:color="auto"/>
              <w:left w:val="nil"/>
              <w:bottom w:val="single" w:sz="4" w:space="0" w:color="auto"/>
              <w:right w:val="nil"/>
            </w:tcBorders>
            <w:vAlign w:val="bottom"/>
          </w:tcPr>
          <w:p w14:paraId="1A798332" w14:textId="77777777" w:rsidR="00613F94" w:rsidRPr="00150F68" w:rsidRDefault="00613F94" w:rsidP="00DB6CEA">
            <w:pPr>
              <w:jc w:val="center"/>
              <w:rPr>
                <w:b/>
                <w:sz w:val="18"/>
                <w:szCs w:val="18"/>
              </w:rPr>
            </w:pPr>
          </w:p>
        </w:tc>
        <w:tc>
          <w:tcPr>
            <w:tcW w:w="575" w:type="dxa"/>
            <w:tcBorders>
              <w:top w:val="single" w:sz="4" w:space="0" w:color="auto"/>
              <w:left w:val="nil"/>
              <w:bottom w:val="single" w:sz="4" w:space="0" w:color="auto"/>
              <w:right w:val="nil"/>
            </w:tcBorders>
            <w:vAlign w:val="bottom"/>
          </w:tcPr>
          <w:p w14:paraId="42AAE5B6" w14:textId="77777777" w:rsidR="00613F94" w:rsidRPr="00150F68" w:rsidRDefault="00613F94" w:rsidP="00DB6CEA">
            <w:pPr>
              <w:jc w:val="center"/>
              <w:rPr>
                <w:b/>
                <w:sz w:val="18"/>
                <w:szCs w:val="18"/>
              </w:rPr>
            </w:pPr>
          </w:p>
        </w:tc>
        <w:tc>
          <w:tcPr>
            <w:tcW w:w="576" w:type="dxa"/>
            <w:tcBorders>
              <w:top w:val="single" w:sz="4" w:space="0" w:color="auto"/>
              <w:left w:val="nil"/>
              <w:bottom w:val="single" w:sz="4" w:space="0" w:color="auto"/>
              <w:right w:val="nil"/>
            </w:tcBorders>
            <w:vAlign w:val="bottom"/>
          </w:tcPr>
          <w:p w14:paraId="313B5B13" w14:textId="77777777" w:rsidR="00613F94" w:rsidRPr="00150F68" w:rsidRDefault="00613F94" w:rsidP="00DB6CEA">
            <w:pPr>
              <w:jc w:val="center"/>
              <w:rPr>
                <w:b/>
                <w:sz w:val="18"/>
                <w:szCs w:val="18"/>
              </w:rPr>
            </w:pPr>
          </w:p>
        </w:tc>
        <w:tc>
          <w:tcPr>
            <w:tcW w:w="575" w:type="dxa"/>
            <w:tcBorders>
              <w:top w:val="single" w:sz="4" w:space="0" w:color="auto"/>
              <w:left w:val="nil"/>
              <w:bottom w:val="single" w:sz="4" w:space="0" w:color="auto"/>
              <w:right w:val="nil"/>
            </w:tcBorders>
            <w:vAlign w:val="bottom"/>
          </w:tcPr>
          <w:p w14:paraId="4D21A737" w14:textId="77777777" w:rsidR="00613F94" w:rsidRPr="00150F68" w:rsidRDefault="00613F94" w:rsidP="00DB6CEA">
            <w:pPr>
              <w:jc w:val="center"/>
              <w:rPr>
                <w:b/>
                <w:sz w:val="18"/>
                <w:szCs w:val="18"/>
              </w:rPr>
            </w:pPr>
          </w:p>
        </w:tc>
        <w:tc>
          <w:tcPr>
            <w:tcW w:w="575" w:type="dxa"/>
            <w:tcBorders>
              <w:top w:val="single" w:sz="4" w:space="0" w:color="auto"/>
              <w:left w:val="nil"/>
              <w:bottom w:val="single" w:sz="4" w:space="0" w:color="auto"/>
              <w:right w:val="nil"/>
            </w:tcBorders>
            <w:vAlign w:val="bottom"/>
          </w:tcPr>
          <w:p w14:paraId="1F18D57B" w14:textId="77777777" w:rsidR="00613F94" w:rsidRPr="00150F68" w:rsidRDefault="00613F94" w:rsidP="00DB6CEA">
            <w:pPr>
              <w:jc w:val="center"/>
              <w:rPr>
                <w:b/>
                <w:sz w:val="18"/>
                <w:szCs w:val="18"/>
              </w:rPr>
            </w:pPr>
          </w:p>
        </w:tc>
        <w:tc>
          <w:tcPr>
            <w:tcW w:w="966" w:type="dxa"/>
            <w:tcBorders>
              <w:top w:val="single" w:sz="4" w:space="0" w:color="auto"/>
              <w:left w:val="nil"/>
              <w:bottom w:val="single" w:sz="4" w:space="0" w:color="auto"/>
            </w:tcBorders>
            <w:vAlign w:val="bottom"/>
          </w:tcPr>
          <w:p w14:paraId="16C283C3" w14:textId="77777777" w:rsidR="00613F94" w:rsidRDefault="00613F94" w:rsidP="00645C67">
            <w:pPr>
              <w:rPr>
                <w:b/>
                <w:sz w:val="18"/>
                <w:szCs w:val="18"/>
              </w:rPr>
            </w:pPr>
          </w:p>
        </w:tc>
      </w:tr>
      <w:tr w:rsidR="00DB6CEA" w14:paraId="4F94A3DB" w14:textId="77777777" w:rsidTr="00613F94">
        <w:tc>
          <w:tcPr>
            <w:tcW w:w="1531" w:type="dxa"/>
            <w:gridSpan w:val="2"/>
            <w:tcBorders>
              <w:top w:val="single" w:sz="4" w:space="0" w:color="auto"/>
              <w:bottom w:val="single" w:sz="4" w:space="0" w:color="auto"/>
            </w:tcBorders>
            <w:vAlign w:val="bottom"/>
          </w:tcPr>
          <w:p w14:paraId="6A2D1C30" w14:textId="77777777" w:rsidR="00FA39EE" w:rsidRPr="00150F68" w:rsidRDefault="00FA39EE" w:rsidP="00FA39EE">
            <w:pPr>
              <w:rPr>
                <w:b/>
                <w:sz w:val="18"/>
                <w:szCs w:val="18"/>
              </w:rPr>
            </w:pPr>
            <w:r>
              <w:rPr>
                <w:b/>
                <w:sz w:val="18"/>
                <w:szCs w:val="18"/>
              </w:rPr>
              <w:t>NSN</w:t>
            </w:r>
          </w:p>
        </w:tc>
        <w:tc>
          <w:tcPr>
            <w:tcW w:w="839" w:type="dxa"/>
            <w:tcBorders>
              <w:top w:val="single" w:sz="4" w:space="0" w:color="auto"/>
              <w:bottom w:val="single" w:sz="4" w:space="0" w:color="auto"/>
            </w:tcBorders>
            <w:vAlign w:val="bottom"/>
          </w:tcPr>
          <w:p w14:paraId="5F9F5505" w14:textId="77777777" w:rsidR="00FA39EE" w:rsidRPr="00150F68" w:rsidRDefault="00FA39EE" w:rsidP="00FA39EE">
            <w:pPr>
              <w:rPr>
                <w:b/>
                <w:sz w:val="18"/>
                <w:szCs w:val="18"/>
              </w:rPr>
            </w:pPr>
            <w:r>
              <w:rPr>
                <w:b/>
                <w:sz w:val="18"/>
                <w:szCs w:val="18"/>
              </w:rPr>
              <w:t>Prot Req</w:t>
            </w:r>
          </w:p>
        </w:tc>
        <w:tc>
          <w:tcPr>
            <w:tcW w:w="1667" w:type="dxa"/>
            <w:tcBorders>
              <w:top w:val="single" w:sz="4" w:space="0" w:color="auto"/>
              <w:bottom w:val="single" w:sz="4" w:space="0" w:color="auto"/>
            </w:tcBorders>
            <w:vAlign w:val="bottom"/>
          </w:tcPr>
          <w:p w14:paraId="7E8D9D1E" w14:textId="77777777" w:rsidR="00FA39EE" w:rsidRPr="00150F68" w:rsidRDefault="00FA39EE" w:rsidP="00FA39EE">
            <w:pPr>
              <w:rPr>
                <w:b/>
                <w:sz w:val="18"/>
                <w:szCs w:val="18"/>
              </w:rPr>
            </w:pPr>
            <w:r>
              <w:rPr>
                <w:b/>
                <w:sz w:val="18"/>
                <w:szCs w:val="18"/>
              </w:rPr>
              <w:t>PKG-REF</w:t>
            </w:r>
            <w:r w:rsidR="00613F94">
              <w:rPr>
                <w:b/>
                <w:sz w:val="18"/>
                <w:szCs w:val="18"/>
              </w:rPr>
              <w:t xml:space="preserve"> or SPI</w:t>
            </w:r>
          </w:p>
        </w:tc>
        <w:tc>
          <w:tcPr>
            <w:tcW w:w="634" w:type="dxa"/>
            <w:tcBorders>
              <w:top w:val="single" w:sz="4" w:space="0" w:color="auto"/>
              <w:bottom w:val="single" w:sz="4" w:space="0" w:color="auto"/>
            </w:tcBorders>
            <w:vAlign w:val="bottom"/>
          </w:tcPr>
          <w:p w14:paraId="19D19537" w14:textId="77777777" w:rsidR="00FA39EE" w:rsidRPr="00150F68" w:rsidRDefault="00FA39EE" w:rsidP="00FA39EE">
            <w:pPr>
              <w:rPr>
                <w:b/>
                <w:sz w:val="18"/>
                <w:szCs w:val="18"/>
              </w:rPr>
            </w:pPr>
            <w:r>
              <w:rPr>
                <w:b/>
                <w:sz w:val="18"/>
                <w:szCs w:val="18"/>
              </w:rPr>
              <w:t>LPK</w:t>
            </w:r>
          </w:p>
        </w:tc>
        <w:tc>
          <w:tcPr>
            <w:tcW w:w="640" w:type="dxa"/>
            <w:tcBorders>
              <w:top w:val="single" w:sz="4" w:space="0" w:color="auto"/>
              <w:bottom w:val="single" w:sz="4" w:space="0" w:color="auto"/>
            </w:tcBorders>
            <w:vAlign w:val="bottom"/>
          </w:tcPr>
          <w:p w14:paraId="185628A3" w14:textId="77777777" w:rsidR="00FA39EE" w:rsidRPr="00150F68" w:rsidRDefault="00FA39EE" w:rsidP="00FA39EE">
            <w:pPr>
              <w:rPr>
                <w:b/>
                <w:sz w:val="18"/>
                <w:szCs w:val="18"/>
              </w:rPr>
            </w:pPr>
            <w:r>
              <w:rPr>
                <w:b/>
                <w:sz w:val="18"/>
                <w:szCs w:val="18"/>
              </w:rPr>
              <w:t>QUP</w:t>
            </w:r>
          </w:p>
        </w:tc>
        <w:tc>
          <w:tcPr>
            <w:tcW w:w="613" w:type="dxa"/>
            <w:tcBorders>
              <w:top w:val="single" w:sz="4" w:space="0" w:color="auto"/>
              <w:bottom w:val="single" w:sz="4" w:space="0" w:color="auto"/>
            </w:tcBorders>
            <w:vAlign w:val="bottom"/>
          </w:tcPr>
          <w:p w14:paraId="3C61BDE5" w14:textId="77777777" w:rsidR="00FA39EE" w:rsidRPr="00150F68" w:rsidRDefault="00FA39EE" w:rsidP="00FA39EE">
            <w:pPr>
              <w:rPr>
                <w:b/>
                <w:sz w:val="18"/>
                <w:szCs w:val="18"/>
              </w:rPr>
            </w:pPr>
            <w:r>
              <w:rPr>
                <w:b/>
                <w:sz w:val="18"/>
                <w:szCs w:val="18"/>
              </w:rPr>
              <w:t>ICQ</w:t>
            </w:r>
          </w:p>
        </w:tc>
        <w:tc>
          <w:tcPr>
            <w:tcW w:w="735" w:type="dxa"/>
            <w:tcBorders>
              <w:top w:val="single" w:sz="4" w:space="0" w:color="auto"/>
              <w:bottom w:val="nil"/>
              <w:right w:val="nil"/>
            </w:tcBorders>
            <w:vAlign w:val="bottom"/>
          </w:tcPr>
          <w:p w14:paraId="0CBEDB60" w14:textId="77777777" w:rsidR="00FA39EE" w:rsidRPr="00150F68" w:rsidRDefault="00FA39EE" w:rsidP="00FA39EE">
            <w:pPr>
              <w:rPr>
                <w:b/>
                <w:sz w:val="18"/>
                <w:szCs w:val="18"/>
              </w:rPr>
            </w:pPr>
          </w:p>
        </w:tc>
        <w:tc>
          <w:tcPr>
            <w:tcW w:w="576" w:type="dxa"/>
            <w:tcBorders>
              <w:top w:val="single" w:sz="4" w:space="0" w:color="auto"/>
              <w:left w:val="nil"/>
              <w:right w:val="nil"/>
            </w:tcBorders>
            <w:vAlign w:val="bottom"/>
          </w:tcPr>
          <w:p w14:paraId="10F2BBE8" w14:textId="77777777" w:rsidR="00FA39EE" w:rsidRPr="00150F68" w:rsidRDefault="00FA39EE" w:rsidP="00DB6CEA">
            <w:pPr>
              <w:jc w:val="center"/>
              <w:rPr>
                <w:b/>
                <w:sz w:val="18"/>
                <w:szCs w:val="18"/>
              </w:rPr>
            </w:pPr>
          </w:p>
        </w:tc>
        <w:tc>
          <w:tcPr>
            <w:tcW w:w="575" w:type="dxa"/>
            <w:tcBorders>
              <w:top w:val="single" w:sz="4" w:space="0" w:color="auto"/>
              <w:left w:val="nil"/>
              <w:right w:val="nil"/>
            </w:tcBorders>
            <w:vAlign w:val="bottom"/>
          </w:tcPr>
          <w:p w14:paraId="4B1F7871" w14:textId="77777777" w:rsidR="00FA39EE" w:rsidRPr="00150F68" w:rsidRDefault="00FA39EE" w:rsidP="00DB6CEA">
            <w:pPr>
              <w:jc w:val="center"/>
              <w:rPr>
                <w:b/>
                <w:sz w:val="18"/>
                <w:szCs w:val="18"/>
              </w:rPr>
            </w:pPr>
          </w:p>
        </w:tc>
        <w:tc>
          <w:tcPr>
            <w:tcW w:w="576" w:type="dxa"/>
            <w:tcBorders>
              <w:top w:val="single" w:sz="4" w:space="0" w:color="auto"/>
              <w:left w:val="nil"/>
              <w:right w:val="nil"/>
            </w:tcBorders>
            <w:vAlign w:val="bottom"/>
          </w:tcPr>
          <w:p w14:paraId="115C53A1" w14:textId="77777777" w:rsidR="00FA39EE" w:rsidRPr="00150F68" w:rsidRDefault="00FA39EE" w:rsidP="00DB6CEA">
            <w:pPr>
              <w:jc w:val="center"/>
              <w:rPr>
                <w:b/>
                <w:sz w:val="18"/>
                <w:szCs w:val="18"/>
              </w:rPr>
            </w:pPr>
          </w:p>
        </w:tc>
        <w:tc>
          <w:tcPr>
            <w:tcW w:w="614" w:type="dxa"/>
            <w:tcBorders>
              <w:top w:val="single" w:sz="4" w:space="0" w:color="auto"/>
              <w:left w:val="nil"/>
              <w:right w:val="nil"/>
            </w:tcBorders>
            <w:vAlign w:val="bottom"/>
          </w:tcPr>
          <w:p w14:paraId="1E011365" w14:textId="77777777" w:rsidR="00FA39EE" w:rsidRPr="00150F68" w:rsidRDefault="00FA39EE" w:rsidP="00DB6CEA">
            <w:pPr>
              <w:jc w:val="center"/>
              <w:rPr>
                <w:b/>
                <w:sz w:val="18"/>
                <w:szCs w:val="18"/>
              </w:rPr>
            </w:pPr>
          </w:p>
        </w:tc>
        <w:tc>
          <w:tcPr>
            <w:tcW w:w="575" w:type="dxa"/>
            <w:tcBorders>
              <w:top w:val="single" w:sz="4" w:space="0" w:color="auto"/>
              <w:left w:val="nil"/>
              <w:right w:val="nil"/>
            </w:tcBorders>
            <w:vAlign w:val="bottom"/>
          </w:tcPr>
          <w:p w14:paraId="2A51BD3E" w14:textId="77777777" w:rsidR="00FA39EE" w:rsidRPr="00150F68" w:rsidRDefault="00FA39EE" w:rsidP="00DB6CEA">
            <w:pPr>
              <w:jc w:val="center"/>
              <w:rPr>
                <w:b/>
                <w:sz w:val="18"/>
                <w:szCs w:val="18"/>
              </w:rPr>
            </w:pPr>
          </w:p>
        </w:tc>
        <w:tc>
          <w:tcPr>
            <w:tcW w:w="575" w:type="dxa"/>
            <w:tcBorders>
              <w:top w:val="single" w:sz="4" w:space="0" w:color="auto"/>
              <w:left w:val="nil"/>
              <w:right w:val="nil"/>
            </w:tcBorders>
            <w:vAlign w:val="bottom"/>
          </w:tcPr>
          <w:p w14:paraId="1CD5CC2B" w14:textId="77777777" w:rsidR="00FA39EE" w:rsidRPr="00150F68" w:rsidRDefault="00FA39EE" w:rsidP="00DB6CEA">
            <w:pPr>
              <w:jc w:val="center"/>
              <w:rPr>
                <w:b/>
                <w:sz w:val="18"/>
                <w:szCs w:val="18"/>
              </w:rPr>
            </w:pPr>
          </w:p>
        </w:tc>
        <w:tc>
          <w:tcPr>
            <w:tcW w:w="575" w:type="dxa"/>
            <w:tcBorders>
              <w:top w:val="single" w:sz="4" w:space="0" w:color="auto"/>
              <w:left w:val="nil"/>
              <w:right w:val="nil"/>
            </w:tcBorders>
            <w:vAlign w:val="bottom"/>
          </w:tcPr>
          <w:p w14:paraId="51063C87" w14:textId="77777777" w:rsidR="00FA39EE" w:rsidRPr="00150F68" w:rsidRDefault="00FA39EE" w:rsidP="00DB6CEA">
            <w:pPr>
              <w:jc w:val="center"/>
              <w:rPr>
                <w:b/>
                <w:sz w:val="18"/>
                <w:szCs w:val="18"/>
              </w:rPr>
            </w:pPr>
          </w:p>
        </w:tc>
        <w:tc>
          <w:tcPr>
            <w:tcW w:w="576" w:type="dxa"/>
            <w:tcBorders>
              <w:top w:val="single" w:sz="4" w:space="0" w:color="auto"/>
              <w:left w:val="nil"/>
              <w:right w:val="nil"/>
            </w:tcBorders>
            <w:vAlign w:val="bottom"/>
          </w:tcPr>
          <w:p w14:paraId="774CD5A4" w14:textId="77777777" w:rsidR="00FA39EE" w:rsidRPr="00150F68" w:rsidRDefault="00FA39EE" w:rsidP="00DB6CEA">
            <w:pPr>
              <w:jc w:val="center"/>
              <w:rPr>
                <w:b/>
                <w:sz w:val="18"/>
                <w:szCs w:val="18"/>
              </w:rPr>
            </w:pPr>
          </w:p>
        </w:tc>
        <w:tc>
          <w:tcPr>
            <w:tcW w:w="575" w:type="dxa"/>
            <w:tcBorders>
              <w:top w:val="single" w:sz="4" w:space="0" w:color="auto"/>
              <w:left w:val="nil"/>
              <w:right w:val="nil"/>
            </w:tcBorders>
            <w:vAlign w:val="bottom"/>
          </w:tcPr>
          <w:p w14:paraId="59ACE32C" w14:textId="77777777" w:rsidR="00FA39EE" w:rsidRPr="00150F68" w:rsidRDefault="00FA39EE" w:rsidP="00DB6CEA">
            <w:pPr>
              <w:jc w:val="center"/>
              <w:rPr>
                <w:b/>
                <w:sz w:val="18"/>
                <w:szCs w:val="18"/>
              </w:rPr>
            </w:pPr>
          </w:p>
        </w:tc>
        <w:tc>
          <w:tcPr>
            <w:tcW w:w="575" w:type="dxa"/>
            <w:tcBorders>
              <w:top w:val="single" w:sz="4" w:space="0" w:color="auto"/>
              <w:left w:val="nil"/>
            </w:tcBorders>
            <w:vAlign w:val="bottom"/>
          </w:tcPr>
          <w:p w14:paraId="5893ECB8" w14:textId="77777777" w:rsidR="00FA39EE" w:rsidRPr="00150F68" w:rsidRDefault="00FA39EE" w:rsidP="00DB6CEA">
            <w:pPr>
              <w:jc w:val="center"/>
              <w:rPr>
                <w:b/>
                <w:sz w:val="18"/>
                <w:szCs w:val="18"/>
              </w:rPr>
            </w:pPr>
          </w:p>
        </w:tc>
        <w:tc>
          <w:tcPr>
            <w:tcW w:w="966" w:type="dxa"/>
            <w:tcBorders>
              <w:top w:val="single" w:sz="4" w:space="0" w:color="auto"/>
              <w:bottom w:val="single" w:sz="4" w:space="0" w:color="auto"/>
            </w:tcBorders>
            <w:vAlign w:val="bottom"/>
          </w:tcPr>
          <w:p w14:paraId="3DED319A" w14:textId="77777777" w:rsidR="00FA39EE" w:rsidRPr="00150F68" w:rsidRDefault="00645C67" w:rsidP="00645C67">
            <w:pPr>
              <w:rPr>
                <w:b/>
                <w:sz w:val="18"/>
                <w:szCs w:val="18"/>
              </w:rPr>
            </w:pPr>
            <w:r>
              <w:rPr>
                <w:b/>
                <w:sz w:val="18"/>
                <w:szCs w:val="18"/>
              </w:rPr>
              <w:t>Special Markings</w:t>
            </w:r>
          </w:p>
        </w:tc>
      </w:tr>
      <w:tr w:rsidR="00DB6CEA" w14:paraId="6C06B301" w14:textId="77777777" w:rsidTr="00613F94">
        <w:tc>
          <w:tcPr>
            <w:tcW w:w="1531" w:type="dxa"/>
            <w:gridSpan w:val="2"/>
            <w:tcBorders>
              <w:bottom w:val="nil"/>
              <w:right w:val="single" w:sz="4" w:space="0" w:color="auto"/>
            </w:tcBorders>
            <w:vAlign w:val="bottom"/>
          </w:tcPr>
          <w:p w14:paraId="145EEA45" w14:textId="77777777" w:rsidR="00FA39EE" w:rsidRPr="00645C67" w:rsidRDefault="00FA39EE" w:rsidP="00FA39EE">
            <w:pPr>
              <w:rPr>
                <w:sz w:val="18"/>
                <w:szCs w:val="18"/>
              </w:rPr>
            </w:pPr>
          </w:p>
        </w:tc>
        <w:tc>
          <w:tcPr>
            <w:tcW w:w="839" w:type="dxa"/>
            <w:tcBorders>
              <w:left w:val="single" w:sz="4" w:space="0" w:color="auto"/>
              <w:bottom w:val="nil"/>
              <w:right w:val="single" w:sz="4" w:space="0" w:color="auto"/>
            </w:tcBorders>
            <w:vAlign w:val="bottom"/>
          </w:tcPr>
          <w:p w14:paraId="184E0726" w14:textId="77777777" w:rsidR="00FA39EE" w:rsidRPr="00645C67" w:rsidRDefault="00FA39EE" w:rsidP="00FA39EE">
            <w:pPr>
              <w:rPr>
                <w:sz w:val="18"/>
                <w:szCs w:val="18"/>
              </w:rPr>
            </w:pPr>
          </w:p>
        </w:tc>
        <w:tc>
          <w:tcPr>
            <w:tcW w:w="1667" w:type="dxa"/>
            <w:tcBorders>
              <w:left w:val="single" w:sz="4" w:space="0" w:color="auto"/>
              <w:bottom w:val="nil"/>
              <w:right w:val="single" w:sz="4" w:space="0" w:color="auto"/>
            </w:tcBorders>
            <w:vAlign w:val="bottom"/>
          </w:tcPr>
          <w:p w14:paraId="04750B7C" w14:textId="77777777" w:rsidR="00FA39EE" w:rsidRPr="00645C67" w:rsidRDefault="00FA39EE" w:rsidP="00FA39EE">
            <w:pPr>
              <w:rPr>
                <w:sz w:val="18"/>
                <w:szCs w:val="18"/>
              </w:rPr>
            </w:pPr>
          </w:p>
        </w:tc>
        <w:tc>
          <w:tcPr>
            <w:tcW w:w="634" w:type="dxa"/>
            <w:tcBorders>
              <w:left w:val="single" w:sz="4" w:space="0" w:color="auto"/>
              <w:bottom w:val="nil"/>
              <w:right w:val="single" w:sz="4" w:space="0" w:color="auto"/>
            </w:tcBorders>
            <w:vAlign w:val="bottom"/>
          </w:tcPr>
          <w:p w14:paraId="19463CE3" w14:textId="77777777" w:rsidR="00FA39EE" w:rsidRPr="00645C67" w:rsidRDefault="00FA39EE" w:rsidP="00FA39EE">
            <w:pPr>
              <w:rPr>
                <w:sz w:val="18"/>
                <w:szCs w:val="18"/>
              </w:rPr>
            </w:pPr>
          </w:p>
        </w:tc>
        <w:tc>
          <w:tcPr>
            <w:tcW w:w="640" w:type="dxa"/>
            <w:tcBorders>
              <w:left w:val="single" w:sz="4" w:space="0" w:color="auto"/>
              <w:bottom w:val="nil"/>
              <w:right w:val="single" w:sz="4" w:space="0" w:color="auto"/>
            </w:tcBorders>
            <w:vAlign w:val="bottom"/>
          </w:tcPr>
          <w:p w14:paraId="369A83B7" w14:textId="77777777" w:rsidR="00FA39EE" w:rsidRPr="00645C67" w:rsidRDefault="00FA39EE" w:rsidP="00FA39EE">
            <w:pPr>
              <w:rPr>
                <w:sz w:val="18"/>
                <w:szCs w:val="18"/>
              </w:rPr>
            </w:pPr>
          </w:p>
        </w:tc>
        <w:tc>
          <w:tcPr>
            <w:tcW w:w="613" w:type="dxa"/>
            <w:tcBorders>
              <w:left w:val="single" w:sz="4" w:space="0" w:color="auto"/>
              <w:bottom w:val="nil"/>
              <w:right w:val="single" w:sz="4" w:space="0" w:color="auto"/>
            </w:tcBorders>
            <w:vAlign w:val="bottom"/>
          </w:tcPr>
          <w:p w14:paraId="60BBE69C" w14:textId="77777777" w:rsidR="00FA39EE" w:rsidRPr="00645C67" w:rsidRDefault="00FA39EE" w:rsidP="00FA39EE">
            <w:pPr>
              <w:rPr>
                <w:sz w:val="18"/>
                <w:szCs w:val="18"/>
              </w:rPr>
            </w:pPr>
          </w:p>
        </w:tc>
        <w:tc>
          <w:tcPr>
            <w:tcW w:w="735" w:type="dxa"/>
            <w:tcBorders>
              <w:top w:val="nil"/>
              <w:left w:val="single" w:sz="4" w:space="0" w:color="auto"/>
              <w:bottom w:val="nil"/>
            </w:tcBorders>
            <w:vAlign w:val="bottom"/>
          </w:tcPr>
          <w:p w14:paraId="238AD46D" w14:textId="77777777" w:rsidR="00FA39EE" w:rsidRPr="00645C67" w:rsidRDefault="00645C67" w:rsidP="00FA39EE">
            <w:pPr>
              <w:rPr>
                <w:b/>
                <w:sz w:val="18"/>
                <w:szCs w:val="18"/>
              </w:rPr>
            </w:pPr>
            <w:r w:rsidRPr="00645C67">
              <w:rPr>
                <w:b/>
                <w:sz w:val="18"/>
                <w:szCs w:val="18"/>
              </w:rPr>
              <w:t>Pkg</w:t>
            </w:r>
          </w:p>
        </w:tc>
        <w:tc>
          <w:tcPr>
            <w:tcW w:w="576" w:type="dxa"/>
            <w:vAlign w:val="bottom"/>
          </w:tcPr>
          <w:p w14:paraId="200426B3" w14:textId="77777777" w:rsidR="00FA39EE" w:rsidRPr="00150F68" w:rsidRDefault="00FA39EE" w:rsidP="00DB6CEA">
            <w:pPr>
              <w:jc w:val="center"/>
              <w:rPr>
                <w:b/>
                <w:sz w:val="18"/>
                <w:szCs w:val="18"/>
              </w:rPr>
            </w:pPr>
            <w:r>
              <w:rPr>
                <w:b/>
                <w:sz w:val="18"/>
                <w:szCs w:val="18"/>
              </w:rPr>
              <w:t>J.</w:t>
            </w:r>
          </w:p>
        </w:tc>
        <w:tc>
          <w:tcPr>
            <w:tcW w:w="575" w:type="dxa"/>
            <w:vAlign w:val="bottom"/>
          </w:tcPr>
          <w:p w14:paraId="5A4D7758" w14:textId="77777777" w:rsidR="00FA39EE" w:rsidRDefault="00FA39EE" w:rsidP="00DB6CEA">
            <w:pPr>
              <w:jc w:val="center"/>
            </w:pPr>
            <w:r w:rsidRPr="007675F0">
              <w:rPr>
                <w:b/>
                <w:sz w:val="18"/>
                <w:szCs w:val="18"/>
              </w:rPr>
              <w:t>J</w:t>
            </w:r>
          </w:p>
        </w:tc>
        <w:tc>
          <w:tcPr>
            <w:tcW w:w="576" w:type="dxa"/>
            <w:vAlign w:val="bottom"/>
          </w:tcPr>
          <w:p w14:paraId="68E84E65" w14:textId="77777777" w:rsidR="00FA39EE" w:rsidRDefault="00FA39EE" w:rsidP="00DB6CEA">
            <w:pPr>
              <w:jc w:val="center"/>
            </w:pPr>
            <w:r w:rsidRPr="007675F0">
              <w:rPr>
                <w:b/>
                <w:sz w:val="18"/>
                <w:szCs w:val="18"/>
              </w:rPr>
              <w:t>J</w:t>
            </w:r>
          </w:p>
        </w:tc>
        <w:tc>
          <w:tcPr>
            <w:tcW w:w="614" w:type="dxa"/>
            <w:vAlign w:val="bottom"/>
          </w:tcPr>
          <w:p w14:paraId="33147A52" w14:textId="77777777" w:rsidR="00FA39EE" w:rsidRDefault="00FA39EE" w:rsidP="00DB6CEA">
            <w:pPr>
              <w:jc w:val="center"/>
            </w:pPr>
            <w:r w:rsidRPr="007675F0">
              <w:rPr>
                <w:b/>
                <w:sz w:val="18"/>
                <w:szCs w:val="18"/>
              </w:rPr>
              <w:t>J</w:t>
            </w:r>
          </w:p>
        </w:tc>
        <w:tc>
          <w:tcPr>
            <w:tcW w:w="575" w:type="dxa"/>
            <w:vAlign w:val="bottom"/>
          </w:tcPr>
          <w:p w14:paraId="33A55868" w14:textId="77777777" w:rsidR="00FA39EE" w:rsidRDefault="00FA39EE" w:rsidP="00DB6CEA">
            <w:pPr>
              <w:jc w:val="center"/>
            </w:pPr>
            <w:r w:rsidRPr="007675F0">
              <w:rPr>
                <w:b/>
                <w:sz w:val="18"/>
                <w:szCs w:val="18"/>
              </w:rPr>
              <w:t>J</w:t>
            </w:r>
          </w:p>
        </w:tc>
        <w:tc>
          <w:tcPr>
            <w:tcW w:w="575" w:type="dxa"/>
            <w:vAlign w:val="bottom"/>
          </w:tcPr>
          <w:p w14:paraId="693D6598" w14:textId="77777777" w:rsidR="00FA39EE" w:rsidRDefault="00FA39EE" w:rsidP="00DB6CEA">
            <w:pPr>
              <w:jc w:val="center"/>
            </w:pPr>
            <w:r w:rsidRPr="007675F0">
              <w:rPr>
                <w:b/>
                <w:sz w:val="18"/>
                <w:szCs w:val="18"/>
              </w:rPr>
              <w:t>J</w:t>
            </w:r>
          </w:p>
        </w:tc>
        <w:tc>
          <w:tcPr>
            <w:tcW w:w="575" w:type="dxa"/>
            <w:vAlign w:val="bottom"/>
          </w:tcPr>
          <w:p w14:paraId="736F73EC" w14:textId="77777777" w:rsidR="00FA39EE" w:rsidRDefault="00FA39EE" w:rsidP="00DB6CEA">
            <w:pPr>
              <w:jc w:val="center"/>
            </w:pPr>
            <w:r w:rsidRPr="007675F0">
              <w:rPr>
                <w:b/>
                <w:sz w:val="18"/>
                <w:szCs w:val="18"/>
              </w:rPr>
              <w:t>J</w:t>
            </w:r>
          </w:p>
        </w:tc>
        <w:tc>
          <w:tcPr>
            <w:tcW w:w="576" w:type="dxa"/>
            <w:vAlign w:val="bottom"/>
          </w:tcPr>
          <w:p w14:paraId="15BF20AB" w14:textId="77777777" w:rsidR="00FA39EE" w:rsidRDefault="00FA39EE" w:rsidP="00DB6CEA">
            <w:pPr>
              <w:jc w:val="center"/>
            </w:pPr>
            <w:r w:rsidRPr="007675F0">
              <w:rPr>
                <w:b/>
                <w:sz w:val="18"/>
                <w:szCs w:val="18"/>
              </w:rPr>
              <w:t>J</w:t>
            </w:r>
          </w:p>
        </w:tc>
        <w:tc>
          <w:tcPr>
            <w:tcW w:w="575" w:type="dxa"/>
            <w:vAlign w:val="bottom"/>
          </w:tcPr>
          <w:p w14:paraId="60550461" w14:textId="77777777" w:rsidR="00FA39EE" w:rsidRDefault="00FA39EE" w:rsidP="00DB6CEA">
            <w:pPr>
              <w:jc w:val="center"/>
            </w:pPr>
            <w:r w:rsidRPr="007675F0">
              <w:rPr>
                <w:b/>
                <w:sz w:val="18"/>
                <w:szCs w:val="18"/>
              </w:rPr>
              <w:t>J</w:t>
            </w:r>
          </w:p>
        </w:tc>
        <w:tc>
          <w:tcPr>
            <w:tcW w:w="575" w:type="dxa"/>
            <w:vAlign w:val="bottom"/>
          </w:tcPr>
          <w:p w14:paraId="3895E949" w14:textId="77777777" w:rsidR="00FA39EE" w:rsidRDefault="00FA39EE" w:rsidP="00DB6CEA">
            <w:pPr>
              <w:jc w:val="center"/>
            </w:pPr>
            <w:r w:rsidRPr="007675F0">
              <w:rPr>
                <w:b/>
                <w:sz w:val="18"/>
                <w:szCs w:val="18"/>
              </w:rPr>
              <w:t>J</w:t>
            </w:r>
          </w:p>
        </w:tc>
        <w:tc>
          <w:tcPr>
            <w:tcW w:w="966" w:type="dxa"/>
            <w:tcBorders>
              <w:bottom w:val="nil"/>
            </w:tcBorders>
            <w:vAlign w:val="bottom"/>
          </w:tcPr>
          <w:p w14:paraId="6A236C82" w14:textId="77777777" w:rsidR="00FA39EE" w:rsidRPr="007675F0" w:rsidRDefault="00FA39EE" w:rsidP="00FA39EE">
            <w:pPr>
              <w:rPr>
                <w:b/>
                <w:sz w:val="18"/>
                <w:szCs w:val="18"/>
              </w:rPr>
            </w:pPr>
          </w:p>
        </w:tc>
      </w:tr>
      <w:tr w:rsidR="00DB6CEA" w14:paraId="26CA0692" w14:textId="77777777" w:rsidTr="00613F94">
        <w:tc>
          <w:tcPr>
            <w:tcW w:w="1531" w:type="dxa"/>
            <w:gridSpan w:val="2"/>
            <w:tcBorders>
              <w:top w:val="nil"/>
              <w:bottom w:val="nil"/>
              <w:right w:val="single" w:sz="4" w:space="0" w:color="auto"/>
            </w:tcBorders>
            <w:vAlign w:val="bottom"/>
          </w:tcPr>
          <w:p w14:paraId="580E3043" w14:textId="77777777" w:rsidR="00FA39EE" w:rsidRPr="00645C67" w:rsidRDefault="00FA39EE" w:rsidP="00FA39EE">
            <w:pPr>
              <w:rPr>
                <w:sz w:val="18"/>
                <w:szCs w:val="18"/>
              </w:rPr>
            </w:pPr>
          </w:p>
        </w:tc>
        <w:tc>
          <w:tcPr>
            <w:tcW w:w="839" w:type="dxa"/>
            <w:tcBorders>
              <w:top w:val="nil"/>
              <w:left w:val="single" w:sz="4" w:space="0" w:color="auto"/>
              <w:bottom w:val="nil"/>
              <w:right w:val="single" w:sz="4" w:space="0" w:color="auto"/>
            </w:tcBorders>
            <w:vAlign w:val="bottom"/>
          </w:tcPr>
          <w:p w14:paraId="335E60C5" w14:textId="77777777" w:rsidR="00FA39EE" w:rsidRPr="00645C67" w:rsidRDefault="00FA39EE" w:rsidP="00FA39EE">
            <w:pPr>
              <w:rPr>
                <w:sz w:val="18"/>
                <w:szCs w:val="18"/>
              </w:rPr>
            </w:pPr>
          </w:p>
        </w:tc>
        <w:tc>
          <w:tcPr>
            <w:tcW w:w="1667" w:type="dxa"/>
            <w:tcBorders>
              <w:top w:val="nil"/>
              <w:left w:val="single" w:sz="4" w:space="0" w:color="auto"/>
              <w:bottom w:val="nil"/>
              <w:right w:val="single" w:sz="4" w:space="0" w:color="auto"/>
            </w:tcBorders>
            <w:vAlign w:val="bottom"/>
          </w:tcPr>
          <w:p w14:paraId="46B324A8" w14:textId="77777777" w:rsidR="00FA39EE" w:rsidRPr="00645C67" w:rsidRDefault="00FA39EE" w:rsidP="00FA39EE">
            <w:pPr>
              <w:rPr>
                <w:sz w:val="18"/>
                <w:szCs w:val="18"/>
              </w:rPr>
            </w:pPr>
          </w:p>
        </w:tc>
        <w:tc>
          <w:tcPr>
            <w:tcW w:w="634" w:type="dxa"/>
            <w:tcBorders>
              <w:top w:val="nil"/>
              <w:left w:val="single" w:sz="4" w:space="0" w:color="auto"/>
              <w:bottom w:val="nil"/>
              <w:right w:val="single" w:sz="4" w:space="0" w:color="auto"/>
            </w:tcBorders>
            <w:vAlign w:val="bottom"/>
          </w:tcPr>
          <w:p w14:paraId="6192189F" w14:textId="77777777" w:rsidR="00FA39EE" w:rsidRPr="00645C67" w:rsidRDefault="00FA39EE" w:rsidP="00FA39EE">
            <w:pPr>
              <w:rPr>
                <w:sz w:val="18"/>
                <w:szCs w:val="18"/>
              </w:rPr>
            </w:pPr>
          </w:p>
        </w:tc>
        <w:tc>
          <w:tcPr>
            <w:tcW w:w="640" w:type="dxa"/>
            <w:tcBorders>
              <w:top w:val="nil"/>
              <w:left w:val="single" w:sz="4" w:space="0" w:color="auto"/>
              <w:bottom w:val="nil"/>
              <w:right w:val="single" w:sz="4" w:space="0" w:color="auto"/>
            </w:tcBorders>
            <w:vAlign w:val="bottom"/>
          </w:tcPr>
          <w:p w14:paraId="3CC77290" w14:textId="77777777" w:rsidR="00FA39EE" w:rsidRPr="00645C67" w:rsidRDefault="00FA39EE" w:rsidP="00FA39EE">
            <w:pPr>
              <w:rPr>
                <w:sz w:val="18"/>
                <w:szCs w:val="18"/>
              </w:rPr>
            </w:pPr>
          </w:p>
        </w:tc>
        <w:tc>
          <w:tcPr>
            <w:tcW w:w="613" w:type="dxa"/>
            <w:tcBorders>
              <w:top w:val="nil"/>
              <w:left w:val="single" w:sz="4" w:space="0" w:color="auto"/>
              <w:bottom w:val="nil"/>
              <w:right w:val="single" w:sz="4" w:space="0" w:color="auto"/>
            </w:tcBorders>
            <w:vAlign w:val="bottom"/>
          </w:tcPr>
          <w:p w14:paraId="4A82E03E" w14:textId="77777777" w:rsidR="00FA39EE" w:rsidRPr="00645C67" w:rsidRDefault="00FA39EE" w:rsidP="00FA39EE">
            <w:pPr>
              <w:rPr>
                <w:sz w:val="18"/>
                <w:szCs w:val="18"/>
              </w:rPr>
            </w:pPr>
          </w:p>
        </w:tc>
        <w:tc>
          <w:tcPr>
            <w:tcW w:w="735" w:type="dxa"/>
            <w:tcBorders>
              <w:top w:val="nil"/>
              <w:left w:val="single" w:sz="4" w:space="0" w:color="auto"/>
              <w:bottom w:val="nil"/>
            </w:tcBorders>
            <w:vAlign w:val="bottom"/>
          </w:tcPr>
          <w:p w14:paraId="19E193E0" w14:textId="77777777" w:rsidR="00FA39EE" w:rsidRPr="00645C67" w:rsidRDefault="00645C67" w:rsidP="00FA39EE">
            <w:pPr>
              <w:rPr>
                <w:b/>
                <w:sz w:val="18"/>
                <w:szCs w:val="18"/>
              </w:rPr>
            </w:pPr>
            <w:proofErr w:type="spellStart"/>
            <w:r w:rsidRPr="00645C67">
              <w:rPr>
                <w:b/>
                <w:sz w:val="18"/>
                <w:szCs w:val="18"/>
              </w:rPr>
              <w:t>Reqmt</w:t>
            </w:r>
            <w:proofErr w:type="spellEnd"/>
          </w:p>
        </w:tc>
        <w:tc>
          <w:tcPr>
            <w:tcW w:w="576" w:type="dxa"/>
            <w:vAlign w:val="bottom"/>
          </w:tcPr>
          <w:p w14:paraId="7DF2BAAF" w14:textId="77777777" w:rsidR="00FA39EE" w:rsidRPr="00150F68" w:rsidRDefault="00FA39EE" w:rsidP="00DB6CEA">
            <w:pPr>
              <w:jc w:val="center"/>
              <w:rPr>
                <w:b/>
                <w:sz w:val="18"/>
                <w:szCs w:val="18"/>
              </w:rPr>
            </w:pPr>
            <w:r>
              <w:rPr>
                <w:b/>
                <w:sz w:val="18"/>
                <w:szCs w:val="18"/>
              </w:rPr>
              <w:t>I.</w:t>
            </w:r>
          </w:p>
        </w:tc>
        <w:tc>
          <w:tcPr>
            <w:tcW w:w="575" w:type="dxa"/>
            <w:vAlign w:val="bottom"/>
          </w:tcPr>
          <w:p w14:paraId="63F0C242" w14:textId="77777777" w:rsidR="00FA39EE" w:rsidRPr="00150F68" w:rsidRDefault="00FA39EE" w:rsidP="00DB6CEA">
            <w:pPr>
              <w:jc w:val="center"/>
              <w:rPr>
                <w:b/>
                <w:sz w:val="18"/>
                <w:szCs w:val="18"/>
              </w:rPr>
            </w:pPr>
            <w:r>
              <w:rPr>
                <w:b/>
                <w:sz w:val="18"/>
                <w:szCs w:val="18"/>
              </w:rPr>
              <w:t>II.</w:t>
            </w:r>
          </w:p>
        </w:tc>
        <w:tc>
          <w:tcPr>
            <w:tcW w:w="576" w:type="dxa"/>
            <w:vAlign w:val="bottom"/>
          </w:tcPr>
          <w:p w14:paraId="26595364" w14:textId="77777777" w:rsidR="00FA39EE" w:rsidRPr="00150F68" w:rsidRDefault="00FA39EE" w:rsidP="00DB6CEA">
            <w:pPr>
              <w:jc w:val="center"/>
              <w:rPr>
                <w:b/>
                <w:sz w:val="18"/>
                <w:szCs w:val="18"/>
              </w:rPr>
            </w:pPr>
            <w:r>
              <w:rPr>
                <w:b/>
                <w:sz w:val="18"/>
                <w:szCs w:val="18"/>
              </w:rPr>
              <w:t>III.</w:t>
            </w:r>
          </w:p>
        </w:tc>
        <w:tc>
          <w:tcPr>
            <w:tcW w:w="614" w:type="dxa"/>
            <w:vAlign w:val="bottom"/>
          </w:tcPr>
          <w:p w14:paraId="4BE0EF01" w14:textId="77777777" w:rsidR="00FA39EE" w:rsidRPr="00150F68" w:rsidRDefault="00FA39EE" w:rsidP="00DB6CEA">
            <w:pPr>
              <w:jc w:val="center"/>
              <w:rPr>
                <w:b/>
                <w:sz w:val="18"/>
                <w:szCs w:val="18"/>
              </w:rPr>
            </w:pPr>
            <w:r>
              <w:rPr>
                <w:b/>
                <w:sz w:val="18"/>
                <w:szCs w:val="18"/>
              </w:rPr>
              <w:t>IV.</w:t>
            </w:r>
          </w:p>
        </w:tc>
        <w:tc>
          <w:tcPr>
            <w:tcW w:w="575" w:type="dxa"/>
            <w:vAlign w:val="bottom"/>
          </w:tcPr>
          <w:p w14:paraId="0F3DE4BD" w14:textId="77777777" w:rsidR="00FA39EE" w:rsidRPr="00150F68" w:rsidRDefault="00FA39EE" w:rsidP="00DB6CEA">
            <w:pPr>
              <w:jc w:val="center"/>
              <w:rPr>
                <w:b/>
                <w:sz w:val="18"/>
                <w:szCs w:val="18"/>
              </w:rPr>
            </w:pPr>
            <w:r>
              <w:rPr>
                <w:b/>
                <w:sz w:val="18"/>
                <w:szCs w:val="18"/>
              </w:rPr>
              <w:t>V.</w:t>
            </w:r>
          </w:p>
        </w:tc>
        <w:tc>
          <w:tcPr>
            <w:tcW w:w="575" w:type="dxa"/>
            <w:vAlign w:val="bottom"/>
          </w:tcPr>
          <w:p w14:paraId="547CE54D" w14:textId="77777777" w:rsidR="00FA39EE" w:rsidRPr="00150F68" w:rsidRDefault="00FA39EE" w:rsidP="00DB6CEA">
            <w:pPr>
              <w:jc w:val="center"/>
              <w:rPr>
                <w:b/>
                <w:sz w:val="18"/>
                <w:szCs w:val="18"/>
              </w:rPr>
            </w:pPr>
            <w:r>
              <w:rPr>
                <w:b/>
                <w:sz w:val="18"/>
                <w:szCs w:val="18"/>
              </w:rPr>
              <w:t>VI.</w:t>
            </w:r>
          </w:p>
        </w:tc>
        <w:tc>
          <w:tcPr>
            <w:tcW w:w="575" w:type="dxa"/>
            <w:vAlign w:val="bottom"/>
          </w:tcPr>
          <w:p w14:paraId="56758F1E" w14:textId="77777777" w:rsidR="00FA39EE" w:rsidRPr="00150F68" w:rsidRDefault="00FA39EE" w:rsidP="00DB6CEA">
            <w:pPr>
              <w:jc w:val="center"/>
              <w:rPr>
                <w:b/>
                <w:sz w:val="18"/>
                <w:szCs w:val="18"/>
              </w:rPr>
            </w:pPr>
            <w:r>
              <w:rPr>
                <w:b/>
                <w:sz w:val="18"/>
                <w:szCs w:val="18"/>
              </w:rPr>
              <w:t>VII.</w:t>
            </w:r>
          </w:p>
        </w:tc>
        <w:tc>
          <w:tcPr>
            <w:tcW w:w="576" w:type="dxa"/>
            <w:vAlign w:val="bottom"/>
          </w:tcPr>
          <w:p w14:paraId="77004B0F" w14:textId="77777777" w:rsidR="00FA39EE" w:rsidRPr="00150F68" w:rsidRDefault="00FA39EE" w:rsidP="00DB6CEA">
            <w:pPr>
              <w:jc w:val="center"/>
              <w:rPr>
                <w:b/>
                <w:sz w:val="18"/>
                <w:szCs w:val="18"/>
              </w:rPr>
            </w:pPr>
            <w:proofErr w:type="spellStart"/>
            <w:r>
              <w:rPr>
                <w:b/>
                <w:sz w:val="18"/>
                <w:szCs w:val="18"/>
              </w:rPr>
              <w:t>VII.a</w:t>
            </w:r>
            <w:proofErr w:type="spellEnd"/>
          </w:p>
        </w:tc>
        <w:tc>
          <w:tcPr>
            <w:tcW w:w="575" w:type="dxa"/>
            <w:vAlign w:val="bottom"/>
          </w:tcPr>
          <w:p w14:paraId="614C847F" w14:textId="77777777" w:rsidR="00FA39EE" w:rsidRPr="00150F68" w:rsidRDefault="00FA39EE" w:rsidP="00DB6CEA">
            <w:pPr>
              <w:jc w:val="center"/>
              <w:rPr>
                <w:b/>
                <w:sz w:val="18"/>
                <w:szCs w:val="18"/>
              </w:rPr>
            </w:pPr>
            <w:r>
              <w:rPr>
                <w:b/>
                <w:sz w:val="18"/>
                <w:szCs w:val="18"/>
              </w:rPr>
              <w:t>IX</w:t>
            </w:r>
          </w:p>
        </w:tc>
        <w:tc>
          <w:tcPr>
            <w:tcW w:w="575" w:type="dxa"/>
            <w:vAlign w:val="bottom"/>
          </w:tcPr>
          <w:p w14:paraId="4F83D454" w14:textId="77777777" w:rsidR="00FA39EE" w:rsidRPr="00150F68" w:rsidRDefault="00FA39EE" w:rsidP="00DB6CEA">
            <w:pPr>
              <w:jc w:val="center"/>
              <w:rPr>
                <w:b/>
                <w:sz w:val="18"/>
                <w:szCs w:val="18"/>
              </w:rPr>
            </w:pPr>
            <w:r>
              <w:rPr>
                <w:b/>
                <w:sz w:val="18"/>
                <w:szCs w:val="18"/>
              </w:rPr>
              <w:t>X</w:t>
            </w:r>
          </w:p>
        </w:tc>
        <w:tc>
          <w:tcPr>
            <w:tcW w:w="966" w:type="dxa"/>
            <w:tcBorders>
              <w:top w:val="nil"/>
              <w:bottom w:val="nil"/>
            </w:tcBorders>
            <w:vAlign w:val="bottom"/>
          </w:tcPr>
          <w:p w14:paraId="0F756C57" w14:textId="77777777" w:rsidR="00FA39EE" w:rsidRDefault="00FA39EE" w:rsidP="00FA39EE">
            <w:pPr>
              <w:rPr>
                <w:b/>
                <w:sz w:val="18"/>
                <w:szCs w:val="18"/>
              </w:rPr>
            </w:pPr>
          </w:p>
        </w:tc>
      </w:tr>
      <w:tr w:rsidR="00DB6CEA" w14:paraId="4F34376C" w14:textId="77777777" w:rsidTr="00613F94">
        <w:tc>
          <w:tcPr>
            <w:tcW w:w="1531" w:type="dxa"/>
            <w:gridSpan w:val="2"/>
            <w:tcBorders>
              <w:top w:val="nil"/>
              <w:right w:val="single" w:sz="4" w:space="0" w:color="auto"/>
            </w:tcBorders>
            <w:vAlign w:val="bottom"/>
          </w:tcPr>
          <w:p w14:paraId="2F6AD506" w14:textId="77777777" w:rsidR="00FA39EE" w:rsidRPr="00645C67" w:rsidRDefault="00FA39EE" w:rsidP="00FA39EE">
            <w:pPr>
              <w:rPr>
                <w:sz w:val="18"/>
                <w:szCs w:val="18"/>
              </w:rPr>
            </w:pPr>
          </w:p>
        </w:tc>
        <w:tc>
          <w:tcPr>
            <w:tcW w:w="839" w:type="dxa"/>
            <w:tcBorders>
              <w:top w:val="nil"/>
              <w:left w:val="single" w:sz="4" w:space="0" w:color="auto"/>
              <w:right w:val="single" w:sz="4" w:space="0" w:color="auto"/>
            </w:tcBorders>
            <w:vAlign w:val="bottom"/>
          </w:tcPr>
          <w:p w14:paraId="307B13AF" w14:textId="77777777" w:rsidR="00FA39EE" w:rsidRPr="00645C67" w:rsidRDefault="00FA39EE" w:rsidP="00FA39EE">
            <w:pPr>
              <w:rPr>
                <w:sz w:val="18"/>
                <w:szCs w:val="18"/>
              </w:rPr>
            </w:pPr>
          </w:p>
        </w:tc>
        <w:tc>
          <w:tcPr>
            <w:tcW w:w="1667" w:type="dxa"/>
            <w:tcBorders>
              <w:top w:val="nil"/>
              <w:left w:val="single" w:sz="4" w:space="0" w:color="auto"/>
              <w:right w:val="single" w:sz="4" w:space="0" w:color="auto"/>
            </w:tcBorders>
            <w:vAlign w:val="bottom"/>
          </w:tcPr>
          <w:p w14:paraId="7CAEE581" w14:textId="77777777" w:rsidR="00FA39EE" w:rsidRPr="00645C67" w:rsidRDefault="00FA39EE" w:rsidP="00FA39EE">
            <w:pPr>
              <w:rPr>
                <w:sz w:val="18"/>
                <w:szCs w:val="18"/>
              </w:rPr>
            </w:pPr>
          </w:p>
        </w:tc>
        <w:tc>
          <w:tcPr>
            <w:tcW w:w="634" w:type="dxa"/>
            <w:tcBorders>
              <w:top w:val="nil"/>
              <w:left w:val="single" w:sz="4" w:space="0" w:color="auto"/>
              <w:right w:val="single" w:sz="4" w:space="0" w:color="auto"/>
            </w:tcBorders>
            <w:vAlign w:val="bottom"/>
          </w:tcPr>
          <w:p w14:paraId="5CA78A43" w14:textId="77777777" w:rsidR="00FA39EE" w:rsidRPr="00645C67" w:rsidRDefault="00FA39EE" w:rsidP="00FA39EE">
            <w:pPr>
              <w:rPr>
                <w:sz w:val="18"/>
                <w:szCs w:val="18"/>
              </w:rPr>
            </w:pPr>
          </w:p>
        </w:tc>
        <w:tc>
          <w:tcPr>
            <w:tcW w:w="640" w:type="dxa"/>
            <w:tcBorders>
              <w:top w:val="nil"/>
              <w:left w:val="single" w:sz="4" w:space="0" w:color="auto"/>
              <w:right w:val="single" w:sz="4" w:space="0" w:color="auto"/>
            </w:tcBorders>
            <w:vAlign w:val="bottom"/>
          </w:tcPr>
          <w:p w14:paraId="227004AF" w14:textId="77777777" w:rsidR="00FA39EE" w:rsidRPr="00645C67" w:rsidRDefault="00FA39EE" w:rsidP="00FA39EE">
            <w:pPr>
              <w:rPr>
                <w:sz w:val="18"/>
                <w:szCs w:val="18"/>
              </w:rPr>
            </w:pPr>
          </w:p>
        </w:tc>
        <w:tc>
          <w:tcPr>
            <w:tcW w:w="613" w:type="dxa"/>
            <w:tcBorders>
              <w:top w:val="nil"/>
              <w:left w:val="single" w:sz="4" w:space="0" w:color="auto"/>
              <w:right w:val="single" w:sz="4" w:space="0" w:color="auto"/>
            </w:tcBorders>
            <w:vAlign w:val="bottom"/>
          </w:tcPr>
          <w:p w14:paraId="3E7066F8" w14:textId="77777777" w:rsidR="00FA39EE" w:rsidRPr="00645C67" w:rsidRDefault="00FA39EE" w:rsidP="00FA39EE">
            <w:pPr>
              <w:rPr>
                <w:sz w:val="18"/>
                <w:szCs w:val="18"/>
              </w:rPr>
            </w:pPr>
          </w:p>
        </w:tc>
        <w:tc>
          <w:tcPr>
            <w:tcW w:w="735" w:type="dxa"/>
            <w:tcBorders>
              <w:top w:val="nil"/>
              <w:left w:val="single" w:sz="4" w:space="0" w:color="auto"/>
            </w:tcBorders>
            <w:vAlign w:val="bottom"/>
          </w:tcPr>
          <w:p w14:paraId="792B172D" w14:textId="77777777" w:rsidR="00FA39EE" w:rsidRPr="00645C67" w:rsidRDefault="00645C67" w:rsidP="00FA39EE">
            <w:pPr>
              <w:rPr>
                <w:b/>
                <w:sz w:val="18"/>
                <w:szCs w:val="18"/>
              </w:rPr>
            </w:pPr>
            <w:r w:rsidRPr="00645C67">
              <w:rPr>
                <w:b/>
                <w:sz w:val="18"/>
                <w:szCs w:val="18"/>
              </w:rPr>
              <w:t>Codes</w:t>
            </w:r>
          </w:p>
        </w:tc>
        <w:tc>
          <w:tcPr>
            <w:tcW w:w="576" w:type="dxa"/>
            <w:vAlign w:val="bottom"/>
          </w:tcPr>
          <w:p w14:paraId="05250672" w14:textId="77777777" w:rsidR="00FA39EE" w:rsidRPr="00150F68" w:rsidRDefault="00FA39EE" w:rsidP="00DB6CEA">
            <w:pPr>
              <w:jc w:val="center"/>
              <w:rPr>
                <w:b/>
                <w:sz w:val="18"/>
                <w:szCs w:val="18"/>
              </w:rPr>
            </w:pPr>
            <w:r>
              <w:rPr>
                <w:b/>
                <w:sz w:val="18"/>
                <w:szCs w:val="18"/>
              </w:rPr>
              <w:t>(MP)</w:t>
            </w:r>
          </w:p>
        </w:tc>
        <w:tc>
          <w:tcPr>
            <w:tcW w:w="575" w:type="dxa"/>
            <w:vAlign w:val="bottom"/>
          </w:tcPr>
          <w:p w14:paraId="787508DF" w14:textId="77777777" w:rsidR="00FA39EE" w:rsidRPr="00150F68" w:rsidRDefault="00FA39EE" w:rsidP="00DB6CEA">
            <w:pPr>
              <w:jc w:val="center"/>
              <w:rPr>
                <w:b/>
                <w:sz w:val="18"/>
                <w:szCs w:val="18"/>
              </w:rPr>
            </w:pPr>
            <w:r>
              <w:rPr>
                <w:b/>
                <w:sz w:val="18"/>
                <w:szCs w:val="18"/>
              </w:rPr>
              <w:t>(CD)</w:t>
            </w:r>
          </w:p>
        </w:tc>
        <w:tc>
          <w:tcPr>
            <w:tcW w:w="576" w:type="dxa"/>
            <w:vAlign w:val="bottom"/>
          </w:tcPr>
          <w:p w14:paraId="3CE23B76" w14:textId="77777777" w:rsidR="00FA39EE" w:rsidRPr="00150F68" w:rsidRDefault="00FA39EE" w:rsidP="00DB6CEA">
            <w:pPr>
              <w:jc w:val="center"/>
              <w:rPr>
                <w:b/>
                <w:sz w:val="18"/>
                <w:szCs w:val="18"/>
              </w:rPr>
            </w:pPr>
            <w:r>
              <w:rPr>
                <w:b/>
                <w:sz w:val="18"/>
                <w:szCs w:val="18"/>
              </w:rPr>
              <w:t>(PM)</w:t>
            </w:r>
          </w:p>
        </w:tc>
        <w:tc>
          <w:tcPr>
            <w:tcW w:w="614" w:type="dxa"/>
            <w:vAlign w:val="bottom"/>
          </w:tcPr>
          <w:p w14:paraId="4E0FFFCC" w14:textId="77777777" w:rsidR="00FA39EE" w:rsidRPr="00150F68" w:rsidRDefault="00FA39EE" w:rsidP="00DB6CEA">
            <w:pPr>
              <w:jc w:val="center"/>
              <w:rPr>
                <w:b/>
                <w:sz w:val="18"/>
                <w:szCs w:val="18"/>
              </w:rPr>
            </w:pPr>
            <w:r>
              <w:rPr>
                <w:b/>
                <w:sz w:val="18"/>
                <w:szCs w:val="18"/>
              </w:rPr>
              <w:t>(WM)</w:t>
            </w:r>
          </w:p>
        </w:tc>
        <w:tc>
          <w:tcPr>
            <w:tcW w:w="575" w:type="dxa"/>
            <w:vAlign w:val="bottom"/>
          </w:tcPr>
          <w:p w14:paraId="56D51E75" w14:textId="77777777" w:rsidR="00FA39EE" w:rsidRPr="00150F68" w:rsidRDefault="00FA39EE" w:rsidP="00DB6CEA">
            <w:pPr>
              <w:jc w:val="center"/>
              <w:rPr>
                <w:b/>
                <w:sz w:val="18"/>
                <w:szCs w:val="18"/>
              </w:rPr>
            </w:pPr>
            <w:r>
              <w:rPr>
                <w:b/>
                <w:sz w:val="18"/>
                <w:szCs w:val="18"/>
              </w:rPr>
              <w:t>(CD)</w:t>
            </w:r>
          </w:p>
        </w:tc>
        <w:tc>
          <w:tcPr>
            <w:tcW w:w="575" w:type="dxa"/>
            <w:vAlign w:val="bottom"/>
          </w:tcPr>
          <w:p w14:paraId="48FE572E" w14:textId="77777777" w:rsidR="00FA39EE" w:rsidRPr="00150F68" w:rsidRDefault="00FA39EE" w:rsidP="00DB6CEA">
            <w:pPr>
              <w:jc w:val="center"/>
              <w:rPr>
                <w:b/>
                <w:sz w:val="18"/>
                <w:szCs w:val="18"/>
              </w:rPr>
            </w:pPr>
            <w:r>
              <w:rPr>
                <w:b/>
                <w:sz w:val="18"/>
                <w:szCs w:val="18"/>
              </w:rPr>
              <w:t>(CT)</w:t>
            </w:r>
          </w:p>
        </w:tc>
        <w:tc>
          <w:tcPr>
            <w:tcW w:w="575" w:type="dxa"/>
            <w:vAlign w:val="bottom"/>
          </w:tcPr>
          <w:p w14:paraId="60635008" w14:textId="77777777" w:rsidR="00FA39EE" w:rsidRPr="00150F68" w:rsidRDefault="00FA39EE" w:rsidP="00DB6CEA">
            <w:pPr>
              <w:jc w:val="center"/>
              <w:rPr>
                <w:b/>
                <w:sz w:val="18"/>
                <w:szCs w:val="18"/>
              </w:rPr>
            </w:pPr>
            <w:r>
              <w:rPr>
                <w:b/>
                <w:sz w:val="18"/>
                <w:szCs w:val="18"/>
              </w:rPr>
              <w:t>(UC)</w:t>
            </w:r>
          </w:p>
        </w:tc>
        <w:tc>
          <w:tcPr>
            <w:tcW w:w="576" w:type="dxa"/>
            <w:vAlign w:val="bottom"/>
          </w:tcPr>
          <w:p w14:paraId="5D023851" w14:textId="77777777" w:rsidR="00FA39EE" w:rsidRPr="00150F68" w:rsidRDefault="00FA39EE" w:rsidP="00DB6CEA">
            <w:pPr>
              <w:jc w:val="center"/>
              <w:rPr>
                <w:b/>
                <w:sz w:val="18"/>
                <w:szCs w:val="18"/>
              </w:rPr>
            </w:pPr>
            <w:r>
              <w:rPr>
                <w:b/>
                <w:sz w:val="18"/>
                <w:szCs w:val="18"/>
              </w:rPr>
              <w:t>(IC)</w:t>
            </w:r>
          </w:p>
        </w:tc>
        <w:tc>
          <w:tcPr>
            <w:tcW w:w="575" w:type="dxa"/>
            <w:vAlign w:val="bottom"/>
          </w:tcPr>
          <w:p w14:paraId="39376D78" w14:textId="77777777" w:rsidR="00FA39EE" w:rsidRPr="00150F68" w:rsidRDefault="00FA39EE" w:rsidP="00DB6CEA">
            <w:pPr>
              <w:jc w:val="center"/>
              <w:rPr>
                <w:b/>
                <w:sz w:val="18"/>
                <w:szCs w:val="18"/>
              </w:rPr>
            </w:pPr>
            <w:r>
              <w:rPr>
                <w:b/>
                <w:sz w:val="18"/>
                <w:szCs w:val="18"/>
              </w:rPr>
              <w:t>(PK)</w:t>
            </w:r>
          </w:p>
        </w:tc>
        <w:tc>
          <w:tcPr>
            <w:tcW w:w="575" w:type="dxa"/>
            <w:vAlign w:val="bottom"/>
          </w:tcPr>
          <w:p w14:paraId="1E6F599B" w14:textId="77777777" w:rsidR="00FA39EE" w:rsidRPr="00150F68" w:rsidRDefault="00FA39EE" w:rsidP="00DB6CEA">
            <w:pPr>
              <w:jc w:val="center"/>
              <w:rPr>
                <w:b/>
                <w:sz w:val="18"/>
                <w:szCs w:val="18"/>
              </w:rPr>
            </w:pPr>
            <w:r>
              <w:rPr>
                <w:b/>
                <w:sz w:val="18"/>
                <w:szCs w:val="18"/>
              </w:rPr>
              <w:t>(SM)</w:t>
            </w:r>
          </w:p>
        </w:tc>
        <w:tc>
          <w:tcPr>
            <w:tcW w:w="966" w:type="dxa"/>
            <w:tcBorders>
              <w:top w:val="nil"/>
            </w:tcBorders>
            <w:vAlign w:val="bottom"/>
          </w:tcPr>
          <w:p w14:paraId="30CD4DF3" w14:textId="77777777" w:rsidR="00FA39EE" w:rsidRDefault="00FA39EE" w:rsidP="00FA39EE">
            <w:pPr>
              <w:rPr>
                <w:b/>
                <w:sz w:val="18"/>
                <w:szCs w:val="18"/>
              </w:rPr>
            </w:pPr>
          </w:p>
        </w:tc>
      </w:tr>
      <w:tr w:rsidR="00E0645D" w14:paraId="1E459B5C" w14:textId="77777777" w:rsidTr="008D7778">
        <w:tc>
          <w:tcPr>
            <w:tcW w:w="1531" w:type="dxa"/>
            <w:gridSpan w:val="2"/>
          </w:tcPr>
          <w:p w14:paraId="5C8CA496" w14:textId="02F139A6" w:rsidR="00E0645D" w:rsidRPr="00DB6CEA" w:rsidRDefault="00E0645D" w:rsidP="00E0645D">
            <w:pPr>
              <w:rPr>
                <w:color w:val="FF0000"/>
                <w:sz w:val="18"/>
                <w:szCs w:val="18"/>
              </w:rPr>
            </w:pPr>
            <w:r w:rsidRPr="000D77AC">
              <w:rPr>
                <w:sz w:val="18"/>
                <w:szCs w:val="18"/>
              </w:rPr>
              <w:t>5895-01-218-3962</w:t>
            </w:r>
          </w:p>
        </w:tc>
        <w:tc>
          <w:tcPr>
            <w:tcW w:w="839" w:type="dxa"/>
            <w:vAlign w:val="bottom"/>
          </w:tcPr>
          <w:p w14:paraId="1A92F885" w14:textId="7B3D49FA" w:rsidR="00E0645D" w:rsidRPr="00DB6CEA" w:rsidRDefault="00E0645D" w:rsidP="00E0645D">
            <w:pPr>
              <w:rPr>
                <w:color w:val="FF0000"/>
                <w:sz w:val="18"/>
                <w:szCs w:val="18"/>
              </w:rPr>
            </w:pPr>
            <w:r w:rsidRPr="004B7DE3">
              <w:rPr>
                <w:sz w:val="18"/>
                <w:szCs w:val="18"/>
              </w:rPr>
              <w:t>Military</w:t>
            </w:r>
          </w:p>
        </w:tc>
        <w:tc>
          <w:tcPr>
            <w:tcW w:w="1667" w:type="dxa"/>
            <w:vAlign w:val="bottom"/>
          </w:tcPr>
          <w:p w14:paraId="1354BA9F" w14:textId="794BF042" w:rsidR="00E0645D" w:rsidRPr="00DB6CEA" w:rsidRDefault="00E0645D" w:rsidP="00E0645D">
            <w:pPr>
              <w:rPr>
                <w:color w:val="FF0000"/>
                <w:sz w:val="18"/>
                <w:szCs w:val="18"/>
              </w:rPr>
            </w:pPr>
            <w:r w:rsidRPr="006434A4">
              <w:rPr>
                <w:sz w:val="18"/>
                <w:szCs w:val="18"/>
              </w:rPr>
              <w:t>SPI-AG00000621</w:t>
            </w:r>
          </w:p>
        </w:tc>
        <w:tc>
          <w:tcPr>
            <w:tcW w:w="634" w:type="dxa"/>
            <w:vAlign w:val="bottom"/>
          </w:tcPr>
          <w:p w14:paraId="348810FF" w14:textId="714D0F3B" w:rsidR="00E0645D" w:rsidRPr="00DB6CEA" w:rsidRDefault="00E0645D" w:rsidP="00E0645D">
            <w:pPr>
              <w:jc w:val="center"/>
              <w:rPr>
                <w:color w:val="FF0000"/>
                <w:sz w:val="18"/>
                <w:szCs w:val="18"/>
              </w:rPr>
            </w:pPr>
            <w:r w:rsidRPr="006C6C13">
              <w:rPr>
                <w:sz w:val="18"/>
                <w:szCs w:val="18"/>
              </w:rPr>
              <w:t>B</w:t>
            </w:r>
          </w:p>
        </w:tc>
        <w:tc>
          <w:tcPr>
            <w:tcW w:w="640" w:type="dxa"/>
            <w:vAlign w:val="bottom"/>
          </w:tcPr>
          <w:p w14:paraId="6300D90E" w14:textId="344E42FF" w:rsidR="00E0645D" w:rsidRPr="00DB6CEA" w:rsidRDefault="00E0645D" w:rsidP="00E0645D">
            <w:pPr>
              <w:jc w:val="center"/>
              <w:rPr>
                <w:color w:val="FF0000"/>
                <w:sz w:val="18"/>
                <w:szCs w:val="18"/>
              </w:rPr>
            </w:pPr>
            <w:r w:rsidRPr="006C6C13">
              <w:rPr>
                <w:sz w:val="18"/>
                <w:szCs w:val="18"/>
              </w:rPr>
              <w:t>001</w:t>
            </w:r>
          </w:p>
        </w:tc>
        <w:tc>
          <w:tcPr>
            <w:tcW w:w="613" w:type="dxa"/>
            <w:vAlign w:val="bottom"/>
          </w:tcPr>
          <w:p w14:paraId="3293E6CC" w14:textId="77777777" w:rsidR="00E0645D" w:rsidRPr="00DB6CEA" w:rsidRDefault="00E0645D" w:rsidP="00E0645D">
            <w:pPr>
              <w:jc w:val="center"/>
              <w:rPr>
                <w:color w:val="FF0000"/>
                <w:sz w:val="18"/>
                <w:szCs w:val="18"/>
              </w:rPr>
            </w:pPr>
          </w:p>
        </w:tc>
        <w:tc>
          <w:tcPr>
            <w:tcW w:w="735" w:type="dxa"/>
            <w:vAlign w:val="bottom"/>
          </w:tcPr>
          <w:p w14:paraId="6F09EB7C" w14:textId="77777777" w:rsidR="00E0645D" w:rsidRPr="00DB6CEA" w:rsidRDefault="00E0645D" w:rsidP="00E0645D">
            <w:pPr>
              <w:rPr>
                <w:color w:val="FF0000"/>
                <w:sz w:val="18"/>
                <w:szCs w:val="18"/>
              </w:rPr>
            </w:pPr>
          </w:p>
        </w:tc>
        <w:tc>
          <w:tcPr>
            <w:tcW w:w="576" w:type="dxa"/>
            <w:vAlign w:val="bottom"/>
          </w:tcPr>
          <w:p w14:paraId="6A9BE9E8" w14:textId="396CEE27" w:rsidR="00E0645D" w:rsidRPr="00DB6CEA" w:rsidRDefault="00E0645D" w:rsidP="00E0645D">
            <w:pPr>
              <w:jc w:val="center"/>
              <w:rPr>
                <w:color w:val="FF0000"/>
                <w:sz w:val="18"/>
                <w:szCs w:val="18"/>
              </w:rPr>
            </w:pPr>
            <w:r>
              <w:rPr>
                <w:sz w:val="18"/>
                <w:szCs w:val="18"/>
              </w:rPr>
              <w:t>ZZ</w:t>
            </w:r>
          </w:p>
        </w:tc>
        <w:tc>
          <w:tcPr>
            <w:tcW w:w="575" w:type="dxa"/>
            <w:vAlign w:val="bottom"/>
          </w:tcPr>
          <w:p w14:paraId="7A695ED7" w14:textId="22F92CE1" w:rsidR="00E0645D" w:rsidRPr="00DB6CEA" w:rsidRDefault="00E0645D" w:rsidP="00E0645D">
            <w:pPr>
              <w:jc w:val="center"/>
              <w:rPr>
                <w:color w:val="FF0000"/>
                <w:sz w:val="18"/>
                <w:szCs w:val="18"/>
              </w:rPr>
            </w:pPr>
            <w:r>
              <w:rPr>
                <w:sz w:val="18"/>
                <w:szCs w:val="18"/>
              </w:rPr>
              <w:t>Z</w:t>
            </w:r>
          </w:p>
        </w:tc>
        <w:tc>
          <w:tcPr>
            <w:tcW w:w="576" w:type="dxa"/>
            <w:vAlign w:val="bottom"/>
          </w:tcPr>
          <w:p w14:paraId="37685E15" w14:textId="4C3B7DFE" w:rsidR="00E0645D" w:rsidRPr="00DB6CEA" w:rsidRDefault="00E0645D" w:rsidP="00E0645D">
            <w:pPr>
              <w:jc w:val="center"/>
              <w:rPr>
                <w:color w:val="FF0000"/>
                <w:sz w:val="18"/>
                <w:szCs w:val="18"/>
              </w:rPr>
            </w:pPr>
            <w:r>
              <w:rPr>
                <w:sz w:val="18"/>
                <w:szCs w:val="18"/>
              </w:rPr>
              <w:t>ZZ</w:t>
            </w:r>
          </w:p>
        </w:tc>
        <w:tc>
          <w:tcPr>
            <w:tcW w:w="614" w:type="dxa"/>
            <w:vAlign w:val="bottom"/>
          </w:tcPr>
          <w:p w14:paraId="39EE2EC2" w14:textId="215D5357" w:rsidR="00E0645D" w:rsidRPr="00DB6CEA" w:rsidRDefault="00E0645D" w:rsidP="00E0645D">
            <w:pPr>
              <w:jc w:val="center"/>
              <w:rPr>
                <w:color w:val="FF0000"/>
                <w:sz w:val="18"/>
                <w:szCs w:val="18"/>
              </w:rPr>
            </w:pPr>
            <w:r>
              <w:rPr>
                <w:sz w:val="18"/>
                <w:szCs w:val="18"/>
              </w:rPr>
              <w:t>ZZ</w:t>
            </w:r>
          </w:p>
        </w:tc>
        <w:tc>
          <w:tcPr>
            <w:tcW w:w="575" w:type="dxa"/>
            <w:vAlign w:val="bottom"/>
          </w:tcPr>
          <w:p w14:paraId="0184AE3C" w14:textId="1452F0D2" w:rsidR="00E0645D" w:rsidRPr="00DB6CEA" w:rsidRDefault="00E0645D" w:rsidP="00E0645D">
            <w:pPr>
              <w:jc w:val="center"/>
              <w:rPr>
                <w:color w:val="FF0000"/>
                <w:sz w:val="18"/>
                <w:szCs w:val="18"/>
              </w:rPr>
            </w:pPr>
            <w:r>
              <w:rPr>
                <w:sz w:val="18"/>
                <w:szCs w:val="18"/>
              </w:rPr>
              <w:t>ZZ</w:t>
            </w:r>
          </w:p>
        </w:tc>
        <w:tc>
          <w:tcPr>
            <w:tcW w:w="575" w:type="dxa"/>
            <w:vAlign w:val="bottom"/>
          </w:tcPr>
          <w:p w14:paraId="5A1CDA89" w14:textId="4CED7551" w:rsidR="00E0645D" w:rsidRPr="00DB6CEA" w:rsidRDefault="00E0645D" w:rsidP="00E0645D">
            <w:pPr>
              <w:jc w:val="center"/>
              <w:rPr>
                <w:color w:val="FF0000"/>
                <w:sz w:val="18"/>
                <w:szCs w:val="18"/>
              </w:rPr>
            </w:pPr>
            <w:r>
              <w:rPr>
                <w:sz w:val="18"/>
                <w:szCs w:val="18"/>
              </w:rPr>
              <w:t>Z</w:t>
            </w:r>
          </w:p>
        </w:tc>
        <w:tc>
          <w:tcPr>
            <w:tcW w:w="575" w:type="dxa"/>
            <w:vAlign w:val="bottom"/>
          </w:tcPr>
          <w:p w14:paraId="1FF89017" w14:textId="4CBA73C6" w:rsidR="00E0645D" w:rsidRPr="00DB6CEA" w:rsidRDefault="00E0645D" w:rsidP="00E0645D">
            <w:pPr>
              <w:jc w:val="center"/>
              <w:rPr>
                <w:color w:val="FF0000"/>
                <w:sz w:val="18"/>
                <w:szCs w:val="18"/>
              </w:rPr>
            </w:pPr>
            <w:r>
              <w:rPr>
                <w:sz w:val="18"/>
                <w:szCs w:val="18"/>
              </w:rPr>
              <w:t>ZZ</w:t>
            </w:r>
          </w:p>
        </w:tc>
        <w:tc>
          <w:tcPr>
            <w:tcW w:w="576" w:type="dxa"/>
            <w:vAlign w:val="bottom"/>
          </w:tcPr>
          <w:p w14:paraId="1DBC8AE3" w14:textId="27F85A7B" w:rsidR="00E0645D" w:rsidRPr="00DB6CEA" w:rsidRDefault="00E0645D" w:rsidP="00E0645D">
            <w:pPr>
              <w:jc w:val="center"/>
              <w:rPr>
                <w:color w:val="FF0000"/>
                <w:sz w:val="18"/>
                <w:szCs w:val="18"/>
              </w:rPr>
            </w:pPr>
            <w:r>
              <w:rPr>
                <w:sz w:val="18"/>
                <w:szCs w:val="18"/>
              </w:rPr>
              <w:t>-</w:t>
            </w:r>
          </w:p>
        </w:tc>
        <w:tc>
          <w:tcPr>
            <w:tcW w:w="575" w:type="dxa"/>
            <w:vAlign w:val="bottom"/>
          </w:tcPr>
          <w:p w14:paraId="6528F9B5" w14:textId="7DB3FB91" w:rsidR="00E0645D" w:rsidRPr="00DB6CEA" w:rsidRDefault="00E0645D" w:rsidP="00E0645D">
            <w:pPr>
              <w:jc w:val="center"/>
              <w:rPr>
                <w:color w:val="FF0000"/>
                <w:sz w:val="18"/>
                <w:szCs w:val="18"/>
              </w:rPr>
            </w:pPr>
            <w:r>
              <w:rPr>
                <w:sz w:val="18"/>
                <w:szCs w:val="18"/>
              </w:rPr>
              <w:t>-</w:t>
            </w:r>
          </w:p>
        </w:tc>
        <w:tc>
          <w:tcPr>
            <w:tcW w:w="575" w:type="dxa"/>
            <w:vAlign w:val="bottom"/>
          </w:tcPr>
          <w:p w14:paraId="70008D63" w14:textId="7CC6F68A" w:rsidR="00E0645D" w:rsidRPr="00DB6CEA" w:rsidRDefault="00E0645D" w:rsidP="00E0645D">
            <w:pPr>
              <w:jc w:val="center"/>
              <w:rPr>
                <w:color w:val="FF0000"/>
                <w:sz w:val="18"/>
                <w:szCs w:val="18"/>
              </w:rPr>
            </w:pPr>
            <w:r>
              <w:rPr>
                <w:sz w:val="18"/>
                <w:szCs w:val="18"/>
              </w:rPr>
              <w:t>ZZ</w:t>
            </w:r>
          </w:p>
        </w:tc>
        <w:tc>
          <w:tcPr>
            <w:tcW w:w="966" w:type="dxa"/>
            <w:vAlign w:val="bottom"/>
          </w:tcPr>
          <w:p w14:paraId="603CF9BC" w14:textId="77ECF88D" w:rsidR="00E0645D" w:rsidRPr="00DB6CEA" w:rsidRDefault="00E0645D" w:rsidP="00E0645D">
            <w:pPr>
              <w:rPr>
                <w:color w:val="FF0000"/>
                <w:sz w:val="18"/>
                <w:szCs w:val="18"/>
              </w:rPr>
            </w:pPr>
            <w:r>
              <w:rPr>
                <w:sz w:val="18"/>
                <w:szCs w:val="18"/>
              </w:rPr>
              <w:t>BC</w:t>
            </w:r>
          </w:p>
        </w:tc>
      </w:tr>
      <w:tr w:rsidR="00E0645D" w14:paraId="25566ABC" w14:textId="77777777" w:rsidTr="008D7778">
        <w:tc>
          <w:tcPr>
            <w:tcW w:w="1531" w:type="dxa"/>
            <w:gridSpan w:val="2"/>
          </w:tcPr>
          <w:p w14:paraId="6F65C7C6" w14:textId="59083321" w:rsidR="00E0645D" w:rsidRPr="00DB6CEA" w:rsidRDefault="00E0645D" w:rsidP="00E0645D">
            <w:pPr>
              <w:rPr>
                <w:color w:val="FF0000"/>
                <w:sz w:val="18"/>
                <w:szCs w:val="18"/>
              </w:rPr>
            </w:pPr>
            <w:r w:rsidRPr="000D77AC">
              <w:rPr>
                <w:sz w:val="18"/>
                <w:szCs w:val="18"/>
              </w:rPr>
              <w:t>5895-01-590-7960</w:t>
            </w:r>
          </w:p>
        </w:tc>
        <w:tc>
          <w:tcPr>
            <w:tcW w:w="839" w:type="dxa"/>
            <w:vAlign w:val="bottom"/>
          </w:tcPr>
          <w:p w14:paraId="2EADEF57" w14:textId="2A9E6736" w:rsidR="00E0645D" w:rsidRPr="00DB6CEA" w:rsidRDefault="00E0645D" w:rsidP="00E0645D">
            <w:pPr>
              <w:rPr>
                <w:color w:val="FF0000"/>
                <w:sz w:val="18"/>
                <w:szCs w:val="18"/>
              </w:rPr>
            </w:pPr>
            <w:r w:rsidRPr="004B7DE3">
              <w:rPr>
                <w:sz w:val="18"/>
                <w:szCs w:val="18"/>
              </w:rPr>
              <w:t>Military</w:t>
            </w:r>
          </w:p>
        </w:tc>
        <w:tc>
          <w:tcPr>
            <w:tcW w:w="1667" w:type="dxa"/>
            <w:vAlign w:val="bottom"/>
          </w:tcPr>
          <w:p w14:paraId="61C3B28C" w14:textId="19EA3D83" w:rsidR="00E0645D" w:rsidRPr="00DB6CEA" w:rsidRDefault="00E0645D" w:rsidP="00E0645D">
            <w:pPr>
              <w:rPr>
                <w:color w:val="FF0000"/>
                <w:sz w:val="18"/>
                <w:szCs w:val="18"/>
              </w:rPr>
            </w:pPr>
            <w:r w:rsidRPr="006434A4">
              <w:rPr>
                <w:sz w:val="18"/>
                <w:szCs w:val="18"/>
              </w:rPr>
              <w:t>SPI-AG00000621</w:t>
            </w:r>
          </w:p>
        </w:tc>
        <w:tc>
          <w:tcPr>
            <w:tcW w:w="634" w:type="dxa"/>
            <w:vAlign w:val="bottom"/>
          </w:tcPr>
          <w:p w14:paraId="2BA58BD0" w14:textId="4A469B96" w:rsidR="00E0645D" w:rsidRPr="00DB6CEA" w:rsidRDefault="00E0645D" w:rsidP="00E0645D">
            <w:pPr>
              <w:jc w:val="center"/>
              <w:rPr>
                <w:color w:val="FF0000"/>
                <w:sz w:val="18"/>
                <w:szCs w:val="18"/>
              </w:rPr>
            </w:pPr>
            <w:r w:rsidRPr="006C6C13">
              <w:rPr>
                <w:sz w:val="18"/>
                <w:szCs w:val="18"/>
              </w:rPr>
              <w:t>B</w:t>
            </w:r>
          </w:p>
        </w:tc>
        <w:tc>
          <w:tcPr>
            <w:tcW w:w="640" w:type="dxa"/>
            <w:vAlign w:val="bottom"/>
          </w:tcPr>
          <w:p w14:paraId="08F17412" w14:textId="11CBB0E5" w:rsidR="00E0645D" w:rsidRPr="00DB6CEA" w:rsidRDefault="00E0645D" w:rsidP="00E0645D">
            <w:pPr>
              <w:jc w:val="center"/>
              <w:rPr>
                <w:color w:val="FF0000"/>
                <w:sz w:val="18"/>
                <w:szCs w:val="18"/>
              </w:rPr>
            </w:pPr>
            <w:r w:rsidRPr="006C6C13">
              <w:rPr>
                <w:sz w:val="18"/>
                <w:szCs w:val="18"/>
              </w:rPr>
              <w:t>001</w:t>
            </w:r>
          </w:p>
        </w:tc>
        <w:tc>
          <w:tcPr>
            <w:tcW w:w="613" w:type="dxa"/>
            <w:vAlign w:val="bottom"/>
          </w:tcPr>
          <w:p w14:paraId="31FE9149" w14:textId="77777777" w:rsidR="00E0645D" w:rsidRPr="00DB6CEA" w:rsidRDefault="00E0645D" w:rsidP="00E0645D">
            <w:pPr>
              <w:jc w:val="center"/>
              <w:rPr>
                <w:color w:val="FF0000"/>
                <w:sz w:val="18"/>
                <w:szCs w:val="18"/>
              </w:rPr>
            </w:pPr>
          </w:p>
        </w:tc>
        <w:tc>
          <w:tcPr>
            <w:tcW w:w="735" w:type="dxa"/>
            <w:vAlign w:val="bottom"/>
          </w:tcPr>
          <w:p w14:paraId="0E186095" w14:textId="77777777" w:rsidR="00E0645D" w:rsidRPr="00DB6CEA" w:rsidRDefault="00E0645D" w:rsidP="00E0645D">
            <w:pPr>
              <w:rPr>
                <w:color w:val="FF0000"/>
                <w:sz w:val="18"/>
                <w:szCs w:val="18"/>
              </w:rPr>
            </w:pPr>
          </w:p>
        </w:tc>
        <w:tc>
          <w:tcPr>
            <w:tcW w:w="576" w:type="dxa"/>
            <w:vAlign w:val="bottom"/>
          </w:tcPr>
          <w:p w14:paraId="583DFD68" w14:textId="4E4E0E24" w:rsidR="00E0645D" w:rsidRPr="00DB6CEA" w:rsidRDefault="00E0645D" w:rsidP="00E0645D">
            <w:pPr>
              <w:jc w:val="center"/>
              <w:rPr>
                <w:color w:val="FF0000"/>
                <w:sz w:val="18"/>
                <w:szCs w:val="18"/>
              </w:rPr>
            </w:pPr>
            <w:r>
              <w:rPr>
                <w:sz w:val="18"/>
                <w:szCs w:val="18"/>
              </w:rPr>
              <w:t>ZZ</w:t>
            </w:r>
          </w:p>
        </w:tc>
        <w:tc>
          <w:tcPr>
            <w:tcW w:w="575" w:type="dxa"/>
            <w:vAlign w:val="bottom"/>
          </w:tcPr>
          <w:p w14:paraId="5D2F7158" w14:textId="238169D3" w:rsidR="00E0645D" w:rsidRPr="00DB6CEA" w:rsidRDefault="00E0645D" w:rsidP="00E0645D">
            <w:pPr>
              <w:jc w:val="center"/>
              <w:rPr>
                <w:color w:val="FF0000"/>
                <w:sz w:val="18"/>
                <w:szCs w:val="18"/>
              </w:rPr>
            </w:pPr>
            <w:r>
              <w:rPr>
                <w:sz w:val="18"/>
                <w:szCs w:val="18"/>
              </w:rPr>
              <w:t>Z</w:t>
            </w:r>
          </w:p>
        </w:tc>
        <w:tc>
          <w:tcPr>
            <w:tcW w:w="576" w:type="dxa"/>
            <w:vAlign w:val="bottom"/>
          </w:tcPr>
          <w:p w14:paraId="001C32C3" w14:textId="36C588F6" w:rsidR="00E0645D" w:rsidRPr="00DB6CEA" w:rsidRDefault="00E0645D" w:rsidP="00E0645D">
            <w:pPr>
              <w:jc w:val="center"/>
              <w:rPr>
                <w:color w:val="FF0000"/>
                <w:sz w:val="18"/>
                <w:szCs w:val="18"/>
              </w:rPr>
            </w:pPr>
            <w:r>
              <w:rPr>
                <w:sz w:val="18"/>
                <w:szCs w:val="18"/>
              </w:rPr>
              <w:t>ZZ</w:t>
            </w:r>
          </w:p>
        </w:tc>
        <w:tc>
          <w:tcPr>
            <w:tcW w:w="614" w:type="dxa"/>
            <w:vAlign w:val="bottom"/>
          </w:tcPr>
          <w:p w14:paraId="54D404A2" w14:textId="53241FE1" w:rsidR="00E0645D" w:rsidRPr="00DB6CEA" w:rsidRDefault="00E0645D" w:rsidP="00E0645D">
            <w:pPr>
              <w:jc w:val="center"/>
              <w:rPr>
                <w:color w:val="FF0000"/>
                <w:sz w:val="18"/>
                <w:szCs w:val="18"/>
              </w:rPr>
            </w:pPr>
            <w:r>
              <w:rPr>
                <w:sz w:val="18"/>
                <w:szCs w:val="18"/>
              </w:rPr>
              <w:t>ZZ</w:t>
            </w:r>
          </w:p>
        </w:tc>
        <w:tc>
          <w:tcPr>
            <w:tcW w:w="575" w:type="dxa"/>
            <w:vAlign w:val="bottom"/>
          </w:tcPr>
          <w:p w14:paraId="64C2919E" w14:textId="2BE7E4C3" w:rsidR="00E0645D" w:rsidRPr="00DB6CEA" w:rsidRDefault="00E0645D" w:rsidP="00E0645D">
            <w:pPr>
              <w:jc w:val="center"/>
              <w:rPr>
                <w:color w:val="FF0000"/>
                <w:sz w:val="18"/>
                <w:szCs w:val="18"/>
              </w:rPr>
            </w:pPr>
            <w:r>
              <w:rPr>
                <w:sz w:val="18"/>
                <w:szCs w:val="18"/>
              </w:rPr>
              <w:t>ZZ</w:t>
            </w:r>
          </w:p>
        </w:tc>
        <w:tc>
          <w:tcPr>
            <w:tcW w:w="575" w:type="dxa"/>
            <w:vAlign w:val="bottom"/>
          </w:tcPr>
          <w:p w14:paraId="17594FAA" w14:textId="7A3FE780" w:rsidR="00E0645D" w:rsidRPr="00DB6CEA" w:rsidRDefault="00E0645D" w:rsidP="00E0645D">
            <w:pPr>
              <w:jc w:val="center"/>
              <w:rPr>
                <w:color w:val="FF0000"/>
                <w:sz w:val="18"/>
                <w:szCs w:val="18"/>
              </w:rPr>
            </w:pPr>
            <w:r>
              <w:rPr>
                <w:sz w:val="18"/>
                <w:szCs w:val="18"/>
              </w:rPr>
              <w:t>Z</w:t>
            </w:r>
          </w:p>
        </w:tc>
        <w:tc>
          <w:tcPr>
            <w:tcW w:w="575" w:type="dxa"/>
            <w:vAlign w:val="bottom"/>
          </w:tcPr>
          <w:p w14:paraId="5851EA7F" w14:textId="00A11177" w:rsidR="00E0645D" w:rsidRPr="00DB6CEA" w:rsidRDefault="00E0645D" w:rsidP="00E0645D">
            <w:pPr>
              <w:jc w:val="center"/>
              <w:rPr>
                <w:color w:val="FF0000"/>
                <w:sz w:val="18"/>
                <w:szCs w:val="18"/>
              </w:rPr>
            </w:pPr>
            <w:r>
              <w:rPr>
                <w:sz w:val="18"/>
                <w:szCs w:val="18"/>
              </w:rPr>
              <w:t>ZZ</w:t>
            </w:r>
          </w:p>
        </w:tc>
        <w:tc>
          <w:tcPr>
            <w:tcW w:w="576" w:type="dxa"/>
            <w:vAlign w:val="bottom"/>
          </w:tcPr>
          <w:p w14:paraId="599DFDC0" w14:textId="3E27AE5D" w:rsidR="00E0645D" w:rsidRPr="00DB6CEA" w:rsidRDefault="00E0645D" w:rsidP="00E0645D">
            <w:pPr>
              <w:jc w:val="center"/>
              <w:rPr>
                <w:color w:val="FF0000"/>
                <w:sz w:val="18"/>
                <w:szCs w:val="18"/>
              </w:rPr>
            </w:pPr>
            <w:r>
              <w:rPr>
                <w:sz w:val="18"/>
                <w:szCs w:val="18"/>
              </w:rPr>
              <w:t>-</w:t>
            </w:r>
          </w:p>
        </w:tc>
        <w:tc>
          <w:tcPr>
            <w:tcW w:w="575" w:type="dxa"/>
            <w:vAlign w:val="bottom"/>
          </w:tcPr>
          <w:p w14:paraId="1D1C9302" w14:textId="1358FF1B" w:rsidR="00E0645D" w:rsidRPr="00DB6CEA" w:rsidRDefault="00E0645D" w:rsidP="00E0645D">
            <w:pPr>
              <w:jc w:val="center"/>
              <w:rPr>
                <w:color w:val="FF0000"/>
                <w:sz w:val="18"/>
                <w:szCs w:val="18"/>
              </w:rPr>
            </w:pPr>
            <w:r>
              <w:rPr>
                <w:sz w:val="18"/>
                <w:szCs w:val="18"/>
              </w:rPr>
              <w:t>-</w:t>
            </w:r>
          </w:p>
        </w:tc>
        <w:tc>
          <w:tcPr>
            <w:tcW w:w="575" w:type="dxa"/>
            <w:vAlign w:val="bottom"/>
          </w:tcPr>
          <w:p w14:paraId="6C40688C" w14:textId="583F5B2A" w:rsidR="00E0645D" w:rsidRPr="00DB6CEA" w:rsidRDefault="00E0645D" w:rsidP="00E0645D">
            <w:pPr>
              <w:jc w:val="center"/>
              <w:rPr>
                <w:color w:val="FF0000"/>
                <w:sz w:val="18"/>
                <w:szCs w:val="18"/>
              </w:rPr>
            </w:pPr>
            <w:r>
              <w:rPr>
                <w:sz w:val="18"/>
                <w:szCs w:val="18"/>
              </w:rPr>
              <w:t>ZZ</w:t>
            </w:r>
          </w:p>
        </w:tc>
        <w:tc>
          <w:tcPr>
            <w:tcW w:w="966" w:type="dxa"/>
            <w:vAlign w:val="bottom"/>
          </w:tcPr>
          <w:p w14:paraId="7DF7C53B" w14:textId="1199487B" w:rsidR="00E0645D" w:rsidRPr="00DB6CEA" w:rsidRDefault="00E0645D" w:rsidP="00E0645D">
            <w:pPr>
              <w:rPr>
                <w:color w:val="FF0000"/>
                <w:sz w:val="18"/>
                <w:szCs w:val="18"/>
              </w:rPr>
            </w:pPr>
            <w:r>
              <w:rPr>
                <w:sz w:val="18"/>
                <w:szCs w:val="18"/>
              </w:rPr>
              <w:t>BC</w:t>
            </w:r>
          </w:p>
        </w:tc>
      </w:tr>
      <w:tr w:rsidR="00E0645D" w14:paraId="54484E4C" w14:textId="77777777" w:rsidTr="008D7778">
        <w:tc>
          <w:tcPr>
            <w:tcW w:w="1531" w:type="dxa"/>
            <w:gridSpan w:val="2"/>
          </w:tcPr>
          <w:p w14:paraId="7F498356" w14:textId="407E5194" w:rsidR="00E0645D" w:rsidRPr="00DB6CEA" w:rsidRDefault="00E0645D" w:rsidP="00E0645D">
            <w:pPr>
              <w:rPr>
                <w:color w:val="FF0000"/>
                <w:sz w:val="18"/>
                <w:szCs w:val="18"/>
              </w:rPr>
            </w:pPr>
            <w:r w:rsidRPr="000D77AC">
              <w:rPr>
                <w:sz w:val="18"/>
                <w:szCs w:val="18"/>
              </w:rPr>
              <w:t>5895-01-590-7962</w:t>
            </w:r>
          </w:p>
        </w:tc>
        <w:tc>
          <w:tcPr>
            <w:tcW w:w="839" w:type="dxa"/>
            <w:vAlign w:val="bottom"/>
          </w:tcPr>
          <w:p w14:paraId="424080AA" w14:textId="490C6BC3" w:rsidR="00E0645D" w:rsidRPr="00DB6CEA" w:rsidRDefault="00E0645D" w:rsidP="00E0645D">
            <w:pPr>
              <w:rPr>
                <w:color w:val="FF0000"/>
                <w:sz w:val="18"/>
                <w:szCs w:val="18"/>
              </w:rPr>
            </w:pPr>
            <w:r w:rsidRPr="004B7DE3">
              <w:rPr>
                <w:sz w:val="18"/>
                <w:szCs w:val="18"/>
              </w:rPr>
              <w:t>Military</w:t>
            </w:r>
          </w:p>
        </w:tc>
        <w:tc>
          <w:tcPr>
            <w:tcW w:w="1667" w:type="dxa"/>
            <w:vAlign w:val="bottom"/>
          </w:tcPr>
          <w:p w14:paraId="3F94CE81" w14:textId="7C8EFF3D" w:rsidR="00E0645D" w:rsidRPr="00DB6CEA" w:rsidRDefault="00E0645D" w:rsidP="00E0645D">
            <w:pPr>
              <w:rPr>
                <w:color w:val="FF0000"/>
                <w:sz w:val="18"/>
                <w:szCs w:val="18"/>
              </w:rPr>
            </w:pPr>
            <w:r w:rsidRPr="006434A4">
              <w:rPr>
                <w:sz w:val="18"/>
                <w:szCs w:val="18"/>
              </w:rPr>
              <w:t>SPI-AG00000621</w:t>
            </w:r>
          </w:p>
        </w:tc>
        <w:tc>
          <w:tcPr>
            <w:tcW w:w="634" w:type="dxa"/>
            <w:vAlign w:val="bottom"/>
          </w:tcPr>
          <w:p w14:paraId="4AC2EF0C" w14:textId="14E2BA7A" w:rsidR="00E0645D" w:rsidRPr="00DB6CEA" w:rsidRDefault="00E0645D" w:rsidP="00E0645D">
            <w:pPr>
              <w:jc w:val="center"/>
              <w:rPr>
                <w:color w:val="FF0000"/>
                <w:sz w:val="18"/>
                <w:szCs w:val="18"/>
              </w:rPr>
            </w:pPr>
            <w:r w:rsidRPr="006C6C13">
              <w:rPr>
                <w:sz w:val="18"/>
                <w:szCs w:val="18"/>
              </w:rPr>
              <w:t>B</w:t>
            </w:r>
          </w:p>
        </w:tc>
        <w:tc>
          <w:tcPr>
            <w:tcW w:w="640" w:type="dxa"/>
            <w:vAlign w:val="bottom"/>
          </w:tcPr>
          <w:p w14:paraId="33598470" w14:textId="5918A2C6" w:rsidR="00E0645D" w:rsidRPr="00DB6CEA" w:rsidRDefault="00E0645D" w:rsidP="00E0645D">
            <w:pPr>
              <w:jc w:val="center"/>
              <w:rPr>
                <w:color w:val="FF0000"/>
                <w:sz w:val="18"/>
                <w:szCs w:val="18"/>
              </w:rPr>
            </w:pPr>
            <w:r w:rsidRPr="006C6C13">
              <w:rPr>
                <w:sz w:val="18"/>
                <w:szCs w:val="18"/>
              </w:rPr>
              <w:t>001</w:t>
            </w:r>
          </w:p>
        </w:tc>
        <w:tc>
          <w:tcPr>
            <w:tcW w:w="613" w:type="dxa"/>
            <w:vAlign w:val="bottom"/>
          </w:tcPr>
          <w:p w14:paraId="0C3A97CE" w14:textId="77777777" w:rsidR="00E0645D" w:rsidRPr="00DB6CEA" w:rsidRDefault="00E0645D" w:rsidP="00E0645D">
            <w:pPr>
              <w:jc w:val="center"/>
              <w:rPr>
                <w:color w:val="FF0000"/>
                <w:sz w:val="18"/>
                <w:szCs w:val="18"/>
              </w:rPr>
            </w:pPr>
          </w:p>
        </w:tc>
        <w:tc>
          <w:tcPr>
            <w:tcW w:w="735" w:type="dxa"/>
            <w:vAlign w:val="bottom"/>
          </w:tcPr>
          <w:p w14:paraId="3EDE6884" w14:textId="77777777" w:rsidR="00E0645D" w:rsidRPr="00DB6CEA" w:rsidRDefault="00E0645D" w:rsidP="00E0645D">
            <w:pPr>
              <w:rPr>
                <w:color w:val="FF0000"/>
                <w:sz w:val="18"/>
                <w:szCs w:val="18"/>
              </w:rPr>
            </w:pPr>
          </w:p>
        </w:tc>
        <w:tc>
          <w:tcPr>
            <w:tcW w:w="576" w:type="dxa"/>
            <w:vAlign w:val="bottom"/>
          </w:tcPr>
          <w:p w14:paraId="755C7002" w14:textId="21297892" w:rsidR="00E0645D" w:rsidRPr="00DB6CEA" w:rsidRDefault="00E0645D" w:rsidP="00E0645D">
            <w:pPr>
              <w:jc w:val="center"/>
              <w:rPr>
                <w:color w:val="FF0000"/>
                <w:sz w:val="18"/>
                <w:szCs w:val="18"/>
              </w:rPr>
            </w:pPr>
            <w:r>
              <w:rPr>
                <w:sz w:val="18"/>
                <w:szCs w:val="18"/>
              </w:rPr>
              <w:t>ZZ</w:t>
            </w:r>
          </w:p>
        </w:tc>
        <w:tc>
          <w:tcPr>
            <w:tcW w:w="575" w:type="dxa"/>
            <w:vAlign w:val="bottom"/>
          </w:tcPr>
          <w:p w14:paraId="7641F7AE" w14:textId="4F034F6E" w:rsidR="00E0645D" w:rsidRPr="00DB6CEA" w:rsidRDefault="00E0645D" w:rsidP="00E0645D">
            <w:pPr>
              <w:jc w:val="center"/>
              <w:rPr>
                <w:color w:val="FF0000"/>
                <w:sz w:val="18"/>
                <w:szCs w:val="18"/>
              </w:rPr>
            </w:pPr>
            <w:r>
              <w:rPr>
                <w:sz w:val="18"/>
                <w:szCs w:val="18"/>
              </w:rPr>
              <w:t>Z</w:t>
            </w:r>
          </w:p>
        </w:tc>
        <w:tc>
          <w:tcPr>
            <w:tcW w:w="576" w:type="dxa"/>
            <w:vAlign w:val="bottom"/>
          </w:tcPr>
          <w:p w14:paraId="5BC7D142" w14:textId="4D0B195C" w:rsidR="00E0645D" w:rsidRPr="00DB6CEA" w:rsidRDefault="00E0645D" w:rsidP="00E0645D">
            <w:pPr>
              <w:jc w:val="center"/>
              <w:rPr>
                <w:color w:val="FF0000"/>
                <w:sz w:val="18"/>
                <w:szCs w:val="18"/>
              </w:rPr>
            </w:pPr>
            <w:r>
              <w:rPr>
                <w:sz w:val="18"/>
                <w:szCs w:val="18"/>
              </w:rPr>
              <w:t>ZZ</w:t>
            </w:r>
          </w:p>
        </w:tc>
        <w:tc>
          <w:tcPr>
            <w:tcW w:w="614" w:type="dxa"/>
            <w:vAlign w:val="bottom"/>
          </w:tcPr>
          <w:p w14:paraId="1BB3C558" w14:textId="3DD8B590" w:rsidR="00E0645D" w:rsidRPr="00DB6CEA" w:rsidRDefault="00E0645D" w:rsidP="00E0645D">
            <w:pPr>
              <w:jc w:val="center"/>
              <w:rPr>
                <w:color w:val="FF0000"/>
                <w:sz w:val="18"/>
                <w:szCs w:val="18"/>
              </w:rPr>
            </w:pPr>
            <w:r>
              <w:rPr>
                <w:sz w:val="18"/>
                <w:szCs w:val="18"/>
              </w:rPr>
              <w:t>ZZ</w:t>
            </w:r>
          </w:p>
        </w:tc>
        <w:tc>
          <w:tcPr>
            <w:tcW w:w="575" w:type="dxa"/>
            <w:vAlign w:val="bottom"/>
          </w:tcPr>
          <w:p w14:paraId="5AA677D1" w14:textId="3DBA38AB" w:rsidR="00E0645D" w:rsidRPr="00DB6CEA" w:rsidRDefault="00E0645D" w:rsidP="00E0645D">
            <w:pPr>
              <w:jc w:val="center"/>
              <w:rPr>
                <w:color w:val="FF0000"/>
                <w:sz w:val="18"/>
                <w:szCs w:val="18"/>
              </w:rPr>
            </w:pPr>
            <w:r>
              <w:rPr>
                <w:sz w:val="18"/>
                <w:szCs w:val="18"/>
              </w:rPr>
              <w:t>ZZ</w:t>
            </w:r>
          </w:p>
        </w:tc>
        <w:tc>
          <w:tcPr>
            <w:tcW w:w="575" w:type="dxa"/>
            <w:vAlign w:val="bottom"/>
          </w:tcPr>
          <w:p w14:paraId="3F4F6544" w14:textId="2C1CCC6B" w:rsidR="00E0645D" w:rsidRPr="00DB6CEA" w:rsidRDefault="00E0645D" w:rsidP="00E0645D">
            <w:pPr>
              <w:jc w:val="center"/>
              <w:rPr>
                <w:color w:val="FF0000"/>
                <w:sz w:val="18"/>
                <w:szCs w:val="18"/>
              </w:rPr>
            </w:pPr>
            <w:r>
              <w:rPr>
                <w:sz w:val="18"/>
                <w:szCs w:val="18"/>
              </w:rPr>
              <w:t>Z</w:t>
            </w:r>
          </w:p>
        </w:tc>
        <w:tc>
          <w:tcPr>
            <w:tcW w:w="575" w:type="dxa"/>
            <w:vAlign w:val="bottom"/>
          </w:tcPr>
          <w:p w14:paraId="63ECC176" w14:textId="67DAE59B" w:rsidR="00E0645D" w:rsidRPr="00DB6CEA" w:rsidRDefault="00E0645D" w:rsidP="00E0645D">
            <w:pPr>
              <w:jc w:val="center"/>
              <w:rPr>
                <w:color w:val="FF0000"/>
                <w:sz w:val="18"/>
                <w:szCs w:val="18"/>
              </w:rPr>
            </w:pPr>
            <w:r>
              <w:rPr>
                <w:sz w:val="18"/>
                <w:szCs w:val="18"/>
              </w:rPr>
              <w:t>ZZ</w:t>
            </w:r>
          </w:p>
        </w:tc>
        <w:tc>
          <w:tcPr>
            <w:tcW w:w="576" w:type="dxa"/>
            <w:vAlign w:val="bottom"/>
          </w:tcPr>
          <w:p w14:paraId="0CC6AAF4" w14:textId="53A7691D" w:rsidR="00E0645D" w:rsidRPr="00DB6CEA" w:rsidRDefault="00E0645D" w:rsidP="00E0645D">
            <w:pPr>
              <w:jc w:val="center"/>
              <w:rPr>
                <w:color w:val="FF0000"/>
                <w:sz w:val="18"/>
                <w:szCs w:val="18"/>
              </w:rPr>
            </w:pPr>
            <w:r>
              <w:rPr>
                <w:sz w:val="18"/>
                <w:szCs w:val="18"/>
              </w:rPr>
              <w:t>-</w:t>
            </w:r>
          </w:p>
        </w:tc>
        <w:tc>
          <w:tcPr>
            <w:tcW w:w="575" w:type="dxa"/>
            <w:vAlign w:val="bottom"/>
          </w:tcPr>
          <w:p w14:paraId="3C991960" w14:textId="58785666" w:rsidR="00E0645D" w:rsidRPr="00DB6CEA" w:rsidRDefault="00E0645D" w:rsidP="00E0645D">
            <w:pPr>
              <w:jc w:val="center"/>
              <w:rPr>
                <w:color w:val="FF0000"/>
                <w:sz w:val="18"/>
                <w:szCs w:val="18"/>
              </w:rPr>
            </w:pPr>
            <w:r>
              <w:rPr>
                <w:sz w:val="18"/>
                <w:szCs w:val="18"/>
              </w:rPr>
              <w:t>-</w:t>
            </w:r>
          </w:p>
        </w:tc>
        <w:tc>
          <w:tcPr>
            <w:tcW w:w="575" w:type="dxa"/>
            <w:vAlign w:val="bottom"/>
          </w:tcPr>
          <w:p w14:paraId="586F3D55" w14:textId="1B97713B" w:rsidR="00E0645D" w:rsidRPr="00DB6CEA" w:rsidRDefault="00E0645D" w:rsidP="00E0645D">
            <w:pPr>
              <w:jc w:val="center"/>
              <w:rPr>
                <w:color w:val="FF0000"/>
                <w:sz w:val="18"/>
                <w:szCs w:val="18"/>
              </w:rPr>
            </w:pPr>
            <w:r>
              <w:rPr>
                <w:sz w:val="18"/>
                <w:szCs w:val="18"/>
              </w:rPr>
              <w:t>ZZ</w:t>
            </w:r>
          </w:p>
        </w:tc>
        <w:tc>
          <w:tcPr>
            <w:tcW w:w="966" w:type="dxa"/>
            <w:vAlign w:val="bottom"/>
          </w:tcPr>
          <w:p w14:paraId="3E90CE54" w14:textId="1BDFA6AC" w:rsidR="00E0645D" w:rsidRPr="00DB6CEA" w:rsidRDefault="00E0645D" w:rsidP="00E0645D">
            <w:pPr>
              <w:rPr>
                <w:color w:val="FF0000"/>
                <w:sz w:val="18"/>
                <w:szCs w:val="18"/>
              </w:rPr>
            </w:pPr>
            <w:r>
              <w:rPr>
                <w:sz w:val="18"/>
                <w:szCs w:val="18"/>
              </w:rPr>
              <w:t>BC</w:t>
            </w:r>
          </w:p>
        </w:tc>
      </w:tr>
      <w:tr w:rsidR="00E0645D" w14:paraId="2AA7D240" w14:textId="77777777" w:rsidTr="008D7778">
        <w:tc>
          <w:tcPr>
            <w:tcW w:w="1531" w:type="dxa"/>
            <w:gridSpan w:val="2"/>
          </w:tcPr>
          <w:p w14:paraId="74F09505" w14:textId="6E09DDD6" w:rsidR="00E0645D" w:rsidRPr="00DB6CEA" w:rsidRDefault="00E0645D" w:rsidP="00E0645D">
            <w:pPr>
              <w:rPr>
                <w:color w:val="FF0000"/>
                <w:sz w:val="18"/>
                <w:szCs w:val="18"/>
              </w:rPr>
            </w:pPr>
            <w:r w:rsidRPr="000D77AC">
              <w:rPr>
                <w:sz w:val="18"/>
                <w:szCs w:val="18"/>
              </w:rPr>
              <w:t>5895-01-616-6168</w:t>
            </w:r>
          </w:p>
        </w:tc>
        <w:tc>
          <w:tcPr>
            <w:tcW w:w="839" w:type="dxa"/>
            <w:vAlign w:val="bottom"/>
          </w:tcPr>
          <w:p w14:paraId="4C91D1BC" w14:textId="0B905448" w:rsidR="00E0645D" w:rsidRPr="00DB6CEA" w:rsidRDefault="00E0645D" w:rsidP="00E0645D">
            <w:pPr>
              <w:rPr>
                <w:color w:val="FF0000"/>
                <w:sz w:val="18"/>
                <w:szCs w:val="18"/>
              </w:rPr>
            </w:pPr>
            <w:r w:rsidRPr="004B7DE3">
              <w:rPr>
                <w:sz w:val="18"/>
                <w:szCs w:val="18"/>
              </w:rPr>
              <w:t>Military</w:t>
            </w:r>
          </w:p>
        </w:tc>
        <w:tc>
          <w:tcPr>
            <w:tcW w:w="1667" w:type="dxa"/>
            <w:vAlign w:val="bottom"/>
          </w:tcPr>
          <w:p w14:paraId="1127E8F3" w14:textId="3AFDF33F" w:rsidR="00E0645D" w:rsidRPr="00DB6CEA" w:rsidRDefault="00E0645D" w:rsidP="00E0645D">
            <w:pPr>
              <w:rPr>
                <w:color w:val="FF0000"/>
                <w:sz w:val="18"/>
                <w:szCs w:val="18"/>
              </w:rPr>
            </w:pPr>
            <w:r w:rsidRPr="006434A4">
              <w:rPr>
                <w:sz w:val="18"/>
                <w:szCs w:val="18"/>
              </w:rPr>
              <w:t>SPI-AG00000621</w:t>
            </w:r>
          </w:p>
        </w:tc>
        <w:tc>
          <w:tcPr>
            <w:tcW w:w="634" w:type="dxa"/>
            <w:vAlign w:val="bottom"/>
          </w:tcPr>
          <w:p w14:paraId="432068FA" w14:textId="3B698E5B" w:rsidR="00E0645D" w:rsidRPr="00DB6CEA" w:rsidRDefault="00E0645D" w:rsidP="00E0645D">
            <w:pPr>
              <w:jc w:val="center"/>
              <w:rPr>
                <w:color w:val="FF0000"/>
                <w:sz w:val="18"/>
                <w:szCs w:val="18"/>
              </w:rPr>
            </w:pPr>
            <w:r w:rsidRPr="006C6C13">
              <w:rPr>
                <w:sz w:val="18"/>
                <w:szCs w:val="18"/>
              </w:rPr>
              <w:t>B</w:t>
            </w:r>
          </w:p>
        </w:tc>
        <w:tc>
          <w:tcPr>
            <w:tcW w:w="640" w:type="dxa"/>
            <w:vAlign w:val="bottom"/>
          </w:tcPr>
          <w:p w14:paraId="4D680939" w14:textId="5B87040F" w:rsidR="00E0645D" w:rsidRPr="00DB6CEA" w:rsidRDefault="00E0645D" w:rsidP="00E0645D">
            <w:pPr>
              <w:jc w:val="center"/>
              <w:rPr>
                <w:color w:val="FF0000"/>
                <w:sz w:val="18"/>
                <w:szCs w:val="18"/>
              </w:rPr>
            </w:pPr>
            <w:r w:rsidRPr="006C6C13">
              <w:rPr>
                <w:sz w:val="18"/>
                <w:szCs w:val="18"/>
              </w:rPr>
              <w:t>001</w:t>
            </w:r>
          </w:p>
        </w:tc>
        <w:tc>
          <w:tcPr>
            <w:tcW w:w="613" w:type="dxa"/>
            <w:vAlign w:val="bottom"/>
          </w:tcPr>
          <w:p w14:paraId="2B36B7B6" w14:textId="77777777" w:rsidR="00E0645D" w:rsidRPr="00DB6CEA" w:rsidRDefault="00E0645D" w:rsidP="00E0645D">
            <w:pPr>
              <w:jc w:val="center"/>
              <w:rPr>
                <w:color w:val="FF0000"/>
                <w:sz w:val="18"/>
                <w:szCs w:val="18"/>
              </w:rPr>
            </w:pPr>
          </w:p>
        </w:tc>
        <w:tc>
          <w:tcPr>
            <w:tcW w:w="735" w:type="dxa"/>
            <w:vAlign w:val="bottom"/>
          </w:tcPr>
          <w:p w14:paraId="6D327916" w14:textId="77777777" w:rsidR="00E0645D" w:rsidRPr="00DB6CEA" w:rsidRDefault="00E0645D" w:rsidP="00E0645D">
            <w:pPr>
              <w:rPr>
                <w:color w:val="FF0000"/>
                <w:sz w:val="18"/>
                <w:szCs w:val="18"/>
              </w:rPr>
            </w:pPr>
          </w:p>
        </w:tc>
        <w:tc>
          <w:tcPr>
            <w:tcW w:w="576" w:type="dxa"/>
            <w:vAlign w:val="bottom"/>
          </w:tcPr>
          <w:p w14:paraId="445C3522" w14:textId="65B3ACD5" w:rsidR="00E0645D" w:rsidRPr="00DB6CEA" w:rsidRDefault="00E0645D" w:rsidP="00E0645D">
            <w:pPr>
              <w:jc w:val="center"/>
              <w:rPr>
                <w:color w:val="FF0000"/>
                <w:sz w:val="18"/>
                <w:szCs w:val="18"/>
              </w:rPr>
            </w:pPr>
            <w:r>
              <w:rPr>
                <w:sz w:val="18"/>
                <w:szCs w:val="18"/>
              </w:rPr>
              <w:t>ZZ</w:t>
            </w:r>
          </w:p>
        </w:tc>
        <w:tc>
          <w:tcPr>
            <w:tcW w:w="575" w:type="dxa"/>
            <w:vAlign w:val="bottom"/>
          </w:tcPr>
          <w:p w14:paraId="206F21CF" w14:textId="38FA4B1C" w:rsidR="00E0645D" w:rsidRPr="00DB6CEA" w:rsidRDefault="00E0645D" w:rsidP="00E0645D">
            <w:pPr>
              <w:jc w:val="center"/>
              <w:rPr>
                <w:color w:val="FF0000"/>
                <w:sz w:val="18"/>
                <w:szCs w:val="18"/>
              </w:rPr>
            </w:pPr>
            <w:r>
              <w:rPr>
                <w:sz w:val="18"/>
                <w:szCs w:val="18"/>
              </w:rPr>
              <w:t>Z</w:t>
            </w:r>
          </w:p>
        </w:tc>
        <w:tc>
          <w:tcPr>
            <w:tcW w:w="576" w:type="dxa"/>
            <w:vAlign w:val="bottom"/>
          </w:tcPr>
          <w:p w14:paraId="6270CE79" w14:textId="752041F1" w:rsidR="00E0645D" w:rsidRPr="00DB6CEA" w:rsidRDefault="00E0645D" w:rsidP="00E0645D">
            <w:pPr>
              <w:jc w:val="center"/>
              <w:rPr>
                <w:color w:val="FF0000"/>
                <w:sz w:val="18"/>
                <w:szCs w:val="18"/>
              </w:rPr>
            </w:pPr>
            <w:r>
              <w:rPr>
                <w:sz w:val="18"/>
                <w:szCs w:val="18"/>
              </w:rPr>
              <w:t>ZZ</w:t>
            </w:r>
          </w:p>
        </w:tc>
        <w:tc>
          <w:tcPr>
            <w:tcW w:w="614" w:type="dxa"/>
            <w:vAlign w:val="bottom"/>
          </w:tcPr>
          <w:p w14:paraId="1CADF4B7" w14:textId="718EB368" w:rsidR="00E0645D" w:rsidRPr="00DB6CEA" w:rsidRDefault="00E0645D" w:rsidP="00E0645D">
            <w:pPr>
              <w:jc w:val="center"/>
              <w:rPr>
                <w:color w:val="FF0000"/>
                <w:sz w:val="18"/>
                <w:szCs w:val="18"/>
              </w:rPr>
            </w:pPr>
            <w:r>
              <w:rPr>
                <w:sz w:val="18"/>
                <w:szCs w:val="18"/>
              </w:rPr>
              <w:t>ZZ</w:t>
            </w:r>
          </w:p>
        </w:tc>
        <w:tc>
          <w:tcPr>
            <w:tcW w:w="575" w:type="dxa"/>
            <w:vAlign w:val="bottom"/>
          </w:tcPr>
          <w:p w14:paraId="5891D484" w14:textId="0A859C8A" w:rsidR="00E0645D" w:rsidRPr="00DB6CEA" w:rsidRDefault="00E0645D" w:rsidP="00E0645D">
            <w:pPr>
              <w:jc w:val="center"/>
              <w:rPr>
                <w:color w:val="FF0000"/>
                <w:sz w:val="18"/>
                <w:szCs w:val="18"/>
              </w:rPr>
            </w:pPr>
            <w:r>
              <w:rPr>
                <w:sz w:val="18"/>
                <w:szCs w:val="18"/>
              </w:rPr>
              <w:t>ZZ</w:t>
            </w:r>
          </w:p>
        </w:tc>
        <w:tc>
          <w:tcPr>
            <w:tcW w:w="575" w:type="dxa"/>
            <w:vAlign w:val="bottom"/>
          </w:tcPr>
          <w:p w14:paraId="6D92A318" w14:textId="42D30212" w:rsidR="00E0645D" w:rsidRPr="00DB6CEA" w:rsidRDefault="00E0645D" w:rsidP="00E0645D">
            <w:pPr>
              <w:jc w:val="center"/>
              <w:rPr>
                <w:color w:val="FF0000"/>
                <w:sz w:val="18"/>
                <w:szCs w:val="18"/>
              </w:rPr>
            </w:pPr>
            <w:r>
              <w:rPr>
                <w:sz w:val="18"/>
                <w:szCs w:val="18"/>
              </w:rPr>
              <w:t>Z</w:t>
            </w:r>
          </w:p>
        </w:tc>
        <w:tc>
          <w:tcPr>
            <w:tcW w:w="575" w:type="dxa"/>
            <w:vAlign w:val="bottom"/>
          </w:tcPr>
          <w:p w14:paraId="2D87B313" w14:textId="34033F43" w:rsidR="00E0645D" w:rsidRPr="00DB6CEA" w:rsidRDefault="00E0645D" w:rsidP="00E0645D">
            <w:pPr>
              <w:jc w:val="center"/>
              <w:rPr>
                <w:color w:val="FF0000"/>
                <w:sz w:val="18"/>
                <w:szCs w:val="18"/>
              </w:rPr>
            </w:pPr>
            <w:r>
              <w:rPr>
                <w:sz w:val="18"/>
                <w:szCs w:val="18"/>
              </w:rPr>
              <w:t>ZZ</w:t>
            </w:r>
          </w:p>
        </w:tc>
        <w:tc>
          <w:tcPr>
            <w:tcW w:w="576" w:type="dxa"/>
            <w:vAlign w:val="bottom"/>
          </w:tcPr>
          <w:p w14:paraId="49EDB459" w14:textId="7B9EB531" w:rsidR="00E0645D" w:rsidRPr="00DB6CEA" w:rsidRDefault="00E0645D" w:rsidP="00E0645D">
            <w:pPr>
              <w:jc w:val="center"/>
              <w:rPr>
                <w:color w:val="FF0000"/>
                <w:sz w:val="18"/>
                <w:szCs w:val="18"/>
              </w:rPr>
            </w:pPr>
            <w:r>
              <w:rPr>
                <w:sz w:val="18"/>
                <w:szCs w:val="18"/>
              </w:rPr>
              <w:t>-</w:t>
            </w:r>
          </w:p>
        </w:tc>
        <w:tc>
          <w:tcPr>
            <w:tcW w:w="575" w:type="dxa"/>
            <w:vAlign w:val="bottom"/>
          </w:tcPr>
          <w:p w14:paraId="3F2C8902" w14:textId="129A206D" w:rsidR="00E0645D" w:rsidRPr="00DB6CEA" w:rsidRDefault="00E0645D" w:rsidP="00E0645D">
            <w:pPr>
              <w:jc w:val="center"/>
              <w:rPr>
                <w:color w:val="FF0000"/>
                <w:sz w:val="18"/>
                <w:szCs w:val="18"/>
              </w:rPr>
            </w:pPr>
            <w:r>
              <w:rPr>
                <w:sz w:val="18"/>
                <w:szCs w:val="18"/>
              </w:rPr>
              <w:t>-</w:t>
            </w:r>
          </w:p>
        </w:tc>
        <w:tc>
          <w:tcPr>
            <w:tcW w:w="575" w:type="dxa"/>
            <w:vAlign w:val="bottom"/>
          </w:tcPr>
          <w:p w14:paraId="2A90E0ED" w14:textId="3DDAA062" w:rsidR="00E0645D" w:rsidRPr="00DB6CEA" w:rsidRDefault="00E0645D" w:rsidP="00E0645D">
            <w:pPr>
              <w:jc w:val="center"/>
              <w:rPr>
                <w:color w:val="FF0000"/>
                <w:sz w:val="18"/>
                <w:szCs w:val="18"/>
              </w:rPr>
            </w:pPr>
            <w:r>
              <w:rPr>
                <w:sz w:val="18"/>
                <w:szCs w:val="18"/>
              </w:rPr>
              <w:t>ZZ</w:t>
            </w:r>
          </w:p>
        </w:tc>
        <w:tc>
          <w:tcPr>
            <w:tcW w:w="966" w:type="dxa"/>
            <w:vAlign w:val="bottom"/>
          </w:tcPr>
          <w:p w14:paraId="1311BDB7" w14:textId="07479E94" w:rsidR="00E0645D" w:rsidRPr="00DB6CEA" w:rsidRDefault="00E0645D" w:rsidP="00E0645D">
            <w:pPr>
              <w:rPr>
                <w:color w:val="FF0000"/>
                <w:sz w:val="18"/>
                <w:szCs w:val="18"/>
              </w:rPr>
            </w:pPr>
            <w:r>
              <w:rPr>
                <w:sz w:val="18"/>
                <w:szCs w:val="18"/>
              </w:rPr>
              <w:t>BC</w:t>
            </w:r>
          </w:p>
        </w:tc>
      </w:tr>
      <w:tr w:rsidR="00E0645D" w14:paraId="257CD34D" w14:textId="77777777" w:rsidTr="008D7778">
        <w:tc>
          <w:tcPr>
            <w:tcW w:w="1531" w:type="dxa"/>
            <w:gridSpan w:val="2"/>
          </w:tcPr>
          <w:p w14:paraId="0339A0A5" w14:textId="619B5879" w:rsidR="00E0645D" w:rsidRPr="00DB6CEA" w:rsidRDefault="00E0645D" w:rsidP="00E0645D">
            <w:pPr>
              <w:rPr>
                <w:color w:val="FF0000"/>
                <w:sz w:val="18"/>
                <w:szCs w:val="18"/>
              </w:rPr>
            </w:pPr>
            <w:r w:rsidRPr="000D77AC">
              <w:rPr>
                <w:sz w:val="18"/>
                <w:szCs w:val="18"/>
              </w:rPr>
              <w:t>5895-01-421-0812</w:t>
            </w:r>
          </w:p>
        </w:tc>
        <w:tc>
          <w:tcPr>
            <w:tcW w:w="839" w:type="dxa"/>
            <w:vAlign w:val="bottom"/>
          </w:tcPr>
          <w:p w14:paraId="54D480AE" w14:textId="1F9E0974" w:rsidR="00E0645D" w:rsidRPr="00DB6CEA" w:rsidRDefault="00E0645D" w:rsidP="00E0645D">
            <w:pPr>
              <w:rPr>
                <w:color w:val="FF0000"/>
                <w:sz w:val="18"/>
                <w:szCs w:val="18"/>
              </w:rPr>
            </w:pPr>
            <w:r w:rsidRPr="004B7DE3">
              <w:rPr>
                <w:sz w:val="18"/>
                <w:szCs w:val="18"/>
              </w:rPr>
              <w:t>Military</w:t>
            </w:r>
          </w:p>
        </w:tc>
        <w:tc>
          <w:tcPr>
            <w:tcW w:w="1667" w:type="dxa"/>
            <w:vAlign w:val="bottom"/>
          </w:tcPr>
          <w:p w14:paraId="77596987" w14:textId="0CDD6569" w:rsidR="00E0645D" w:rsidRPr="00DB6CEA" w:rsidRDefault="00E0645D" w:rsidP="00E0645D">
            <w:pPr>
              <w:rPr>
                <w:color w:val="FF0000"/>
                <w:sz w:val="18"/>
                <w:szCs w:val="18"/>
              </w:rPr>
            </w:pPr>
            <w:r w:rsidRPr="006434A4">
              <w:rPr>
                <w:sz w:val="18"/>
                <w:szCs w:val="18"/>
              </w:rPr>
              <w:t>SPI-AG00000621</w:t>
            </w:r>
          </w:p>
        </w:tc>
        <w:tc>
          <w:tcPr>
            <w:tcW w:w="634" w:type="dxa"/>
            <w:vAlign w:val="bottom"/>
          </w:tcPr>
          <w:p w14:paraId="3C325A7A" w14:textId="24881E73" w:rsidR="00E0645D" w:rsidRPr="00DB6CEA" w:rsidRDefault="00E0645D" w:rsidP="00E0645D">
            <w:pPr>
              <w:jc w:val="center"/>
              <w:rPr>
                <w:color w:val="FF0000"/>
                <w:sz w:val="18"/>
                <w:szCs w:val="18"/>
              </w:rPr>
            </w:pPr>
            <w:r w:rsidRPr="006C6C13">
              <w:rPr>
                <w:sz w:val="18"/>
                <w:szCs w:val="18"/>
              </w:rPr>
              <w:t>B</w:t>
            </w:r>
          </w:p>
        </w:tc>
        <w:tc>
          <w:tcPr>
            <w:tcW w:w="640" w:type="dxa"/>
            <w:vAlign w:val="bottom"/>
          </w:tcPr>
          <w:p w14:paraId="72C5CCAA" w14:textId="1504E930" w:rsidR="00E0645D" w:rsidRPr="00DB6CEA" w:rsidRDefault="00E0645D" w:rsidP="00E0645D">
            <w:pPr>
              <w:jc w:val="center"/>
              <w:rPr>
                <w:color w:val="FF0000"/>
                <w:sz w:val="18"/>
                <w:szCs w:val="18"/>
              </w:rPr>
            </w:pPr>
            <w:r w:rsidRPr="006C6C13">
              <w:rPr>
                <w:sz w:val="18"/>
                <w:szCs w:val="18"/>
              </w:rPr>
              <w:t>001</w:t>
            </w:r>
          </w:p>
        </w:tc>
        <w:tc>
          <w:tcPr>
            <w:tcW w:w="613" w:type="dxa"/>
            <w:vAlign w:val="bottom"/>
          </w:tcPr>
          <w:p w14:paraId="29498780" w14:textId="77777777" w:rsidR="00E0645D" w:rsidRPr="00DB6CEA" w:rsidRDefault="00E0645D" w:rsidP="00E0645D">
            <w:pPr>
              <w:jc w:val="center"/>
              <w:rPr>
                <w:color w:val="FF0000"/>
                <w:sz w:val="18"/>
                <w:szCs w:val="18"/>
              </w:rPr>
            </w:pPr>
          </w:p>
        </w:tc>
        <w:tc>
          <w:tcPr>
            <w:tcW w:w="735" w:type="dxa"/>
            <w:vAlign w:val="bottom"/>
          </w:tcPr>
          <w:p w14:paraId="04E00927" w14:textId="77777777" w:rsidR="00E0645D" w:rsidRPr="00DB6CEA" w:rsidRDefault="00E0645D" w:rsidP="00E0645D">
            <w:pPr>
              <w:rPr>
                <w:color w:val="FF0000"/>
                <w:sz w:val="18"/>
                <w:szCs w:val="18"/>
              </w:rPr>
            </w:pPr>
          </w:p>
        </w:tc>
        <w:tc>
          <w:tcPr>
            <w:tcW w:w="576" w:type="dxa"/>
            <w:vAlign w:val="bottom"/>
          </w:tcPr>
          <w:p w14:paraId="21CBD3DE" w14:textId="78728DE2" w:rsidR="00E0645D" w:rsidRPr="00DB6CEA" w:rsidRDefault="00E0645D" w:rsidP="00E0645D">
            <w:pPr>
              <w:jc w:val="center"/>
              <w:rPr>
                <w:color w:val="FF0000"/>
                <w:sz w:val="18"/>
                <w:szCs w:val="18"/>
              </w:rPr>
            </w:pPr>
            <w:r>
              <w:rPr>
                <w:sz w:val="18"/>
                <w:szCs w:val="18"/>
              </w:rPr>
              <w:t>ZZ</w:t>
            </w:r>
          </w:p>
        </w:tc>
        <w:tc>
          <w:tcPr>
            <w:tcW w:w="575" w:type="dxa"/>
            <w:vAlign w:val="bottom"/>
          </w:tcPr>
          <w:p w14:paraId="238BB60E" w14:textId="5DBA00D3" w:rsidR="00E0645D" w:rsidRPr="00DB6CEA" w:rsidRDefault="00E0645D" w:rsidP="00E0645D">
            <w:pPr>
              <w:jc w:val="center"/>
              <w:rPr>
                <w:color w:val="FF0000"/>
                <w:sz w:val="18"/>
                <w:szCs w:val="18"/>
              </w:rPr>
            </w:pPr>
            <w:r>
              <w:rPr>
                <w:sz w:val="18"/>
                <w:szCs w:val="18"/>
              </w:rPr>
              <w:t>Z</w:t>
            </w:r>
          </w:p>
        </w:tc>
        <w:tc>
          <w:tcPr>
            <w:tcW w:w="576" w:type="dxa"/>
            <w:vAlign w:val="bottom"/>
          </w:tcPr>
          <w:p w14:paraId="41D3F8B9" w14:textId="43BE83E1" w:rsidR="00E0645D" w:rsidRPr="00DB6CEA" w:rsidRDefault="00E0645D" w:rsidP="00E0645D">
            <w:pPr>
              <w:jc w:val="center"/>
              <w:rPr>
                <w:color w:val="FF0000"/>
                <w:sz w:val="18"/>
                <w:szCs w:val="18"/>
              </w:rPr>
            </w:pPr>
            <w:r>
              <w:rPr>
                <w:sz w:val="18"/>
                <w:szCs w:val="18"/>
              </w:rPr>
              <w:t>ZZ</w:t>
            </w:r>
          </w:p>
        </w:tc>
        <w:tc>
          <w:tcPr>
            <w:tcW w:w="614" w:type="dxa"/>
            <w:vAlign w:val="bottom"/>
          </w:tcPr>
          <w:p w14:paraId="7BF9AF8A" w14:textId="7ED637C9" w:rsidR="00E0645D" w:rsidRPr="00DB6CEA" w:rsidRDefault="00E0645D" w:rsidP="00E0645D">
            <w:pPr>
              <w:jc w:val="center"/>
              <w:rPr>
                <w:color w:val="FF0000"/>
                <w:sz w:val="18"/>
                <w:szCs w:val="18"/>
              </w:rPr>
            </w:pPr>
            <w:r>
              <w:rPr>
                <w:sz w:val="18"/>
                <w:szCs w:val="18"/>
              </w:rPr>
              <w:t>ZZ</w:t>
            </w:r>
          </w:p>
        </w:tc>
        <w:tc>
          <w:tcPr>
            <w:tcW w:w="575" w:type="dxa"/>
            <w:vAlign w:val="bottom"/>
          </w:tcPr>
          <w:p w14:paraId="34D03546" w14:textId="7B270D2E" w:rsidR="00E0645D" w:rsidRPr="00DB6CEA" w:rsidRDefault="00E0645D" w:rsidP="00E0645D">
            <w:pPr>
              <w:jc w:val="center"/>
              <w:rPr>
                <w:color w:val="FF0000"/>
                <w:sz w:val="18"/>
                <w:szCs w:val="18"/>
              </w:rPr>
            </w:pPr>
            <w:r>
              <w:rPr>
                <w:sz w:val="18"/>
                <w:szCs w:val="18"/>
              </w:rPr>
              <w:t>ZZ</w:t>
            </w:r>
          </w:p>
        </w:tc>
        <w:tc>
          <w:tcPr>
            <w:tcW w:w="575" w:type="dxa"/>
            <w:vAlign w:val="bottom"/>
          </w:tcPr>
          <w:p w14:paraId="329886E3" w14:textId="2431A4F5" w:rsidR="00E0645D" w:rsidRPr="00DB6CEA" w:rsidRDefault="00E0645D" w:rsidP="00E0645D">
            <w:pPr>
              <w:jc w:val="center"/>
              <w:rPr>
                <w:color w:val="FF0000"/>
                <w:sz w:val="18"/>
                <w:szCs w:val="18"/>
              </w:rPr>
            </w:pPr>
            <w:r>
              <w:rPr>
                <w:sz w:val="18"/>
                <w:szCs w:val="18"/>
              </w:rPr>
              <w:t>Z</w:t>
            </w:r>
          </w:p>
        </w:tc>
        <w:tc>
          <w:tcPr>
            <w:tcW w:w="575" w:type="dxa"/>
            <w:vAlign w:val="bottom"/>
          </w:tcPr>
          <w:p w14:paraId="207B7EBE" w14:textId="1F921F9A" w:rsidR="00E0645D" w:rsidRPr="00DB6CEA" w:rsidRDefault="00E0645D" w:rsidP="00E0645D">
            <w:pPr>
              <w:jc w:val="center"/>
              <w:rPr>
                <w:color w:val="FF0000"/>
                <w:sz w:val="18"/>
                <w:szCs w:val="18"/>
              </w:rPr>
            </w:pPr>
            <w:r>
              <w:rPr>
                <w:sz w:val="18"/>
                <w:szCs w:val="18"/>
              </w:rPr>
              <w:t>ZZ</w:t>
            </w:r>
          </w:p>
        </w:tc>
        <w:tc>
          <w:tcPr>
            <w:tcW w:w="576" w:type="dxa"/>
            <w:vAlign w:val="bottom"/>
          </w:tcPr>
          <w:p w14:paraId="3CBA156B" w14:textId="43D30D32" w:rsidR="00E0645D" w:rsidRPr="00DB6CEA" w:rsidRDefault="00E0645D" w:rsidP="00E0645D">
            <w:pPr>
              <w:jc w:val="center"/>
              <w:rPr>
                <w:color w:val="FF0000"/>
                <w:sz w:val="18"/>
                <w:szCs w:val="18"/>
              </w:rPr>
            </w:pPr>
            <w:r>
              <w:rPr>
                <w:sz w:val="18"/>
                <w:szCs w:val="18"/>
              </w:rPr>
              <w:t>-</w:t>
            </w:r>
          </w:p>
        </w:tc>
        <w:tc>
          <w:tcPr>
            <w:tcW w:w="575" w:type="dxa"/>
            <w:vAlign w:val="bottom"/>
          </w:tcPr>
          <w:p w14:paraId="49D46DE8" w14:textId="12ADFE20" w:rsidR="00E0645D" w:rsidRPr="00DB6CEA" w:rsidRDefault="00E0645D" w:rsidP="00E0645D">
            <w:pPr>
              <w:jc w:val="center"/>
              <w:rPr>
                <w:color w:val="FF0000"/>
                <w:sz w:val="18"/>
                <w:szCs w:val="18"/>
              </w:rPr>
            </w:pPr>
            <w:r>
              <w:rPr>
                <w:sz w:val="18"/>
                <w:szCs w:val="18"/>
              </w:rPr>
              <w:t>-</w:t>
            </w:r>
          </w:p>
        </w:tc>
        <w:tc>
          <w:tcPr>
            <w:tcW w:w="575" w:type="dxa"/>
            <w:vAlign w:val="bottom"/>
          </w:tcPr>
          <w:p w14:paraId="7589346B" w14:textId="37FAC5A0" w:rsidR="00E0645D" w:rsidRPr="00DB6CEA" w:rsidRDefault="00E0645D" w:rsidP="00E0645D">
            <w:pPr>
              <w:jc w:val="center"/>
              <w:rPr>
                <w:color w:val="FF0000"/>
                <w:sz w:val="18"/>
                <w:szCs w:val="18"/>
              </w:rPr>
            </w:pPr>
            <w:r>
              <w:rPr>
                <w:sz w:val="18"/>
                <w:szCs w:val="18"/>
              </w:rPr>
              <w:t>ZZ</w:t>
            </w:r>
          </w:p>
        </w:tc>
        <w:tc>
          <w:tcPr>
            <w:tcW w:w="966" w:type="dxa"/>
            <w:vAlign w:val="bottom"/>
          </w:tcPr>
          <w:p w14:paraId="2BACF697" w14:textId="2A7C6737" w:rsidR="00E0645D" w:rsidRPr="00DB6CEA" w:rsidRDefault="00E0645D" w:rsidP="00E0645D">
            <w:pPr>
              <w:rPr>
                <w:color w:val="FF0000"/>
                <w:sz w:val="18"/>
                <w:szCs w:val="18"/>
              </w:rPr>
            </w:pPr>
            <w:r>
              <w:rPr>
                <w:sz w:val="18"/>
                <w:szCs w:val="18"/>
              </w:rPr>
              <w:t>BC</w:t>
            </w:r>
          </w:p>
        </w:tc>
      </w:tr>
      <w:tr w:rsidR="00E0645D" w14:paraId="4419A818" w14:textId="77777777" w:rsidTr="008D7778">
        <w:tc>
          <w:tcPr>
            <w:tcW w:w="1531" w:type="dxa"/>
            <w:gridSpan w:val="2"/>
          </w:tcPr>
          <w:p w14:paraId="40C2FFA6" w14:textId="01906587" w:rsidR="00E0645D" w:rsidRPr="00DB6CEA" w:rsidRDefault="00E0645D" w:rsidP="00E0645D">
            <w:pPr>
              <w:rPr>
                <w:color w:val="FF0000"/>
                <w:sz w:val="18"/>
                <w:szCs w:val="18"/>
              </w:rPr>
            </w:pPr>
            <w:r w:rsidRPr="000D77AC">
              <w:rPr>
                <w:sz w:val="18"/>
                <w:szCs w:val="18"/>
              </w:rPr>
              <w:t>5975-01-188-8873</w:t>
            </w:r>
          </w:p>
        </w:tc>
        <w:tc>
          <w:tcPr>
            <w:tcW w:w="839" w:type="dxa"/>
            <w:vAlign w:val="bottom"/>
          </w:tcPr>
          <w:p w14:paraId="13D65282" w14:textId="1B939688" w:rsidR="00E0645D" w:rsidRPr="00DB6CEA" w:rsidRDefault="00E0645D" w:rsidP="00E0645D">
            <w:pPr>
              <w:rPr>
                <w:color w:val="FF0000"/>
                <w:sz w:val="18"/>
                <w:szCs w:val="18"/>
              </w:rPr>
            </w:pPr>
            <w:r w:rsidRPr="004B7DE3">
              <w:rPr>
                <w:sz w:val="18"/>
                <w:szCs w:val="18"/>
              </w:rPr>
              <w:t>Military</w:t>
            </w:r>
          </w:p>
        </w:tc>
        <w:tc>
          <w:tcPr>
            <w:tcW w:w="1667" w:type="dxa"/>
            <w:vAlign w:val="bottom"/>
          </w:tcPr>
          <w:p w14:paraId="2027F87B" w14:textId="08029283" w:rsidR="00E0645D" w:rsidRPr="00DB6CEA" w:rsidRDefault="00E0645D" w:rsidP="00E0645D">
            <w:pPr>
              <w:rPr>
                <w:color w:val="FF0000"/>
                <w:sz w:val="18"/>
                <w:szCs w:val="18"/>
              </w:rPr>
            </w:pPr>
            <w:r w:rsidRPr="006434A4">
              <w:rPr>
                <w:sz w:val="18"/>
                <w:szCs w:val="18"/>
              </w:rPr>
              <w:t>SPI-AG00000621</w:t>
            </w:r>
          </w:p>
        </w:tc>
        <w:tc>
          <w:tcPr>
            <w:tcW w:w="634" w:type="dxa"/>
            <w:vAlign w:val="bottom"/>
          </w:tcPr>
          <w:p w14:paraId="38744374" w14:textId="65BB65EB" w:rsidR="00E0645D" w:rsidRPr="00DB6CEA" w:rsidRDefault="00E0645D" w:rsidP="00E0645D">
            <w:pPr>
              <w:jc w:val="center"/>
              <w:rPr>
                <w:color w:val="FF0000"/>
                <w:sz w:val="18"/>
                <w:szCs w:val="18"/>
              </w:rPr>
            </w:pPr>
            <w:r w:rsidRPr="006C6C13">
              <w:rPr>
                <w:sz w:val="18"/>
                <w:szCs w:val="18"/>
              </w:rPr>
              <w:t>B</w:t>
            </w:r>
          </w:p>
        </w:tc>
        <w:tc>
          <w:tcPr>
            <w:tcW w:w="640" w:type="dxa"/>
            <w:vAlign w:val="bottom"/>
          </w:tcPr>
          <w:p w14:paraId="5F4C7887" w14:textId="6141E503" w:rsidR="00E0645D" w:rsidRPr="00DB6CEA" w:rsidRDefault="00E0645D" w:rsidP="00E0645D">
            <w:pPr>
              <w:jc w:val="center"/>
              <w:rPr>
                <w:color w:val="FF0000"/>
                <w:sz w:val="18"/>
                <w:szCs w:val="18"/>
              </w:rPr>
            </w:pPr>
            <w:r w:rsidRPr="006C6C13">
              <w:rPr>
                <w:sz w:val="18"/>
                <w:szCs w:val="18"/>
              </w:rPr>
              <w:t>001</w:t>
            </w:r>
          </w:p>
        </w:tc>
        <w:tc>
          <w:tcPr>
            <w:tcW w:w="613" w:type="dxa"/>
            <w:vAlign w:val="bottom"/>
          </w:tcPr>
          <w:p w14:paraId="13B8C683" w14:textId="77777777" w:rsidR="00E0645D" w:rsidRPr="00DB6CEA" w:rsidRDefault="00E0645D" w:rsidP="00E0645D">
            <w:pPr>
              <w:jc w:val="center"/>
              <w:rPr>
                <w:color w:val="FF0000"/>
                <w:sz w:val="18"/>
                <w:szCs w:val="18"/>
              </w:rPr>
            </w:pPr>
          </w:p>
        </w:tc>
        <w:tc>
          <w:tcPr>
            <w:tcW w:w="735" w:type="dxa"/>
            <w:vAlign w:val="bottom"/>
          </w:tcPr>
          <w:p w14:paraId="32A43F8C" w14:textId="77777777" w:rsidR="00E0645D" w:rsidRPr="00DB6CEA" w:rsidRDefault="00E0645D" w:rsidP="00E0645D">
            <w:pPr>
              <w:rPr>
                <w:color w:val="FF0000"/>
                <w:sz w:val="18"/>
                <w:szCs w:val="18"/>
              </w:rPr>
            </w:pPr>
          </w:p>
        </w:tc>
        <w:tc>
          <w:tcPr>
            <w:tcW w:w="576" w:type="dxa"/>
            <w:vAlign w:val="bottom"/>
          </w:tcPr>
          <w:p w14:paraId="62269AED" w14:textId="37FB972E" w:rsidR="00E0645D" w:rsidRPr="00DB6CEA" w:rsidRDefault="00E0645D" w:rsidP="00E0645D">
            <w:pPr>
              <w:jc w:val="center"/>
              <w:rPr>
                <w:color w:val="FF0000"/>
                <w:sz w:val="18"/>
                <w:szCs w:val="18"/>
              </w:rPr>
            </w:pPr>
            <w:r>
              <w:rPr>
                <w:sz w:val="18"/>
                <w:szCs w:val="18"/>
              </w:rPr>
              <w:t>ZZ</w:t>
            </w:r>
          </w:p>
        </w:tc>
        <w:tc>
          <w:tcPr>
            <w:tcW w:w="575" w:type="dxa"/>
            <w:vAlign w:val="bottom"/>
          </w:tcPr>
          <w:p w14:paraId="7E12515B" w14:textId="49E3998D" w:rsidR="00E0645D" w:rsidRPr="00DB6CEA" w:rsidRDefault="00E0645D" w:rsidP="00E0645D">
            <w:pPr>
              <w:jc w:val="center"/>
              <w:rPr>
                <w:color w:val="FF0000"/>
                <w:sz w:val="18"/>
                <w:szCs w:val="18"/>
              </w:rPr>
            </w:pPr>
            <w:r>
              <w:rPr>
                <w:sz w:val="18"/>
                <w:szCs w:val="18"/>
              </w:rPr>
              <w:t>Z</w:t>
            </w:r>
          </w:p>
        </w:tc>
        <w:tc>
          <w:tcPr>
            <w:tcW w:w="576" w:type="dxa"/>
            <w:vAlign w:val="bottom"/>
          </w:tcPr>
          <w:p w14:paraId="1FC81968" w14:textId="3B8687E5" w:rsidR="00E0645D" w:rsidRPr="00DB6CEA" w:rsidRDefault="00E0645D" w:rsidP="00E0645D">
            <w:pPr>
              <w:jc w:val="center"/>
              <w:rPr>
                <w:color w:val="FF0000"/>
                <w:sz w:val="18"/>
                <w:szCs w:val="18"/>
              </w:rPr>
            </w:pPr>
            <w:r>
              <w:rPr>
                <w:sz w:val="18"/>
                <w:szCs w:val="18"/>
              </w:rPr>
              <w:t>ZZ</w:t>
            </w:r>
          </w:p>
        </w:tc>
        <w:tc>
          <w:tcPr>
            <w:tcW w:w="614" w:type="dxa"/>
            <w:vAlign w:val="bottom"/>
          </w:tcPr>
          <w:p w14:paraId="5A835C4F" w14:textId="33183595" w:rsidR="00E0645D" w:rsidRPr="00DB6CEA" w:rsidRDefault="00E0645D" w:rsidP="00E0645D">
            <w:pPr>
              <w:jc w:val="center"/>
              <w:rPr>
                <w:color w:val="FF0000"/>
                <w:sz w:val="18"/>
                <w:szCs w:val="18"/>
              </w:rPr>
            </w:pPr>
            <w:r>
              <w:rPr>
                <w:sz w:val="18"/>
                <w:szCs w:val="18"/>
              </w:rPr>
              <w:t>ZZ</w:t>
            </w:r>
          </w:p>
        </w:tc>
        <w:tc>
          <w:tcPr>
            <w:tcW w:w="575" w:type="dxa"/>
            <w:vAlign w:val="bottom"/>
          </w:tcPr>
          <w:p w14:paraId="7C791F02" w14:textId="42CC635B" w:rsidR="00E0645D" w:rsidRPr="00DB6CEA" w:rsidRDefault="00E0645D" w:rsidP="00E0645D">
            <w:pPr>
              <w:jc w:val="center"/>
              <w:rPr>
                <w:color w:val="FF0000"/>
                <w:sz w:val="18"/>
                <w:szCs w:val="18"/>
              </w:rPr>
            </w:pPr>
            <w:r>
              <w:rPr>
                <w:sz w:val="18"/>
                <w:szCs w:val="18"/>
              </w:rPr>
              <w:t>ZZ</w:t>
            </w:r>
          </w:p>
        </w:tc>
        <w:tc>
          <w:tcPr>
            <w:tcW w:w="575" w:type="dxa"/>
            <w:vAlign w:val="bottom"/>
          </w:tcPr>
          <w:p w14:paraId="4DA78789" w14:textId="360C65D0" w:rsidR="00E0645D" w:rsidRPr="00DB6CEA" w:rsidRDefault="00E0645D" w:rsidP="00E0645D">
            <w:pPr>
              <w:jc w:val="center"/>
              <w:rPr>
                <w:color w:val="FF0000"/>
                <w:sz w:val="18"/>
                <w:szCs w:val="18"/>
              </w:rPr>
            </w:pPr>
            <w:r>
              <w:rPr>
                <w:sz w:val="18"/>
                <w:szCs w:val="18"/>
              </w:rPr>
              <w:t>Z</w:t>
            </w:r>
          </w:p>
        </w:tc>
        <w:tc>
          <w:tcPr>
            <w:tcW w:w="575" w:type="dxa"/>
            <w:vAlign w:val="bottom"/>
          </w:tcPr>
          <w:p w14:paraId="2F077DB2" w14:textId="14AAA88B" w:rsidR="00E0645D" w:rsidRPr="00DB6CEA" w:rsidRDefault="00E0645D" w:rsidP="00E0645D">
            <w:pPr>
              <w:jc w:val="center"/>
              <w:rPr>
                <w:color w:val="FF0000"/>
                <w:sz w:val="18"/>
                <w:szCs w:val="18"/>
              </w:rPr>
            </w:pPr>
            <w:r>
              <w:rPr>
                <w:sz w:val="18"/>
                <w:szCs w:val="18"/>
              </w:rPr>
              <w:t>ZZ</w:t>
            </w:r>
          </w:p>
        </w:tc>
        <w:tc>
          <w:tcPr>
            <w:tcW w:w="576" w:type="dxa"/>
            <w:vAlign w:val="bottom"/>
          </w:tcPr>
          <w:p w14:paraId="4D6DD0DB" w14:textId="72109703" w:rsidR="00E0645D" w:rsidRPr="00DB6CEA" w:rsidRDefault="00E0645D" w:rsidP="00E0645D">
            <w:pPr>
              <w:jc w:val="center"/>
              <w:rPr>
                <w:color w:val="FF0000"/>
                <w:sz w:val="18"/>
                <w:szCs w:val="18"/>
              </w:rPr>
            </w:pPr>
            <w:r>
              <w:rPr>
                <w:sz w:val="18"/>
                <w:szCs w:val="18"/>
              </w:rPr>
              <w:t>-</w:t>
            </w:r>
          </w:p>
        </w:tc>
        <w:tc>
          <w:tcPr>
            <w:tcW w:w="575" w:type="dxa"/>
            <w:vAlign w:val="bottom"/>
          </w:tcPr>
          <w:p w14:paraId="08F24E6F" w14:textId="017E48FA" w:rsidR="00E0645D" w:rsidRPr="00DB6CEA" w:rsidRDefault="00E0645D" w:rsidP="00E0645D">
            <w:pPr>
              <w:jc w:val="center"/>
              <w:rPr>
                <w:color w:val="FF0000"/>
                <w:sz w:val="18"/>
                <w:szCs w:val="18"/>
              </w:rPr>
            </w:pPr>
            <w:r>
              <w:rPr>
                <w:sz w:val="18"/>
                <w:szCs w:val="18"/>
              </w:rPr>
              <w:t>-</w:t>
            </w:r>
          </w:p>
        </w:tc>
        <w:tc>
          <w:tcPr>
            <w:tcW w:w="575" w:type="dxa"/>
            <w:vAlign w:val="bottom"/>
          </w:tcPr>
          <w:p w14:paraId="52B7A8E0" w14:textId="64C24E19" w:rsidR="00E0645D" w:rsidRPr="00DB6CEA" w:rsidRDefault="00E0645D" w:rsidP="00E0645D">
            <w:pPr>
              <w:jc w:val="center"/>
              <w:rPr>
                <w:color w:val="FF0000"/>
                <w:sz w:val="18"/>
                <w:szCs w:val="18"/>
              </w:rPr>
            </w:pPr>
            <w:r>
              <w:rPr>
                <w:sz w:val="18"/>
                <w:szCs w:val="18"/>
              </w:rPr>
              <w:t>ZZ</w:t>
            </w:r>
          </w:p>
        </w:tc>
        <w:tc>
          <w:tcPr>
            <w:tcW w:w="966" w:type="dxa"/>
            <w:vAlign w:val="bottom"/>
          </w:tcPr>
          <w:p w14:paraId="6AD68E30" w14:textId="0D3B0687" w:rsidR="00E0645D" w:rsidRPr="00DB6CEA" w:rsidRDefault="00E0645D" w:rsidP="00E0645D">
            <w:pPr>
              <w:rPr>
                <w:color w:val="FF0000"/>
                <w:sz w:val="18"/>
                <w:szCs w:val="18"/>
              </w:rPr>
            </w:pPr>
            <w:r>
              <w:rPr>
                <w:sz w:val="18"/>
                <w:szCs w:val="18"/>
              </w:rPr>
              <w:t>BC</w:t>
            </w:r>
          </w:p>
        </w:tc>
      </w:tr>
      <w:tr w:rsidR="00E0645D" w14:paraId="77918D03" w14:textId="77777777" w:rsidTr="008D7778">
        <w:tc>
          <w:tcPr>
            <w:tcW w:w="1531" w:type="dxa"/>
            <w:gridSpan w:val="2"/>
          </w:tcPr>
          <w:p w14:paraId="275286D9" w14:textId="2C762822" w:rsidR="00E0645D" w:rsidRPr="00DB6CEA" w:rsidRDefault="00E0645D" w:rsidP="00E0645D">
            <w:pPr>
              <w:rPr>
                <w:color w:val="FF0000"/>
                <w:sz w:val="18"/>
                <w:szCs w:val="18"/>
              </w:rPr>
            </w:pPr>
            <w:r w:rsidRPr="000D77AC">
              <w:rPr>
                <w:sz w:val="18"/>
                <w:szCs w:val="18"/>
              </w:rPr>
              <w:t>5965-01-222-1420</w:t>
            </w:r>
          </w:p>
        </w:tc>
        <w:tc>
          <w:tcPr>
            <w:tcW w:w="839" w:type="dxa"/>
            <w:vAlign w:val="bottom"/>
          </w:tcPr>
          <w:p w14:paraId="240BFC6A" w14:textId="4BEE77F1" w:rsidR="00E0645D" w:rsidRPr="00DB6CEA" w:rsidRDefault="00E0645D" w:rsidP="00E0645D">
            <w:pPr>
              <w:rPr>
                <w:color w:val="FF0000"/>
                <w:sz w:val="18"/>
                <w:szCs w:val="18"/>
              </w:rPr>
            </w:pPr>
            <w:r w:rsidRPr="004B7DE3">
              <w:rPr>
                <w:sz w:val="18"/>
                <w:szCs w:val="18"/>
              </w:rPr>
              <w:t>Military</w:t>
            </w:r>
          </w:p>
        </w:tc>
        <w:tc>
          <w:tcPr>
            <w:tcW w:w="1667" w:type="dxa"/>
            <w:vAlign w:val="bottom"/>
          </w:tcPr>
          <w:p w14:paraId="7ADF3037" w14:textId="167C3F5B" w:rsidR="00E0645D" w:rsidRPr="00DB6CEA" w:rsidRDefault="00E0645D" w:rsidP="00E0645D">
            <w:pPr>
              <w:rPr>
                <w:color w:val="FF0000"/>
                <w:sz w:val="18"/>
                <w:szCs w:val="18"/>
              </w:rPr>
            </w:pPr>
            <w:r w:rsidRPr="006434A4">
              <w:rPr>
                <w:sz w:val="18"/>
                <w:szCs w:val="18"/>
              </w:rPr>
              <w:t>SPI-AG00000621</w:t>
            </w:r>
          </w:p>
        </w:tc>
        <w:tc>
          <w:tcPr>
            <w:tcW w:w="634" w:type="dxa"/>
            <w:vAlign w:val="bottom"/>
          </w:tcPr>
          <w:p w14:paraId="5F49B9A5" w14:textId="379741A1" w:rsidR="00E0645D" w:rsidRPr="00DB6CEA" w:rsidRDefault="00E0645D" w:rsidP="00E0645D">
            <w:pPr>
              <w:jc w:val="center"/>
              <w:rPr>
                <w:color w:val="FF0000"/>
                <w:sz w:val="18"/>
                <w:szCs w:val="18"/>
              </w:rPr>
            </w:pPr>
            <w:r w:rsidRPr="006C6C13">
              <w:rPr>
                <w:sz w:val="18"/>
                <w:szCs w:val="18"/>
              </w:rPr>
              <w:t>B</w:t>
            </w:r>
          </w:p>
        </w:tc>
        <w:tc>
          <w:tcPr>
            <w:tcW w:w="640" w:type="dxa"/>
            <w:vAlign w:val="bottom"/>
          </w:tcPr>
          <w:p w14:paraId="2A63DEF6" w14:textId="40BD8079" w:rsidR="00E0645D" w:rsidRPr="00DB6CEA" w:rsidRDefault="00E0645D" w:rsidP="00E0645D">
            <w:pPr>
              <w:jc w:val="center"/>
              <w:rPr>
                <w:color w:val="FF0000"/>
                <w:sz w:val="18"/>
                <w:szCs w:val="18"/>
              </w:rPr>
            </w:pPr>
            <w:r w:rsidRPr="006C6C13">
              <w:rPr>
                <w:sz w:val="18"/>
                <w:szCs w:val="18"/>
              </w:rPr>
              <w:t>001</w:t>
            </w:r>
          </w:p>
        </w:tc>
        <w:tc>
          <w:tcPr>
            <w:tcW w:w="613" w:type="dxa"/>
            <w:vAlign w:val="bottom"/>
          </w:tcPr>
          <w:p w14:paraId="546D4C0C" w14:textId="77777777" w:rsidR="00E0645D" w:rsidRPr="00DB6CEA" w:rsidRDefault="00E0645D" w:rsidP="00E0645D">
            <w:pPr>
              <w:jc w:val="center"/>
              <w:rPr>
                <w:color w:val="FF0000"/>
                <w:sz w:val="18"/>
                <w:szCs w:val="18"/>
              </w:rPr>
            </w:pPr>
          </w:p>
        </w:tc>
        <w:tc>
          <w:tcPr>
            <w:tcW w:w="735" w:type="dxa"/>
            <w:vAlign w:val="bottom"/>
          </w:tcPr>
          <w:p w14:paraId="000B498C" w14:textId="77777777" w:rsidR="00E0645D" w:rsidRPr="00DB6CEA" w:rsidRDefault="00E0645D" w:rsidP="00E0645D">
            <w:pPr>
              <w:rPr>
                <w:color w:val="FF0000"/>
                <w:sz w:val="18"/>
                <w:szCs w:val="18"/>
              </w:rPr>
            </w:pPr>
          </w:p>
        </w:tc>
        <w:tc>
          <w:tcPr>
            <w:tcW w:w="576" w:type="dxa"/>
            <w:vAlign w:val="bottom"/>
          </w:tcPr>
          <w:p w14:paraId="4C112386" w14:textId="40F68AA2" w:rsidR="00E0645D" w:rsidRPr="00DB6CEA" w:rsidRDefault="00E0645D" w:rsidP="00E0645D">
            <w:pPr>
              <w:jc w:val="center"/>
              <w:rPr>
                <w:color w:val="FF0000"/>
                <w:sz w:val="18"/>
                <w:szCs w:val="18"/>
              </w:rPr>
            </w:pPr>
            <w:r>
              <w:rPr>
                <w:sz w:val="18"/>
                <w:szCs w:val="18"/>
              </w:rPr>
              <w:t>ZZ</w:t>
            </w:r>
          </w:p>
        </w:tc>
        <w:tc>
          <w:tcPr>
            <w:tcW w:w="575" w:type="dxa"/>
            <w:vAlign w:val="bottom"/>
          </w:tcPr>
          <w:p w14:paraId="488CB734" w14:textId="4D31392D" w:rsidR="00E0645D" w:rsidRPr="00DB6CEA" w:rsidRDefault="00E0645D" w:rsidP="00E0645D">
            <w:pPr>
              <w:jc w:val="center"/>
              <w:rPr>
                <w:color w:val="FF0000"/>
                <w:sz w:val="18"/>
                <w:szCs w:val="18"/>
              </w:rPr>
            </w:pPr>
            <w:r>
              <w:rPr>
                <w:sz w:val="18"/>
                <w:szCs w:val="18"/>
              </w:rPr>
              <w:t>Z</w:t>
            </w:r>
          </w:p>
        </w:tc>
        <w:tc>
          <w:tcPr>
            <w:tcW w:w="576" w:type="dxa"/>
            <w:vAlign w:val="bottom"/>
          </w:tcPr>
          <w:p w14:paraId="595D201A" w14:textId="746B4265" w:rsidR="00E0645D" w:rsidRPr="00DB6CEA" w:rsidRDefault="00E0645D" w:rsidP="00E0645D">
            <w:pPr>
              <w:jc w:val="center"/>
              <w:rPr>
                <w:color w:val="FF0000"/>
                <w:sz w:val="18"/>
                <w:szCs w:val="18"/>
              </w:rPr>
            </w:pPr>
            <w:r>
              <w:rPr>
                <w:sz w:val="18"/>
                <w:szCs w:val="18"/>
              </w:rPr>
              <w:t>ZZ</w:t>
            </w:r>
          </w:p>
        </w:tc>
        <w:tc>
          <w:tcPr>
            <w:tcW w:w="614" w:type="dxa"/>
            <w:vAlign w:val="bottom"/>
          </w:tcPr>
          <w:p w14:paraId="64A579F5" w14:textId="51DF0EBB" w:rsidR="00E0645D" w:rsidRPr="00DB6CEA" w:rsidRDefault="00E0645D" w:rsidP="00E0645D">
            <w:pPr>
              <w:jc w:val="center"/>
              <w:rPr>
                <w:color w:val="FF0000"/>
                <w:sz w:val="18"/>
                <w:szCs w:val="18"/>
              </w:rPr>
            </w:pPr>
            <w:r>
              <w:rPr>
                <w:sz w:val="18"/>
                <w:szCs w:val="18"/>
              </w:rPr>
              <w:t>ZZ</w:t>
            </w:r>
          </w:p>
        </w:tc>
        <w:tc>
          <w:tcPr>
            <w:tcW w:w="575" w:type="dxa"/>
            <w:vAlign w:val="bottom"/>
          </w:tcPr>
          <w:p w14:paraId="3B449727" w14:textId="75450774" w:rsidR="00E0645D" w:rsidRPr="00DB6CEA" w:rsidRDefault="00E0645D" w:rsidP="00E0645D">
            <w:pPr>
              <w:jc w:val="center"/>
              <w:rPr>
                <w:color w:val="FF0000"/>
                <w:sz w:val="18"/>
                <w:szCs w:val="18"/>
              </w:rPr>
            </w:pPr>
            <w:r>
              <w:rPr>
                <w:sz w:val="18"/>
                <w:szCs w:val="18"/>
              </w:rPr>
              <w:t>ZZ</w:t>
            </w:r>
          </w:p>
        </w:tc>
        <w:tc>
          <w:tcPr>
            <w:tcW w:w="575" w:type="dxa"/>
            <w:vAlign w:val="bottom"/>
          </w:tcPr>
          <w:p w14:paraId="51678344" w14:textId="743BE014" w:rsidR="00E0645D" w:rsidRPr="00DB6CEA" w:rsidRDefault="00E0645D" w:rsidP="00E0645D">
            <w:pPr>
              <w:jc w:val="center"/>
              <w:rPr>
                <w:color w:val="FF0000"/>
                <w:sz w:val="18"/>
                <w:szCs w:val="18"/>
              </w:rPr>
            </w:pPr>
            <w:r>
              <w:rPr>
                <w:sz w:val="18"/>
                <w:szCs w:val="18"/>
              </w:rPr>
              <w:t>Z</w:t>
            </w:r>
          </w:p>
        </w:tc>
        <w:tc>
          <w:tcPr>
            <w:tcW w:w="575" w:type="dxa"/>
            <w:vAlign w:val="bottom"/>
          </w:tcPr>
          <w:p w14:paraId="0B23A837" w14:textId="381051AF" w:rsidR="00E0645D" w:rsidRPr="00DB6CEA" w:rsidRDefault="00E0645D" w:rsidP="00E0645D">
            <w:pPr>
              <w:jc w:val="center"/>
              <w:rPr>
                <w:color w:val="FF0000"/>
                <w:sz w:val="18"/>
                <w:szCs w:val="18"/>
              </w:rPr>
            </w:pPr>
            <w:r>
              <w:rPr>
                <w:sz w:val="18"/>
                <w:szCs w:val="18"/>
              </w:rPr>
              <w:t>ZZ</w:t>
            </w:r>
          </w:p>
        </w:tc>
        <w:tc>
          <w:tcPr>
            <w:tcW w:w="576" w:type="dxa"/>
            <w:vAlign w:val="bottom"/>
          </w:tcPr>
          <w:p w14:paraId="71F8F7A8" w14:textId="651A6822" w:rsidR="00E0645D" w:rsidRPr="00DB6CEA" w:rsidRDefault="00E0645D" w:rsidP="00E0645D">
            <w:pPr>
              <w:jc w:val="center"/>
              <w:rPr>
                <w:color w:val="FF0000"/>
                <w:sz w:val="18"/>
                <w:szCs w:val="18"/>
              </w:rPr>
            </w:pPr>
            <w:r>
              <w:rPr>
                <w:sz w:val="18"/>
                <w:szCs w:val="18"/>
              </w:rPr>
              <w:t>-</w:t>
            </w:r>
          </w:p>
        </w:tc>
        <w:tc>
          <w:tcPr>
            <w:tcW w:w="575" w:type="dxa"/>
            <w:vAlign w:val="bottom"/>
          </w:tcPr>
          <w:p w14:paraId="7741D247" w14:textId="4119DE15" w:rsidR="00E0645D" w:rsidRPr="00DB6CEA" w:rsidRDefault="00E0645D" w:rsidP="00E0645D">
            <w:pPr>
              <w:jc w:val="center"/>
              <w:rPr>
                <w:color w:val="FF0000"/>
                <w:sz w:val="18"/>
                <w:szCs w:val="18"/>
              </w:rPr>
            </w:pPr>
            <w:r>
              <w:rPr>
                <w:sz w:val="18"/>
                <w:szCs w:val="18"/>
              </w:rPr>
              <w:t>-</w:t>
            </w:r>
          </w:p>
        </w:tc>
        <w:tc>
          <w:tcPr>
            <w:tcW w:w="575" w:type="dxa"/>
            <w:vAlign w:val="bottom"/>
          </w:tcPr>
          <w:p w14:paraId="332CDD83" w14:textId="18699D87" w:rsidR="00E0645D" w:rsidRPr="00DB6CEA" w:rsidRDefault="00E0645D" w:rsidP="00E0645D">
            <w:pPr>
              <w:jc w:val="center"/>
              <w:rPr>
                <w:color w:val="FF0000"/>
                <w:sz w:val="18"/>
                <w:szCs w:val="18"/>
              </w:rPr>
            </w:pPr>
            <w:r>
              <w:rPr>
                <w:sz w:val="18"/>
                <w:szCs w:val="18"/>
              </w:rPr>
              <w:t>ZZ</w:t>
            </w:r>
          </w:p>
        </w:tc>
        <w:tc>
          <w:tcPr>
            <w:tcW w:w="966" w:type="dxa"/>
            <w:vAlign w:val="bottom"/>
          </w:tcPr>
          <w:p w14:paraId="5B3ABDD5" w14:textId="26CD0BFA" w:rsidR="00E0645D" w:rsidRPr="00DB6CEA" w:rsidRDefault="00E0645D" w:rsidP="00E0645D">
            <w:pPr>
              <w:rPr>
                <w:color w:val="FF0000"/>
                <w:sz w:val="18"/>
                <w:szCs w:val="18"/>
              </w:rPr>
            </w:pPr>
            <w:r>
              <w:rPr>
                <w:sz w:val="18"/>
                <w:szCs w:val="18"/>
              </w:rPr>
              <w:t>BC</w:t>
            </w:r>
          </w:p>
        </w:tc>
      </w:tr>
      <w:tr w:rsidR="00E0645D" w14:paraId="693C7133" w14:textId="77777777" w:rsidTr="008D7778">
        <w:tc>
          <w:tcPr>
            <w:tcW w:w="1531" w:type="dxa"/>
            <w:gridSpan w:val="2"/>
          </w:tcPr>
          <w:p w14:paraId="25DB96DD" w14:textId="235137AF" w:rsidR="00E0645D" w:rsidRPr="00DB6CEA" w:rsidRDefault="00E0645D" w:rsidP="00E0645D">
            <w:pPr>
              <w:rPr>
                <w:color w:val="FF0000"/>
                <w:sz w:val="18"/>
                <w:szCs w:val="18"/>
              </w:rPr>
            </w:pPr>
            <w:r w:rsidRPr="00710F7A">
              <w:rPr>
                <w:sz w:val="18"/>
                <w:szCs w:val="18"/>
              </w:rPr>
              <w:t>5995-01-218-6466</w:t>
            </w:r>
          </w:p>
        </w:tc>
        <w:tc>
          <w:tcPr>
            <w:tcW w:w="839" w:type="dxa"/>
            <w:vAlign w:val="bottom"/>
          </w:tcPr>
          <w:p w14:paraId="74376FFA" w14:textId="7DD20172" w:rsidR="00E0645D" w:rsidRPr="00DB6CEA" w:rsidRDefault="00E0645D" w:rsidP="00E0645D">
            <w:pPr>
              <w:rPr>
                <w:color w:val="FF0000"/>
                <w:sz w:val="18"/>
                <w:szCs w:val="18"/>
              </w:rPr>
            </w:pPr>
            <w:r w:rsidRPr="00710F7A">
              <w:rPr>
                <w:sz w:val="18"/>
                <w:szCs w:val="18"/>
              </w:rPr>
              <w:t>Military</w:t>
            </w:r>
          </w:p>
        </w:tc>
        <w:tc>
          <w:tcPr>
            <w:tcW w:w="1667" w:type="dxa"/>
            <w:vAlign w:val="bottom"/>
          </w:tcPr>
          <w:p w14:paraId="0DCFC5E8" w14:textId="7C8E808D" w:rsidR="00E0645D" w:rsidRPr="00DB6CEA" w:rsidRDefault="00E0645D" w:rsidP="00E0645D">
            <w:pPr>
              <w:rPr>
                <w:color w:val="FF0000"/>
                <w:sz w:val="18"/>
                <w:szCs w:val="18"/>
              </w:rPr>
            </w:pPr>
            <w:r w:rsidRPr="00710F7A">
              <w:rPr>
                <w:sz w:val="18"/>
                <w:szCs w:val="18"/>
              </w:rPr>
              <w:t>MIL-STD-2073-1E</w:t>
            </w:r>
          </w:p>
        </w:tc>
        <w:tc>
          <w:tcPr>
            <w:tcW w:w="634" w:type="dxa"/>
            <w:vAlign w:val="bottom"/>
          </w:tcPr>
          <w:p w14:paraId="76E800F6" w14:textId="01E69118" w:rsidR="00E0645D" w:rsidRPr="00DB6CEA" w:rsidRDefault="00E0645D" w:rsidP="00E0645D">
            <w:pPr>
              <w:jc w:val="center"/>
              <w:rPr>
                <w:color w:val="FF0000"/>
                <w:sz w:val="18"/>
                <w:szCs w:val="18"/>
              </w:rPr>
            </w:pPr>
            <w:r w:rsidRPr="00710F7A">
              <w:rPr>
                <w:sz w:val="18"/>
                <w:szCs w:val="18"/>
              </w:rPr>
              <w:t>B</w:t>
            </w:r>
          </w:p>
        </w:tc>
        <w:tc>
          <w:tcPr>
            <w:tcW w:w="640" w:type="dxa"/>
            <w:vAlign w:val="bottom"/>
          </w:tcPr>
          <w:p w14:paraId="3D79D999" w14:textId="0559008B" w:rsidR="00E0645D" w:rsidRPr="00DB6CEA" w:rsidRDefault="00E0645D" w:rsidP="00E0645D">
            <w:pPr>
              <w:jc w:val="center"/>
              <w:rPr>
                <w:color w:val="FF0000"/>
                <w:sz w:val="18"/>
                <w:szCs w:val="18"/>
              </w:rPr>
            </w:pPr>
            <w:r w:rsidRPr="00710F7A">
              <w:rPr>
                <w:sz w:val="18"/>
                <w:szCs w:val="18"/>
              </w:rPr>
              <w:t>001</w:t>
            </w:r>
          </w:p>
        </w:tc>
        <w:tc>
          <w:tcPr>
            <w:tcW w:w="613" w:type="dxa"/>
            <w:vAlign w:val="bottom"/>
          </w:tcPr>
          <w:p w14:paraId="069DA2B8" w14:textId="77777777" w:rsidR="00E0645D" w:rsidRPr="00DB6CEA" w:rsidRDefault="00E0645D" w:rsidP="00E0645D">
            <w:pPr>
              <w:jc w:val="center"/>
              <w:rPr>
                <w:color w:val="FF0000"/>
                <w:sz w:val="18"/>
                <w:szCs w:val="18"/>
              </w:rPr>
            </w:pPr>
          </w:p>
        </w:tc>
        <w:tc>
          <w:tcPr>
            <w:tcW w:w="735" w:type="dxa"/>
            <w:vAlign w:val="bottom"/>
          </w:tcPr>
          <w:p w14:paraId="6878220A" w14:textId="77777777" w:rsidR="00E0645D" w:rsidRPr="00DB6CEA" w:rsidRDefault="00E0645D" w:rsidP="00E0645D">
            <w:pPr>
              <w:rPr>
                <w:color w:val="FF0000"/>
                <w:sz w:val="18"/>
                <w:szCs w:val="18"/>
              </w:rPr>
            </w:pPr>
          </w:p>
        </w:tc>
        <w:tc>
          <w:tcPr>
            <w:tcW w:w="576" w:type="dxa"/>
            <w:vAlign w:val="bottom"/>
          </w:tcPr>
          <w:p w14:paraId="63BED87C" w14:textId="4276782A" w:rsidR="00E0645D" w:rsidRPr="00DB6CEA" w:rsidRDefault="00E0645D" w:rsidP="00E0645D">
            <w:pPr>
              <w:jc w:val="center"/>
              <w:rPr>
                <w:color w:val="FF0000"/>
                <w:sz w:val="18"/>
                <w:szCs w:val="18"/>
              </w:rPr>
            </w:pPr>
            <w:r w:rsidRPr="00710F7A">
              <w:rPr>
                <w:sz w:val="18"/>
                <w:szCs w:val="18"/>
              </w:rPr>
              <w:t>31</w:t>
            </w:r>
          </w:p>
        </w:tc>
        <w:tc>
          <w:tcPr>
            <w:tcW w:w="575" w:type="dxa"/>
            <w:vAlign w:val="bottom"/>
          </w:tcPr>
          <w:p w14:paraId="2B83FABE" w14:textId="55ECBF69" w:rsidR="00E0645D" w:rsidRPr="00DB6CEA" w:rsidRDefault="00E0645D" w:rsidP="00E0645D">
            <w:pPr>
              <w:jc w:val="center"/>
              <w:rPr>
                <w:color w:val="FF0000"/>
                <w:sz w:val="18"/>
                <w:szCs w:val="18"/>
              </w:rPr>
            </w:pPr>
            <w:r w:rsidRPr="00710F7A">
              <w:rPr>
                <w:sz w:val="18"/>
                <w:szCs w:val="18"/>
              </w:rPr>
              <w:t>1</w:t>
            </w:r>
          </w:p>
        </w:tc>
        <w:tc>
          <w:tcPr>
            <w:tcW w:w="576" w:type="dxa"/>
            <w:vAlign w:val="bottom"/>
          </w:tcPr>
          <w:p w14:paraId="013721DF" w14:textId="7677F9BB" w:rsidR="00E0645D" w:rsidRPr="00DB6CEA" w:rsidRDefault="00E0645D" w:rsidP="00E0645D">
            <w:pPr>
              <w:jc w:val="center"/>
              <w:rPr>
                <w:color w:val="FF0000"/>
                <w:sz w:val="18"/>
                <w:szCs w:val="18"/>
              </w:rPr>
            </w:pPr>
            <w:r w:rsidRPr="00710F7A">
              <w:rPr>
                <w:sz w:val="18"/>
                <w:szCs w:val="18"/>
              </w:rPr>
              <w:t>00</w:t>
            </w:r>
          </w:p>
        </w:tc>
        <w:tc>
          <w:tcPr>
            <w:tcW w:w="614" w:type="dxa"/>
            <w:vAlign w:val="bottom"/>
          </w:tcPr>
          <w:p w14:paraId="3B1B0921" w14:textId="73B46BEC" w:rsidR="00E0645D" w:rsidRPr="00DB6CEA" w:rsidRDefault="00E0645D" w:rsidP="00E0645D">
            <w:pPr>
              <w:jc w:val="center"/>
              <w:rPr>
                <w:color w:val="FF0000"/>
                <w:sz w:val="18"/>
                <w:szCs w:val="18"/>
              </w:rPr>
            </w:pPr>
            <w:r w:rsidRPr="00710F7A">
              <w:rPr>
                <w:sz w:val="18"/>
                <w:szCs w:val="18"/>
              </w:rPr>
              <w:t>00</w:t>
            </w:r>
          </w:p>
        </w:tc>
        <w:tc>
          <w:tcPr>
            <w:tcW w:w="575" w:type="dxa"/>
            <w:vAlign w:val="bottom"/>
          </w:tcPr>
          <w:p w14:paraId="173A1BC5" w14:textId="6B9D39A3" w:rsidR="00E0645D" w:rsidRPr="00DB6CEA" w:rsidRDefault="00E0645D" w:rsidP="00E0645D">
            <w:pPr>
              <w:jc w:val="center"/>
              <w:rPr>
                <w:color w:val="FF0000"/>
                <w:sz w:val="18"/>
                <w:szCs w:val="18"/>
              </w:rPr>
            </w:pPr>
            <w:r w:rsidRPr="00710F7A">
              <w:rPr>
                <w:sz w:val="18"/>
                <w:szCs w:val="18"/>
              </w:rPr>
              <w:t>NA</w:t>
            </w:r>
          </w:p>
        </w:tc>
        <w:tc>
          <w:tcPr>
            <w:tcW w:w="575" w:type="dxa"/>
            <w:vAlign w:val="bottom"/>
          </w:tcPr>
          <w:p w14:paraId="2B481F46" w14:textId="09B91AA1" w:rsidR="00E0645D" w:rsidRPr="00DB6CEA" w:rsidRDefault="00E0645D" w:rsidP="00E0645D">
            <w:pPr>
              <w:jc w:val="center"/>
              <w:rPr>
                <w:color w:val="FF0000"/>
                <w:sz w:val="18"/>
                <w:szCs w:val="18"/>
              </w:rPr>
            </w:pPr>
            <w:r w:rsidRPr="00710F7A">
              <w:rPr>
                <w:sz w:val="18"/>
                <w:szCs w:val="18"/>
              </w:rPr>
              <w:t>Z*</w:t>
            </w:r>
          </w:p>
        </w:tc>
        <w:tc>
          <w:tcPr>
            <w:tcW w:w="575" w:type="dxa"/>
            <w:vAlign w:val="bottom"/>
          </w:tcPr>
          <w:p w14:paraId="08E47795" w14:textId="1D3F4212" w:rsidR="00E0645D" w:rsidRPr="00DB6CEA" w:rsidRDefault="00E0645D" w:rsidP="00E0645D">
            <w:pPr>
              <w:jc w:val="center"/>
              <w:rPr>
                <w:color w:val="FF0000"/>
                <w:sz w:val="18"/>
                <w:szCs w:val="18"/>
              </w:rPr>
            </w:pPr>
            <w:r w:rsidRPr="00710F7A">
              <w:rPr>
                <w:sz w:val="18"/>
                <w:szCs w:val="18"/>
              </w:rPr>
              <w:t>BL</w:t>
            </w:r>
          </w:p>
        </w:tc>
        <w:tc>
          <w:tcPr>
            <w:tcW w:w="576" w:type="dxa"/>
            <w:vAlign w:val="bottom"/>
          </w:tcPr>
          <w:p w14:paraId="3FCC369E" w14:textId="1ED66D21" w:rsidR="00E0645D" w:rsidRPr="00DB6CEA" w:rsidRDefault="00E0645D" w:rsidP="00E0645D">
            <w:pPr>
              <w:jc w:val="center"/>
              <w:rPr>
                <w:color w:val="FF0000"/>
                <w:sz w:val="18"/>
                <w:szCs w:val="18"/>
              </w:rPr>
            </w:pPr>
            <w:r w:rsidRPr="00710F7A">
              <w:rPr>
                <w:sz w:val="18"/>
                <w:szCs w:val="18"/>
              </w:rPr>
              <w:t>10</w:t>
            </w:r>
          </w:p>
        </w:tc>
        <w:tc>
          <w:tcPr>
            <w:tcW w:w="575" w:type="dxa"/>
            <w:vAlign w:val="bottom"/>
          </w:tcPr>
          <w:p w14:paraId="18581AAD" w14:textId="2325547F" w:rsidR="00E0645D" w:rsidRPr="00DB6CEA" w:rsidRDefault="00E0645D" w:rsidP="00E0645D">
            <w:pPr>
              <w:jc w:val="center"/>
              <w:rPr>
                <w:color w:val="FF0000"/>
                <w:sz w:val="18"/>
                <w:szCs w:val="18"/>
              </w:rPr>
            </w:pPr>
            <w:r w:rsidRPr="00710F7A">
              <w:rPr>
                <w:sz w:val="18"/>
                <w:szCs w:val="18"/>
              </w:rPr>
              <w:t>-</w:t>
            </w:r>
          </w:p>
        </w:tc>
        <w:tc>
          <w:tcPr>
            <w:tcW w:w="575" w:type="dxa"/>
            <w:vAlign w:val="bottom"/>
          </w:tcPr>
          <w:p w14:paraId="07041912" w14:textId="6A2746E1" w:rsidR="00E0645D" w:rsidRPr="00DB6CEA" w:rsidRDefault="00E0645D" w:rsidP="00E0645D">
            <w:pPr>
              <w:jc w:val="center"/>
              <w:rPr>
                <w:color w:val="FF0000"/>
                <w:sz w:val="18"/>
                <w:szCs w:val="18"/>
              </w:rPr>
            </w:pPr>
            <w:r w:rsidRPr="00710F7A">
              <w:rPr>
                <w:sz w:val="18"/>
                <w:szCs w:val="18"/>
              </w:rPr>
              <w:t>00</w:t>
            </w:r>
          </w:p>
        </w:tc>
        <w:tc>
          <w:tcPr>
            <w:tcW w:w="966" w:type="dxa"/>
            <w:vAlign w:val="bottom"/>
          </w:tcPr>
          <w:p w14:paraId="4342802F" w14:textId="7FD70F29" w:rsidR="00E0645D" w:rsidRPr="00DB6CEA" w:rsidRDefault="00E0645D" w:rsidP="00E0645D">
            <w:pPr>
              <w:rPr>
                <w:color w:val="FF0000"/>
                <w:sz w:val="18"/>
                <w:szCs w:val="18"/>
              </w:rPr>
            </w:pPr>
            <w:r w:rsidRPr="00710F7A">
              <w:rPr>
                <w:sz w:val="18"/>
                <w:szCs w:val="18"/>
              </w:rPr>
              <w:t>BC</w:t>
            </w:r>
          </w:p>
        </w:tc>
      </w:tr>
      <w:tr w:rsidR="00E0645D" w14:paraId="683BA004" w14:textId="77777777" w:rsidTr="008D7778">
        <w:tc>
          <w:tcPr>
            <w:tcW w:w="1531" w:type="dxa"/>
            <w:gridSpan w:val="2"/>
          </w:tcPr>
          <w:p w14:paraId="4ECFA178" w14:textId="786D8789" w:rsidR="00E0645D" w:rsidRPr="00DB6CEA" w:rsidRDefault="00E0645D" w:rsidP="00E0645D">
            <w:pPr>
              <w:rPr>
                <w:color w:val="FF0000"/>
                <w:sz w:val="18"/>
                <w:szCs w:val="18"/>
              </w:rPr>
            </w:pPr>
            <w:r w:rsidRPr="00710F7A">
              <w:rPr>
                <w:sz w:val="18"/>
                <w:szCs w:val="18"/>
              </w:rPr>
              <w:t>5995-01-219-4706</w:t>
            </w:r>
          </w:p>
        </w:tc>
        <w:tc>
          <w:tcPr>
            <w:tcW w:w="839" w:type="dxa"/>
            <w:vAlign w:val="bottom"/>
          </w:tcPr>
          <w:p w14:paraId="0E7260AC" w14:textId="1CF5857D" w:rsidR="00E0645D" w:rsidRPr="00DB6CEA" w:rsidRDefault="00E0645D" w:rsidP="00E0645D">
            <w:pPr>
              <w:rPr>
                <w:color w:val="FF0000"/>
                <w:sz w:val="18"/>
                <w:szCs w:val="18"/>
              </w:rPr>
            </w:pPr>
            <w:r w:rsidRPr="00710F7A">
              <w:rPr>
                <w:sz w:val="18"/>
                <w:szCs w:val="18"/>
              </w:rPr>
              <w:t>Military</w:t>
            </w:r>
          </w:p>
        </w:tc>
        <w:tc>
          <w:tcPr>
            <w:tcW w:w="1667" w:type="dxa"/>
            <w:vAlign w:val="bottom"/>
          </w:tcPr>
          <w:p w14:paraId="54F3656C" w14:textId="120EC37C" w:rsidR="00E0645D" w:rsidRPr="00DB6CEA" w:rsidRDefault="00E0645D" w:rsidP="00E0645D">
            <w:pPr>
              <w:rPr>
                <w:color w:val="FF0000"/>
                <w:sz w:val="18"/>
                <w:szCs w:val="18"/>
              </w:rPr>
            </w:pPr>
            <w:r w:rsidRPr="00710F7A">
              <w:rPr>
                <w:sz w:val="18"/>
                <w:szCs w:val="18"/>
              </w:rPr>
              <w:t>MIL-STD-2073-1E</w:t>
            </w:r>
          </w:p>
        </w:tc>
        <w:tc>
          <w:tcPr>
            <w:tcW w:w="634" w:type="dxa"/>
            <w:vAlign w:val="bottom"/>
          </w:tcPr>
          <w:p w14:paraId="1886D041" w14:textId="5B6E32ED" w:rsidR="00E0645D" w:rsidRPr="00DB6CEA" w:rsidRDefault="00E0645D" w:rsidP="00E0645D">
            <w:pPr>
              <w:jc w:val="center"/>
              <w:rPr>
                <w:color w:val="FF0000"/>
                <w:sz w:val="18"/>
                <w:szCs w:val="18"/>
              </w:rPr>
            </w:pPr>
            <w:r w:rsidRPr="00710F7A">
              <w:rPr>
                <w:sz w:val="18"/>
                <w:szCs w:val="18"/>
              </w:rPr>
              <w:t>B</w:t>
            </w:r>
          </w:p>
        </w:tc>
        <w:tc>
          <w:tcPr>
            <w:tcW w:w="640" w:type="dxa"/>
            <w:vAlign w:val="bottom"/>
          </w:tcPr>
          <w:p w14:paraId="06F0164C" w14:textId="2DA4A7DC" w:rsidR="00E0645D" w:rsidRPr="00DB6CEA" w:rsidRDefault="00E0645D" w:rsidP="00E0645D">
            <w:pPr>
              <w:jc w:val="center"/>
              <w:rPr>
                <w:color w:val="FF0000"/>
                <w:sz w:val="18"/>
                <w:szCs w:val="18"/>
              </w:rPr>
            </w:pPr>
            <w:r w:rsidRPr="00710F7A">
              <w:rPr>
                <w:sz w:val="18"/>
                <w:szCs w:val="18"/>
              </w:rPr>
              <w:t>001</w:t>
            </w:r>
          </w:p>
        </w:tc>
        <w:tc>
          <w:tcPr>
            <w:tcW w:w="613" w:type="dxa"/>
            <w:vAlign w:val="bottom"/>
          </w:tcPr>
          <w:p w14:paraId="43941C6E" w14:textId="77777777" w:rsidR="00E0645D" w:rsidRPr="00DB6CEA" w:rsidRDefault="00E0645D" w:rsidP="00E0645D">
            <w:pPr>
              <w:jc w:val="center"/>
              <w:rPr>
                <w:color w:val="FF0000"/>
                <w:sz w:val="18"/>
                <w:szCs w:val="18"/>
              </w:rPr>
            </w:pPr>
          </w:p>
        </w:tc>
        <w:tc>
          <w:tcPr>
            <w:tcW w:w="735" w:type="dxa"/>
            <w:vAlign w:val="bottom"/>
          </w:tcPr>
          <w:p w14:paraId="241371FE" w14:textId="77777777" w:rsidR="00E0645D" w:rsidRPr="00DB6CEA" w:rsidRDefault="00E0645D" w:rsidP="00E0645D">
            <w:pPr>
              <w:rPr>
                <w:color w:val="FF0000"/>
                <w:sz w:val="18"/>
                <w:szCs w:val="18"/>
              </w:rPr>
            </w:pPr>
          </w:p>
        </w:tc>
        <w:tc>
          <w:tcPr>
            <w:tcW w:w="576" w:type="dxa"/>
            <w:vAlign w:val="bottom"/>
          </w:tcPr>
          <w:p w14:paraId="1908E26F" w14:textId="20C85CC5" w:rsidR="00E0645D" w:rsidRPr="00DB6CEA" w:rsidRDefault="00E0645D" w:rsidP="00E0645D">
            <w:pPr>
              <w:jc w:val="center"/>
              <w:rPr>
                <w:color w:val="FF0000"/>
                <w:sz w:val="18"/>
                <w:szCs w:val="18"/>
              </w:rPr>
            </w:pPr>
            <w:r w:rsidRPr="00710F7A">
              <w:rPr>
                <w:sz w:val="18"/>
                <w:szCs w:val="18"/>
              </w:rPr>
              <w:t>31</w:t>
            </w:r>
          </w:p>
        </w:tc>
        <w:tc>
          <w:tcPr>
            <w:tcW w:w="575" w:type="dxa"/>
            <w:vAlign w:val="bottom"/>
          </w:tcPr>
          <w:p w14:paraId="04E388E8" w14:textId="419BADBC" w:rsidR="00E0645D" w:rsidRPr="00DB6CEA" w:rsidRDefault="00E0645D" w:rsidP="00E0645D">
            <w:pPr>
              <w:jc w:val="center"/>
              <w:rPr>
                <w:color w:val="FF0000"/>
                <w:sz w:val="18"/>
                <w:szCs w:val="18"/>
              </w:rPr>
            </w:pPr>
            <w:r w:rsidRPr="00710F7A">
              <w:rPr>
                <w:sz w:val="18"/>
                <w:szCs w:val="18"/>
              </w:rPr>
              <w:t>1</w:t>
            </w:r>
          </w:p>
        </w:tc>
        <w:tc>
          <w:tcPr>
            <w:tcW w:w="576" w:type="dxa"/>
            <w:vAlign w:val="bottom"/>
          </w:tcPr>
          <w:p w14:paraId="2807D1D2" w14:textId="0C64D9AB" w:rsidR="00E0645D" w:rsidRPr="00DB6CEA" w:rsidRDefault="00E0645D" w:rsidP="00E0645D">
            <w:pPr>
              <w:jc w:val="center"/>
              <w:rPr>
                <w:color w:val="FF0000"/>
                <w:sz w:val="18"/>
                <w:szCs w:val="18"/>
              </w:rPr>
            </w:pPr>
            <w:r w:rsidRPr="00710F7A">
              <w:rPr>
                <w:sz w:val="18"/>
                <w:szCs w:val="18"/>
              </w:rPr>
              <w:t>00</w:t>
            </w:r>
          </w:p>
        </w:tc>
        <w:tc>
          <w:tcPr>
            <w:tcW w:w="614" w:type="dxa"/>
            <w:vAlign w:val="bottom"/>
          </w:tcPr>
          <w:p w14:paraId="4F093F34" w14:textId="13FF3CD5" w:rsidR="00E0645D" w:rsidRPr="00DB6CEA" w:rsidRDefault="00E0645D" w:rsidP="00E0645D">
            <w:pPr>
              <w:jc w:val="center"/>
              <w:rPr>
                <w:color w:val="FF0000"/>
                <w:sz w:val="18"/>
                <w:szCs w:val="18"/>
              </w:rPr>
            </w:pPr>
            <w:r w:rsidRPr="00710F7A">
              <w:rPr>
                <w:sz w:val="18"/>
                <w:szCs w:val="18"/>
              </w:rPr>
              <w:t>00</w:t>
            </w:r>
          </w:p>
        </w:tc>
        <w:tc>
          <w:tcPr>
            <w:tcW w:w="575" w:type="dxa"/>
            <w:vAlign w:val="bottom"/>
          </w:tcPr>
          <w:p w14:paraId="30CA8688" w14:textId="41CD6456" w:rsidR="00E0645D" w:rsidRPr="00DB6CEA" w:rsidRDefault="00E0645D" w:rsidP="00E0645D">
            <w:pPr>
              <w:jc w:val="center"/>
              <w:rPr>
                <w:color w:val="FF0000"/>
                <w:sz w:val="18"/>
                <w:szCs w:val="18"/>
              </w:rPr>
            </w:pPr>
            <w:r w:rsidRPr="00710F7A">
              <w:rPr>
                <w:sz w:val="18"/>
                <w:szCs w:val="18"/>
              </w:rPr>
              <w:t>NA</w:t>
            </w:r>
          </w:p>
        </w:tc>
        <w:tc>
          <w:tcPr>
            <w:tcW w:w="575" w:type="dxa"/>
            <w:vAlign w:val="bottom"/>
          </w:tcPr>
          <w:p w14:paraId="6497E4AC" w14:textId="7F8F107A" w:rsidR="00E0645D" w:rsidRPr="00DB6CEA" w:rsidRDefault="00E0645D" w:rsidP="00E0645D">
            <w:pPr>
              <w:jc w:val="center"/>
              <w:rPr>
                <w:color w:val="FF0000"/>
                <w:sz w:val="18"/>
                <w:szCs w:val="18"/>
              </w:rPr>
            </w:pPr>
            <w:r w:rsidRPr="00710F7A">
              <w:rPr>
                <w:sz w:val="18"/>
                <w:szCs w:val="18"/>
              </w:rPr>
              <w:t>Z*</w:t>
            </w:r>
          </w:p>
        </w:tc>
        <w:tc>
          <w:tcPr>
            <w:tcW w:w="575" w:type="dxa"/>
            <w:vAlign w:val="bottom"/>
          </w:tcPr>
          <w:p w14:paraId="322C8F73" w14:textId="2E782556" w:rsidR="00E0645D" w:rsidRPr="00DB6CEA" w:rsidRDefault="00E0645D" w:rsidP="00E0645D">
            <w:pPr>
              <w:jc w:val="center"/>
              <w:rPr>
                <w:color w:val="FF0000"/>
                <w:sz w:val="18"/>
                <w:szCs w:val="18"/>
              </w:rPr>
            </w:pPr>
            <w:r w:rsidRPr="00710F7A">
              <w:rPr>
                <w:sz w:val="18"/>
                <w:szCs w:val="18"/>
              </w:rPr>
              <w:t>BL</w:t>
            </w:r>
          </w:p>
        </w:tc>
        <w:tc>
          <w:tcPr>
            <w:tcW w:w="576" w:type="dxa"/>
            <w:vAlign w:val="bottom"/>
          </w:tcPr>
          <w:p w14:paraId="7287F701" w14:textId="523D2863" w:rsidR="00E0645D" w:rsidRPr="00DB6CEA" w:rsidRDefault="00E0645D" w:rsidP="00E0645D">
            <w:pPr>
              <w:jc w:val="center"/>
              <w:rPr>
                <w:color w:val="FF0000"/>
                <w:sz w:val="18"/>
                <w:szCs w:val="18"/>
              </w:rPr>
            </w:pPr>
            <w:r w:rsidRPr="00710F7A">
              <w:rPr>
                <w:sz w:val="18"/>
                <w:szCs w:val="18"/>
              </w:rPr>
              <w:t>10</w:t>
            </w:r>
          </w:p>
        </w:tc>
        <w:tc>
          <w:tcPr>
            <w:tcW w:w="575" w:type="dxa"/>
            <w:vAlign w:val="bottom"/>
          </w:tcPr>
          <w:p w14:paraId="651BE576" w14:textId="0F433722" w:rsidR="00E0645D" w:rsidRPr="00DB6CEA" w:rsidRDefault="00E0645D" w:rsidP="00E0645D">
            <w:pPr>
              <w:jc w:val="center"/>
              <w:rPr>
                <w:color w:val="FF0000"/>
                <w:sz w:val="18"/>
                <w:szCs w:val="18"/>
              </w:rPr>
            </w:pPr>
            <w:r w:rsidRPr="00710F7A">
              <w:rPr>
                <w:sz w:val="18"/>
                <w:szCs w:val="18"/>
              </w:rPr>
              <w:t>-</w:t>
            </w:r>
          </w:p>
        </w:tc>
        <w:tc>
          <w:tcPr>
            <w:tcW w:w="575" w:type="dxa"/>
            <w:vAlign w:val="bottom"/>
          </w:tcPr>
          <w:p w14:paraId="7A3EC2B2" w14:textId="20A6CCAD" w:rsidR="00E0645D" w:rsidRPr="00DB6CEA" w:rsidRDefault="00E0645D" w:rsidP="00E0645D">
            <w:pPr>
              <w:jc w:val="center"/>
              <w:rPr>
                <w:color w:val="FF0000"/>
                <w:sz w:val="18"/>
                <w:szCs w:val="18"/>
              </w:rPr>
            </w:pPr>
            <w:r w:rsidRPr="00710F7A">
              <w:rPr>
                <w:sz w:val="18"/>
                <w:szCs w:val="18"/>
              </w:rPr>
              <w:t>00</w:t>
            </w:r>
          </w:p>
        </w:tc>
        <w:tc>
          <w:tcPr>
            <w:tcW w:w="966" w:type="dxa"/>
            <w:vAlign w:val="bottom"/>
          </w:tcPr>
          <w:p w14:paraId="54C016E8" w14:textId="3A06BA9A" w:rsidR="00E0645D" w:rsidRPr="00DB6CEA" w:rsidRDefault="00E0645D" w:rsidP="00E0645D">
            <w:pPr>
              <w:rPr>
                <w:color w:val="FF0000"/>
                <w:sz w:val="18"/>
                <w:szCs w:val="18"/>
              </w:rPr>
            </w:pPr>
            <w:r w:rsidRPr="00710F7A">
              <w:rPr>
                <w:sz w:val="18"/>
                <w:szCs w:val="18"/>
              </w:rPr>
              <w:t>BC</w:t>
            </w:r>
          </w:p>
        </w:tc>
      </w:tr>
      <w:tr w:rsidR="00E0645D" w14:paraId="62A81F2D" w14:textId="77777777" w:rsidTr="008D7778">
        <w:tc>
          <w:tcPr>
            <w:tcW w:w="1531" w:type="dxa"/>
            <w:gridSpan w:val="2"/>
          </w:tcPr>
          <w:p w14:paraId="6CB50324" w14:textId="2F3170CD" w:rsidR="00E0645D" w:rsidRPr="00DB6CEA" w:rsidRDefault="00E0645D" w:rsidP="00E0645D">
            <w:pPr>
              <w:rPr>
                <w:color w:val="FF0000"/>
                <w:sz w:val="18"/>
                <w:szCs w:val="18"/>
              </w:rPr>
            </w:pPr>
            <w:r w:rsidRPr="00710F7A">
              <w:rPr>
                <w:sz w:val="18"/>
                <w:szCs w:val="18"/>
              </w:rPr>
              <w:t>6150-01-300-9324</w:t>
            </w:r>
          </w:p>
        </w:tc>
        <w:tc>
          <w:tcPr>
            <w:tcW w:w="839" w:type="dxa"/>
            <w:vAlign w:val="bottom"/>
          </w:tcPr>
          <w:p w14:paraId="77466C2B" w14:textId="16C12D8F" w:rsidR="00E0645D" w:rsidRPr="00DB6CEA" w:rsidRDefault="00E0645D" w:rsidP="00E0645D">
            <w:pPr>
              <w:rPr>
                <w:color w:val="FF0000"/>
                <w:sz w:val="18"/>
                <w:szCs w:val="18"/>
              </w:rPr>
            </w:pPr>
            <w:r w:rsidRPr="00710F7A">
              <w:rPr>
                <w:sz w:val="18"/>
                <w:szCs w:val="18"/>
              </w:rPr>
              <w:t>Military</w:t>
            </w:r>
          </w:p>
        </w:tc>
        <w:tc>
          <w:tcPr>
            <w:tcW w:w="1667" w:type="dxa"/>
            <w:vAlign w:val="bottom"/>
          </w:tcPr>
          <w:p w14:paraId="63B0A3A2" w14:textId="0BFD8C90" w:rsidR="00E0645D" w:rsidRPr="00DB6CEA" w:rsidRDefault="00E0645D" w:rsidP="00E0645D">
            <w:pPr>
              <w:rPr>
                <w:color w:val="FF0000"/>
                <w:sz w:val="18"/>
                <w:szCs w:val="18"/>
              </w:rPr>
            </w:pPr>
            <w:r w:rsidRPr="00710F7A">
              <w:rPr>
                <w:sz w:val="18"/>
                <w:szCs w:val="18"/>
              </w:rPr>
              <w:t>MIL-STD-2073-1E</w:t>
            </w:r>
          </w:p>
        </w:tc>
        <w:tc>
          <w:tcPr>
            <w:tcW w:w="634" w:type="dxa"/>
            <w:vAlign w:val="bottom"/>
          </w:tcPr>
          <w:p w14:paraId="0A825AFE" w14:textId="190619FA" w:rsidR="00E0645D" w:rsidRPr="00DB6CEA" w:rsidRDefault="00E0645D" w:rsidP="00E0645D">
            <w:pPr>
              <w:jc w:val="center"/>
              <w:rPr>
                <w:color w:val="FF0000"/>
                <w:sz w:val="18"/>
                <w:szCs w:val="18"/>
              </w:rPr>
            </w:pPr>
            <w:r w:rsidRPr="00710F7A">
              <w:rPr>
                <w:sz w:val="18"/>
                <w:szCs w:val="18"/>
              </w:rPr>
              <w:t>B</w:t>
            </w:r>
          </w:p>
        </w:tc>
        <w:tc>
          <w:tcPr>
            <w:tcW w:w="640" w:type="dxa"/>
            <w:vAlign w:val="bottom"/>
          </w:tcPr>
          <w:p w14:paraId="45E96D48" w14:textId="1A1F3F00" w:rsidR="00E0645D" w:rsidRPr="00DB6CEA" w:rsidRDefault="00E0645D" w:rsidP="00E0645D">
            <w:pPr>
              <w:jc w:val="center"/>
              <w:rPr>
                <w:color w:val="FF0000"/>
                <w:sz w:val="18"/>
                <w:szCs w:val="18"/>
              </w:rPr>
            </w:pPr>
            <w:r w:rsidRPr="00710F7A">
              <w:rPr>
                <w:sz w:val="18"/>
                <w:szCs w:val="18"/>
              </w:rPr>
              <w:t>001</w:t>
            </w:r>
          </w:p>
        </w:tc>
        <w:tc>
          <w:tcPr>
            <w:tcW w:w="613" w:type="dxa"/>
            <w:vAlign w:val="bottom"/>
          </w:tcPr>
          <w:p w14:paraId="2712470A" w14:textId="77777777" w:rsidR="00E0645D" w:rsidRPr="00DB6CEA" w:rsidRDefault="00E0645D" w:rsidP="00E0645D">
            <w:pPr>
              <w:jc w:val="center"/>
              <w:rPr>
                <w:color w:val="FF0000"/>
                <w:sz w:val="18"/>
                <w:szCs w:val="18"/>
              </w:rPr>
            </w:pPr>
          </w:p>
        </w:tc>
        <w:tc>
          <w:tcPr>
            <w:tcW w:w="735" w:type="dxa"/>
            <w:vAlign w:val="bottom"/>
          </w:tcPr>
          <w:p w14:paraId="033C02FC" w14:textId="77777777" w:rsidR="00E0645D" w:rsidRPr="00DB6CEA" w:rsidRDefault="00E0645D" w:rsidP="00E0645D">
            <w:pPr>
              <w:rPr>
                <w:color w:val="FF0000"/>
                <w:sz w:val="18"/>
                <w:szCs w:val="18"/>
              </w:rPr>
            </w:pPr>
          </w:p>
        </w:tc>
        <w:tc>
          <w:tcPr>
            <w:tcW w:w="576" w:type="dxa"/>
            <w:vAlign w:val="bottom"/>
          </w:tcPr>
          <w:p w14:paraId="304B2170" w14:textId="3BC098CD" w:rsidR="00E0645D" w:rsidRPr="00DB6CEA" w:rsidRDefault="00E0645D" w:rsidP="00E0645D">
            <w:pPr>
              <w:jc w:val="center"/>
              <w:rPr>
                <w:color w:val="FF0000"/>
                <w:sz w:val="18"/>
                <w:szCs w:val="18"/>
              </w:rPr>
            </w:pPr>
            <w:r w:rsidRPr="00710F7A">
              <w:rPr>
                <w:sz w:val="18"/>
                <w:szCs w:val="18"/>
              </w:rPr>
              <w:t>31</w:t>
            </w:r>
          </w:p>
        </w:tc>
        <w:tc>
          <w:tcPr>
            <w:tcW w:w="575" w:type="dxa"/>
            <w:vAlign w:val="bottom"/>
          </w:tcPr>
          <w:p w14:paraId="4D4E9FC1" w14:textId="66B2B3FB" w:rsidR="00E0645D" w:rsidRPr="00DB6CEA" w:rsidRDefault="00E0645D" w:rsidP="00E0645D">
            <w:pPr>
              <w:jc w:val="center"/>
              <w:rPr>
                <w:color w:val="FF0000"/>
                <w:sz w:val="18"/>
                <w:szCs w:val="18"/>
              </w:rPr>
            </w:pPr>
            <w:r w:rsidRPr="00710F7A">
              <w:rPr>
                <w:sz w:val="18"/>
                <w:szCs w:val="18"/>
              </w:rPr>
              <w:t>1</w:t>
            </w:r>
          </w:p>
        </w:tc>
        <w:tc>
          <w:tcPr>
            <w:tcW w:w="576" w:type="dxa"/>
            <w:vAlign w:val="bottom"/>
          </w:tcPr>
          <w:p w14:paraId="5C538654" w14:textId="70AF9745" w:rsidR="00E0645D" w:rsidRPr="00DB6CEA" w:rsidRDefault="00E0645D" w:rsidP="00E0645D">
            <w:pPr>
              <w:jc w:val="center"/>
              <w:rPr>
                <w:color w:val="FF0000"/>
                <w:sz w:val="18"/>
                <w:szCs w:val="18"/>
              </w:rPr>
            </w:pPr>
            <w:r w:rsidRPr="00710F7A">
              <w:rPr>
                <w:sz w:val="18"/>
                <w:szCs w:val="18"/>
              </w:rPr>
              <w:t>00</w:t>
            </w:r>
          </w:p>
        </w:tc>
        <w:tc>
          <w:tcPr>
            <w:tcW w:w="614" w:type="dxa"/>
            <w:vAlign w:val="bottom"/>
          </w:tcPr>
          <w:p w14:paraId="0B552ED8" w14:textId="1B4B3245" w:rsidR="00E0645D" w:rsidRPr="00DB6CEA" w:rsidRDefault="00E0645D" w:rsidP="00E0645D">
            <w:pPr>
              <w:jc w:val="center"/>
              <w:rPr>
                <w:color w:val="FF0000"/>
                <w:sz w:val="18"/>
                <w:szCs w:val="18"/>
              </w:rPr>
            </w:pPr>
            <w:r w:rsidRPr="00710F7A">
              <w:rPr>
                <w:sz w:val="18"/>
                <w:szCs w:val="18"/>
              </w:rPr>
              <w:t>00</w:t>
            </w:r>
          </w:p>
        </w:tc>
        <w:tc>
          <w:tcPr>
            <w:tcW w:w="575" w:type="dxa"/>
            <w:vAlign w:val="bottom"/>
          </w:tcPr>
          <w:p w14:paraId="5DF2BE47" w14:textId="2ED452D1" w:rsidR="00E0645D" w:rsidRPr="00DB6CEA" w:rsidRDefault="00E0645D" w:rsidP="00E0645D">
            <w:pPr>
              <w:jc w:val="center"/>
              <w:rPr>
                <w:color w:val="FF0000"/>
                <w:sz w:val="18"/>
                <w:szCs w:val="18"/>
              </w:rPr>
            </w:pPr>
            <w:r w:rsidRPr="00710F7A">
              <w:rPr>
                <w:sz w:val="18"/>
                <w:szCs w:val="18"/>
              </w:rPr>
              <w:t>NA</w:t>
            </w:r>
          </w:p>
        </w:tc>
        <w:tc>
          <w:tcPr>
            <w:tcW w:w="575" w:type="dxa"/>
            <w:vAlign w:val="bottom"/>
          </w:tcPr>
          <w:p w14:paraId="447A9145" w14:textId="2279D5EC" w:rsidR="00E0645D" w:rsidRPr="00DB6CEA" w:rsidRDefault="00E0645D" w:rsidP="00E0645D">
            <w:pPr>
              <w:jc w:val="center"/>
              <w:rPr>
                <w:color w:val="FF0000"/>
                <w:sz w:val="18"/>
                <w:szCs w:val="18"/>
              </w:rPr>
            </w:pPr>
            <w:r w:rsidRPr="00710F7A">
              <w:rPr>
                <w:sz w:val="18"/>
                <w:szCs w:val="18"/>
              </w:rPr>
              <w:t>Z*</w:t>
            </w:r>
          </w:p>
        </w:tc>
        <w:tc>
          <w:tcPr>
            <w:tcW w:w="575" w:type="dxa"/>
            <w:vAlign w:val="bottom"/>
          </w:tcPr>
          <w:p w14:paraId="2D23D7FD" w14:textId="371088D7" w:rsidR="00E0645D" w:rsidRPr="00DB6CEA" w:rsidRDefault="00E0645D" w:rsidP="00E0645D">
            <w:pPr>
              <w:jc w:val="center"/>
              <w:rPr>
                <w:color w:val="FF0000"/>
                <w:sz w:val="18"/>
                <w:szCs w:val="18"/>
              </w:rPr>
            </w:pPr>
            <w:r w:rsidRPr="00710F7A">
              <w:rPr>
                <w:sz w:val="18"/>
                <w:szCs w:val="18"/>
              </w:rPr>
              <w:t>BL</w:t>
            </w:r>
          </w:p>
        </w:tc>
        <w:tc>
          <w:tcPr>
            <w:tcW w:w="576" w:type="dxa"/>
            <w:vAlign w:val="bottom"/>
          </w:tcPr>
          <w:p w14:paraId="5321C92B" w14:textId="105E6C3C" w:rsidR="00E0645D" w:rsidRPr="00DB6CEA" w:rsidRDefault="00E0645D" w:rsidP="00E0645D">
            <w:pPr>
              <w:jc w:val="center"/>
              <w:rPr>
                <w:color w:val="FF0000"/>
                <w:sz w:val="18"/>
                <w:szCs w:val="18"/>
              </w:rPr>
            </w:pPr>
            <w:r w:rsidRPr="00710F7A">
              <w:rPr>
                <w:sz w:val="18"/>
                <w:szCs w:val="18"/>
              </w:rPr>
              <w:t>10</w:t>
            </w:r>
          </w:p>
        </w:tc>
        <w:tc>
          <w:tcPr>
            <w:tcW w:w="575" w:type="dxa"/>
            <w:vAlign w:val="bottom"/>
          </w:tcPr>
          <w:p w14:paraId="522F62AB" w14:textId="116B0241" w:rsidR="00E0645D" w:rsidRPr="00DB6CEA" w:rsidRDefault="00E0645D" w:rsidP="00E0645D">
            <w:pPr>
              <w:jc w:val="center"/>
              <w:rPr>
                <w:color w:val="FF0000"/>
                <w:sz w:val="18"/>
                <w:szCs w:val="18"/>
              </w:rPr>
            </w:pPr>
            <w:r w:rsidRPr="00710F7A">
              <w:rPr>
                <w:sz w:val="18"/>
                <w:szCs w:val="18"/>
              </w:rPr>
              <w:t>-</w:t>
            </w:r>
          </w:p>
        </w:tc>
        <w:tc>
          <w:tcPr>
            <w:tcW w:w="575" w:type="dxa"/>
            <w:vAlign w:val="bottom"/>
          </w:tcPr>
          <w:p w14:paraId="7EE9111C" w14:textId="514243E4" w:rsidR="00E0645D" w:rsidRPr="00DB6CEA" w:rsidRDefault="00E0645D" w:rsidP="00E0645D">
            <w:pPr>
              <w:jc w:val="center"/>
              <w:rPr>
                <w:color w:val="FF0000"/>
                <w:sz w:val="18"/>
                <w:szCs w:val="18"/>
              </w:rPr>
            </w:pPr>
            <w:r w:rsidRPr="00710F7A">
              <w:rPr>
                <w:sz w:val="18"/>
                <w:szCs w:val="18"/>
              </w:rPr>
              <w:t>00</w:t>
            </w:r>
          </w:p>
        </w:tc>
        <w:tc>
          <w:tcPr>
            <w:tcW w:w="966" w:type="dxa"/>
            <w:vAlign w:val="bottom"/>
          </w:tcPr>
          <w:p w14:paraId="4E425AF4" w14:textId="76335838" w:rsidR="00E0645D" w:rsidRPr="00DB6CEA" w:rsidRDefault="00E0645D" w:rsidP="00E0645D">
            <w:pPr>
              <w:rPr>
                <w:color w:val="FF0000"/>
                <w:sz w:val="18"/>
                <w:szCs w:val="18"/>
              </w:rPr>
            </w:pPr>
            <w:r w:rsidRPr="00710F7A">
              <w:rPr>
                <w:sz w:val="18"/>
                <w:szCs w:val="18"/>
              </w:rPr>
              <w:t>BC</w:t>
            </w:r>
          </w:p>
        </w:tc>
      </w:tr>
      <w:tr w:rsidR="00E0645D" w14:paraId="68F94187" w14:textId="77777777" w:rsidTr="008D7778">
        <w:tc>
          <w:tcPr>
            <w:tcW w:w="1531" w:type="dxa"/>
            <w:gridSpan w:val="2"/>
          </w:tcPr>
          <w:p w14:paraId="66C0E7B3" w14:textId="2ACC46BE" w:rsidR="00E0645D" w:rsidRPr="00DB6CEA" w:rsidRDefault="00E0645D" w:rsidP="00E0645D">
            <w:pPr>
              <w:rPr>
                <w:color w:val="FF0000"/>
                <w:sz w:val="18"/>
                <w:szCs w:val="18"/>
              </w:rPr>
            </w:pPr>
            <w:r w:rsidRPr="00710F7A">
              <w:rPr>
                <w:sz w:val="18"/>
                <w:szCs w:val="18"/>
              </w:rPr>
              <w:t>5995-01-382-6869</w:t>
            </w:r>
          </w:p>
        </w:tc>
        <w:tc>
          <w:tcPr>
            <w:tcW w:w="839" w:type="dxa"/>
            <w:vAlign w:val="bottom"/>
          </w:tcPr>
          <w:p w14:paraId="11859C84" w14:textId="79C2BE29" w:rsidR="00E0645D" w:rsidRPr="00DB6CEA" w:rsidRDefault="00E0645D" w:rsidP="00E0645D">
            <w:pPr>
              <w:rPr>
                <w:color w:val="FF0000"/>
                <w:sz w:val="18"/>
                <w:szCs w:val="18"/>
              </w:rPr>
            </w:pPr>
            <w:r w:rsidRPr="00710F7A">
              <w:rPr>
                <w:sz w:val="18"/>
                <w:szCs w:val="18"/>
              </w:rPr>
              <w:t>Military</w:t>
            </w:r>
          </w:p>
        </w:tc>
        <w:tc>
          <w:tcPr>
            <w:tcW w:w="1667" w:type="dxa"/>
            <w:vAlign w:val="bottom"/>
          </w:tcPr>
          <w:p w14:paraId="4DD2294D" w14:textId="3F06349D" w:rsidR="00E0645D" w:rsidRPr="00DB6CEA" w:rsidRDefault="00E0645D" w:rsidP="00E0645D">
            <w:pPr>
              <w:rPr>
                <w:color w:val="FF0000"/>
                <w:sz w:val="18"/>
                <w:szCs w:val="18"/>
              </w:rPr>
            </w:pPr>
            <w:r w:rsidRPr="00710F7A">
              <w:rPr>
                <w:sz w:val="18"/>
                <w:szCs w:val="18"/>
              </w:rPr>
              <w:t>MIL-STD-2073-1E</w:t>
            </w:r>
          </w:p>
        </w:tc>
        <w:tc>
          <w:tcPr>
            <w:tcW w:w="634" w:type="dxa"/>
            <w:vAlign w:val="bottom"/>
          </w:tcPr>
          <w:p w14:paraId="12875567" w14:textId="6C1D3F7A" w:rsidR="00E0645D" w:rsidRPr="00DB6CEA" w:rsidRDefault="00E0645D" w:rsidP="00E0645D">
            <w:pPr>
              <w:jc w:val="center"/>
              <w:rPr>
                <w:color w:val="FF0000"/>
                <w:sz w:val="18"/>
                <w:szCs w:val="18"/>
              </w:rPr>
            </w:pPr>
            <w:r w:rsidRPr="00710F7A">
              <w:rPr>
                <w:sz w:val="18"/>
                <w:szCs w:val="18"/>
              </w:rPr>
              <w:t>B</w:t>
            </w:r>
          </w:p>
        </w:tc>
        <w:tc>
          <w:tcPr>
            <w:tcW w:w="640" w:type="dxa"/>
            <w:vAlign w:val="bottom"/>
          </w:tcPr>
          <w:p w14:paraId="6CE40F81" w14:textId="3919205C" w:rsidR="00E0645D" w:rsidRPr="00DB6CEA" w:rsidRDefault="00E0645D" w:rsidP="00E0645D">
            <w:pPr>
              <w:jc w:val="center"/>
              <w:rPr>
                <w:color w:val="FF0000"/>
                <w:sz w:val="18"/>
                <w:szCs w:val="18"/>
              </w:rPr>
            </w:pPr>
            <w:r w:rsidRPr="00710F7A">
              <w:rPr>
                <w:sz w:val="18"/>
                <w:szCs w:val="18"/>
              </w:rPr>
              <w:t>001</w:t>
            </w:r>
          </w:p>
        </w:tc>
        <w:tc>
          <w:tcPr>
            <w:tcW w:w="613" w:type="dxa"/>
            <w:vAlign w:val="bottom"/>
          </w:tcPr>
          <w:p w14:paraId="0433C5D2" w14:textId="77777777" w:rsidR="00E0645D" w:rsidRPr="00DB6CEA" w:rsidRDefault="00E0645D" w:rsidP="00E0645D">
            <w:pPr>
              <w:jc w:val="center"/>
              <w:rPr>
                <w:color w:val="FF0000"/>
                <w:sz w:val="18"/>
                <w:szCs w:val="18"/>
              </w:rPr>
            </w:pPr>
          </w:p>
        </w:tc>
        <w:tc>
          <w:tcPr>
            <w:tcW w:w="735" w:type="dxa"/>
            <w:vAlign w:val="bottom"/>
          </w:tcPr>
          <w:p w14:paraId="5138C9CD" w14:textId="77777777" w:rsidR="00E0645D" w:rsidRPr="00DB6CEA" w:rsidRDefault="00E0645D" w:rsidP="00E0645D">
            <w:pPr>
              <w:rPr>
                <w:color w:val="FF0000"/>
                <w:sz w:val="18"/>
                <w:szCs w:val="18"/>
              </w:rPr>
            </w:pPr>
          </w:p>
        </w:tc>
        <w:tc>
          <w:tcPr>
            <w:tcW w:w="576" w:type="dxa"/>
            <w:vAlign w:val="bottom"/>
          </w:tcPr>
          <w:p w14:paraId="0AA2A660" w14:textId="13FB38C6" w:rsidR="00E0645D" w:rsidRPr="00DB6CEA" w:rsidRDefault="00E0645D" w:rsidP="00E0645D">
            <w:pPr>
              <w:jc w:val="center"/>
              <w:rPr>
                <w:color w:val="FF0000"/>
                <w:sz w:val="18"/>
                <w:szCs w:val="18"/>
              </w:rPr>
            </w:pPr>
            <w:r w:rsidRPr="00710F7A">
              <w:rPr>
                <w:sz w:val="18"/>
                <w:szCs w:val="18"/>
              </w:rPr>
              <w:t>31</w:t>
            </w:r>
          </w:p>
        </w:tc>
        <w:tc>
          <w:tcPr>
            <w:tcW w:w="575" w:type="dxa"/>
            <w:vAlign w:val="bottom"/>
          </w:tcPr>
          <w:p w14:paraId="1CD56FBE" w14:textId="27BDC51E" w:rsidR="00E0645D" w:rsidRPr="00DB6CEA" w:rsidRDefault="00E0645D" w:rsidP="00E0645D">
            <w:pPr>
              <w:jc w:val="center"/>
              <w:rPr>
                <w:color w:val="FF0000"/>
                <w:sz w:val="18"/>
                <w:szCs w:val="18"/>
              </w:rPr>
            </w:pPr>
            <w:r w:rsidRPr="00710F7A">
              <w:rPr>
                <w:sz w:val="18"/>
                <w:szCs w:val="18"/>
              </w:rPr>
              <w:t>1</w:t>
            </w:r>
          </w:p>
        </w:tc>
        <w:tc>
          <w:tcPr>
            <w:tcW w:w="576" w:type="dxa"/>
            <w:vAlign w:val="bottom"/>
          </w:tcPr>
          <w:p w14:paraId="432C8EB6" w14:textId="363FEACA" w:rsidR="00E0645D" w:rsidRPr="00DB6CEA" w:rsidRDefault="00E0645D" w:rsidP="00E0645D">
            <w:pPr>
              <w:jc w:val="center"/>
              <w:rPr>
                <w:color w:val="FF0000"/>
                <w:sz w:val="18"/>
                <w:szCs w:val="18"/>
              </w:rPr>
            </w:pPr>
            <w:r w:rsidRPr="00710F7A">
              <w:rPr>
                <w:sz w:val="18"/>
                <w:szCs w:val="18"/>
              </w:rPr>
              <w:t>00</w:t>
            </w:r>
          </w:p>
        </w:tc>
        <w:tc>
          <w:tcPr>
            <w:tcW w:w="614" w:type="dxa"/>
            <w:vAlign w:val="bottom"/>
          </w:tcPr>
          <w:p w14:paraId="1F6BA8EC" w14:textId="4D1F0785" w:rsidR="00E0645D" w:rsidRPr="00DB6CEA" w:rsidRDefault="00E0645D" w:rsidP="00E0645D">
            <w:pPr>
              <w:jc w:val="center"/>
              <w:rPr>
                <w:color w:val="FF0000"/>
                <w:sz w:val="18"/>
                <w:szCs w:val="18"/>
              </w:rPr>
            </w:pPr>
            <w:r w:rsidRPr="00710F7A">
              <w:rPr>
                <w:sz w:val="18"/>
                <w:szCs w:val="18"/>
              </w:rPr>
              <w:t>00</w:t>
            </w:r>
          </w:p>
        </w:tc>
        <w:tc>
          <w:tcPr>
            <w:tcW w:w="575" w:type="dxa"/>
            <w:vAlign w:val="bottom"/>
          </w:tcPr>
          <w:p w14:paraId="003C202F" w14:textId="3A7065BD" w:rsidR="00E0645D" w:rsidRPr="00DB6CEA" w:rsidRDefault="00E0645D" w:rsidP="00E0645D">
            <w:pPr>
              <w:jc w:val="center"/>
              <w:rPr>
                <w:color w:val="FF0000"/>
                <w:sz w:val="18"/>
                <w:szCs w:val="18"/>
              </w:rPr>
            </w:pPr>
            <w:r w:rsidRPr="00710F7A">
              <w:rPr>
                <w:sz w:val="18"/>
                <w:szCs w:val="18"/>
              </w:rPr>
              <w:t>NA</w:t>
            </w:r>
          </w:p>
        </w:tc>
        <w:tc>
          <w:tcPr>
            <w:tcW w:w="575" w:type="dxa"/>
            <w:vAlign w:val="bottom"/>
          </w:tcPr>
          <w:p w14:paraId="1DAB5244" w14:textId="04FBD722" w:rsidR="00E0645D" w:rsidRPr="00DB6CEA" w:rsidRDefault="00E0645D" w:rsidP="00E0645D">
            <w:pPr>
              <w:jc w:val="center"/>
              <w:rPr>
                <w:color w:val="FF0000"/>
                <w:sz w:val="18"/>
                <w:szCs w:val="18"/>
              </w:rPr>
            </w:pPr>
            <w:r w:rsidRPr="00710F7A">
              <w:rPr>
                <w:sz w:val="18"/>
                <w:szCs w:val="18"/>
              </w:rPr>
              <w:t>Z*</w:t>
            </w:r>
          </w:p>
        </w:tc>
        <w:tc>
          <w:tcPr>
            <w:tcW w:w="575" w:type="dxa"/>
            <w:vAlign w:val="bottom"/>
          </w:tcPr>
          <w:p w14:paraId="507FAE1B" w14:textId="4C78F42A" w:rsidR="00E0645D" w:rsidRPr="00DB6CEA" w:rsidRDefault="00E0645D" w:rsidP="00E0645D">
            <w:pPr>
              <w:jc w:val="center"/>
              <w:rPr>
                <w:color w:val="FF0000"/>
                <w:sz w:val="18"/>
                <w:szCs w:val="18"/>
              </w:rPr>
            </w:pPr>
            <w:r w:rsidRPr="00710F7A">
              <w:rPr>
                <w:sz w:val="18"/>
                <w:szCs w:val="18"/>
              </w:rPr>
              <w:t>BL</w:t>
            </w:r>
          </w:p>
        </w:tc>
        <w:tc>
          <w:tcPr>
            <w:tcW w:w="576" w:type="dxa"/>
            <w:vAlign w:val="bottom"/>
          </w:tcPr>
          <w:p w14:paraId="4D471AE6" w14:textId="573BCDAB" w:rsidR="00E0645D" w:rsidRPr="00DB6CEA" w:rsidRDefault="00E0645D" w:rsidP="00E0645D">
            <w:pPr>
              <w:jc w:val="center"/>
              <w:rPr>
                <w:color w:val="FF0000"/>
                <w:sz w:val="18"/>
                <w:szCs w:val="18"/>
              </w:rPr>
            </w:pPr>
            <w:r w:rsidRPr="00710F7A">
              <w:rPr>
                <w:sz w:val="18"/>
                <w:szCs w:val="18"/>
              </w:rPr>
              <w:t>10</w:t>
            </w:r>
          </w:p>
        </w:tc>
        <w:tc>
          <w:tcPr>
            <w:tcW w:w="575" w:type="dxa"/>
            <w:vAlign w:val="bottom"/>
          </w:tcPr>
          <w:p w14:paraId="3BDFC245" w14:textId="2C4DEDDE" w:rsidR="00E0645D" w:rsidRPr="00DB6CEA" w:rsidRDefault="00E0645D" w:rsidP="00E0645D">
            <w:pPr>
              <w:jc w:val="center"/>
              <w:rPr>
                <w:color w:val="FF0000"/>
                <w:sz w:val="18"/>
                <w:szCs w:val="18"/>
              </w:rPr>
            </w:pPr>
            <w:r w:rsidRPr="00710F7A">
              <w:rPr>
                <w:sz w:val="18"/>
                <w:szCs w:val="18"/>
              </w:rPr>
              <w:t>-</w:t>
            </w:r>
          </w:p>
        </w:tc>
        <w:tc>
          <w:tcPr>
            <w:tcW w:w="575" w:type="dxa"/>
            <w:vAlign w:val="bottom"/>
          </w:tcPr>
          <w:p w14:paraId="122CAD4E" w14:textId="44AB21D5" w:rsidR="00E0645D" w:rsidRPr="00DB6CEA" w:rsidRDefault="00E0645D" w:rsidP="00E0645D">
            <w:pPr>
              <w:jc w:val="center"/>
              <w:rPr>
                <w:color w:val="FF0000"/>
                <w:sz w:val="18"/>
                <w:szCs w:val="18"/>
              </w:rPr>
            </w:pPr>
            <w:r w:rsidRPr="00710F7A">
              <w:rPr>
                <w:sz w:val="18"/>
                <w:szCs w:val="18"/>
              </w:rPr>
              <w:t>00</w:t>
            </w:r>
          </w:p>
        </w:tc>
        <w:tc>
          <w:tcPr>
            <w:tcW w:w="966" w:type="dxa"/>
            <w:vAlign w:val="bottom"/>
          </w:tcPr>
          <w:p w14:paraId="570153D0" w14:textId="743DCD74" w:rsidR="00E0645D" w:rsidRPr="00DB6CEA" w:rsidRDefault="00E0645D" w:rsidP="00E0645D">
            <w:pPr>
              <w:rPr>
                <w:color w:val="FF0000"/>
                <w:sz w:val="18"/>
                <w:szCs w:val="18"/>
              </w:rPr>
            </w:pPr>
            <w:r w:rsidRPr="00710F7A">
              <w:rPr>
                <w:sz w:val="18"/>
                <w:szCs w:val="18"/>
              </w:rPr>
              <w:t>BC</w:t>
            </w:r>
          </w:p>
        </w:tc>
      </w:tr>
      <w:tr w:rsidR="00E0645D" w14:paraId="1C92E26A" w14:textId="77777777" w:rsidTr="008D7778">
        <w:tc>
          <w:tcPr>
            <w:tcW w:w="1531" w:type="dxa"/>
            <w:gridSpan w:val="2"/>
          </w:tcPr>
          <w:p w14:paraId="3D53D89F" w14:textId="77777777" w:rsidR="00E0645D" w:rsidRPr="00DB6CEA" w:rsidRDefault="00E0645D" w:rsidP="00E0645D">
            <w:pPr>
              <w:rPr>
                <w:color w:val="FF0000"/>
                <w:sz w:val="18"/>
                <w:szCs w:val="18"/>
              </w:rPr>
            </w:pPr>
          </w:p>
        </w:tc>
        <w:tc>
          <w:tcPr>
            <w:tcW w:w="839" w:type="dxa"/>
            <w:vAlign w:val="bottom"/>
          </w:tcPr>
          <w:p w14:paraId="54AA19E9" w14:textId="77777777" w:rsidR="00E0645D" w:rsidRPr="00DB6CEA" w:rsidRDefault="00E0645D" w:rsidP="00E0645D">
            <w:pPr>
              <w:rPr>
                <w:color w:val="FF0000"/>
                <w:sz w:val="18"/>
                <w:szCs w:val="18"/>
              </w:rPr>
            </w:pPr>
          </w:p>
        </w:tc>
        <w:tc>
          <w:tcPr>
            <w:tcW w:w="1667" w:type="dxa"/>
            <w:vAlign w:val="bottom"/>
          </w:tcPr>
          <w:p w14:paraId="1CB0EACB" w14:textId="77777777" w:rsidR="00E0645D" w:rsidRPr="00DB6CEA" w:rsidRDefault="00E0645D" w:rsidP="00E0645D">
            <w:pPr>
              <w:rPr>
                <w:color w:val="FF0000"/>
                <w:sz w:val="18"/>
                <w:szCs w:val="18"/>
              </w:rPr>
            </w:pPr>
          </w:p>
        </w:tc>
        <w:tc>
          <w:tcPr>
            <w:tcW w:w="634" w:type="dxa"/>
            <w:vAlign w:val="bottom"/>
          </w:tcPr>
          <w:p w14:paraId="4A2C3DD8" w14:textId="77777777" w:rsidR="00E0645D" w:rsidRPr="00DB6CEA" w:rsidRDefault="00E0645D" w:rsidP="00E0645D">
            <w:pPr>
              <w:jc w:val="center"/>
              <w:rPr>
                <w:color w:val="FF0000"/>
                <w:sz w:val="18"/>
                <w:szCs w:val="18"/>
              </w:rPr>
            </w:pPr>
          </w:p>
        </w:tc>
        <w:tc>
          <w:tcPr>
            <w:tcW w:w="640" w:type="dxa"/>
            <w:vAlign w:val="bottom"/>
          </w:tcPr>
          <w:p w14:paraId="1E4D67FB" w14:textId="77777777" w:rsidR="00E0645D" w:rsidRPr="00DB6CEA" w:rsidRDefault="00E0645D" w:rsidP="00E0645D">
            <w:pPr>
              <w:jc w:val="center"/>
              <w:rPr>
                <w:color w:val="FF0000"/>
                <w:sz w:val="18"/>
                <w:szCs w:val="18"/>
              </w:rPr>
            </w:pPr>
          </w:p>
        </w:tc>
        <w:tc>
          <w:tcPr>
            <w:tcW w:w="613" w:type="dxa"/>
            <w:vAlign w:val="bottom"/>
          </w:tcPr>
          <w:p w14:paraId="1A9AB9DD" w14:textId="77777777" w:rsidR="00E0645D" w:rsidRPr="00DB6CEA" w:rsidRDefault="00E0645D" w:rsidP="00E0645D">
            <w:pPr>
              <w:jc w:val="center"/>
              <w:rPr>
                <w:color w:val="FF0000"/>
                <w:sz w:val="18"/>
                <w:szCs w:val="18"/>
              </w:rPr>
            </w:pPr>
          </w:p>
        </w:tc>
        <w:tc>
          <w:tcPr>
            <w:tcW w:w="735" w:type="dxa"/>
            <w:vAlign w:val="bottom"/>
          </w:tcPr>
          <w:p w14:paraId="3CD9172C" w14:textId="77777777" w:rsidR="00E0645D" w:rsidRPr="00DB6CEA" w:rsidRDefault="00E0645D" w:rsidP="00E0645D">
            <w:pPr>
              <w:rPr>
                <w:color w:val="FF0000"/>
                <w:sz w:val="18"/>
                <w:szCs w:val="18"/>
              </w:rPr>
            </w:pPr>
          </w:p>
        </w:tc>
        <w:tc>
          <w:tcPr>
            <w:tcW w:w="576" w:type="dxa"/>
            <w:vAlign w:val="bottom"/>
          </w:tcPr>
          <w:p w14:paraId="6F5ABC30" w14:textId="77777777" w:rsidR="00E0645D" w:rsidRPr="00DB6CEA" w:rsidRDefault="00E0645D" w:rsidP="00E0645D">
            <w:pPr>
              <w:jc w:val="center"/>
              <w:rPr>
                <w:color w:val="FF0000"/>
                <w:sz w:val="18"/>
                <w:szCs w:val="18"/>
              </w:rPr>
            </w:pPr>
          </w:p>
        </w:tc>
        <w:tc>
          <w:tcPr>
            <w:tcW w:w="575" w:type="dxa"/>
            <w:vAlign w:val="bottom"/>
          </w:tcPr>
          <w:p w14:paraId="06F2690A" w14:textId="77777777" w:rsidR="00E0645D" w:rsidRPr="00DB6CEA" w:rsidRDefault="00E0645D" w:rsidP="00E0645D">
            <w:pPr>
              <w:jc w:val="center"/>
              <w:rPr>
                <w:color w:val="FF0000"/>
                <w:sz w:val="18"/>
                <w:szCs w:val="18"/>
              </w:rPr>
            </w:pPr>
          </w:p>
        </w:tc>
        <w:tc>
          <w:tcPr>
            <w:tcW w:w="576" w:type="dxa"/>
            <w:vAlign w:val="bottom"/>
          </w:tcPr>
          <w:p w14:paraId="1CB451D1" w14:textId="77777777" w:rsidR="00E0645D" w:rsidRPr="00DB6CEA" w:rsidRDefault="00E0645D" w:rsidP="00E0645D">
            <w:pPr>
              <w:jc w:val="center"/>
              <w:rPr>
                <w:color w:val="FF0000"/>
                <w:sz w:val="18"/>
                <w:szCs w:val="18"/>
              </w:rPr>
            </w:pPr>
          </w:p>
        </w:tc>
        <w:tc>
          <w:tcPr>
            <w:tcW w:w="614" w:type="dxa"/>
            <w:vAlign w:val="bottom"/>
          </w:tcPr>
          <w:p w14:paraId="4CB386B5" w14:textId="77777777" w:rsidR="00E0645D" w:rsidRPr="00DB6CEA" w:rsidRDefault="00E0645D" w:rsidP="00E0645D">
            <w:pPr>
              <w:jc w:val="center"/>
              <w:rPr>
                <w:color w:val="FF0000"/>
                <w:sz w:val="18"/>
                <w:szCs w:val="18"/>
              </w:rPr>
            </w:pPr>
          </w:p>
        </w:tc>
        <w:tc>
          <w:tcPr>
            <w:tcW w:w="575" w:type="dxa"/>
            <w:vAlign w:val="bottom"/>
          </w:tcPr>
          <w:p w14:paraId="1E43A80B" w14:textId="77777777" w:rsidR="00E0645D" w:rsidRPr="00DB6CEA" w:rsidRDefault="00E0645D" w:rsidP="00E0645D">
            <w:pPr>
              <w:jc w:val="center"/>
              <w:rPr>
                <w:color w:val="FF0000"/>
                <w:sz w:val="18"/>
                <w:szCs w:val="18"/>
              </w:rPr>
            </w:pPr>
          </w:p>
        </w:tc>
        <w:tc>
          <w:tcPr>
            <w:tcW w:w="575" w:type="dxa"/>
            <w:vAlign w:val="bottom"/>
          </w:tcPr>
          <w:p w14:paraId="2492831E" w14:textId="77777777" w:rsidR="00E0645D" w:rsidRPr="00DB6CEA" w:rsidRDefault="00E0645D" w:rsidP="00E0645D">
            <w:pPr>
              <w:jc w:val="center"/>
              <w:rPr>
                <w:color w:val="FF0000"/>
                <w:sz w:val="18"/>
                <w:szCs w:val="18"/>
              </w:rPr>
            </w:pPr>
          </w:p>
        </w:tc>
        <w:tc>
          <w:tcPr>
            <w:tcW w:w="575" w:type="dxa"/>
            <w:vAlign w:val="bottom"/>
          </w:tcPr>
          <w:p w14:paraId="23BCD690" w14:textId="77777777" w:rsidR="00E0645D" w:rsidRPr="00DB6CEA" w:rsidRDefault="00E0645D" w:rsidP="00E0645D">
            <w:pPr>
              <w:jc w:val="center"/>
              <w:rPr>
                <w:color w:val="FF0000"/>
                <w:sz w:val="18"/>
                <w:szCs w:val="18"/>
              </w:rPr>
            </w:pPr>
          </w:p>
        </w:tc>
        <w:tc>
          <w:tcPr>
            <w:tcW w:w="576" w:type="dxa"/>
            <w:vAlign w:val="bottom"/>
          </w:tcPr>
          <w:p w14:paraId="1E8022CA" w14:textId="77777777" w:rsidR="00E0645D" w:rsidRPr="00DB6CEA" w:rsidRDefault="00E0645D" w:rsidP="00E0645D">
            <w:pPr>
              <w:jc w:val="center"/>
              <w:rPr>
                <w:color w:val="FF0000"/>
                <w:sz w:val="18"/>
                <w:szCs w:val="18"/>
              </w:rPr>
            </w:pPr>
          </w:p>
        </w:tc>
        <w:tc>
          <w:tcPr>
            <w:tcW w:w="575" w:type="dxa"/>
            <w:vAlign w:val="bottom"/>
          </w:tcPr>
          <w:p w14:paraId="34C35602" w14:textId="77777777" w:rsidR="00E0645D" w:rsidRPr="00DB6CEA" w:rsidRDefault="00E0645D" w:rsidP="00E0645D">
            <w:pPr>
              <w:jc w:val="center"/>
              <w:rPr>
                <w:color w:val="FF0000"/>
                <w:sz w:val="18"/>
                <w:szCs w:val="18"/>
              </w:rPr>
            </w:pPr>
          </w:p>
        </w:tc>
        <w:tc>
          <w:tcPr>
            <w:tcW w:w="575" w:type="dxa"/>
            <w:vAlign w:val="bottom"/>
          </w:tcPr>
          <w:p w14:paraId="44C74E29" w14:textId="77777777" w:rsidR="00E0645D" w:rsidRPr="00DB6CEA" w:rsidRDefault="00E0645D" w:rsidP="00E0645D">
            <w:pPr>
              <w:jc w:val="center"/>
              <w:rPr>
                <w:color w:val="FF0000"/>
                <w:sz w:val="18"/>
                <w:szCs w:val="18"/>
              </w:rPr>
            </w:pPr>
          </w:p>
        </w:tc>
        <w:tc>
          <w:tcPr>
            <w:tcW w:w="966" w:type="dxa"/>
            <w:vAlign w:val="bottom"/>
          </w:tcPr>
          <w:p w14:paraId="2D0E6704" w14:textId="77777777" w:rsidR="00E0645D" w:rsidRPr="00DB6CEA" w:rsidRDefault="00E0645D" w:rsidP="00E0645D">
            <w:pPr>
              <w:rPr>
                <w:color w:val="FF0000"/>
                <w:sz w:val="18"/>
                <w:szCs w:val="18"/>
              </w:rPr>
            </w:pPr>
          </w:p>
        </w:tc>
      </w:tr>
      <w:tr w:rsidR="00E0645D" w14:paraId="6ECF1484" w14:textId="77777777" w:rsidTr="00613F94">
        <w:tc>
          <w:tcPr>
            <w:tcW w:w="1531" w:type="dxa"/>
            <w:gridSpan w:val="2"/>
            <w:vAlign w:val="bottom"/>
          </w:tcPr>
          <w:p w14:paraId="4A04CDCE" w14:textId="77777777" w:rsidR="00E0645D" w:rsidRPr="00DB6CEA" w:rsidRDefault="00E0645D" w:rsidP="00E0645D">
            <w:pPr>
              <w:rPr>
                <w:color w:val="FF0000"/>
                <w:sz w:val="18"/>
                <w:szCs w:val="18"/>
              </w:rPr>
            </w:pPr>
          </w:p>
        </w:tc>
        <w:tc>
          <w:tcPr>
            <w:tcW w:w="839" w:type="dxa"/>
            <w:vAlign w:val="bottom"/>
          </w:tcPr>
          <w:p w14:paraId="355834BF" w14:textId="77777777" w:rsidR="00E0645D" w:rsidRPr="00DB6CEA" w:rsidRDefault="00E0645D" w:rsidP="00E0645D">
            <w:pPr>
              <w:rPr>
                <w:color w:val="FF0000"/>
                <w:sz w:val="18"/>
                <w:szCs w:val="18"/>
              </w:rPr>
            </w:pPr>
          </w:p>
        </w:tc>
        <w:tc>
          <w:tcPr>
            <w:tcW w:w="1667" w:type="dxa"/>
            <w:vAlign w:val="bottom"/>
          </w:tcPr>
          <w:p w14:paraId="13EC6638" w14:textId="77777777" w:rsidR="00E0645D" w:rsidRPr="00DB6CEA" w:rsidRDefault="00E0645D" w:rsidP="00E0645D">
            <w:pPr>
              <w:rPr>
                <w:color w:val="FF0000"/>
                <w:sz w:val="18"/>
                <w:szCs w:val="18"/>
              </w:rPr>
            </w:pPr>
          </w:p>
        </w:tc>
        <w:tc>
          <w:tcPr>
            <w:tcW w:w="634" w:type="dxa"/>
            <w:vAlign w:val="bottom"/>
          </w:tcPr>
          <w:p w14:paraId="6F1A3C38" w14:textId="77777777" w:rsidR="00E0645D" w:rsidRPr="00DB6CEA" w:rsidRDefault="00E0645D" w:rsidP="00E0645D">
            <w:pPr>
              <w:jc w:val="center"/>
              <w:rPr>
                <w:color w:val="FF0000"/>
                <w:sz w:val="18"/>
                <w:szCs w:val="18"/>
              </w:rPr>
            </w:pPr>
          </w:p>
        </w:tc>
        <w:tc>
          <w:tcPr>
            <w:tcW w:w="640" w:type="dxa"/>
            <w:vAlign w:val="bottom"/>
          </w:tcPr>
          <w:p w14:paraId="5C85344B" w14:textId="77777777" w:rsidR="00E0645D" w:rsidRPr="00DB6CEA" w:rsidRDefault="00E0645D" w:rsidP="00E0645D">
            <w:pPr>
              <w:jc w:val="center"/>
              <w:rPr>
                <w:color w:val="FF0000"/>
                <w:sz w:val="18"/>
                <w:szCs w:val="18"/>
              </w:rPr>
            </w:pPr>
          </w:p>
        </w:tc>
        <w:tc>
          <w:tcPr>
            <w:tcW w:w="613" w:type="dxa"/>
            <w:vAlign w:val="bottom"/>
          </w:tcPr>
          <w:p w14:paraId="7D33F623" w14:textId="77777777" w:rsidR="00E0645D" w:rsidRPr="00DB6CEA" w:rsidRDefault="00E0645D" w:rsidP="00E0645D">
            <w:pPr>
              <w:jc w:val="center"/>
              <w:rPr>
                <w:color w:val="FF0000"/>
                <w:sz w:val="18"/>
                <w:szCs w:val="18"/>
              </w:rPr>
            </w:pPr>
          </w:p>
        </w:tc>
        <w:tc>
          <w:tcPr>
            <w:tcW w:w="735" w:type="dxa"/>
            <w:vAlign w:val="bottom"/>
          </w:tcPr>
          <w:p w14:paraId="4D769533" w14:textId="77777777" w:rsidR="00E0645D" w:rsidRPr="00DB6CEA" w:rsidRDefault="00E0645D" w:rsidP="00E0645D">
            <w:pPr>
              <w:rPr>
                <w:color w:val="FF0000"/>
                <w:sz w:val="18"/>
                <w:szCs w:val="18"/>
              </w:rPr>
            </w:pPr>
          </w:p>
        </w:tc>
        <w:tc>
          <w:tcPr>
            <w:tcW w:w="576" w:type="dxa"/>
            <w:vAlign w:val="bottom"/>
          </w:tcPr>
          <w:p w14:paraId="5946A25D" w14:textId="77777777" w:rsidR="00E0645D" w:rsidRPr="00DB6CEA" w:rsidRDefault="00E0645D" w:rsidP="00E0645D">
            <w:pPr>
              <w:jc w:val="center"/>
              <w:rPr>
                <w:color w:val="FF0000"/>
                <w:sz w:val="18"/>
                <w:szCs w:val="18"/>
              </w:rPr>
            </w:pPr>
          </w:p>
        </w:tc>
        <w:tc>
          <w:tcPr>
            <w:tcW w:w="575" w:type="dxa"/>
            <w:vAlign w:val="bottom"/>
          </w:tcPr>
          <w:p w14:paraId="05CFA5A7" w14:textId="77777777" w:rsidR="00E0645D" w:rsidRPr="00DB6CEA" w:rsidRDefault="00E0645D" w:rsidP="00E0645D">
            <w:pPr>
              <w:jc w:val="center"/>
              <w:rPr>
                <w:color w:val="FF0000"/>
                <w:sz w:val="18"/>
                <w:szCs w:val="18"/>
              </w:rPr>
            </w:pPr>
          </w:p>
        </w:tc>
        <w:tc>
          <w:tcPr>
            <w:tcW w:w="576" w:type="dxa"/>
            <w:vAlign w:val="bottom"/>
          </w:tcPr>
          <w:p w14:paraId="0A129F4F" w14:textId="77777777" w:rsidR="00E0645D" w:rsidRPr="00DB6CEA" w:rsidRDefault="00E0645D" w:rsidP="00E0645D">
            <w:pPr>
              <w:jc w:val="center"/>
              <w:rPr>
                <w:color w:val="FF0000"/>
                <w:sz w:val="18"/>
                <w:szCs w:val="18"/>
              </w:rPr>
            </w:pPr>
          </w:p>
        </w:tc>
        <w:tc>
          <w:tcPr>
            <w:tcW w:w="614" w:type="dxa"/>
            <w:vAlign w:val="bottom"/>
          </w:tcPr>
          <w:p w14:paraId="0776508D" w14:textId="77777777" w:rsidR="00E0645D" w:rsidRPr="00DB6CEA" w:rsidRDefault="00E0645D" w:rsidP="00E0645D">
            <w:pPr>
              <w:jc w:val="center"/>
              <w:rPr>
                <w:color w:val="FF0000"/>
                <w:sz w:val="18"/>
                <w:szCs w:val="18"/>
              </w:rPr>
            </w:pPr>
          </w:p>
        </w:tc>
        <w:tc>
          <w:tcPr>
            <w:tcW w:w="575" w:type="dxa"/>
            <w:vAlign w:val="bottom"/>
          </w:tcPr>
          <w:p w14:paraId="60FCE333" w14:textId="77777777" w:rsidR="00E0645D" w:rsidRPr="00DB6CEA" w:rsidRDefault="00E0645D" w:rsidP="00E0645D">
            <w:pPr>
              <w:jc w:val="center"/>
              <w:rPr>
                <w:color w:val="FF0000"/>
                <w:sz w:val="18"/>
                <w:szCs w:val="18"/>
              </w:rPr>
            </w:pPr>
          </w:p>
        </w:tc>
        <w:tc>
          <w:tcPr>
            <w:tcW w:w="575" w:type="dxa"/>
            <w:vAlign w:val="bottom"/>
          </w:tcPr>
          <w:p w14:paraId="60A4FB49" w14:textId="77777777" w:rsidR="00E0645D" w:rsidRPr="00DB6CEA" w:rsidRDefault="00E0645D" w:rsidP="00E0645D">
            <w:pPr>
              <w:jc w:val="center"/>
              <w:rPr>
                <w:color w:val="FF0000"/>
                <w:sz w:val="18"/>
                <w:szCs w:val="18"/>
              </w:rPr>
            </w:pPr>
          </w:p>
        </w:tc>
        <w:tc>
          <w:tcPr>
            <w:tcW w:w="575" w:type="dxa"/>
            <w:vAlign w:val="bottom"/>
          </w:tcPr>
          <w:p w14:paraId="3448FE9B" w14:textId="77777777" w:rsidR="00E0645D" w:rsidRPr="00DB6CEA" w:rsidRDefault="00E0645D" w:rsidP="00E0645D">
            <w:pPr>
              <w:jc w:val="center"/>
              <w:rPr>
                <w:color w:val="FF0000"/>
                <w:sz w:val="18"/>
                <w:szCs w:val="18"/>
              </w:rPr>
            </w:pPr>
          </w:p>
        </w:tc>
        <w:tc>
          <w:tcPr>
            <w:tcW w:w="576" w:type="dxa"/>
            <w:vAlign w:val="bottom"/>
          </w:tcPr>
          <w:p w14:paraId="6F5C470A" w14:textId="77777777" w:rsidR="00E0645D" w:rsidRPr="00DB6CEA" w:rsidRDefault="00E0645D" w:rsidP="00E0645D">
            <w:pPr>
              <w:jc w:val="center"/>
              <w:rPr>
                <w:color w:val="FF0000"/>
                <w:sz w:val="18"/>
                <w:szCs w:val="18"/>
              </w:rPr>
            </w:pPr>
          </w:p>
        </w:tc>
        <w:tc>
          <w:tcPr>
            <w:tcW w:w="575" w:type="dxa"/>
            <w:vAlign w:val="bottom"/>
          </w:tcPr>
          <w:p w14:paraId="421E3674" w14:textId="77777777" w:rsidR="00E0645D" w:rsidRPr="00DB6CEA" w:rsidRDefault="00E0645D" w:rsidP="00E0645D">
            <w:pPr>
              <w:jc w:val="center"/>
              <w:rPr>
                <w:color w:val="FF0000"/>
                <w:sz w:val="18"/>
                <w:szCs w:val="18"/>
              </w:rPr>
            </w:pPr>
          </w:p>
        </w:tc>
        <w:tc>
          <w:tcPr>
            <w:tcW w:w="575" w:type="dxa"/>
            <w:vAlign w:val="bottom"/>
          </w:tcPr>
          <w:p w14:paraId="1C1BE8AB" w14:textId="77777777" w:rsidR="00E0645D" w:rsidRPr="00DB6CEA" w:rsidRDefault="00E0645D" w:rsidP="00E0645D">
            <w:pPr>
              <w:jc w:val="center"/>
              <w:rPr>
                <w:color w:val="FF0000"/>
                <w:sz w:val="18"/>
                <w:szCs w:val="18"/>
              </w:rPr>
            </w:pPr>
          </w:p>
        </w:tc>
        <w:tc>
          <w:tcPr>
            <w:tcW w:w="966" w:type="dxa"/>
            <w:vAlign w:val="bottom"/>
          </w:tcPr>
          <w:p w14:paraId="75B9AA81" w14:textId="77777777" w:rsidR="00E0645D" w:rsidRPr="00DB6CEA" w:rsidRDefault="00E0645D" w:rsidP="00E0645D">
            <w:pPr>
              <w:rPr>
                <w:color w:val="FF0000"/>
                <w:sz w:val="18"/>
                <w:szCs w:val="18"/>
              </w:rPr>
            </w:pPr>
          </w:p>
        </w:tc>
      </w:tr>
      <w:tr w:rsidR="00191A50" w14:paraId="058BA6DB" w14:textId="77777777" w:rsidTr="007F1192">
        <w:tc>
          <w:tcPr>
            <w:tcW w:w="554" w:type="dxa"/>
          </w:tcPr>
          <w:p w14:paraId="16FDCB0E" w14:textId="77777777" w:rsidR="00191A50" w:rsidRDefault="00191A50" w:rsidP="007F1192">
            <w:pPr>
              <w:rPr>
                <w:sz w:val="18"/>
                <w:szCs w:val="18"/>
              </w:rPr>
            </w:pPr>
          </w:p>
        </w:tc>
        <w:tc>
          <w:tcPr>
            <w:tcW w:w="12863" w:type="dxa"/>
            <w:gridSpan w:val="18"/>
            <w:vAlign w:val="bottom"/>
          </w:tcPr>
          <w:p w14:paraId="21639D06" w14:textId="77777777" w:rsidR="00191A50" w:rsidRPr="006C6C13" w:rsidRDefault="00191A50" w:rsidP="007F1192">
            <w:pPr>
              <w:rPr>
                <w:sz w:val="18"/>
                <w:szCs w:val="18"/>
              </w:rPr>
            </w:pPr>
            <w:r>
              <w:rPr>
                <w:sz w:val="18"/>
                <w:szCs w:val="18"/>
              </w:rPr>
              <w:t>ZZ and Z = See SPI for requirements     Z*= ¼” cushioning on connectors</w:t>
            </w:r>
          </w:p>
        </w:tc>
      </w:tr>
    </w:tbl>
    <w:p w14:paraId="230321F1" w14:textId="77777777" w:rsidR="00695545" w:rsidRDefault="00695545" w:rsidP="00CE2D1A"/>
    <w:p w14:paraId="4FF6B0B7" w14:textId="626BF0E7" w:rsidR="00A962F3" w:rsidRPr="00A962F3" w:rsidRDefault="00A962F3" w:rsidP="00A962F3">
      <w:pPr>
        <w:tabs>
          <w:tab w:val="left" w:pos="1395"/>
        </w:tabs>
        <w:sectPr w:rsidR="00A962F3" w:rsidRPr="00A962F3" w:rsidSect="00150F68">
          <w:pgSz w:w="15840" w:h="12240" w:orient="landscape" w:code="1"/>
          <w:pgMar w:top="720" w:right="1440" w:bottom="720" w:left="1440" w:header="720" w:footer="720" w:gutter="0"/>
          <w:cols w:space="720"/>
          <w:docGrid w:linePitch="326"/>
        </w:sectPr>
      </w:pPr>
    </w:p>
    <w:p w14:paraId="0EFDBD89" w14:textId="375CF70E" w:rsidR="00A962F3" w:rsidRDefault="00D30252" w:rsidP="00A962F3">
      <w:pPr>
        <w:pStyle w:val="Heading1"/>
      </w:pPr>
      <w:bookmarkStart w:id="32" w:name="_Toc133825581"/>
      <w:bookmarkStart w:id="33" w:name="_Toc133928296"/>
      <w:r>
        <w:lastRenderedPageBreak/>
        <w:t xml:space="preserve">SPECIALIZED </w:t>
      </w:r>
      <w:r w:rsidR="001A1F67">
        <w:t>T</w:t>
      </w:r>
      <w:r w:rsidR="00A12208">
        <w:t>ESTING</w:t>
      </w:r>
      <w:bookmarkEnd w:id="32"/>
      <w:bookmarkEnd w:id="33"/>
      <w:r w:rsidR="00A962F3">
        <w:t>:</w:t>
      </w:r>
    </w:p>
    <w:p w14:paraId="6655B808" w14:textId="5EA58575" w:rsidR="002534CE" w:rsidRPr="006472FA" w:rsidRDefault="002534CE" w:rsidP="00A962F3">
      <w:pPr>
        <w:pStyle w:val="Heading1"/>
      </w:pPr>
      <w:r w:rsidRPr="0005314B">
        <w:rPr>
          <w:rStyle w:val="Heading2Char"/>
        </w:rPr>
        <w:t>Contractor Performed First Article Testing</w:t>
      </w:r>
      <w:r w:rsidRPr="006472FA">
        <w:t>.</w:t>
      </w:r>
    </w:p>
    <w:p w14:paraId="0181FDA0" w14:textId="77777777" w:rsidR="002534CE" w:rsidRPr="00E24CF8" w:rsidRDefault="002534CE" w:rsidP="002534CE">
      <w:pPr>
        <w:pStyle w:val="PDPSOW"/>
      </w:pPr>
      <w:r w:rsidRPr="00E24CF8">
        <w:t xml:space="preserve"> </w:t>
      </w:r>
    </w:p>
    <w:p w14:paraId="72EB9A1F" w14:textId="77777777" w:rsidR="002534CE" w:rsidRPr="00E24CF8" w:rsidRDefault="002534CE" w:rsidP="002534CE">
      <w:pPr>
        <w:pStyle w:val="PDPSOW"/>
      </w:pPr>
      <w:r w:rsidRPr="00E24CF8">
        <w:t xml:space="preserve">a. General.  The contractor shall perform First Article Testing (FAT) in accordance with FAR 52.209-3 (see Section I of this contract) and this SOW.  As part of FAT, the contractor shall: </w:t>
      </w:r>
    </w:p>
    <w:p w14:paraId="53847D8A" w14:textId="77777777" w:rsidR="002534CE" w:rsidRPr="00E24CF8" w:rsidRDefault="002534CE" w:rsidP="002534CE">
      <w:pPr>
        <w:pStyle w:val="PDPSOW"/>
      </w:pPr>
    </w:p>
    <w:p w14:paraId="1CD0FA44" w14:textId="77777777" w:rsidR="002534CE" w:rsidRPr="00E24CF8" w:rsidRDefault="002534CE" w:rsidP="002534CE">
      <w:pPr>
        <w:pStyle w:val="PDPSOW"/>
        <w:numPr>
          <w:ilvl w:val="1"/>
          <w:numId w:val="6"/>
        </w:numPr>
      </w:pPr>
      <w:r w:rsidRPr="00E24CF8">
        <w:t>Select the test unit(s) used for FAT from the first production lot.  Test unit(s) shall be selected by the Government representative</w:t>
      </w:r>
      <w:r>
        <w:t>,</w:t>
      </w:r>
      <w:r w:rsidRPr="003E38B9">
        <w:rPr>
          <w:szCs w:val="24"/>
        </w:rPr>
        <w:t xml:space="preserve"> </w:t>
      </w:r>
      <w:r w:rsidRPr="00F87883">
        <w:rPr>
          <w:szCs w:val="24"/>
        </w:rPr>
        <w:t>such as a Quality Insurance Representative (QAR) from Defense Contract Management Agency (DCMA)</w:t>
      </w:r>
      <w:r w:rsidRPr="00F87883">
        <w:t xml:space="preserve">. </w:t>
      </w:r>
      <w:r w:rsidRPr="00E24CF8">
        <w:t xml:space="preserve">  </w:t>
      </w:r>
    </w:p>
    <w:p w14:paraId="181DC218" w14:textId="77777777" w:rsidR="002534CE" w:rsidRPr="00E24CF8" w:rsidRDefault="002534CE" w:rsidP="002534CE">
      <w:pPr>
        <w:pStyle w:val="PDPSOW"/>
        <w:ind w:firstLine="720"/>
      </w:pPr>
    </w:p>
    <w:p w14:paraId="48ABDFD2" w14:textId="77777777" w:rsidR="002534CE" w:rsidRPr="00E24CF8" w:rsidRDefault="002534CE" w:rsidP="002534CE">
      <w:pPr>
        <w:pStyle w:val="PDPSOW"/>
        <w:numPr>
          <w:ilvl w:val="1"/>
          <w:numId w:val="6"/>
        </w:numPr>
      </w:pPr>
      <w:r w:rsidRPr="00E24CF8">
        <w:t xml:space="preserve">Develop the test procedures and plans necessary to demonstrate that these units conform to the </w:t>
      </w:r>
      <w:r w:rsidRPr="00E24CF8">
        <w:rPr>
          <w:szCs w:val="24"/>
        </w:rPr>
        <w:t>requirements established by the applicable specifications(s) and other technical data provided in</w:t>
      </w:r>
      <w:r w:rsidRPr="00E24CF8">
        <w:t xml:space="preserve"> this contract. (Para 3.5.4)</w:t>
      </w:r>
    </w:p>
    <w:p w14:paraId="04B6519C" w14:textId="77777777" w:rsidR="002534CE" w:rsidRPr="00E24CF8" w:rsidRDefault="002534CE" w:rsidP="002534CE">
      <w:pPr>
        <w:pStyle w:val="PDPSOW"/>
      </w:pPr>
    </w:p>
    <w:p w14:paraId="61658ABD" w14:textId="77777777" w:rsidR="002534CE" w:rsidRPr="00E24CF8" w:rsidRDefault="002534CE" w:rsidP="002534CE">
      <w:pPr>
        <w:pStyle w:val="PDPSOW"/>
        <w:numPr>
          <w:ilvl w:val="1"/>
          <w:numId w:val="6"/>
        </w:numPr>
      </w:pPr>
      <w:r w:rsidRPr="00E24CF8">
        <w:t xml:space="preserve">Notify the Government and test the First Article units. </w:t>
      </w:r>
    </w:p>
    <w:p w14:paraId="0F884FED" w14:textId="77777777" w:rsidR="002534CE" w:rsidRPr="00E24CF8" w:rsidRDefault="002534CE" w:rsidP="002534CE">
      <w:pPr>
        <w:pStyle w:val="PDPSOW"/>
      </w:pPr>
    </w:p>
    <w:p w14:paraId="7B6EF3B6" w14:textId="77777777" w:rsidR="002534CE" w:rsidRPr="00E24CF8" w:rsidRDefault="002534CE" w:rsidP="002534CE">
      <w:pPr>
        <w:pStyle w:val="PDPSOW"/>
        <w:numPr>
          <w:ilvl w:val="1"/>
          <w:numId w:val="6"/>
        </w:numPr>
      </w:pPr>
      <w:r w:rsidRPr="00E24CF8">
        <w:t xml:space="preserve">Provide a First Article Test Report to the Government which documents the FAT results. </w:t>
      </w:r>
    </w:p>
    <w:p w14:paraId="6A888B4B" w14:textId="77777777" w:rsidR="002534CE" w:rsidRPr="00E24CF8" w:rsidRDefault="002534CE" w:rsidP="002534CE">
      <w:pPr>
        <w:pStyle w:val="PDPSOW"/>
      </w:pPr>
    </w:p>
    <w:p w14:paraId="1354B7F5" w14:textId="068975D6" w:rsidR="002534CE" w:rsidRPr="00E24CF8" w:rsidRDefault="00A235DE" w:rsidP="002534CE">
      <w:pPr>
        <w:pStyle w:val="PDPSOW"/>
        <w:numPr>
          <w:ilvl w:val="1"/>
          <w:numId w:val="6"/>
        </w:numPr>
      </w:pPr>
      <w:r w:rsidRPr="00E24CF8">
        <w:t>Ensure</w:t>
      </w:r>
      <w:r w:rsidR="002534CE" w:rsidRPr="00E24CF8">
        <w:t xml:space="preserve"> all equipment used to take performance readings for acceptance tests is kept within the performance parameters delineated by the manufacturer of that equipment.  All equipment manufactured by the contractor shall be listed and the parameters established and maintained for this equipment also.</w:t>
      </w:r>
    </w:p>
    <w:p w14:paraId="3421E136" w14:textId="77777777" w:rsidR="002534CE" w:rsidRPr="00E24CF8" w:rsidRDefault="002534CE" w:rsidP="002534CE">
      <w:pPr>
        <w:pStyle w:val="PDPSOW"/>
      </w:pPr>
    </w:p>
    <w:p w14:paraId="12C998BB" w14:textId="1368EA56" w:rsidR="002534CE" w:rsidRPr="003D4128" w:rsidRDefault="002534CE" w:rsidP="002534CE">
      <w:pPr>
        <w:pStyle w:val="Default"/>
        <w:rPr>
          <w:color w:val="auto"/>
        </w:rPr>
      </w:pPr>
      <w:r w:rsidRPr="003D4128">
        <w:rPr>
          <w:color w:val="auto"/>
        </w:rPr>
        <w:t xml:space="preserve">b. Test Requirements.  </w:t>
      </w:r>
      <w:r w:rsidR="00A235DE">
        <w:rPr>
          <w:color w:val="auto"/>
        </w:rPr>
        <w:t xml:space="preserve">The </w:t>
      </w:r>
      <w:r w:rsidRPr="003D4128">
        <w:rPr>
          <w:color w:val="auto"/>
        </w:rPr>
        <w:t>FAT inspection</w:t>
      </w:r>
      <w:r w:rsidR="00A235DE">
        <w:rPr>
          <w:color w:val="auto"/>
        </w:rPr>
        <w:t>s</w:t>
      </w:r>
      <w:r w:rsidRPr="003D4128">
        <w:rPr>
          <w:color w:val="auto"/>
        </w:rPr>
        <w:t xml:space="preserve"> for SINCGARS Installation Kits shall be performed on the major components, to include Mounting Base MT-6352/VRC, Loudspeaker - Control Unit LS-671/VRC, Antenna AS-3900A/VRC, Antenna AS-3916/VRC, Handset H-250/VCEB and Various Cable Assemblies in accordance with the test requirements for each of the above-mentioned major components set forth below.  </w:t>
      </w:r>
    </w:p>
    <w:p w14:paraId="5AF4F5AE" w14:textId="77777777" w:rsidR="002534CE" w:rsidRPr="003D4128" w:rsidRDefault="002534CE" w:rsidP="002534CE">
      <w:pPr>
        <w:pStyle w:val="PDPSOW"/>
        <w:rPr>
          <w:rFonts w:cs="Arial"/>
        </w:rPr>
      </w:pPr>
      <w:r w:rsidRPr="003D4128">
        <w:rPr>
          <w:rFonts w:cs="Arial"/>
        </w:rPr>
        <w:tab/>
      </w:r>
    </w:p>
    <w:p w14:paraId="032B64FF" w14:textId="4D0E8BB9" w:rsidR="00A962F3" w:rsidRPr="00A962F3" w:rsidRDefault="002534CE" w:rsidP="002534CE">
      <w:pPr>
        <w:pStyle w:val="PDPSOW"/>
      </w:pPr>
      <w:r w:rsidRPr="003D4128">
        <w:rPr>
          <w:rFonts w:cs="Arial"/>
        </w:rPr>
        <w:tab/>
        <w:t xml:space="preserve">a. </w:t>
      </w:r>
      <w:r w:rsidRPr="003D4128">
        <w:t xml:space="preserve">FAT Inspection for Mounting Base MT-6352/VRC.  </w:t>
      </w:r>
      <w:r w:rsidR="00536F59" w:rsidRPr="003D4128">
        <w:t>The FAT</w:t>
      </w:r>
      <w:r w:rsidRPr="003D4128">
        <w:t xml:space="preserve"> inspection </w:t>
      </w:r>
      <w:r w:rsidRPr="003D4128">
        <w:rPr>
          <w:szCs w:val="24"/>
        </w:rPr>
        <w:t>shall be in accordance with paragraph 4.3 of Drawing No. A3013722</w:t>
      </w:r>
      <w:r w:rsidRPr="003D4128">
        <w:t xml:space="preserve"> to verify compliance with the requirements set forth in Paragraph 3.0 of Drawing No. </w:t>
      </w:r>
      <w:r w:rsidRPr="003D4128">
        <w:rPr>
          <w:szCs w:val="24"/>
        </w:rPr>
        <w:t xml:space="preserve">A3013722.  </w:t>
      </w:r>
      <w:r w:rsidRPr="003D4128">
        <w:t xml:space="preserve">FAT inspection shall consist of the inspections specified in the following table which replaces Table III of </w:t>
      </w:r>
      <w:r w:rsidRPr="003D4128">
        <w:rPr>
          <w:szCs w:val="24"/>
        </w:rPr>
        <w:t>Drawing No. A3013722</w:t>
      </w:r>
      <w:r w:rsidRPr="003D4128">
        <w:t xml:space="preserve">.  </w:t>
      </w:r>
      <w:r w:rsidR="00536F59" w:rsidRPr="003D4128">
        <w:t>The number</w:t>
      </w:r>
      <w:r w:rsidRPr="003D4128">
        <w:t xml:space="preserve"> of test units used for FAT inspection is </w:t>
      </w:r>
      <w:r w:rsidR="00CE4BA3">
        <w:t>e</w:t>
      </w:r>
      <w:r w:rsidRPr="003D4128">
        <w:t xml:space="preserve">leven (11).  Test units shall be selected from </w:t>
      </w:r>
      <w:r w:rsidR="00536F59" w:rsidRPr="003D4128">
        <w:t>the first</w:t>
      </w:r>
      <w:r w:rsidRPr="003D4128">
        <w:t xml:space="preserve"> production lot, which shall contain a minimum of 30 units</w:t>
      </w:r>
      <w:r w:rsidRPr="00E24CF8">
        <w:t xml:space="preserve">.  </w:t>
      </w:r>
    </w:p>
    <w:p w14:paraId="4E653115" w14:textId="77777777" w:rsidR="002534CE" w:rsidRPr="00E24CF8" w:rsidRDefault="002534CE" w:rsidP="002534CE">
      <w:pPr>
        <w:pStyle w:val="PDPSOW"/>
        <w:rPr>
          <w:rFonts w:cs="Arial"/>
        </w:rPr>
      </w:pPr>
    </w:p>
    <w:tbl>
      <w:tblPr>
        <w:tblW w:w="10631" w:type="dxa"/>
        <w:tblLook w:val="04A0" w:firstRow="1" w:lastRow="0" w:firstColumn="1" w:lastColumn="0" w:noHBand="0" w:noVBand="1"/>
      </w:tblPr>
      <w:tblGrid>
        <w:gridCol w:w="5030"/>
        <w:gridCol w:w="5601"/>
      </w:tblGrid>
      <w:tr w:rsidR="002534CE" w:rsidRPr="00E24CF8" w14:paraId="22DEAF75" w14:textId="77777777" w:rsidTr="007F1192">
        <w:trPr>
          <w:trHeight w:val="511"/>
        </w:trPr>
        <w:tc>
          <w:tcPr>
            <w:tcW w:w="10631" w:type="dxa"/>
            <w:gridSpan w:val="2"/>
            <w:tcBorders>
              <w:top w:val="single" w:sz="8" w:space="0" w:color="auto"/>
              <w:left w:val="single" w:sz="8" w:space="0" w:color="auto"/>
              <w:bottom w:val="single" w:sz="8" w:space="0" w:color="auto"/>
              <w:right w:val="single" w:sz="8" w:space="0" w:color="000000"/>
            </w:tcBorders>
            <w:noWrap/>
            <w:vAlign w:val="center"/>
            <w:hideMark/>
          </w:tcPr>
          <w:p w14:paraId="1B18D637" w14:textId="77777777" w:rsidR="002534CE" w:rsidRPr="00E24CF8" w:rsidRDefault="002534CE" w:rsidP="007F1192">
            <w:pPr>
              <w:jc w:val="center"/>
              <w:rPr>
                <w:b/>
                <w:bCs/>
                <w:u w:val="single"/>
              </w:rPr>
            </w:pPr>
            <w:r w:rsidRPr="00E24CF8">
              <w:rPr>
                <w:b/>
                <w:bCs/>
                <w:u w:val="single"/>
              </w:rPr>
              <w:t>TABLE III.  First Article Inspection</w:t>
            </w:r>
          </w:p>
        </w:tc>
      </w:tr>
      <w:tr w:rsidR="002534CE" w:rsidRPr="00E24CF8" w14:paraId="170910E3" w14:textId="77777777" w:rsidTr="007F1192">
        <w:trPr>
          <w:trHeight w:val="278"/>
        </w:trPr>
        <w:tc>
          <w:tcPr>
            <w:tcW w:w="5030" w:type="dxa"/>
            <w:vMerge w:val="restart"/>
            <w:tcBorders>
              <w:top w:val="nil"/>
              <w:left w:val="single" w:sz="8" w:space="0" w:color="auto"/>
              <w:bottom w:val="nil"/>
              <w:right w:val="single" w:sz="8" w:space="0" w:color="auto"/>
            </w:tcBorders>
            <w:vAlign w:val="center"/>
            <w:hideMark/>
          </w:tcPr>
          <w:p w14:paraId="53FDED2D" w14:textId="77777777" w:rsidR="002534CE" w:rsidRPr="00E24CF8" w:rsidRDefault="002534CE" w:rsidP="007F1192">
            <w:pPr>
              <w:jc w:val="center"/>
            </w:pPr>
            <w:r w:rsidRPr="00E24CF8">
              <w:t xml:space="preserve">INSPECTIONS </w:t>
            </w:r>
          </w:p>
        </w:tc>
        <w:tc>
          <w:tcPr>
            <w:tcW w:w="5601" w:type="dxa"/>
            <w:vMerge w:val="restart"/>
            <w:tcBorders>
              <w:top w:val="nil"/>
              <w:left w:val="single" w:sz="8" w:space="0" w:color="auto"/>
              <w:bottom w:val="nil"/>
              <w:right w:val="single" w:sz="8" w:space="0" w:color="auto"/>
            </w:tcBorders>
            <w:vAlign w:val="center"/>
            <w:hideMark/>
          </w:tcPr>
          <w:p w14:paraId="4F80B0BD" w14:textId="77777777" w:rsidR="002534CE" w:rsidRPr="00E24CF8" w:rsidRDefault="002534CE" w:rsidP="007F1192">
            <w:pPr>
              <w:jc w:val="center"/>
            </w:pPr>
            <w:r w:rsidRPr="00E24CF8">
              <w:t>REQUIREMENT</w:t>
            </w:r>
          </w:p>
        </w:tc>
      </w:tr>
      <w:tr w:rsidR="002534CE" w:rsidRPr="00E24CF8" w14:paraId="65EA3AAB" w14:textId="77777777" w:rsidTr="007F1192">
        <w:trPr>
          <w:trHeight w:val="290"/>
        </w:trPr>
        <w:tc>
          <w:tcPr>
            <w:tcW w:w="5030" w:type="dxa"/>
            <w:vMerge/>
            <w:tcBorders>
              <w:top w:val="nil"/>
              <w:left w:val="single" w:sz="8" w:space="0" w:color="auto"/>
              <w:bottom w:val="nil"/>
              <w:right w:val="single" w:sz="8" w:space="0" w:color="auto"/>
            </w:tcBorders>
            <w:vAlign w:val="center"/>
            <w:hideMark/>
          </w:tcPr>
          <w:p w14:paraId="51D9A037" w14:textId="77777777" w:rsidR="002534CE" w:rsidRPr="00E24CF8" w:rsidRDefault="002534CE" w:rsidP="007F1192"/>
        </w:tc>
        <w:tc>
          <w:tcPr>
            <w:tcW w:w="5601" w:type="dxa"/>
            <w:vMerge/>
            <w:tcBorders>
              <w:top w:val="nil"/>
              <w:left w:val="single" w:sz="8" w:space="0" w:color="auto"/>
              <w:bottom w:val="nil"/>
              <w:right w:val="single" w:sz="8" w:space="0" w:color="auto"/>
            </w:tcBorders>
            <w:vAlign w:val="center"/>
            <w:hideMark/>
          </w:tcPr>
          <w:p w14:paraId="24E45053" w14:textId="77777777" w:rsidR="002534CE" w:rsidRPr="00E24CF8" w:rsidRDefault="002534CE" w:rsidP="007F1192"/>
        </w:tc>
      </w:tr>
      <w:tr w:rsidR="002534CE" w:rsidRPr="00E24CF8" w14:paraId="1BCE78CF" w14:textId="77777777" w:rsidTr="007F1192">
        <w:trPr>
          <w:trHeight w:val="290"/>
        </w:trPr>
        <w:tc>
          <w:tcPr>
            <w:tcW w:w="5030" w:type="dxa"/>
            <w:tcBorders>
              <w:top w:val="single" w:sz="8" w:space="0" w:color="auto"/>
              <w:left w:val="single" w:sz="8" w:space="0" w:color="auto"/>
              <w:bottom w:val="nil"/>
              <w:right w:val="nil"/>
            </w:tcBorders>
            <w:vAlign w:val="center"/>
            <w:hideMark/>
          </w:tcPr>
          <w:p w14:paraId="65D9AD00" w14:textId="4CE85821" w:rsidR="002534CE" w:rsidRPr="00E24CF8" w:rsidRDefault="002534CE" w:rsidP="007F1192">
            <w:r w:rsidRPr="00E24CF8">
              <w:t>1</w:t>
            </w:r>
            <w:r w:rsidR="002669AC" w:rsidRPr="00E24CF8">
              <w:t>. Inspections</w:t>
            </w:r>
            <w:r w:rsidRPr="00E24CF8">
              <w:t xml:space="preserve"> covered by Subsidiary documents</w:t>
            </w:r>
          </w:p>
        </w:tc>
        <w:tc>
          <w:tcPr>
            <w:tcW w:w="5601" w:type="dxa"/>
            <w:tcBorders>
              <w:top w:val="single" w:sz="8" w:space="0" w:color="auto"/>
              <w:left w:val="single" w:sz="8" w:space="0" w:color="auto"/>
              <w:bottom w:val="nil"/>
              <w:right w:val="single" w:sz="8" w:space="0" w:color="auto"/>
            </w:tcBorders>
            <w:vAlign w:val="center"/>
            <w:hideMark/>
          </w:tcPr>
          <w:p w14:paraId="6ACED501" w14:textId="77777777" w:rsidR="002534CE" w:rsidRPr="00E24CF8" w:rsidRDefault="002534CE" w:rsidP="007F1192">
            <w:r w:rsidRPr="00E24CF8">
              <w:t>Inspections to be performed on all units.</w:t>
            </w:r>
          </w:p>
        </w:tc>
      </w:tr>
      <w:tr w:rsidR="002534CE" w:rsidRPr="00E24CF8" w14:paraId="16754545" w14:textId="77777777" w:rsidTr="007F1192">
        <w:trPr>
          <w:trHeight w:val="290"/>
        </w:trPr>
        <w:tc>
          <w:tcPr>
            <w:tcW w:w="5030" w:type="dxa"/>
            <w:tcBorders>
              <w:top w:val="nil"/>
              <w:left w:val="single" w:sz="8" w:space="0" w:color="auto"/>
              <w:bottom w:val="nil"/>
              <w:right w:val="nil"/>
            </w:tcBorders>
            <w:vAlign w:val="center"/>
            <w:hideMark/>
          </w:tcPr>
          <w:p w14:paraId="5AFD50F9" w14:textId="77777777" w:rsidR="002534CE" w:rsidRPr="00E24CF8" w:rsidRDefault="002534CE" w:rsidP="007F1192">
            <w:pPr>
              <w:jc w:val="center"/>
            </w:pPr>
            <w:r w:rsidRPr="00E24CF8">
              <w:t> </w:t>
            </w:r>
          </w:p>
        </w:tc>
        <w:tc>
          <w:tcPr>
            <w:tcW w:w="5601" w:type="dxa"/>
            <w:tcBorders>
              <w:top w:val="nil"/>
              <w:left w:val="single" w:sz="8" w:space="0" w:color="auto"/>
              <w:bottom w:val="nil"/>
              <w:right w:val="single" w:sz="8" w:space="0" w:color="auto"/>
            </w:tcBorders>
            <w:vAlign w:val="center"/>
            <w:hideMark/>
          </w:tcPr>
          <w:p w14:paraId="43184E01" w14:textId="77777777" w:rsidR="002534CE" w:rsidRPr="00E24CF8" w:rsidRDefault="002534CE" w:rsidP="007F1192">
            <w:r w:rsidRPr="00E24CF8">
              <w:t> </w:t>
            </w:r>
          </w:p>
        </w:tc>
      </w:tr>
      <w:tr w:rsidR="002534CE" w:rsidRPr="00E24CF8" w14:paraId="054DBCCB" w14:textId="77777777" w:rsidTr="007F1192">
        <w:trPr>
          <w:trHeight w:val="314"/>
        </w:trPr>
        <w:tc>
          <w:tcPr>
            <w:tcW w:w="5030" w:type="dxa"/>
            <w:tcBorders>
              <w:top w:val="nil"/>
              <w:left w:val="single" w:sz="8" w:space="0" w:color="auto"/>
              <w:bottom w:val="nil"/>
              <w:right w:val="nil"/>
            </w:tcBorders>
            <w:vAlign w:val="center"/>
            <w:hideMark/>
          </w:tcPr>
          <w:p w14:paraId="2BEF37CB" w14:textId="2A01D87B" w:rsidR="002534CE" w:rsidRPr="00E24CF8" w:rsidRDefault="002534CE" w:rsidP="007F1192">
            <w:r w:rsidRPr="00E24CF8">
              <w:t>2</w:t>
            </w:r>
            <w:r w:rsidR="002669AC" w:rsidRPr="00E24CF8">
              <w:t>. Group</w:t>
            </w:r>
            <w:r w:rsidRPr="00E24CF8">
              <w:t xml:space="preserve"> A Inspections        </w:t>
            </w:r>
          </w:p>
        </w:tc>
        <w:tc>
          <w:tcPr>
            <w:tcW w:w="5601" w:type="dxa"/>
            <w:tcBorders>
              <w:top w:val="nil"/>
              <w:left w:val="single" w:sz="8" w:space="0" w:color="auto"/>
              <w:bottom w:val="nil"/>
              <w:right w:val="single" w:sz="8" w:space="0" w:color="auto"/>
            </w:tcBorders>
            <w:vAlign w:val="center"/>
            <w:hideMark/>
          </w:tcPr>
          <w:p w14:paraId="133C246A" w14:textId="77777777" w:rsidR="002534CE" w:rsidRPr="00E24CF8" w:rsidRDefault="002534CE" w:rsidP="007F1192">
            <w:r w:rsidRPr="00E24CF8">
              <w:t>Inspections to be performed on all units.</w:t>
            </w:r>
          </w:p>
        </w:tc>
      </w:tr>
      <w:tr w:rsidR="002534CE" w:rsidRPr="00E24CF8" w14:paraId="4405106B" w14:textId="77777777" w:rsidTr="007F1192">
        <w:trPr>
          <w:trHeight w:val="314"/>
        </w:trPr>
        <w:tc>
          <w:tcPr>
            <w:tcW w:w="5030" w:type="dxa"/>
            <w:tcBorders>
              <w:top w:val="nil"/>
              <w:left w:val="single" w:sz="8" w:space="0" w:color="auto"/>
              <w:bottom w:val="nil"/>
              <w:right w:val="nil"/>
            </w:tcBorders>
            <w:vAlign w:val="center"/>
            <w:hideMark/>
          </w:tcPr>
          <w:p w14:paraId="125079C3" w14:textId="77777777" w:rsidR="002534CE" w:rsidRPr="00E24CF8" w:rsidRDefault="002534CE" w:rsidP="007F1192">
            <w:r w:rsidRPr="00E24CF8">
              <w:t> </w:t>
            </w:r>
          </w:p>
        </w:tc>
        <w:tc>
          <w:tcPr>
            <w:tcW w:w="5601" w:type="dxa"/>
            <w:tcBorders>
              <w:top w:val="nil"/>
              <w:left w:val="single" w:sz="8" w:space="0" w:color="auto"/>
              <w:bottom w:val="nil"/>
              <w:right w:val="single" w:sz="8" w:space="0" w:color="auto"/>
            </w:tcBorders>
            <w:vAlign w:val="center"/>
            <w:hideMark/>
          </w:tcPr>
          <w:p w14:paraId="345BE24A" w14:textId="77777777" w:rsidR="002534CE" w:rsidRPr="00E24CF8" w:rsidRDefault="002534CE" w:rsidP="007F1192">
            <w:r w:rsidRPr="00E24CF8">
              <w:t> </w:t>
            </w:r>
          </w:p>
        </w:tc>
      </w:tr>
      <w:tr w:rsidR="002534CE" w:rsidRPr="00E24CF8" w14:paraId="17C9C8A0" w14:textId="77777777" w:rsidTr="007F1192">
        <w:trPr>
          <w:trHeight w:val="314"/>
        </w:trPr>
        <w:tc>
          <w:tcPr>
            <w:tcW w:w="5030" w:type="dxa"/>
            <w:tcBorders>
              <w:top w:val="nil"/>
              <w:left w:val="single" w:sz="8" w:space="0" w:color="auto"/>
              <w:bottom w:val="nil"/>
              <w:right w:val="nil"/>
            </w:tcBorders>
            <w:vAlign w:val="center"/>
            <w:hideMark/>
          </w:tcPr>
          <w:p w14:paraId="1153A30E" w14:textId="77777777" w:rsidR="002534CE" w:rsidRPr="00E24CF8" w:rsidRDefault="002534CE" w:rsidP="007F1192">
            <w:r w:rsidRPr="00E24CF8">
              <w:t xml:space="preserve">3.  Group B Inspections        </w:t>
            </w:r>
          </w:p>
        </w:tc>
        <w:tc>
          <w:tcPr>
            <w:tcW w:w="5601" w:type="dxa"/>
            <w:tcBorders>
              <w:top w:val="nil"/>
              <w:left w:val="single" w:sz="8" w:space="0" w:color="auto"/>
              <w:bottom w:val="nil"/>
              <w:right w:val="single" w:sz="8" w:space="0" w:color="auto"/>
            </w:tcBorders>
            <w:vAlign w:val="center"/>
            <w:hideMark/>
          </w:tcPr>
          <w:p w14:paraId="50A2FCD1" w14:textId="77777777" w:rsidR="002534CE" w:rsidRPr="00E24CF8" w:rsidRDefault="002534CE" w:rsidP="007F1192">
            <w:r w:rsidRPr="00E24CF8">
              <w:t>None</w:t>
            </w:r>
          </w:p>
        </w:tc>
      </w:tr>
      <w:tr w:rsidR="002534CE" w:rsidRPr="00E24CF8" w14:paraId="714D700C" w14:textId="77777777" w:rsidTr="007F1192">
        <w:trPr>
          <w:trHeight w:val="314"/>
        </w:trPr>
        <w:tc>
          <w:tcPr>
            <w:tcW w:w="5030" w:type="dxa"/>
            <w:tcBorders>
              <w:top w:val="nil"/>
              <w:left w:val="single" w:sz="8" w:space="0" w:color="auto"/>
              <w:bottom w:val="nil"/>
              <w:right w:val="nil"/>
            </w:tcBorders>
            <w:vAlign w:val="center"/>
            <w:hideMark/>
          </w:tcPr>
          <w:p w14:paraId="33226EC7" w14:textId="77777777" w:rsidR="002534CE" w:rsidRPr="00E24CF8" w:rsidRDefault="002534CE" w:rsidP="007F1192">
            <w:r w:rsidRPr="00E24CF8">
              <w:lastRenderedPageBreak/>
              <w:t> </w:t>
            </w:r>
          </w:p>
        </w:tc>
        <w:tc>
          <w:tcPr>
            <w:tcW w:w="5601" w:type="dxa"/>
            <w:tcBorders>
              <w:top w:val="nil"/>
              <w:left w:val="single" w:sz="8" w:space="0" w:color="auto"/>
              <w:bottom w:val="nil"/>
              <w:right w:val="single" w:sz="8" w:space="0" w:color="auto"/>
            </w:tcBorders>
            <w:vAlign w:val="center"/>
            <w:hideMark/>
          </w:tcPr>
          <w:p w14:paraId="4B009B2A" w14:textId="77777777" w:rsidR="002534CE" w:rsidRPr="00E24CF8" w:rsidRDefault="002534CE" w:rsidP="007F1192">
            <w:r w:rsidRPr="00E24CF8">
              <w:t> </w:t>
            </w:r>
          </w:p>
        </w:tc>
      </w:tr>
      <w:tr w:rsidR="002534CE" w:rsidRPr="00E24CF8" w14:paraId="39E61D24" w14:textId="77777777" w:rsidTr="007F1192">
        <w:trPr>
          <w:trHeight w:val="314"/>
        </w:trPr>
        <w:tc>
          <w:tcPr>
            <w:tcW w:w="5030" w:type="dxa"/>
            <w:tcBorders>
              <w:top w:val="nil"/>
              <w:left w:val="single" w:sz="8" w:space="0" w:color="auto"/>
              <w:bottom w:val="nil"/>
              <w:right w:val="nil"/>
            </w:tcBorders>
            <w:vAlign w:val="center"/>
            <w:hideMark/>
          </w:tcPr>
          <w:p w14:paraId="42D07BBD" w14:textId="167B0FFF" w:rsidR="002534CE" w:rsidRPr="00E24CF8" w:rsidRDefault="002534CE" w:rsidP="007F1192">
            <w:r w:rsidRPr="00E24CF8">
              <w:t>2</w:t>
            </w:r>
            <w:r w:rsidR="002669AC" w:rsidRPr="00E24CF8">
              <w:t>. Group</w:t>
            </w:r>
            <w:r w:rsidRPr="00E24CF8">
              <w:t xml:space="preserve"> C Inspections</w:t>
            </w:r>
          </w:p>
        </w:tc>
        <w:tc>
          <w:tcPr>
            <w:tcW w:w="5601" w:type="dxa"/>
            <w:tcBorders>
              <w:top w:val="nil"/>
              <w:left w:val="single" w:sz="8" w:space="0" w:color="auto"/>
              <w:bottom w:val="nil"/>
              <w:right w:val="single" w:sz="8" w:space="0" w:color="auto"/>
            </w:tcBorders>
            <w:vAlign w:val="center"/>
            <w:hideMark/>
          </w:tcPr>
          <w:p w14:paraId="5327D368" w14:textId="77777777" w:rsidR="002534CE" w:rsidRPr="00E24CF8" w:rsidRDefault="002534CE" w:rsidP="007F1192">
            <w:r w:rsidRPr="00E24CF8">
              <w:t>Inspections to be performed on</w:t>
            </w:r>
            <w:r w:rsidRPr="006842A9">
              <w:t xml:space="preserve"> </w:t>
            </w:r>
            <w:r>
              <w:t>11</w:t>
            </w:r>
            <w:r w:rsidRPr="006842A9">
              <w:t xml:space="preserve"> u</w:t>
            </w:r>
            <w:r w:rsidRPr="00E24CF8">
              <w:t>nits</w:t>
            </w:r>
          </w:p>
        </w:tc>
      </w:tr>
      <w:tr w:rsidR="002534CE" w:rsidRPr="00E24CF8" w14:paraId="71542658" w14:textId="77777777" w:rsidTr="007F1192">
        <w:trPr>
          <w:trHeight w:val="314"/>
        </w:trPr>
        <w:tc>
          <w:tcPr>
            <w:tcW w:w="5030" w:type="dxa"/>
            <w:tcBorders>
              <w:top w:val="nil"/>
              <w:left w:val="single" w:sz="8" w:space="0" w:color="auto"/>
              <w:bottom w:val="nil"/>
              <w:right w:val="nil"/>
            </w:tcBorders>
            <w:vAlign w:val="center"/>
            <w:hideMark/>
          </w:tcPr>
          <w:p w14:paraId="4BF8B82F" w14:textId="77777777" w:rsidR="002534CE" w:rsidRPr="00E24CF8" w:rsidRDefault="002534CE" w:rsidP="007F1192">
            <w:r w:rsidRPr="00E24CF8">
              <w:t xml:space="preserve">     (Environmental)</w:t>
            </w:r>
          </w:p>
        </w:tc>
        <w:tc>
          <w:tcPr>
            <w:tcW w:w="5601" w:type="dxa"/>
            <w:tcBorders>
              <w:top w:val="nil"/>
              <w:left w:val="single" w:sz="8" w:space="0" w:color="auto"/>
              <w:bottom w:val="nil"/>
              <w:right w:val="single" w:sz="8" w:space="0" w:color="auto"/>
            </w:tcBorders>
            <w:vAlign w:val="center"/>
            <w:hideMark/>
          </w:tcPr>
          <w:p w14:paraId="1FBEAF34" w14:textId="77777777" w:rsidR="002534CE" w:rsidRPr="00E24CF8" w:rsidRDefault="002534CE" w:rsidP="007F1192">
            <w:r w:rsidRPr="00E24CF8">
              <w:t> </w:t>
            </w:r>
          </w:p>
        </w:tc>
      </w:tr>
      <w:tr w:rsidR="002534CE" w:rsidRPr="00E24CF8" w14:paraId="0E5A7AF5" w14:textId="77777777" w:rsidTr="007F1192">
        <w:trPr>
          <w:trHeight w:val="314"/>
        </w:trPr>
        <w:tc>
          <w:tcPr>
            <w:tcW w:w="5030" w:type="dxa"/>
            <w:tcBorders>
              <w:top w:val="nil"/>
              <w:left w:val="single" w:sz="8" w:space="0" w:color="auto"/>
              <w:bottom w:val="nil"/>
              <w:right w:val="nil"/>
            </w:tcBorders>
            <w:vAlign w:val="center"/>
            <w:hideMark/>
          </w:tcPr>
          <w:p w14:paraId="444FF09C" w14:textId="77777777" w:rsidR="002534CE" w:rsidRPr="00E24CF8" w:rsidRDefault="002534CE" w:rsidP="007F1192">
            <w:r w:rsidRPr="00E24CF8">
              <w:t> </w:t>
            </w:r>
          </w:p>
        </w:tc>
        <w:tc>
          <w:tcPr>
            <w:tcW w:w="5601" w:type="dxa"/>
            <w:tcBorders>
              <w:top w:val="nil"/>
              <w:left w:val="single" w:sz="8" w:space="0" w:color="auto"/>
              <w:bottom w:val="nil"/>
              <w:right w:val="single" w:sz="8" w:space="0" w:color="auto"/>
            </w:tcBorders>
            <w:vAlign w:val="center"/>
            <w:hideMark/>
          </w:tcPr>
          <w:p w14:paraId="49CE6737" w14:textId="77777777" w:rsidR="002534CE" w:rsidRPr="00E24CF8" w:rsidRDefault="002534CE" w:rsidP="007F1192">
            <w:r w:rsidRPr="00E24CF8">
              <w:t> </w:t>
            </w:r>
          </w:p>
        </w:tc>
      </w:tr>
      <w:tr w:rsidR="002534CE" w:rsidRPr="00E24CF8" w14:paraId="24EEF46A" w14:textId="77777777" w:rsidTr="007F1192">
        <w:trPr>
          <w:trHeight w:val="314"/>
        </w:trPr>
        <w:tc>
          <w:tcPr>
            <w:tcW w:w="5030" w:type="dxa"/>
            <w:tcBorders>
              <w:top w:val="nil"/>
              <w:left w:val="single" w:sz="8" w:space="0" w:color="auto"/>
              <w:bottom w:val="nil"/>
              <w:right w:val="nil"/>
            </w:tcBorders>
            <w:vAlign w:val="center"/>
            <w:hideMark/>
          </w:tcPr>
          <w:p w14:paraId="402BB18A" w14:textId="77777777" w:rsidR="002534CE" w:rsidRPr="00E24CF8" w:rsidRDefault="002534CE" w:rsidP="007F1192">
            <w:r w:rsidRPr="00E24CF8">
              <w:t xml:space="preserve">     Subgroup I</w:t>
            </w:r>
          </w:p>
        </w:tc>
        <w:tc>
          <w:tcPr>
            <w:tcW w:w="5601" w:type="dxa"/>
            <w:tcBorders>
              <w:top w:val="nil"/>
              <w:left w:val="single" w:sz="8" w:space="0" w:color="auto"/>
              <w:bottom w:val="nil"/>
              <w:right w:val="single" w:sz="8" w:space="0" w:color="auto"/>
            </w:tcBorders>
            <w:vAlign w:val="center"/>
            <w:hideMark/>
          </w:tcPr>
          <w:p w14:paraId="6746DF3C" w14:textId="77777777" w:rsidR="002534CE" w:rsidRPr="00E24CF8" w:rsidRDefault="002534CE" w:rsidP="007F1192">
            <w:r w:rsidRPr="00E24CF8">
              <w:t> </w:t>
            </w:r>
          </w:p>
        </w:tc>
      </w:tr>
      <w:tr w:rsidR="002534CE" w:rsidRPr="00E24CF8" w14:paraId="708B9E9C" w14:textId="77777777" w:rsidTr="007F1192">
        <w:trPr>
          <w:trHeight w:val="314"/>
        </w:trPr>
        <w:tc>
          <w:tcPr>
            <w:tcW w:w="5030" w:type="dxa"/>
            <w:tcBorders>
              <w:top w:val="nil"/>
              <w:left w:val="single" w:sz="8" w:space="0" w:color="auto"/>
              <w:bottom w:val="nil"/>
              <w:right w:val="nil"/>
            </w:tcBorders>
            <w:vAlign w:val="center"/>
            <w:hideMark/>
          </w:tcPr>
          <w:p w14:paraId="7E234465" w14:textId="77777777" w:rsidR="002534CE" w:rsidRPr="00E24CF8" w:rsidRDefault="002534CE" w:rsidP="007F1192">
            <w:r w:rsidRPr="00E24CF8">
              <w:t> </w:t>
            </w:r>
          </w:p>
        </w:tc>
        <w:tc>
          <w:tcPr>
            <w:tcW w:w="5601" w:type="dxa"/>
            <w:tcBorders>
              <w:top w:val="nil"/>
              <w:left w:val="single" w:sz="8" w:space="0" w:color="auto"/>
              <w:bottom w:val="nil"/>
              <w:right w:val="single" w:sz="8" w:space="0" w:color="auto"/>
            </w:tcBorders>
            <w:vAlign w:val="center"/>
            <w:hideMark/>
          </w:tcPr>
          <w:p w14:paraId="2A03D83E" w14:textId="77777777" w:rsidR="002534CE" w:rsidRPr="00E24CF8" w:rsidRDefault="002534CE" w:rsidP="007F1192">
            <w:r w:rsidRPr="00E24CF8">
              <w:t> </w:t>
            </w:r>
          </w:p>
        </w:tc>
      </w:tr>
      <w:tr w:rsidR="002534CE" w:rsidRPr="00E24CF8" w14:paraId="3AA85780" w14:textId="77777777" w:rsidTr="007F1192">
        <w:trPr>
          <w:trHeight w:val="314"/>
        </w:trPr>
        <w:tc>
          <w:tcPr>
            <w:tcW w:w="5030" w:type="dxa"/>
            <w:tcBorders>
              <w:top w:val="nil"/>
              <w:left w:val="single" w:sz="8" w:space="0" w:color="auto"/>
              <w:bottom w:val="nil"/>
              <w:right w:val="nil"/>
            </w:tcBorders>
            <w:vAlign w:val="center"/>
            <w:hideMark/>
          </w:tcPr>
          <w:p w14:paraId="3750A994" w14:textId="77777777" w:rsidR="002534CE" w:rsidRPr="00E24CF8" w:rsidRDefault="002534CE" w:rsidP="007F1192">
            <w:r w:rsidRPr="00E24CF8">
              <w:t xml:space="preserve">     a. Immersion</w:t>
            </w:r>
          </w:p>
        </w:tc>
        <w:tc>
          <w:tcPr>
            <w:tcW w:w="5601" w:type="dxa"/>
            <w:tcBorders>
              <w:top w:val="nil"/>
              <w:left w:val="single" w:sz="8" w:space="0" w:color="auto"/>
              <w:bottom w:val="nil"/>
              <w:right w:val="single" w:sz="8" w:space="0" w:color="auto"/>
            </w:tcBorders>
            <w:vAlign w:val="center"/>
            <w:hideMark/>
          </w:tcPr>
          <w:p w14:paraId="2C86639D" w14:textId="76D28147" w:rsidR="002534CE" w:rsidRPr="00E24CF8" w:rsidRDefault="002534CE" w:rsidP="007F1192">
            <w:r w:rsidRPr="00E24CF8">
              <w:t xml:space="preserve">Inspections to be performed on </w:t>
            </w:r>
            <w:r>
              <w:t xml:space="preserve">3 units (Selected from Units # 1 </w:t>
            </w:r>
            <w:r w:rsidR="002669AC">
              <w:t>through</w:t>
            </w:r>
            <w:r>
              <w:t xml:space="preserve"> 11</w:t>
            </w:r>
            <w:r w:rsidRPr="00E24CF8">
              <w:t>)</w:t>
            </w:r>
          </w:p>
        </w:tc>
      </w:tr>
      <w:tr w:rsidR="002534CE" w:rsidRPr="00E24CF8" w14:paraId="5D4061F6" w14:textId="77777777" w:rsidTr="007F1192">
        <w:trPr>
          <w:trHeight w:val="314"/>
        </w:trPr>
        <w:tc>
          <w:tcPr>
            <w:tcW w:w="5030" w:type="dxa"/>
            <w:tcBorders>
              <w:top w:val="nil"/>
              <w:left w:val="single" w:sz="8" w:space="0" w:color="auto"/>
              <w:bottom w:val="nil"/>
              <w:right w:val="nil"/>
            </w:tcBorders>
            <w:vAlign w:val="center"/>
            <w:hideMark/>
          </w:tcPr>
          <w:p w14:paraId="67319EB1" w14:textId="77777777" w:rsidR="002534CE" w:rsidRPr="00E24CF8" w:rsidRDefault="002534CE" w:rsidP="007F1192">
            <w:r w:rsidRPr="00E24CF8">
              <w:t> </w:t>
            </w:r>
          </w:p>
        </w:tc>
        <w:tc>
          <w:tcPr>
            <w:tcW w:w="5601" w:type="dxa"/>
            <w:tcBorders>
              <w:top w:val="nil"/>
              <w:left w:val="single" w:sz="8" w:space="0" w:color="auto"/>
              <w:bottom w:val="nil"/>
              <w:right w:val="single" w:sz="8" w:space="0" w:color="auto"/>
            </w:tcBorders>
            <w:vAlign w:val="center"/>
            <w:hideMark/>
          </w:tcPr>
          <w:p w14:paraId="75A1DA4B" w14:textId="77777777" w:rsidR="002534CE" w:rsidRPr="00E24CF8" w:rsidRDefault="002534CE" w:rsidP="007F1192">
            <w:r w:rsidRPr="00E24CF8">
              <w:t> </w:t>
            </w:r>
          </w:p>
        </w:tc>
      </w:tr>
      <w:tr w:rsidR="002534CE" w:rsidRPr="00E24CF8" w14:paraId="5BE8463D" w14:textId="77777777" w:rsidTr="007F1192">
        <w:trPr>
          <w:trHeight w:val="314"/>
        </w:trPr>
        <w:tc>
          <w:tcPr>
            <w:tcW w:w="5030" w:type="dxa"/>
            <w:tcBorders>
              <w:top w:val="nil"/>
              <w:left w:val="single" w:sz="8" w:space="0" w:color="auto"/>
              <w:bottom w:val="nil"/>
              <w:right w:val="nil"/>
            </w:tcBorders>
            <w:vAlign w:val="center"/>
            <w:hideMark/>
          </w:tcPr>
          <w:p w14:paraId="09FAF7CE" w14:textId="77777777" w:rsidR="002534CE" w:rsidRPr="00E24CF8" w:rsidRDefault="002534CE" w:rsidP="007F1192">
            <w:r w:rsidRPr="00E24CF8">
              <w:t xml:space="preserve">     Subgroup II</w:t>
            </w:r>
          </w:p>
        </w:tc>
        <w:tc>
          <w:tcPr>
            <w:tcW w:w="5601" w:type="dxa"/>
            <w:tcBorders>
              <w:top w:val="nil"/>
              <w:left w:val="single" w:sz="8" w:space="0" w:color="auto"/>
              <w:bottom w:val="nil"/>
              <w:right w:val="single" w:sz="8" w:space="0" w:color="auto"/>
            </w:tcBorders>
            <w:vAlign w:val="center"/>
            <w:hideMark/>
          </w:tcPr>
          <w:p w14:paraId="7C0160B7" w14:textId="77777777" w:rsidR="002534CE" w:rsidRPr="00E24CF8" w:rsidRDefault="002534CE" w:rsidP="007F1192">
            <w:r w:rsidRPr="00E24CF8">
              <w:t xml:space="preserve"> </w:t>
            </w:r>
          </w:p>
        </w:tc>
      </w:tr>
      <w:tr w:rsidR="002534CE" w:rsidRPr="00E24CF8" w14:paraId="587FEB78" w14:textId="77777777" w:rsidTr="007F1192">
        <w:trPr>
          <w:trHeight w:val="314"/>
        </w:trPr>
        <w:tc>
          <w:tcPr>
            <w:tcW w:w="5030" w:type="dxa"/>
            <w:tcBorders>
              <w:top w:val="nil"/>
              <w:left w:val="single" w:sz="8" w:space="0" w:color="auto"/>
              <w:bottom w:val="nil"/>
              <w:right w:val="nil"/>
            </w:tcBorders>
            <w:vAlign w:val="center"/>
            <w:hideMark/>
          </w:tcPr>
          <w:p w14:paraId="78DB7271" w14:textId="77777777" w:rsidR="002534CE" w:rsidRPr="00E24CF8" w:rsidRDefault="002534CE" w:rsidP="007F1192">
            <w:r w:rsidRPr="00E24CF8">
              <w:t xml:space="preserve">     </w:t>
            </w:r>
          </w:p>
        </w:tc>
        <w:tc>
          <w:tcPr>
            <w:tcW w:w="5601" w:type="dxa"/>
            <w:tcBorders>
              <w:top w:val="nil"/>
              <w:left w:val="single" w:sz="8" w:space="0" w:color="auto"/>
              <w:bottom w:val="nil"/>
              <w:right w:val="single" w:sz="8" w:space="0" w:color="auto"/>
            </w:tcBorders>
            <w:vAlign w:val="center"/>
            <w:hideMark/>
          </w:tcPr>
          <w:p w14:paraId="15C2428D" w14:textId="77777777" w:rsidR="002534CE" w:rsidRPr="00E24CF8" w:rsidRDefault="002534CE" w:rsidP="007F1192">
            <w:r w:rsidRPr="00E24CF8">
              <w:t> </w:t>
            </w:r>
          </w:p>
        </w:tc>
      </w:tr>
      <w:tr w:rsidR="002534CE" w:rsidRPr="00E24CF8" w14:paraId="1E296AF6" w14:textId="77777777" w:rsidTr="007F1192">
        <w:trPr>
          <w:trHeight w:val="630"/>
        </w:trPr>
        <w:tc>
          <w:tcPr>
            <w:tcW w:w="5030" w:type="dxa"/>
            <w:tcBorders>
              <w:top w:val="nil"/>
              <w:left w:val="single" w:sz="8" w:space="0" w:color="auto"/>
              <w:bottom w:val="nil"/>
              <w:right w:val="nil"/>
            </w:tcBorders>
            <w:vAlign w:val="center"/>
            <w:hideMark/>
          </w:tcPr>
          <w:p w14:paraId="3E79490A" w14:textId="77777777" w:rsidR="002534CE" w:rsidRPr="00E24CF8" w:rsidRDefault="002534CE" w:rsidP="007F1192">
            <w:r w:rsidRPr="00E24CF8">
              <w:t xml:space="preserve">     a. Vibration - Random</w:t>
            </w:r>
          </w:p>
        </w:tc>
        <w:tc>
          <w:tcPr>
            <w:tcW w:w="5601" w:type="dxa"/>
            <w:tcBorders>
              <w:top w:val="nil"/>
              <w:left w:val="single" w:sz="8" w:space="0" w:color="auto"/>
              <w:bottom w:val="nil"/>
              <w:right w:val="single" w:sz="8" w:space="0" w:color="auto"/>
            </w:tcBorders>
            <w:vAlign w:val="center"/>
            <w:hideMark/>
          </w:tcPr>
          <w:p w14:paraId="4DF3D46E" w14:textId="1B93D129" w:rsidR="002534CE" w:rsidRPr="00E24CF8" w:rsidRDefault="002534CE" w:rsidP="007F1192">
            <w:r w:rsidRPr="00E24CF8">
              <w:t xml:space="preserve">Inspections to be performed on </w:t>
            </w:r>
            <w:r>
              <w:t>6</w:t>
            </w:r>
            <w:r w:rsidRPr="00E24CF8">
              <w:t xml:space="preserve"> units</w:t>
            </w:r>
            <w:r>
              <w:t xml:space="preserve"> - 3 for Wheeled Vehicle Configuration, 3 for Tracked Vehicle Configuration and one per axis </w:t>
            </w:r>
            <w:r w:rsidRPr="00E24CF8">
              <w:t>(Units # 1</w:t>
            </w:r>
            <w:r>
              <w:t xml:space="preserve"> </w:t>
            </w:r>
            <w:r w:rsidR="002669AC">
              <w:t>through</w:t>
            </w:r>
            <w:r>
              <w:t xml:space="preserve"> 6) </w:t>
            </w:r>
          </w:p>
        </w:tc>
      </w:tr>
      <w:tr w:rsidR="002534CE" w:rsidRPr="00E24CF8" w14:paraId="4E5EE309" w14:textId="77777777" w:rsidTr="007F1192">
        <w:trPr>
          <w:trHeight w:val="314"/>
        </w:trPr>
        <w:tc>
          <w:tcPr>
            <w:tcW w:w="5030" w:type="dxa"/>
            <w:tcBorders>
              <w:top w:val="nil"/>
              <w:left w:val="single" w:sz="8" w:space="0" w:color="auto"/>
              <w:bottom w:val="nil"/>
              <w:right w:val="nil"/>
            </w:tcBorders>
            <w:vAlign w:val="center"/>
            <w:hideMark/>
          </w:tcPr>
          <w:p w14:paraId="35F92188" w14:textId="77777777" w:rsidR="002534CE" w:rsidRPr="00E24CF8" w:rsidRDefault="002534CE" w:rsidP="007F1192">
            <w:r w:rsidRPr="00E24CF8">
              <w:t> </w:t>
            </w:r>
          </w:p>
        </w:tc>
        <w:tc>
          <w:tcPr>
            <w:tcW w:w="5601" w:type="dxa"/>
            <w:tcBorders>
              <w:top w:val="nil"/>
              <w:left w:val="single" w:sz="8" w:space="0" w:color="auto"/>
              <w:bottom w:val="nil"/>
              <w:right w:val="single" w:sz="8" w:space="0" w:color="auto"/>
            </w:tcBorders>
            <w:vAlign w:val="center"/>
            <w:hideMark/>
          </w:tcPr>
          <w:p w14:paraId="318820CB" w14:textId="77777777" w:rsidR="002534CE" w:rsidRPr="00E24CF8" w:rsidRDefault="002534CE" w:rsidP="007F1192">
            <w:r w:rsidRPr="00E24CF8">
              <w:t> </w:t>
            </w:r>
          </w:p>
        </w:tc>
      </w:tr>
      <w:tr w:rsidR="002534CE" w:rsidRPr="00E24CF8" w14:paraId="53E440A3" w14:textId="77777777" w:rsidTr="007F1192">
        <w:trPr>
          <w:trHeight w:val="314"/>
        </w:trPr>
        <w:tc>
          <w:tcPr>
            <w:tcW w:w="5030" w:type="dxa"/>
            <w:tcBorders>
              <w:top w:val="nil"/>
              <w:left w:val="single" w:sz="8" w:space="0" w:color="auto"/>
              <w:bottom w:val="nil"/>
              <w:right w:val="nil"/>
            </w:tcBorders>
            <w:vAlign w:val="center"/>
            <w:hideMark/>
          </w:tcPr>
          <w:p w14:paraId="2938C190" w14:textId="77777777" w:rsidR="002534CE" w:rsidRPr="00E24CF8" w:rsidRDefault="002534CE" w:rsidP="007F1192">
            <w:r w:rsidRPr="00E24CF8">
              <w:t xml:space="preserve">     b.  Shock - Ballistic Shock</w:t>
            </w:r>
          </w:p>
        </w:tc>
        <w:tc>
          <w:tcPr>
            <w:tcW w:w="5601" w:type="dxa"/>
            <w:tcBorders>
              <w:top w:val="nil"/>
              <w:left w:val="single" w:sz="8" w:space="0" w:color="auto"/>
              <w:bottom w:val="nil"/>
              <w:right w:val="single" w:sz="8" w:space="0" w:color="auto"/>
            </w:tcBorders>
            <w:vAlign w:val="center"/>
            <w:hideMark/>
          </w:tcPr>
          <w:p w14:paraId="01667D5E" w14:textId="77777777" w:rsidR="002534CE" w:rsidRPr="00E24CF8" w:rsidRDefault="002534CE" w:rsidP="007F1192">
            <w:r w:rsidRPr="00E24CF8">
              <w:t xml:space="preserve">Inspections to be performed on </w:t>
            </w:r>
            <w:r>
              <w:t>3</w:t>
            </w:r>
            <w:r w:rsidRPr="00E24CF8">
              <w:t xml:space="preserve"> units </w:t>
            </w:r>
            <w:r>
              <w:t xml:space="preserve">– one per axis </w:t>
            </w:r>
            <w:r w:rsidRPr="00E24CF8">
              <w:t xml:space="preserve">(Units # </w:t>
            </w:r>
            <w:r>
              <w:t>7, 8</w:t>
            </w:r>
            <w:r w:rsidRPr="00E24CF8">
              <w:t xml:space="preserve"> and </w:t>
            </w:r>
            <w:r>
              <w:t>9</w:t>
            </w:r>
            <w:r w:rsidRPr="00E24CF8">
              <w:t>)</w:t>
            </w:r>
          </w:p>
        </w:tc>
      </w:tr>
      <w:tr w:rsidR="002534CE" w:rsidRPr="00E24CF8" w14:paraId="65859AEE" w14:textId="77777777" w:rsidTr="007F1192">
        <w:trPr>
          <w:trHeight w:val="314"/>
        </w:trPr>
        <w:tc>
          <w:tcPr>
            <w:tcW w:w="5030" w:type="dxa"/>
            <w:tcBorders>
              <w:top w:val="nil"/>
              <w:left w:val="single" w:sz="8" w:space="0" w:color="auto"/>
              <w:bottom w:val="nil"/>
              <w:right w:val="nil"/>
            </w:tcBorders>
            <w:vAlign w:val="center"/>
            <w:hideMark/>
          </w:tcPr>
          <w:p w14:paraId="76907D9C" w14:textId="77777777" w:rsidR="002534CE" w:rsidRPr="00E24CF8" w:rsidRDefault="002534CE" w:rsidP="007F1192">
            <w:r w:rsidRPr="00E24CF8">
              <w:t> </w:t>
            </w:r>
          </w:p>
        </w:tc>
        <w:tc>
          <w:tcPr>
            <w:tcW w:w="5601" w:type="dxa"/>
            <w:tcBorders>
              <w:top w:val="nil"/>
              <w:left w:val="single" w:sz="8" w:space="0" w:color="auto"/>
              <w:bottom w:val="nil"/>
              <w:right w:val="single" w:sz="8" w:space="0" w:color="auto"/>
            </w:tcBorders>
            <w:vAlign w:val="center"/>
            <w:hideMark/>
          </w:tcPr>
          <w:p w14:paraId="202FD185" w14:textId="77777777" w:rsidR="002534CE" w:rsidRPr="00E24CF8" w:rsidRDefault="002534CE" w:rsidP="007F1192">
            <w:r w:rsidRPr="00E24CF8">
              <w:t> </w:t>
            </w:r>
          </w:p>
        </w:tc>
      </w:tr>
      <w:tr w:rsidR="002534CE" w:rsidRPr="00E24CF8" w14:paraId="74F35E69" w14:textId="77777777" w:rsidTr="007F1192">
        <w:trPr>
          <w:trHeight w:val="314"/>
        </w:trPr>
        <w:tc>
          <w:tcPr>
            <w:tcW w:w="5030" w:type="dxa"/>
            <w:tcBorders>
              <w:top w:val="nil"/>
              <w:left w:val="single" w:sz="8" w:space="0" w:color="auto"/>
              <w:bottom w:val="nil"/>
              <w:right w:val="nil"/>
            </w:tcBorders>
            <w:vAlign w:val="center"/>
            <w:hideMark/>
          </w:tcPr>
          <w:p w14:paraId="51957E77" w14:textId="77777777" w:rsidR="002534CE" w:rsidRPr="00E24CF8" w:rsidRDefault="002534CE" w:rsidP="007F1192">
            <w:r w:rsidRPr="00E24CF8">
              <w:t xml:space="preserve">     Subgroup III</w:t>
            </w:r>
          </w:p>
        </w:tc>
        <w:tc>
          <w:tcPr>
            <w:tcW w:w="5601" w:type="dxa"/>
            <w:tcBorders>
              <w:top w:val="nil"/>
              <w:left w:val="single" w:sz="8" w:space="0" w:color="auto"/>
              <w:bottom w:val="nil"/>
              <w:right w:val="single" w:sz="8" w:space="0" w:color="auto"/>
            </w:tcBorders>
            <w:vAlign w:val="center"/>
            <w:hideMark/>
          </w:tcPr>
          <w:p w14:paraId="6F218B8C" w14:textId="77777777" w:rsidR="002534CE" w:rsidRPr="00E24CF8" w:rsidRDefault="002534CE" w:rsidP="007F1192">
            <w:r w:rsidRPr="00E24CF8">
              <w:t xml:space="preserve"> </w:t>
            </w:r>
          </w:p>
        </w:tc>
      </w:tr>
      <w:tr w:rsidR="002534CE" w:rsidRPr="00E24CF8" w14:paraId="4D0B36BE" w14:textId="77777777" w:rsidTr="007F1192">
        <w:trPr>
          <w:trHeight w:val="314"/>
        </w:trPr>
        <w:tc>
          <w:tcPr>
            <w:tcW w:w="5030" w:type="dxa"/>
            <w:tcBorders>
              <w:top w:val="nil"/>
              <w:left w:val="single" w:sz="8" w:space="0" w:color="auto"/>
              <w:bottom w:val="nil"/>
              <w:right w:val="nil"/>
            </w:tcBorders>
            <w:vAlign w:val="center"/>
            <w:hideMark/>
          </w:tcPr>
          <w:p w14:paraId="3779D95B" w14:textId="77777777" w:rsidR="002534CE" w:rsidRPr="00E24CF8" w:rsidRDefault="002534CE" w:rsidP="007F1192">
            <w:r w:rsidRPr="00E24CF8">
              <w:t xml:space="preserve">     </w:t>
            </w:r>
          </w:p>
        </w:tc>
        <w:tc>
          <w:tcPr>
            <w:tcW w:w="5601" w:type="dxa"/>
            <w:tcBorders>
              <w:top w:val="nil"/>
              <w:left w:val="single" w:sz="8" w:space="0" w:color="auto"/>
              <w:bottom w:val="nil"/>
              <w:right w:val="single" w:sz="8" w:space="0" w:color="auto"/>
            </w:tcBorders>
            <w:vAlign w:val="center"/>
            <w:hideMark/>
          </w:tcPr>
          <w:p w14:paraId="58945199" w14:textId="77777777" w:rsidR="002534CE" w:rsidRPr="00E24CF8" w:rsidRDefault="002534CE" w:rsidP="007F1192">
            <w:r w:rsidRPr="00E24CF8">
              <w:t> </w:t>
            </w:r>
          </w:p>
        </w:tc>
      </w:tr>
      <w:tr w:rsidR="002534CE" w:rsidRPr="00E24CF8" w14:paraId="439B57FF" w14:textId="77777777" w:rsidTr="007F1192">
        <w:trPr>
          <w:trHeight w:val="314"/>
        </w:trPr>
        <w:tc>
          <w:tcPr>
            <w:tcW w:w="5030" w:type="dxa"/>
            <w:tcBorders>
              <w:top w:val="nil"/>
              <w:left w:val="single" w:sz="8" w:space="0" w:color="auto"/>
              <w:bottom w:val="nil"/>
              <w:right w:val="nil"/>
            </w:tcBorders>
            <w:vAlign w:val="center"/>
            <w:hideMark/>
          </w:tcPr>
          <w:p w14:paraId="424000E6" w14:textId="77777777" w:rsidR="002534CE" w:rsidRPr="00E24CF8" w:rsidRDefault="002534CE" w:rsidP="007F1192">
            <w:r w:rsidRPr="00E24CF8">
              <w:t xml:space="preserve">     a. Fungus</w:t>
            </w:r>
          </w:p>
        </w:tc>
        <w:tc>
          <w:tcPr>
            <w:tcW w:w="5601" w:type="dxa"/>
            <w:tcBorders>
              <w:top w:val="nil"/>
              <w:left w:val="single" w:sz="8" w:space="0" w:color="auto"/>
              <w:bottom w:val="nil"/>
              <w:right w:val="single" w:sz="8" w:space="0" w:color="auto"/>
            </w:tcBorders>
            <w:vAlign w:val="center"/>
            <w:hideMark/>
          </w:tcPr>
          <w:p w14:paraId="2C6F4448" w14:textId="6B592B04" w:rsidR="002534CE" w:rsidRPr="00E24CF8" w:rsidRDefault="002534CE" w:rsidP="007F1192">
            <w:r w:rsidRPr="00E24CF8">
              <w:t xml:space="preserve">Inspections to be performed on </w:t>
            </w:r>
            <w:r>
              <w:t>1</w:t>
            </w:r>
            <w:r w:rsidRPr="00E24CF8">
              <w:t xml:space="preserve"> unit </w:t>
            </w:r>
            <w:r>
              <w:t>(Units # 10)</w:t>
            </w:r>
          </w:p>
        </w:tc>
      </w:tr>
      <w:tr w:rsidR="002534CE" w:rsidRPr="00E24CF8" w14:paraId="00222B96" w14:textId="77777777" w:rsidTr="007F1192">
        <w:trPr>
          <w:trHeight w:val="314"/>
        </w:trPr>
        <w:tc>
          <w:tcPr>
            <w:tcW w:w="5030" w:type="dxa"/>
            <w:tcBorders>
              <w:top w:val="nil"/>
              <w:left w:val="single" w:sz="8" w:space="0" w:color="auto"/>
              <w:bottom w:val="nil"/>
              <w:right w:val="nil"/>
            </w:tcBorders>
            <w:vAlign w:val="center"/>
            <w:hideMark/>
          </w:tcPr>
          <w:p w14:paraId="398BA34F" w14:textId="77777777" w:rsidR="002534CE" w:rsidRPr="00E24CF8" w:rsidRDefault="002534CE" w:rsidP="007F1192">
            <w:r w:rsidRPr="00E24CF8">
              <w:t> </w:t>
            </w:r>
          </w:p>
        </w:tc>
        <w:tc>
          <w:tcPr>
            <w:tcW w:w="5601" w:type="dxa"/>
            <w:tcBorders>
              <w:top w:val="nil"/>
              <w:left w:val="single" w:sz="8" w:space="0" w:color="auto"/>
              <w:bottom w:val="nil"/>
              <w:right w:val="single" w:sz="8" w:space="0" w:color="auto"/>
            </w:tcBorders>
            <w:vAlign w:val="center"/>
            <w:hideMark/>
          </w:tcPr>
          <w:p w14:paraId="3D04E717" w14:textId="77777777" w:rsidR="002534CE" w:rsidRPr="00E24CF8" w:rsidRDefault="002534CE" w:rsidP="007F1192">
            <w:r w:rsidRPr="00E24CF8">
              <w:t> </w:t>
            </w:r>
          </w:p>
        </w:tc>
      </w:tr>
      <w:tr w:rsidR="002534CE" w:rsidRPr="00E24CF8" w14:paraId="68F8DE88" w14:textId="77777777" w:rsidTr="007F1192">
        <w:trPr>
          <w:trHeight w:val="314"/>
        </w:trPr>
        <w:tc>
          <w:tcPr>
            <w:tcW w:w="5030" w:type="dxa"/>
            <w:tcBorders>
              <w:top w:val="nil"/>
              <w:left w:val="single" w:sz="8" w:space="0" w:color="auto"/>
              <w:bottom w:val="nil"/>
              <w:right w:val="nil"/>
            </w:tcBorders>
            <w:vAlign w:val="center"/>
            <w:hideMark/>
          </w:tcPr>
          <w:p w14:paraId="39EEBEE2" w14:textId="77777777" w:rsidR="002534CE" w:rsidRPr="00E24CF8" w:rsidRDefault="002534CE" w:rsidP="007F1192">
            <w:r>
              <w:t xml:space="preserve">     b. Salt Fog</w:t>
            </w:r>
          </w:p>
        </w:tc>
        <w:tc>
          <w:tcPr>
            <w:tcW w:w="5601" w:type="dxa"/>
            <w:tcBorders>
              <w:top w:val="nil"/>
              <w:left w:val="single" w:sz="8" w:space="0" w:color="auto"/>
              <w:bottom w:val="nil"/>
              <w:right w:val="single" w:sz="8" w:space="0" w:color="auto"/>
            </w:tcBorders>
            <w:vAlign w:val="center"/>
            <w:hideMark/>
          </w:tcPr>
          <w:p w14:paraId="171DB015" w14:textId="56D42EFD" w:rsidR="002534CE" w:rsidRPr="00E24CF8" w:rsidRDefault="002534CE" w:rsidP="007F1192">
            <w:r w:rsidRPr="00E24CF8">
              <w:t xml:space="preserve">Inspections to be performed on </w:t>
            </w:r>
            <w:r>
              <w:t>1</w:t>
            </w:r>
            <w:r w:rsidRPr="00E24CF8">
              <w:t xml:space="preserve"> unit </w:t>
            </w:r>
            <w:r>
              <w:t>(Units # 11)</w:t>
            </w:r>
          </w:p>
        </w:tc>
      </w:tr>
      <w:tr w:rsidR="002534CE" w:rsidRPr="00E24CF8" w14:paraId="74A8DB1E" w14:textId="77777777" w:rsidTr="007F1192">
        <w:trPr>
          <w:trHeight w:val="326"/>
        </w:trPr>
        <w:tc>
          <w:tcPr>
            <w:tcW w:w="5030" w:type="dxa"/>
            <w:tcBorders>
              <w:top w:val="nil"/>
              <w:left w:val="single" w:sz="8" w:space="0" w:color="auto"/>
              <w:bottom w:val="single" w:sz="8" w:space="0" w:color="auto"/>
              <w:right w:val="nil"/>
            </w:tcBorders>
            <w:vAlign w:val="center"/>
            <w:hideMark/>
          </w:tcPr>
          <w:p w14:paraId="2E7DFD7F" w14:textId="77777777" w:rsidR="002534CE" w:rsidRPr="00E24CF8" w:rsidRDefault="002534CE" w:rsidP="007F1192">
            <w:r w:rsidRPr="00E24CF8">
              <w:t> </w:t>
            </w:r>
          </w:p>
        </w:tc>
        <w:tc>
          <w:tcPr>
            <w:tcW w:w="5601" w:type="dxa"/>
            <w:tcBorders>
              <w:top w:val="nil"/>
              <w:left w:val="single" w:sz="8" w:space="0" w:color="auto"/>
              <w:bottom w:val="single" w:sz="8" w:space="0" w:color="auto"/>
              <w:right w:val="single" w:sz="8" w:space="0" w:color="auto"/>
            </w:tcBorders>
            <w:vAlign w:val="center"/>
            <w:hideMark/>
          </w:tcPr>
          <w:p w14:paraId="3272AECE" w14:textId="77777777" w:rsidR="002534CE" w:rsidRPr="00E24CF8" w:rsidRDefault="002534CE" w:rsidP="007F1192">
            <w:r w:rsidRPr="00E24CF8">
              <w:t> </w:t>
            </w:r>
          </w:p>
        </w:tc>
      </w:tr>
    </w:tbl>
    <w:p w14:paraId="0CEAF647" w14:textId="77777777" w:rsidR="002534CE" w:rsidRPr="00E24CF8" w:rsidRDefault="002534CE" w:rsidP="002534CE">
      <w:pPr>
        <w:pStyle w:val="PDPSOW"/>
        <w:rPr>
          <w:rFonts w:cs="Arial"/>
        </w:rPr>
      </w:pPr>
    </w:p>
    <w:p w14:paraId="2CF6B652" w14:textId="77777777" w:rsidR="002534CE" w:rsidRDefault="002534CE" w:rsidP="002534CE">
      <w:pPr>
        <w:pStyle w:val="PDPSOW"/>
        <w:rPr>
          <w:rFonts w:cs="Arial"/>
        </w:rPr>
      </w:pPr>
    </w:p>
    <w:p w14:paraId="0FBD27EE" w14:textId="2882ADA9" w:rsidR="002534CE" w:rsidRDefault="002534CE" w:rsidP="002534CE">
      <w:pPr>
        <w:pStyle w:val="PDPSOW"/>
      </w:pPr>
      <w:r w:rsidRPr="00E24CF8">
        <w:rPr>
          <w:rFonts w:cs="Arial"/>
        </w:rPr>
        <w:tab/>
        <w:t xml:space="preserve">b. </w:t>
      </w:r>
      <w:r w:rsidRPr="00E24CF8">
        <w:t>FAT Inspection for Loudspeaker - Control Unit LS-671</w:t>
      </w:r>
      <w:r>
        <w:t>/</w:t>
      </w:r>
      <w:r w:rsidRPr="00E24CF8">
        <w:t xml:space="preserve">VRC.  </w:t>
      </w:r>
      <w:r w:rsidR="00536F59">
        <w:t xml:space="preserve">The </w:t>
      </w:r>
      <w:r w:rsidRPr="00EA6B3F">
        <w:t xml:space="preserve">FAT inspection shall be in accordance with paragraph 4.4 of Drawing No. A3140027 to verify compliance with the requirements set forth in Paragraph 3.0 of Drawing No. A3140027.  FAT inspection shall consist of the inspections specified in the following table which replaces Table III of </w:t>
      </w:r>
      <w:r w:rsidRPr="00EA6B3F">
        <w:rPr>
          <w:szCs w:val="24"/>
        </w:rPr>
        <w:t>Drawing No.</w:t>
      </w:r>
      <w:r w:rsidRPr="00EA6B3F">
        <w:t xml:space="preserve"> A3140027.  </w:t>
      </w:r>
      <w:r w:rsidR="00536F59" w:rsidRPr="00EA6B3F">
        <w:t>The number</w:t>
      </w:r>
      <w:r w:rsidRPr="00EA6B3F">
        <w:t xml:space="preserve"> of test units used for FAT </w:t>
      </w:r>
      <w:r w:rsidRPr="00CE4BA3">
        <w:t xml:space="preserve">inspection is </w:t>
      </w:r>
      <w:r w:rsidR="00CE4BA3" w:rsidRPr="00CE4BA3">
        <w:t>eleven</w:t>
      </w:r>
      <w:r w:rsidRPr="00CE4BA3">
        <w:t xml:space="preserve"> (1</w:t>
      </w:r>
      <w:r w:rsidR="00CE4BA3" w:rsidRPr="00CE4BA3">
        <w:t>1</w:t>
      </w:r>
      <w:r w:rsidRPr="00CE4BA3">
        <w:t xml:space="preserve">).  Test units shall be selected from </w:t>
      </w:r>
      <w:r w:rsidR="00536F59" w:rsidRPr="00CE4BA3">
        <w:t>the first</w:t>
      </w:r>
      <w:r w:rsidRPr="00CE4BA3">
        <w:t xml:space="preserve"> production lot, which shall contain a</w:t>
      </w:r>
      <w:r w:rsidRPr="00EA6B3F">
        <w:t xml:space="preserve"> minimum of 30 units</w:t>
      </w:r>
      <w:r w:rsidRPr="00E24CF8">
        <w:t>.</w:t>
      </w:r>
      <w:r w:rsidRPr="00EA6B3F">
        <w:t xml:space="preserve">  </w:t>
      </w:r>
    </w:p>
    <w:p w14:paraId="2E4E4368" w14:textId="77777777" w:rsidR="00A962F3" w:rsidRPr="00EA6B3F" w:rsidRDefault="00A962F3" w:rsidP="002534CE">
      <w:pPr>
        <w:pStyle w:val="PDPSOW"/>
      </w:pPr>
    </w:p>
    <w:p w14:paraId="66B19B84" w14:textId="77777777" w:rsidR="002534CE" w:rsidRPr="00E24CF8" w:rsidRDefault="002534CE" w:rsidP="002534CE">
      <w:pPr>
        <w:pStyle w:val="PDPSOW"/>
      </w:pPr>
      <w:r w:rsidRPr="00E24CF8">
        <w:t xml:space="preserve"> </w:t>
      </w:r>
    </w:p>
    <w:tbl>
      <w:tblPr>
        <w:tblW w:w="10880" w:type="dxa"/>
        <w:tblLook w:val="04A0" w:firstRow="1" w:lastRow="0" w:firstColumn="1" w:lastColumn="0" w:noHBand="0" w:noVBand="1"/>
      </w:tblPr>
      <w:tblGrid>
        <w:gridCol w:w="3770"/>
        <w:gridCol w:w="2546"/>
        <w:gridCol w:w="4564"/>
      </w:tblGrid>
      <w:tr w:rsidR="002534CE" w:rsidRPr="00EA6B3F" w14:paraId="3898D632" w14:textId="77777777" w:rsidTr="007F1192">
        <w:trPr>
          <w:trHeight w:val="298"/>
        </w:trPr>
        <w:tc>
          <w:tcPr>
            <w:tcW w:w="10880" w:type="dxa"/>
            <w:gridSpan w:val="3"/>
            <w:vMerge w:val="restart"/>
            <w:tcBorders>
              <w:top w:val="single" w:sz="8" w:space="0" w:color="auto"/>
              <w:left w:val="single" w:sz="8" w:space="0" w:color="auto"/>
              <w:bottom w:val="single" w:sz="8" w:space="0" w:color="000000"/>
              <w:right w:val="single" w:sz="8" w:space="0" w:color="000000"/>
            </w:tcBorders>
            <w:noWrap/>
            <w:vAlign w:val="center"/>
            <w:hideMark/>
          </w:tcPr>
          <w:p w14:paraId="46A810C9" w14:textId="77777777" w:rsidR="002534CE" w:rsidRPr="00EA6B3F" w:rsidRDefault="002534CE" w:rsidP="007F1192">
            <w:pPr>
              <w:jc w:val="center"/>
              <w:rPr>
                <w:b/>
                <w:bCs/>
                <w:u w:val="single"/>
              </w:rPr>
            </w:pPr>
            <w:r w:rsidRPr="00EA6B3F">
              <w:rPr>
                <w:b/>
                <w:bCs/>
                <w:u w:val="single"/>
              </w:rPr>
              <w:t>Table III.  First Article Inspection</w:t>
            </w:r>
          </w:p>
        </w:tc>
      </w:tr>
      <w:tr w:rsidR="002534CE" w:rsidRPr="00EA6B3F" w14:paraId="672E4E25" w14:textId="77777777" w:rsidTr="007F1192">
        <w:trPr>
          <w:trHeight w:val="458"/>
        </w:trPr>
        <w:tc>
          <w:tcPr>
            <w:tcW w:w="10880" w:type="dxa"/>
            <w:gridSpan w:val="3"/>
            <w:vMerge/>
            <w:tcBorders>
              <w:top w:val="single" w:sz="8" w:space="0" w:color="auto"/>
              <w:left w:val="single" w:sz="8" w:space="0" w:color="auto"/>
              <w:bottom w:val="single" w:sz="8" w:space="0" w:color="000000"/>
              <w:right w:val="single" w:sz="8" w:space="0" w:color="000000"/>
            </w:tcBorders>
            <w:vAlign w:val="center"/>
            <w:hideMark/>
          </w:tcPr>
          <w:p w14:paraId="5A5E1A93" w14:textId="77777777" w:rsidR="002534CE" w:rsidRPr="00EA6B3F" w:rsidRDefault="002534CE" w:rsidP="007F1192">
            <w:pPr>
              <w:rPr>
                <w:b/>
                <w:bCs/>
                <w:u w:val="single"/>
              </w:rPr>
            </w:pPr>
          </w:p>
        </w:tc>
      </w:tr>
      <w:tr w:rsidR="002534CE" w:rsidRPr="00EA6B3F" w14:paraId="14ADE119" w14:textId="77777777" w:rsidTr="007F1192">
        <w:trPr>
          <w:trHeight w:val="276"/>
        </w:trPr>
        <w:tc>
          <w:tcPr>
            <w:tcW w:w="3770" w:type="dxa"/>
            <w:vMerge w:val="restart"/>
            <w:tcBorders>
              <w:top w:val="nil"/>
              <w:left w:val="single" w:sz="8" w:space="0" w:color="auto"/>
              <w:bottom w:val="single" w:sz="8" w:space="0" w:color="000000"/>
              <w:right w:val="single" w:sz="8" w:space="0" w:color="auto"/>
            </w:tcBorders>
            <w:vAlign w:val="center"/>
            <w:hideMark/>
          </w:tcPr>
          <w:p w14:paraId="7678CBFD" w14:textId="77777777" w:rsidR="002534CE" w:rsidRPr="00EA6B3F" w:rsidRDefault="002534CE" w:rsidP="007F1192">
            <w:pPr>
              <w:jc w:val="center"/>
            </w:pPr>
            <w:r w:rsidRPr="00EA6B3F">
              <w:t xml:space="preserve">INSPECTIONS </w:t>
            </w:r>
          </w:p>
        </w:tc>
        <w:tc>
          <w:tcPr>
            <w:tcW w:w="2546" w:type="dxa"/>
            <w:vMerge w:val="restart"/>
            <w:tcBorders>
              <w:top w:val="nil"/>
              <w:left w:val="single" w:sz="8" w:space="0" w:color="auto"/>
              <w:bottom w:val="single" w:sz="8" w:space="0" w:color="000000"/>
              <w:right w:val="single" w:sz="8" w:space="0" w:color="auto"/>
            </w:tcBorders>
            <w:vAlign w:val="center"/>
            <w:hideMark/>
          </w:tcPr>
          <w:p w14:paraId="13368DFE" w14:textId="77777777" w:rsidR="002534CE" w:rsidRPr="00EA6B3F" w:rsidRDefault="002534CE" w:rsidP="007F1192">
            <w:pPr>
              <w:jc w:val="center"/>
            </w:pPr>
            <w:r w:rsidRPr="00EA6B3F">
              <w:t>REQUIREMENT</w:t>
            </w:r>
          </w:p>
        </w:tc>
        <w:tc>
          <w:tcPr>
            <w:tcW w:w="4564" w:type="dxa"/>
            <w:vMerge w:val="restart"/>
            <w:tcBorders>
              <w:top w:val="nil"/>
              <w:left w:val="single" w:sz="8" w:space="0" w:color="auto"/>
              <w:bottom w:val="single" w:sz="8" w:space="0" w:color="000000"/>
              <w:right w:val="single" w:sz="8" w:space="0" w:color="auto"/>
            </w:tcBorders>
            <w:vAlign w:val="center"/>
            <w:hideMark/>
          </w:tcPr>
          <w:p w14:paraId="2EF1FE19" w14:textId="77777777" w:rsidR="002534CE" w:rsidRPr="00EA6B3F" w:rsidRDefault="002534CE" w:rsidP="007F1192">
            <w:pPr>
              <w:jc w:val="center"/>
            </w:pPr>
            <w:r w:rsidRPr="00EA6B3F">
              <w:t>SAMPLE SIZE</w:t>
            </w:r>
          </w:p>
        </w:tc>
      </w:tr>
      <w:tr w:rsidR="002534CE" w:rsidRPr="00EA6B3F" w14:paraId="2AB666D0" w14:textId="77777777" w:rsidTr="007F1192">
        <w:trPr>
          <w:trHeight w:val="458"/>
        </w:trPr>
        <w:tc>
          <w:tcPr>
            <w:tcW w:w="3770" w:type="dxa"/>
            <w:vMerge/>
            <w:tcBorders>
              <w:top w:val="nil"/>
              <w:left w:val="single" w:sz="8" w:space="0" w:color="auto"/>
              <w:bottom w:val="single" w:sz="8" w:space="0" w:color="000000"/>
              <w:right w:val="single" w:sz="8" w:space="0" w:color="auto"/>
            </w:tcBorders>
            <w:vAlign w:val="center"/>
            <w:hideMark/>
          </w:tcPr>
          <w:p w14:paraId="6DA131A7" w14:textId="77777777" w:rsidR="002534CE" w:rsidRPr="00EA6B3F" w:rsidRDefault="002534CE" w:rsidP="007F1192"/>
        </w:tc>
        <w:tc>
          <w:tcPr>
            <w:tcW w:w="2546" w:type="dxa"/>
            <w:vMerge/>
            <w:tcBorders>
              <w:top w:val="nil"/>
              <w:left w:val="single" w:sz="8" w:space="0" w:color="auto"/>
              <w:bottom w:val="single" w:sz="8" w:space="0" w:color="000000"/>
              <w:right w:val="single" w:sz="8" w:space="0" w:color="auto"/>
            </w:tcBorders>
            <w:vAlign w:val="center"/>
            <w:hideMark/>
          </w:tcPr>
          <w:p w14:paraId="5BFACF00" w14:textId="77777777" w:rsidR="002534CE" w:rsidRPr="00EA6B3F" w:rsidRDefault="002534CE" w:rsidP="007F1192"/>
        </w:tc>
        <w:tc>
          <w:tcPr>
            <w:tcW w:w="4564" w:type="dxa"/>
            <w:vMerge/>
            <w:tcBorders>
              <w:top w:val="nil"/>
              <w:left w:val="single" w:sz="8" w:space="0" w:color="auto"/>
              <w:bottom w:val="single" w:sz="8" w:space="0" w:color="000000"/>
              <w:right w:val="single" w:sz="8" w:space="0" w:color="auto"/>
            </w:tcBorders>
            <w:vAlign w:val="center"/>
            <w:hideMark/>
          </w:tcPr>
          <w:p w14:paraId="3FE40C3D" w14:textId="77777777" w:rsidR="002534CE" w:rsidRPr="00EA6B3F" w:rsidRDefault="002534CE" w:rsidP="007F1192"/>
        </w:tc>
      </w:tr>
      <w:tr w:rsidR="002534CE" w:rsidRPr="00EA6B3F" w14:paraId="0AD9A4CD" w14:textId="77777777" w:rsidTr="007F1192">
        <w:trPr>
          <w:trHeight w:val="310"/>
        </w:trPr>
        <w:tc>
          <w:tcPr>
            <w:tcW w:w="3770" w:type="dxa"/>
            <w:tcBorders>
              <w:top w:val="nil"/>
              <w:left w:val="single" w:sz="8" w:space="0" w:color="auto"/>
              <w:bottom w:val="nil"/>
              <w:right w:val="nil"/>
            </w:tcBorders>
            <w:vAlign w:val="center"/>
            <w:hideMark/>
          </w:tcPr>
          <w:p w14:paraId="32930D8F" w14:textId="7808B505" w:rsidR="002534CE" w:rsidRPr="00EA6B3F" w:rsidRDefault="002534CE" w:rsidP="007F1192">
            <w:r w:rsidRPr="00EA6B3F">
              <w:t>1</w:t>
            </w:r>
            <w:r w:rsidR="002669AC" w:rsidRPr="00EA6B3F">
              <w:t>. Group</w:t>
            </w:r>
            <w:r w:rsidRPr="00EA6B3F">
              <w:t xml:space="preserve"> A Inspections        </w:t>
            </w:r>
          </w:p>
        </w:tc>
        <w:tc>
          <w:tcPr>
            <w:tcW w:w="2546" w:type="dxa"/>
            <w:tcBorders>
              <w:top w:val="nil"/>
              <w:left w:val="single" w:sz="8" w:space="0" w:color="auto"/>
              <w:bottom w:val="nil"/>
              <w:right w:val="single" w:sz="8" w:space="0" w:color="auto"/>
            </w:tcBorders>
            <w:vAlign w:val="center"/>
            <w:hideMark/>
          </w:tcPr>
          <w:p w14:paraId="4E7BF22D" w14:textId="77777777" w:rsidR="002534CE" w:rsidRPr="00EA6B3F" w:rsidRDefault="002534CE" w:rsidP="007F1192">
            <w:pPr>
              <w:jc w:val="center"/>
            </w:pPr>
            <w:r w:rsidRPr="00EA6B3F">
              <w:t> </w:t>
            </w:r>
          </w:p>
        </w:tc>
        <w:tc>
          <w:tcPr>
            <w:tcW w:w="4564" w:type="dxa"/>
            <w:tcBorders>
              <w:top w:val="nil"/>
              <w:left w:val="nil"/>
              <w:bottom w:val="nil"/>
              <w:right w:val="single" w:sz="8" w:space="0" w:color="auto"/>
            </w:tcBorders>
            <w:vAlign w:val="center"/>
            <w:hideMark/>
          </w:tcPr>
          <w:p w14:paraId="04069047" w14:textId="77777777" w:rsidR="002534CE" w:rsidRPr="00EA6B3F" w:rsidRDefault="002534CE" w:rsidP="007F1192">
            <w:pPr>
              <w:jc w:val="center"/>
            </w:pPr>
            <w:r w:rsidRPr="00EA6B3F">
              <w:t>All Units</w:t>
            </w:r>
          </w:p>
        </w:tc>
      </w:tr>
      <w:tr w:rsidR="002534CE" w:rsidRPr="00EA6B3F" w14:paraId="36B6DDEE" w14:textId="77777777" w:rsidTr="007F1192">
        <w:trPr>
          <w:trHeight w:val="310"/>
        </w:trPr>
        <w:tc>
          <w:tcPr>
            <w:tcW w:w="3770" w:type="dxa"/>
            <w:tcBorders>
              <w:top w:val="nil"/>
              <w:left w:val="single" w:sz="8" w:space="0" w:color="auto"/>
              <w:bottom w:val="nil"/>
              <w:right w:val="nil"/>
            </w:tcBorders>
            <w:vAlign w:val="center"/>
            <w:hideMark/>
          </w:tcPr>
          <w:p w14:paraId="5A93F801" w14:textId="77777777" w:rsidR="002534CE" w:rsidRPr="00EA6B3F" w:rsidRDefault="002534CE" w:rsidP="007F1192">
            <w:r w:rsidRPr="00EA6B3F">
              <w:t xml:space="preserve">     (see Table IV)</w:t>
            </w:r>
          </w:p>
        </w:tc>
        <w:tc>
          <w:tcPr>
            <w:tcW w:w="2546" w:type="dxa"/>
            <w:tcBorders>
              <w:top w:val="nil"/>
              <w:left w:val="single" w:sz="8" w:space="0" w:color="auto"/>
              <w:bottom w:val="nil"/>
              <w:right w:val="single" w:sz="8" w:space="0" w:color="auto"/>
            </w:tcBorders>
            <w:vAlign w:val="center"/>
            <w:hideMark/>
          </w:tcPr>
          <w:p w14:paraId="799E2CA8" w14:textId="77777777" w:rsidR="002534CE" w:rsidRPr="00EA6B3F" w:rsidRDefault="002534CE" w:rsidP="007F1192">
            <w:pPr>
              <w:jc w:val="center"/>
            </w:pPr>
            <w:r w:rsidRPr="00EA6B3F">
              <w:t> </w:t>
            </w:r>
          </w:p>
        </w:tc>
        <w:tc>
          <w:tcPr>
            <w:tcW w:w="4564" w:type="dxa"/>
            <w:tcBorders>
              <w:top w:val="nil"/>
              <w:left w:val="nil"/>
              <w:bottom w:val="nil"/>
              <w:right w:val="single" w:sz="8" w:space="0" w:color="auto"/>
            </w:tcBorders>
            <w:vAlign w:val="center"/>
            <w:hideMark/>
          </w:tcPr>
          <w:p w14:paraId="44241142" w14:textId="77777777" w:rsidR="002534CE" w:rsidRPr="00EA6B3F" w:rsidRDefault="002534CE" w:rsidP="007F1192">
            <w:pPr>
              <w:jc w:val="center"/>
            </w:pPr>
            <w:r w:rsidRPr="00EA6B3F">
              <w:t> </w:t>
            </w:r>
          </w:p>
        </w:tc>
      </w:tr>
      <w:tr w:rsidR="002534CE" w:rsidRPr="00EA6B3F" w14:paraId="4AB366DC" w14:textId="77777777" w:rsidTr="007F1192">
        <w:trPr>
          <w:trHeight w:val="310"/>
        </w:trPr>
        <w:tc>
          <w:tcPr>
            <w:tcW w:w="3770" w:type="dxa"/>
            <w:tcBorders>
              <w:top w:val="nil"/>
              <w:left w:val="single" w:sz="8" w:space="0" w:color="auto"/>
              <w:bottom w:val="nil"/>
              <w:right w:val="nil"/>
            </w:tcBorders>
            <w:vAlign w:val="center"/>
            <w:hideMark/>
          </w:tcPr>
          <w:p w14:paraId="206CBBD8" w14:textId="30D570A2" w:rsidR="002534CE" w:rsidRPr="003D4128" w:rsidRDefault="002534CE" w:rsidP="007F1192">
            <w:r w:rsidRPr="003D4128">
              <w:t>2</w:t>
            </w:r>
            <w:r w:rsidR="002669AC" w:rsidRPr="003D4128">
              <w:t>. Group</w:t>
            </w:r>
            <w:r w:rsidRPr="003D4128">
              <w:t xml:space="preserve"> C Inspections</w:t>
            </w:r>
          </w:p>
        </w:tc>
        <w:tc>
          <w:tcPr>
            <w:tcW w:w="2546" w:type="dxa"/>
            <w:tcBorders>
              <w:top w:val="nil"/>
              <w:left w:val="single" w:sz="8" w:space="0" w:color="auto"/>
              <w:bottom w:val="nil"/>
              <w:right w:val="single" w:sz="8" w:space="0" w:color="auto"/>
            </w:tcBorders>
            <w:vAlign w:val="center"/>
            <w:hideMark/>
          </w:tcPr>
          <w:p w14:paraId="066F12C8" w14:textId="77777777" w:rsidR="002534CE" w:rsidRPr="003D4128" w:rsidRDefault="002534CE" w:rsidP="007F1192">
            <w:pPr>
              <w:jc w:val="center"/>
            </w:pPr>
            <w:r w:rsidRPr="003D4128">
              <w:t> </w:t>
            </w:r>
          </w:p>
        </w:tc>
        <w:tc>
          <w:tcPr>
            <w:tcW w:w="4564" w:type="dxa"/>
            <w:tcBorders>
              <w:top w:val="nil"/>
              <w:left w:val="nil"/>
              <w:bottom w:val="nil"/>
              <w:right w:val="single" w:sz="8" w:space="0" w:color="auto"/>
            </w:tcBorders>
            <w:vAlign w:val="center"/>
            <w:hideMark/>
          </w:tcPr>
          <w:p w14:paraId="6E3036CE" w14:textId="77777777" w:rsidR="002534CE" w:rsidRPr="003D4128" w:rsidRDefault="002534CE" w:rsidP="007F1192">
            <w:pPr>
              <w:jc w:val="center"/>
            </w:pPr>
            <w:r w:rsidRPr="003D4128">
              <w:t>7 Units</w:t>
            </w:r>
          </w:p>
        </w:tc>
      </w:tr>
      <w:tr w:rsidR="002534CE" w:rsidRPr="00EA6B3F" w14:paraId="43BFB4EB" w14:textId="77777777" w:rsidTr="007F1192">
        <w:trPr>
          <w:trHeight w:val="310"/>
        </w:trPr>
        <w:tc>
          <w:tcPr>
            <w:tcW w:w="3770" w:type="dxa"/>
            <w:tcBorders>
              <w:top w:val="nil"/>
              <w:left w:val="single" w:sz="8" w:space="0" w:color="auto"/>
              <w:bottom w:val="nil"/>
              <w:right w:val="nil"/>
            </w:tcBorders>
            <w:vAlign w:val="center"/>
            <w:hideMark/>
          </w:tcPr>
          <w:p w14:paraId="5F7DE0A9" w14:textId="77777777" w:rsidR="002534CE" w:rsidRPr="003D4128" w:rsidRDefault="002534CE" w:rsidP="007F1192">
            <w:r w:rsidRPr="003D4128">
              <w:t xml:space="preserve">     a. Shock</w:t>
            </w:r>
          </w:p>
        </w:tc>
        <w:tc>
          <w:tcPr>
            <w:tcW w:w="2546" w:type="dxa"/>
            <w:tcBorders>
              <w:top w:val="nil"/>
              <w:left w:val="single" w:sz="8" w:space="0" w:color="auto"/>
              <w:bottom w:val="nil"/>
              <w:right w:val="single" w:sz="8" w:space="0" w:color="auto"/>
            </w:tcBorders>
            <w:vAlign w:val="center"/>
            <w:hideMark/>
          </w:tcPr>
          <w:p w14:paraId="7B208BF5" w14:textId="77777777" w:rsidR="002534CE" w:rsidRPr="003D4128" w:rsidRDefault="002534CE" w:rsidP="007F1192">
            <w:pPr>
              <w:jc w:val="center"/>
            </w:pPr>
            <w:r w:rsidRPr="003D4128">
              <w:t> </w:t>
            </w:r>
          </w:p>
        </w:tc>
        <w:tc>
          <w:tcPr>
            <w:tcW w:w="4564" w:type="dxa"/>
            <w:tcBorders>
              <w:top w:val="nil"/>
              <w:left w:val="nil"/>
              <w:bottom w:val="nil"/>
              <w:right w:val="single" w:sz="8" w:space="0" w:color="auto"/>
            </w:tcBorders>
            <w:vAlign w:val="center"/>
            <w:hideMark/>
          </w:tcPr>
          <w:p w14:paraId="2AA62AAB" w14:textId="77777777" w:rsidR="002534CE" w:rsidRPr="003D4128" w:rsidRDefault="002534CE" w:rsidP="007F1192">
            <w:pPr>
              <w:jc w:val="center"/>
            </w:pPr>
            <w:r w:rsidRPr="003D4128">
              <w:t> </w:t>
            </w:r>
          </w:p>
        </w:tc>
      </w:tr>
      <w:tr w:rsidR="002534CE" w:rsidRPr="00EA6B3F" w14:paraId="2F2DA7D9" w14:textId="77777777" w:rsidTr="007F1192">
        <w:trPr>
          <w:trHeight w:val="310"/>
        </w:trPr>
        <w:tc>
          <w:tcPr>
            <w:tcW w:w="3770" w:type="dxa"/>
            <w:tcBorders>
              <w:top w:val="nil"/>
              <w:left w:val="single" w:sz="8" w:space="0" w:color="auto"/>
              <w:bottom w:val="nil"/>
              <w:right w:val="nil"/>
            </w:tcBorders>
            <w:vAlign w:val="center"/>
            <w:hideMark/>
          </w:tcPr>
          <w:p w14:paraId="2C8C6A32" w14:textId="77777777" w:rsidR="002534CE" w:rsidRPr="003D4128" w:rsidRDefault="002534CE" w:rsidP="007F1192">
            <w:r w:rsidRPr="003D4128">
              <w:lastRenderedPageBreak/>
              <w:t xml:space="preserve">         1) Ballistic</w:t>
            </w:r>
          </w:p>
        </w:tc>
        <w:tc>
          <w:tcPr>
            <w:tcW w:w="2546" w:type="dxa"/>
            <w:tcBorders>
              <w:top w:val="nil"/>
              <w:left w:val="single" w:sz="8" w:space="0" w:color="auto"/>
              <w:bottom w:val="nil"/>
              <w:right w:val="single" w:sz="8" w:space="0" w:color="auto"/>
            </w:tcBorders>
            <w:vAlign w:val="center"/>
            <w:hideMark/>
          </w:tcPr>
          <w:p w14:paraId="21D2DD4D" w14:textId="77777777" w:rsidR="002534CE" w:rsidRPr="003D4128" w:rsidRDefault="002534CE" w:rsidP="007F1192">
            <w:pPr>
              <w:jc w:val="center"/>
            </w:pPr>
            <w:r w:rsidRPr="003D4128">
              <w:t>3.9.6.2</w:t>
            </w:r>
          </w:p>
        </w:tc>
        <w:tc>
          <w:tcPr>
            <w:tcW w:w="4564" w:type="dxa"/>
            <w:tcBorders>
              <w:top w:val="nil"/>
              <w:left w:val="nil"/>
              <w:bottom w:val="nil"/>
              <w:right w:val="single" w:sz="8" w:space="0" w:color="auto"/>
            </w:tcBorders>
            <w:vAlign w:val="center"/>
            <w:hideMark/>
          </w:tcPr>
          <w:p w14:paraId="3180A459" w14:textId="2E4E6136" w:rsidR="002534CE" w:rsidRPr="003D4128" w:rsidRDefault="002534CE" w:rsidP="007F1192">
            <w:pPr>
              <w:jc w:val="center"/>
            </w:pPr>
            <w:r w:rsidRPr="003D4128">
              <w:t>2 Unit</w:t>
            </w:r>
            <w:r w:rsidR="00B774AD">
              <w:t>s</w:t>
            </w:r>
            <w:r w:rsidRPr="003D4128">
              <w:t xml:space="preserve"> (Unit # 1 and 2)</w:t>
            </w:r>
          </w:p>
        </w:tc>
      </w:tr>
      <w:tr w:rsidR="002534CE" w:rsidRPr="00EA6B3F" w14:paraId="00A12925" w14:textId="77777777" w:rsidTr="007F1192">
        <w:trPr>
          <w:trHeight w:val="310"/>
        </w:trPr>
        <w:tc>
          <w:tcPr>
            <w:tcW w:w="3770" w:type="dxa"/>
            <w:tcBorders>
              <w:top w:val="nil"/>
              <w:left w:val="single" w:sz="8" w:space="0" w:color="auto"/>
              <w:bottom w:val="nil"/>
              <w:right w:val="nil"/>
            </w:tcBorders>
            <w:vAlign w:val="center"/>
            <w:hideMark/>
          </w:tcPr>
          <w:p w14:paraId="058D0E8C" w14:textId="77777777" w:rsidR="002534CE" w:rsidRPr="003D4128" w:rsidRDefault="002534CE" w:rsidP="007F1192">
            <w:r w:rsidRPr="003D4128">
              <w:t xml:space="preserve">         2) Transit drop</w:t>
            </w:r>
          </w:p>
        </w:tc>
        <w:tc>
          <w:tcPr>
            <w:tcW w:w="2546" w:type="dxa"/>
            <w:tcBorders>
              <w:top w:val="nil"/>
              <w:left w:val="single" w:sz="8" w:space="0" w:color="auto"/>
              <w:bottom w:val="nil"/>
              <w:right w:val="single" w:sz="8" w:space="0" w:color="auto"/>
            </w:tcBorders>
            <w:vAlign w:val="center"/>
            <w:hideMark/>
          </w:tcPr>
          <w:p w14:paraId="0F73B4C1" w14:textId="77777777" w:rsidR="002534CE" w:rsidRPr="003D4128" w:rsidRDefault="002534CE" w:rsidP="007F1192">
            <w:pPr>
              <w:jc w:val="center"/>
            </w:pPr>
            <w:r w:rsidRPr="003D4128">
              <w:t>3.9.6.1</w:t>
            </w:r>
          </w:p>
        </w:tc>
        <w:tc>
          <w:tcPr>
            <w:tcW w:w="4564" w:type="dxa"/>
            <w:tcBorders>
              <w:top w:val="nil"/>
              <w:left w:val="nil"/>
              <w:bottom w:val="nil"/>
              <w:right w:val="single" w:sz="8" w:space="0" w:color="auto"/>
            </w:tcBorders>
            <w:vAlign w:val="center"/>
            <w:hideMark/>
          </w:tcPr>
          <w:p w14:paraId="64EA03D0" w14:textId="7EE3D1A3" w:rsidR="002534CE" w:rsidRPr="003D4128" w:rsidRDefault="00F10B05" w:rsidP="007F1192">
            <w:pPr>
              <w:jc w:val="center"/>
            </w:pPr>
            <w:r>
              <w:t>3</w:t>
            </w:r>
            <w:r w:rsidR="002534CE" w:rsidRPr="003D4128">
              <w:t xml:space="preserve"> Unit</w:t>
            </w:r>
            <w:r w:rsidR="00B774AD">
              <w:t>s</w:t>
            </w:r>
            <w:r w:rsidR="002534CE" w:rsidRPr="003D4128">
              <w:t xml:space="preserve"> (Unit # 3</w:t>
            </w:r>
            <w:r w:rsidR="00BC7E6E">
              <w:t>, 4</w:t>
            </w:r>
            <w:r w:rsidR="002534CE" w:rsidRPr="003D4128">
              <w:t xml:space="preserve"> and </w:t>
            </w:r>
            <w:r w:rsidR="00BC7E6E">
              <w:t>5</w:t>
            </w:r>
            <w:r w:rsidR="002534CE" w:rsidRPr="003D4128">
              <w:t>)</w:t>
            </w:r>
          </w:p>
        </w:tc>
      </w:tr>
      <w:tr w:rsidR="002534CE" w:rsidRPr="00EA6B3F" w14:paraId="4730C0BB" w14:textId="77777777" w:rsidTr="007F1192">
        <w:trPr>
          <w:trHeight w:val="310"/>
        </w:trPr>
        <w:tc>
          <w:tcPr>
            <w:tcW w:w="3770" w:type="dxa"/>
            <w:tcBorders>
              <w:top w:val="nil"/>
              <w:left w:val="single" w:sz="8" w:space="0" w:color="auto"/>
              <w:bottom w:val="nil"/>
              <w:right w:val="nil"/>
            </w:tcBorders>
            <w:vAlign w:val="center"/>
            <w:hideMark/>
          </w:tcPr>
          <w:p w14:paraId="41B4171B" w14:textId="77777777" w:rsidR="002534CE" w:rsidRPr="00EA6B3F" w:rsidRDefault="002534CE" w:rsidP="007F1192">
            <w:r w:rsidRPr="00EA6B3F">
              <w:t xml:space="preserve">     b. Extreme temp</w:t>
            </w:r>
          </w:p>
        </w:tc>
        <w:tc>
          <w:tcPr>
            <w:tcW w:w="2546" w:type="dxa"/>
            <w:tcBorders>
              <w:top w:val="nil"/>
              <w:left w:val="single" w:sz="8" w:space="0" w:color="auto"/>
              <w:bottom w:val="nil"/>
              <w:right w:val="single" w:sz="8" w:space="0" w:color="auto"/>
            </w:tcBorders>
            <w:vAlign w:val="center"/>
            <w:hideMark/>
          </w:tcPr>
          <w:p w14:paraId="34E73629" w14:textId="77777777" w:rsidR="002534CE" w:rsidRPr="00EA6B3F" w:rsidRDefault="002534CE" w:rsidP="007F1192">
            <w:pPr>
              <w:jc w:val="center"/>
            </w:pPr>
            <w:r w:rsidRPr="00EA6B3F">
              <w:t> </w:t>
            </w:r>
          </w:p>
        </w:tc>
        <w:tc>
          <w:tcPr>
            <w:tcW w:w="4564" w:type="dxa"/>
            <w:tcBorders>
              <w:top w:val="nil"/>
              <w:left w:val="nil"/>
              <w:bottom w:val="nil"/>
              <w:right w:val="single" w:sz="8" w:space="0" w:color="auto"/>
            </w:tcBorders>
            <w:vAlign w:val="center"/>
            <w:hideMark/>
          </w:tcPr>
          <w:p w14:paraId="25158F8C" w14:textId="77777777" w:rsidR="002534CE" w:rsidRPr="00EA6B3F" w:rsidRDefault="002534CE" w:rsidP="007F1192">
            <w:pPr>
              <w:jc w:val="center"/>
            </w:pPr>
            <w:r w:rsidRPr="00EA6B3F">
              <w:t> </w:t>
            </w:r>
          </w:p>
        </w:tc>
      </w:tr>
      <w:tr w:rsidR="002534CE" w:rsidRPr="00EA6B3F" w14:paraId="0EF21F85" w14:textId="77777777" w:rsidTr="007F1192">
        <w:trPr>
          <w:trHeight w:val="310"/>
        </w:trPr>
        <w:tc>
          <w:tcPr>
            <w:tcW w:w="3770" w:type="dxa"/>
            <w:tcBorders>
              <w:top w:val="nil"/>
              <w:left w:val="single" w:sz="8" w:space="0" w:color="auto"/>
              <w:bottom w:val="nil"/>
              <w:right w:val="nil"/>
            </w:tcBorders>
            <w:vAlign w:val="center"/>
            <w:hideMark/>
          </w:tcPr>
          <w:p w14:paraId="345E9BBA" w14:textId="77777777" w:rsidR="002534CE" w:rsidRPr="00EA6B3F" w:rsidRDefault="002534CE" w:rsidP="007F1192">
            <w:r w:rsidRPr="00EA6B3F">
              <w:t xml:space="preserve">        1) High temp</w:t>
            </w:r>
          </w:p>
        </w:tc>
        <w:tc>
          <w:tcPr>
            <w:tcW w:w="2546" w:type="dxa"/>
            <w:tcBorders>
              <w:top w:val="nil"/>
              <w:left w:val="single" w:sz="8" w:space="0" w:color="auto"/>
              <w:bottom w:val="nil"/>
              <w:right w:val="single" w:sz="8" w:space="0" w:color="auto"/>
            </w:tcBorders>
            <w:vAlign w:val="center"/>
            <w:hideMark/>
          </w:tcPr>
          <w:p w14:paraId="2C890796" w14:textId="77777777" w:rsidR="002534CE" w:rsidRPr="00EA6B3F" w:rsidRDefault="002534CE" w:rsidP="007F1192">
            <w:pPr>
              <w:jc w:val="center"/>
            </w:pPr>
            <w:r w:rsidRPr="00EA6B3F">
              <w:t>3.9.2.1</w:t>
            </w:r>
          </w:p>
        </w:tc>
        <w:tc>
          <w:tcPr>
            <w:tcW w:w="4564" w:type="dxa"/>
            <w:tcBorders>
              <w:top w:val="nil"/>
              <w:left w:val="nil"/>
              <w:bottom w:val="nil"/>
              <w:right w:val="single" w:sz="8" w:space="0" w:color="auto"/>
            </w:tcBorders>
            <w:vAlign w:val="center"/>
            <w:hideMark/>
          </w:tcPr>
          <w:p w14:paraId="1FF4D73E" w14:textId="45941DB0" w:rsidR="002534CE" w:rsidRPr="00EA6B3F" w:rsidRDefault="002534CE" w:rsidP="007F1192">
            <w:pPr>
              <w:jc w:val="center"/>
            </w:pPr>
            <w:r w:rsidRPr="00EA6B3F">
              <w:t xml:space="preserve">1 Unit (Unit # </w:t>
            </w:r>
            <w:r w:rsidR="00BC7E6E">
              <w:t>6</w:t>
            </w:r>
            <w:r w:rsidRPr="00EA6B3F">
              <w:t>)</w:t>
            </w:r>
          </w:p>
        </w:tc>
      </w:tr>
      <w:tr w:rsidR="002534CE" w:rsidRPr="00EA6B3F" w14:paraId="1CB2E8E1" w14:textId="77777777" w:rsidTr="007F1192">
        <w:trPr>
          <w:trHeight w:val="310"/>
        </w:trPr>
        <w:tc>
          <w:tcPr>
            <w:tcW w:w="3770" w:type="dxa"/>
            <w:tcBorders>
              <w:top w:val="nil"/>
              <w:left w:val="single" w:sz="8" w:space="0" w:color="auto"/>
              <w:bottom w:val="nil"/>
              <w:right w:val="nil"/>
            </w:tcBorders>
            <w:vAlign w:val="center"/>
            <w:hideMark/>
          </w:tcPr>
          <w:p w14:paraId="79AFFB6B" w14:textId="77777777" w:rsidR="002534CE" w:rsidRPr="00EA6B3F" w:rsidRDefault="002534CE" w:rsidP="007F1192">
            <w:r w:rsidRPr="00EA6B3F">
              <w:t xml:space="preserve">        2) Low temp</w:t>
            </w:r>
          </w:p>
        </w:tc>
        <w:tc>
          <w:tcPr>
            <w:tcW w:w="2546" w:type="dxa"/>
            <w:tcBorders>
              <w:top w:val="nil"/>
              <w:left w:val="single" w:sz="8" w:space="0" w:color="auto"/>
              <w:bottom w:val="nil"/>
              <w:right w:val="single" w:sz="8" w:space="0" w:color="auto"/>
            </w:tcBorders>
            <w:vAlign w:val="center"/>
            <w:hideMark/>
          </w:tcPr>
          <w:p w14:paraId="6F4D2A5C" w14:textId="77777777" w:rsidR="002534CE" w:rsidRPr="00EA6B3F" w:rsidRDefault="002534CE" w:rsidP="007F1192">
            <w:pPr>
              <w:jc w:val="center"/>
            </w:pPr>
            <w:r w:rsidRPr="00EA6B3F">
              <w:t>3.9.2.2</w:t>
            </w:r>
          </w:p>
        </w:tc>
        <w:tc>
          <w:tcPr>
            <w:tcW w:w="4564" w:type="dxa"/>
            <w:tcBorders>
              <w:top w:val="nil"/>
              <w:left w:val="nil"/>
              <w:bottom w:val="nil"/>
              <w:right w:val="single" w:sz="8" w:space="0" w:color="auto"/>
            </w:tcBorders>
            <w:vAlign w:val="center"/>
            <w:hideMark/>
          </w:tcPr>
          <w:p w14:paraId="7E5EFA3D" w14:textId="6A96A6D0" w:rsidR="002534CE" w:rsidRPr="00EA6B3F" w:rsidRDefault="002534CE" w:rsidP="007F1192">
            <w:pPr>
              <w:jc w:val="center"/>
            </w:pPr>
            <w:r w:rsidRPr="00EA6B3F">
              <w:t xml:space="preserve">1 Unit (Unit # </w:t>
            </w:r>
            <w:r w:rsidR="00BC7E6E">
              <w:t>7</w:t>
            </w:r>
            <w:r w:rsidRPr="00EA6B3F">
              <w:t>)</w:t>
            </w:r>
          </w:p>
        </w:tc>
      </w:tr>
      <w:tr w:rsidR="002534CE" w:rsidRPr="00EA6B3F" w14:paraId="1BE3BD69" w14:textId="77777777" w:rsidTr="007F1192">
        <w:trPr>
          <w:trHeight w:val="310"/>
        </w:trPr>
        <w:tc>
          <w:tcPr>
            <w:tcW w:w="3770" w:type="dxa"/>
            <w:tcBorders>
              <w:top w:val="nil"/>
              <w:left w:val="single" w:sz="8" w:space="0" w:color="auto"/>
              <w:bottom w:val="nil"/>
              <w:right w:val="nil"/>
            </w:tcBorders>
            <w:vAlign w:val="center"/>
            <w:hideMark/>
          </w:tcPr>
          <w:p w14:paraId="169CB6D0" w14:textId="77777777" w:rsidR="002534CE" w:rsidRPr="00EA6B3F" w:rsidRDefault="002534CE" w:rsidP="007F1192">
            <w:r w:rsidRPr="00EA6B3F">
              <w:t xml:space="preserve">     c. Humidity</w:t>
            </w:r>
          </w:p>
        </w:tc>
        <w:tc>
          <w:tcPr>
            <w:tcW w:w="2546" w:type="dxa"/>
            <w:tcBorders>
              <w:top w:val="nil"/>
              <w:left w:val="single" w:sz="8" w:space="0" w:color="auto"/>
              <w:bottom w:val="nil"/>
              <w:right w:val="single" w:sz="8" w:space="0" w:color="auto"/>
            </w:tcBorders>
            <w:vAlign w:val="center"/>
            <w:hideMark/>
          </w:tcPr>
          <w:p w14:paraId="151E1073" w14:textId="77777777" w:rsidR="002534CE" w:rsidRPr="00EA6B3F" w:rsidRDefault="002534CE" w:rsidP="007F1192">
            <w:pPr>
              <w:jc w:val="center"/>
            </w:pPr>
            <w:r w:rsidRPr="00EA6B3F">
              <w:t>3.9.3</w:t>
            </w:r>
          </w:p>
        </w:tc>
        <w:tc>
          <w:tcPr>
            <w:tcW w:w="4564" w:type="dxa"/>
            <w:tcBorders>
              <w:top w:val="nil"/>
              <w:left w:val="nil"/>
              <w:bottom w:val="nil"/>
              <w:right w:val="single" w:sz="8" w:space="0" w:color="auto"/>
            </w:tcBorders>
            <w:vAlign w:val="center"/>
            <w:hideMark/>
          </w:tcPr>
          <w:p w14:paraId="3D69B8CF" w14:textId="4A0C95C8" w:rsidR="002534CE" w:rsidRPr="00EA6B3F" w:rsidRDefault="002534CE" w:rsidP="007F1192">
            <w:pPr>
              <w:jc w:val="center"/>
            </w:pPr>
            <w:r w:rsidRPr="00EA6B3F">
              <w:t xml:space="preserve">1 Unit (Unit # </w:t>
            </w:r>
            <w:r w:rsidR="00BC7E6E">
              <w:t>8</w:t>
            </w:r>
            <w:r w:rsidRPr="00EA6B3F">
              <w:t>)</w:t>
            </w:r>
          </w:p>
        </w:tc>
      </w:tr>
      <w:tr w:rsidR="002534CE" w:rsidRPr="00EA6B3F" w14:paraId="0D89463B" w14:textId="77777777" w:rsidTr="007F1192">
        <w:trPr>
          <w:trHeight w:val="310"/>
        </w:trPr>
        <w:tc>
          <w:tcPr>
            <w:tcW w:w="3770" w:type="dxa"/>
            <w:tcBorders>
              <w:top w:val="nil"/>
              <w:left w:val="single" w:sz="8" w:space="0" w:color="auto"/>
              <w:bottom w:val="nil"/>
              <w:right w:val="nil"/>
            </w:tcBorders>
            <w:vAlign w:val="center"/>
            <w:hideMark/>
          </w:tcPr>
          <w:p w14:paraId="0AE62151" w14:textId="77777777" w:rsidR="002534CE" w:rsidRPr="00EA6B3F" w:rsidRDefault="002534CE" w:rsidP="007F1192">
            <w:r w:rsidRPr="00EA6B3F">
              <w:t xml:space="preserve">     d. Vibration</w:t>
            </w:r>
          </w:p>
        </w:tc>
        <w:tc>
          <w:tcPr>
            <w:tcW w:w="2546" w:type="dxa"/>
            <w:tcBorders>
              <w:top w:val="nil"/>
              <w:left w:val="single" w:sz="8" w:space="0" w:color="auto"/>
              <w:bottom w:val="nil"/>
              <w:right w:val="single" w:sz="8" w:space="0" w:color="auto"/>
            </w:tcBorders>
            <w:vAlign w:val="center"/>
            <w:hideMark/>
          </w:tcPr>
          <w:p w14:paraId="3998CE6F" w14:textId="77777777" w:rsidR="002534CE" w:rsidRPr="00EA6B3F" w:rsidRDefault="002534CE" w:rsidP="007F1192">
            <w:pPr>
              <w:jc w:val="center"/>
            </w:pPr>
            <w:r w:rsidRPr="00EA6B3F">
              <w:t> </w:t>
            </w:r>
          </w:p>
        </w:tc>
        <w:tc>
          <w:tcPr>
            <w:tcW w:w="4564" w:type="dxa"/>
            <w:tcBorders>
              <w:top w:val="nil"/>
              <w:left w:val="nil"/>
              <w:bottom w:val="nil"/>
              <w:right w:val="single" w:sz="8" w:space="0" w:color="auto"/>
            </w:tcBorders>
            <w:noWrap/>
            <w:vAlign w:val="center"/>
            <w:hideMark/>
          </w:tcPr>
          <w:p w14:paraId="36344008" w14:textId="77777777" w:rsidR="002534CE" w:rsidRPr="00EA6B3F" w:rsidRDefault="002534CE" w:rsidP="007F1192">
            <w:pPr>
              <w:jc w:val="center"/>
            </w:pPr>
            <w:r w:rsidRPr="00EA6B3F">
              <w:t> </w:t>
            </w:r>
          </w:p>
        </w:tc>
      </w:tr>
      <w:tr w:rsidR="002534CE" w:rsidRPr="00EA6B3F" w14:paraId="0A039E88" w14:textId="77777777" w:rsidTr="007F1192">
        <w:trPr>
          <w:trHeight w:val="310"/>
        </w:trPr>
        <w:tc>
          <w:tcPr>
            <w:tcW w:w="3770" w:type="dxa"/>
            <w:tcBorders>
              <w:top w:val="nil"/>
              <w:left w:val="single" w:sz="8" w:space="0" w:color="auto"/>
              <w:bottom w:val="nil"/>
              <w:right w:val="nil"/>
            </w:tcBorders>
            <w:vAlign w:val="center"/>
            <w:hideMark/>
          </w:tcPr>
          <w:p w14:paraId="6657F84F" w14:textId="77777777" w:rsidR="002534CE" w:rsidRPr="00F10B05" w:rsidRDefault="002534CE" w:rsidP="007F1192">
            <w:r w:rsidRPr="00EA6B3F">
              <w:t xml:space="preserve">        </w:t>
            </w:r>
            <w:r w:rsidRPr="00F10B05">
              <w:t>1) Wheeled vehicle</w:t>
            </w:r>
          </w:p>
        </w:tc>
        <w:tc>
          <w:tcPr>
            <w:tcW w:w="2546" w:type="dxa"/>
            <w:tcBorders>
              <w:top w:val="nil"/>
              <w:left w:val="single" w:sz="8" w:space="0" w:color="auto"/>
              <w:bottom w:val="nil"/>
              <w:right w:val="single" w:sz="8" w:space="0" w:color="auto"/>
            </w:tcBorders>
            <w:vAlign w:val="center"/>
            <w:hideMark/>
          </w:tcPr>
          <w:p w14:paraId="57DDD55A" w14:textId="77777777" w:rsidR="002534CE" w:rsidRPr="00F10B05" w:rsidRDefault="002534CE" w:rsidP="007F1192">
            <w:pPr>
              <w:jc w:val="center"/>
            </w:pPr>
            <w:r w:rsidRPr="00F10B05">
              <w:t>3.9.5.2</w:t>
            </w:r>
          </w:p>
        </w:tc>
        <w:tc>
          <w:tcPr>
            <w:tcW w:w="4564" w:type="dxa"/>
            <w:tcBorders>
              <w:top w:val="nil"/>
              <w:left w:val="nil"/>
              <w:bottom w:val="nil"/>
              <w:right w:val="single" w:sz="8" w:space="0" w:color="auto"/>
            </w:tcBorders>
            <w:vAlign w:val="center"/>
            <w:hideMark/>
          </w:tcPr>
          <w:p w14:paraId="744EB1B0" w14:textId="6EE4337C" w:rsidR="002534CE" w:rsidRPr="00EA6B3F" w:rsidRDefault="002534CE" w:rsidP="007F1192">
            <w:pPr>
              <w:jc w:val="center"/>
            </w:pPr>
            <w:r w:rsidRPr="00F10B05">
              <w:t xml:space="preserve">1 Unit (Unit # </w:t>
            </w:r>
            <w:r w:rsidR="00BC7E6E">
              <w:t>9</w:t>
            </w:r>
            <w:r w:rsidRPr="00F10B05">
              <w:t>)</w:t>
            </w:r>
          </w:p>
        </w:tc>
      </w:tr>
      <w:tr w:rsidR="002534CE" w:rsidRPr="00EA6B3F" w14:paraId="51FA1822" w14:textId="77777777" w:rsidTr="007F1192">
        <w:trPr>
          <w:trHeight w:val="310"/>
        </w:trPr>
        <w:tc>
          <w:tcPr>
            <w:tcW w:w="3770" w:type="dxa"/>
            <w:tcBorders>
              <w:top w:val="nil"/>
              <w:left w:val="single" w:sz="8" w:space="0" w:color="auto"/>
              <w:bottom w:val="nil"/>
              <w:right w:val="nil"/>
            </w:tcBorders>
            <w:vAlign w:val="center"/>
            <w:hideMark/>
          </w:tcPr>
          <w:p w14:paraId="47E588F8" w14:textId="77777777" w:rsidR="002534CE" w:rsidRPr="00EA6B3F" w:rsidRDefault="002534CE" w:rsidP="007F1192">
            <w:r w:rsidRPr="00EA6B3F">
              <w:t xml:space="preserve">        2) Loose cargo/immersion</w:t>
            </w:r>
          </w:p>
        </w:tc>
        <w:tc>
          <w:tcPr>
            <w:tcW w:w="2546" w:type="dxa"/>
            <w:tcBorders>
              <w:top w:val="nil"/>
              <w:left w:val="single" w:sz="8" w:space="0" w:color="auto"/>
              <w:bottom w:val="nil"/>
              <w:right w:val="single" w:sz="8" w:space="0" w:color="auto"/>
            </w:tcBorders>
            <w:vAlign w:val="center"/>
            <w:hideMark/>
          </w:tcPr>
          <w:p w14:paraId="4BC46976" w14:textId="77777777" w:rsidR="002534CE" w:rsidRPr="00EA6B3F" w:rsidRDefault="002534CE" w:rsidP="007F1192">
            <w:pPr>
              <w:jc w:val="center"/>
            </w:pPr>
            <w:r w:rsidRPr="00EA6B3F">
              <w:t>3.9.5.1</w:t>
            </w:r>
          </w:p>
        </w:tc>
        <w:tc>
          <w:tcPr>
            <w:tcW w:w="4564" w:type="dxa"/>
            <w:tcBorders>
              <w:top w:val="nil"/>
              <w:left w:val="nil"/>
              <w:bottom w:val="nil"/>
              <w:right w:val="single" w:sz="8" w:space="0" w:color="auto"/>
            </w:tcBorders>
            <w:vAlign w:val="center"/>
            <w:hideMark/>
          </w:tcPr>
          <w:p w14:paraId="490EA5C3" w14:textId="3C23D963" w:rsidR="002534CE" w:rsidRPr="00EA6B3F" w:rsidRDefault="002534CE" w:rsidP="007F1192">
            <w:pPr>
              <w:jc w:val="center"/>
            </w:pPr>
            <w:r w:rsidRPr="00EA6B3F">
              <w:t xml:space="preserve">1 Unit (Unit # </w:t>
            </w:r>
            <w:r w:rsidR="00BC7E6E">
              <w:t>10</w:t>
            </w:r>
            <w:r w:rsidRPr="00EA6B3F">
              <w:t>)</w:t>
            </w:r>
          </w:p>
        </w:tc>
      </w:tr>
      <w:tr w:rsidR="002534CE" w:rsidRPr="00EA6B3F" w14:paraId="5332147B" w14:textId="77777777" w:rsidTr="007F1192">
        <w:trPr>
          <w:trHeight w:val="310"/>
        </w:trPr>
        <w:tc>
          <w:tcPr>
            <w:tcW w:w="3770" w:type="dxa"/>
            <w:tcBorders>
              <w:top w:val="nil"/>
              <w:left w:val="single" w:sz="8" w:space="0" w:color="auto"/>
              <w:bottom w:val="nil"/>
              <w:right w:val="nil"/>
            </w:tcBorders>
            <w:vAlign w:val="center"/>
            <w:hideMark/>
          </w:tcPr>
          <w:p w14:paraId="027CB895" w14:textId="77777777" w:rsidR="002534CE" w:rsidRPr="00EA6B3F" w:rsidRDefault="002534CE" w:rsidP="007F1192">
            <w:r w:rsidRPr="00EA6B3F">
              <w:t xml:space="preserve">     e. Fungus</w:t>
            </w:r>
          </w:p>
        </w:tc>
        <w:tc>
          <w:tcPr>
            <w:tcW w:w="2546" w:type="dxa"/>
            <w:tcBorders>
              <w:top w:val="nil"/>
              <w:left w:val="single" w:sz="8" w:space="0" w:color="auto"/>
              <w:bottom w:val="nil"/>
              <w:right w:val="single" w:sz="8" w:space="0" w:color="auto"/>
            </w:tcBorders>
            <w:vAlign w:val="center"/>
            <w:hideMark/>
          </w:tcPr>
          <w:p w14:paraId="05C1D2A5" w14:textId="77777777" w:rsidR="002534CE" w:rsidRPr="00EA6B3F" w:rsidRDefault="002534CE" w:rsidP="007F1192">
            <w:pPr>
              <w:jc w:val="center"/>
            </w:pPr>
            <w:r w:rsidRPr="00EA6B3F">
              <w:t>3.9.4</w:t>
            </w:r>
          </w:p>
        </w:tc>
        <w:tc>
          <w:tcPr>
            <w:tcW w:w="4564" w:type="dxa"/>
            <w:tcBorders>
              <w:top w:val="nil"/>
              <w:left w:val="nil"/>
              <w:bottom w:val="nil"/>
              <w:right w:val="single" w:sz="8" w:space="0" w:color="auto"/>
            </w:tcBorders>
            <w:vAlign w:val="center"/>
            <w:hideMark/>
          </w:tcPr>
          <w:p w14:paraId="77BAC55A" w14:textId="28604F8F" w:rsidR="002534CE" w:rsidRPr="00EA6B3F" w:rsidRDefault="002534CE" w:rsidP="007F1192">
            <w:pPr>
              <w:jc w:val="center"/>
            </w:pPr>
            <w:r w:rsidRPr="00EA6B3F">
              <w:t xml:space="preserve">1 Unit (Unit # </w:t>
            </w:r>
            <w:r>
              <w:t>1</w:t>
            </w:r>
            <w:r w:rsidR="00BC7E6E">
              <w:t>1</w:t>
            </w:r>
            <w:r w:rsidRPr="00EA6B3F">
              <w:t>)</w:t>
            </w:r>
          </w:p>
        </w:tc>
      </w:tr>
      <w:tr w:rsidR="002534CE" w:rsidRPr="00EA6B3F" w14:paraId="680ED125" w14:textId="77777777" w:rsidTr="007F1192">
        <w:trPr>
          <w:trHeight w:val="310"/>
        </w:trPr>
        <w:tc>
          <w:tcPr>
            <w:tcW w:w="3770" w:type="dxa"/>
            <w:tcBorders>
              <w:top w:val="nil"/>
              <w:left w:val="single" w:sz="8" w:space="0" w:color="auto"/>
              <w:bottom w:val="nil"/>
              <w:right w:val="nil"/>
            </w:tcBorders>
            <w:vAlign w:val="center"/>
            <w:hideMark/>
          </w:tcPr>
          <w:p w14:paraId="43489AE9" w14:textId="77777777" w:rsidR="002534CE" w:rsidRPr="00EA6B3F" w:rsidRDefault="002534CE" w:rsidP="007F1192">
            <w:r w:rsidRPr="00EA6B3F">
              <w:t xml:space="preserve">     f. Salt fog/immersion</w:t>
            </w:r>
          </w:p>
        </w:tc>
        <w:tc>
          <w:tcPr>
            <w:tcW w:w="2546" w:type="dxa"/>
            <w:tcBorders>
              <w:top w:val="nil"/>
              <w:left w:val="single" w:sz="8" w:space="0" w:color="auto"/>
              <w:bottom w:val="nil"/>
              <w:right w:val="single" w:sz="8" w:space="0" w:color="auto"/>
            </w:tcBorders>
            <w:vAlign w:val="center"/>
            <w:hideMark/>
          </w:tcPr>
          <w:p w14:paraId="536BA985" w14:textId="77777777" w:rsidR="002534CE" w:rsidRPr="00EA6B3F" w:rsidRDefault="002534CE" w:rsidP="007F1192">
            <w:pPr>
              <w:jc w:val="center"/>
            </w:pPr>
            <w:r w:rsidRPr="00EA6B3F">
              <w:t>3.9.9</w:t>
            </w:r>
          </w:p>
        </w:tc>
        <w:tc>
          <w:tcPr>
            <w:tcW w:w="4564" w:type="dxa"/>
            <w:tcBorders>
              <w:top w:val="nil"/>
              <w:left w:val="nil"/>
              <w:bottom w:val="nil"/>
              <w:right w:val="single" w:sz="8" w:space="0" w:color="auto"/>
            </w:tcBorders>
            <w:vAlign w:val="center"/>
            <w:hideMark/>
          </w:tcPr>
          <w:p w14:paraId="64533B17" w14:textId="26C9C58C" w:rsidR="002534CE" w:rsidRPr="00EA6B3F" w:rsidRDefault="002534CE" w:rsidP="007F1192">
            <w:pPr>
              <w:jc w:val="center"/>
            </w:pPr>
            <w:r w:rsidRPr="00EA6B3F">
              <w:t xml:space="preserve">1 Unit (Unit # </w:t>
            </w:r>
            <w:r w:rsidR="00A774AC">
              <w:t>6</w:t>
            </w:r>
            <w:r w:rsidRPr="00EA6B3F">
              <w:t xml:space="preserve"> or </w:t>
            </w:r>
            <w:r w:rsidR="00BC7E6E">
              <w:t>7</w:t>
            </w:r>
            <w:r w:rsidRPr="00EA6B3F">
              <w:t>)</w:t>
            </w:r>
          </w:p>
        </w:tc>
      </w:tr>
      <w:tr w:rsidR="002534CE" w:rsidRPr="00EA6B3F" w14:paraId="4702BFA2" w14:textId="77777777" w:rsidTr="007F1192">
        <w:trPr>
          <w:trHeight w:val="310"/>
        </w:trPr>
        <w:tc>
          <w:tcPr>
            <w:tcW w:w="3770" w:type="dxa"/>
            <w:tcBorders>
              <w:top w:val="nil"/>
              <w:left w:val="single" w:sz="8" w:space="0" w:color="auto"/>
              <w:bottom w:val="nil"/>
              <w:right w:val="nil"/>
            </w:tcBorders>
            <w:vAlign w:val="center"/>
            <w:hideMark/>
          </w:tcPr>
          <w:p w14:paraId="1B7A78F2" w14:textId="77777777" w:rsidR="002534CE" w:rsidRPr="00EA6B3F" w:rsidRDefault="002534CE" w:rsidP="007F1192">
            <w:r w:rsidRPr="00EA6B3F">
              <w:t xml:space="preserve">     g. Explosive atmosphere</w:t>
            </w:r>
          </w:p>
        </w:tc>
        <w:tc>
          <w:tcPr>
            <w:tcW w:w="2546" w:type="dxa"/>
            <w:tcBorders>
              <w:top w:val="nil"/>
              <w:left w:val="single" w:sz="8" w:space="0" w:color="auto"/>
              <w:bottom w:val="nil"/>
              <w:right w:val="single" w:sz="8" w:space="0" w:color="auto"/>
            </w:tcBorders>
            <w:vAlign w:val="center"/>
            <w:hideMark/>
          </w:tcPr>
          <w:p w14:paraId="447EA319" w14:textId="77777777" w:rsidR="002534CE" w:rsidRPr="00EA6B3F" w:rsidRDefault="002534CE" w:rsidP="007F1192">
            <w:pPr>
              <w:jc w:val="center"/>
            </w:pPr>
            <w:r w:rsidRPr="00EA6B3F">
              <w:t>3.9.7</w:t>
            </w:r>
          </w:p>
        </w:tc>
        <w:tc>
          <w:tcPr>
            <w:tcW w:w="4564" w:type="dxa"/>
            <w:tcBorders>
              <w:top w:val="nil"/>
              <w:left w:val="nil"/>
              <w:bottom w:val="nil"/>
              <w:right w:val="single" w:sz="8" w:space="0" w:color="auto"/>
            </w:tcBorders>
            <w:vAlign w:val="center"/>
            <w:hideMark/>
          </w:tcPr>
          <w:p w14:paraId="4943BEFD" w14:textId="13BF194A" w:rsidR="002534CE" w:rsidRPr="00EA6B3F" w:rsidRDefault="002534CE" w:rsidP="007F1192">
            <w:pPr>
              <w:jc w:val="center"/>
            </w:pPr>
            <w:r w:rsidRPr="00EA6B3F">
              <w:t xml:space="preserve">1 Unit (Unit # </w:t>
            </w:r>
            <w:r w:rsidR="00BC7E6E">
              <w:t>6</w:t>
            </w:r>
            <w:r w:rsidRPr="00EA6B3F">
              <w:t xml:space="preserve"> or </w:t>
            </w:r>
            <w:r w:rsidR="00BC7E6E">
              <w:t>7</w:t>
            </w:r>
            <w:r w:rsidRPr="00EA6B3F">
              <w:t>)</w:t>
            </w:r>
          </w:p>
        </w:tc>
      </w:tr>
      <w:tr w:rsidR="002534CE" w:rsidRPr="00EA6B3F" w14:paraId="51F5B1A2" w14:textId="77777777" w:rsidTr="007F1192">
        <w:trPr>
          <w:trHeight w:val="310"/>
        </w:trPr>
        <w:tc>
          <w:tcPr>
            <w:tcW w:w="3770" w:type="dxa"/>
            <w:tcBorders>
              <w:top w:val="nil"/>
              <w:left w:val="single" w:sz="8" w:space="0" w:color="auto"/>
              <w:bottom w:val="nil"/>
              <w:right w:val="nil"/>
            </w:tcBorders>
            <w:vAlign w:val="center"/>
            <w:hideMark/>
          </w:tcPr>
          <w:p w14:paraId="4F7E8DE1" w14:textId="77777777" w:rsidR="002534CE" w:rsidRPr="00EA6B3F" w:rsidRDefault="002534CE" w:rsidP="007F1192">
            <w:r w:rsidRPr="00EA6B3F">
              <w:t xml:space="preserve">     h. Altitude</w:t>
            </w:r>
          </w:p>
        </w:tc>
        <w:tc>
          <w:tcPr>
            <w:tcW w:w="2546" w:type="dxa"/>
            <w:tcBorders>
              <w:top w:val="nil"/>
              <w:left w:val="single" w:sz="8" w:space="0" w:color="auto"/>
              <w:bottom w:val="nil"/>
              <w:right w:val="single" w:sz="8" w:space="0" w:color="auto"/>
            </w:tcBorders>
            <w:vAlign w:val="center"/>
            <w:hideMark/>
          </w:tcPr>
          <w:p w14:paraId="4515DD62" w14:textId="77777777" w:rsidR="002534CE" w:rsidRPr="00EA6B3F" w:rsidRDefault="002534CE" w:rsidP="007F1192">
            <w:pPr>
              <w:jc w:val="center"/>
            </w:pPr>
            <w:r w:rsidRPr="00EA6B3F">
              <w:t>3.9.10</w:t>
            </w:r>
          </w:p>
        </w:tc>
        <w:tc>
          <w:tcPr>
            <w:tcW w:w="4564" w:type="dxa"/>
            <w:tcBorders>
              <w:top w:val="nil"/>
              <w:left w:val="nil"/>
              <w:bottom w:val="nil"/>
              <w:right w:val="single" w:sz="8" w:space="0" w:color="auto"/>
            </w:tcBorders>
            <w:vAlign w:val="center"/>
            <w:hideMark/>
          </w:tcPr>
          <w:p w14:paraId="72DAE0F9" w14:textId="153FF6C7" w:rsidR="002534CE" w:rsidRPr="00EA6B3F" w:rsidRDefault="002534CE" w:rsidP="007F1192">
            <w:pPr>
              <w:jc w:val="center"/>
            </w:pPr>
            <w:r w:rsidRPr="00EA6B3F">
              <w:t xml:space="preserve">1 Unit (Unit # </w:t>
            </w:r>
            <w:r w:rsidR="00BC7E6E">
              <w:t>6</w:t>
            </w:r>
            <w:r w:rsidRPr="00EA6B3F">
              <w:t xml:space="preserve"> or </w:t>
            </w:r>
            <w:r w:rsidR="00BC7E6E">
              <w:t>7</w:t>
            </w:r>
            <w:r w:rsidRPr="00EA6B3F">
              <w:t>)</w:t>
            </w:r>
          </w:p>
        </w:tc>
      </w:tr>
      <w:tr w:rsidR="002534CE" w:rsidRPr="00EA6B3F" w14:paraId="7BC87777" w14:textId="77777777" w:rsidTr="007F1192">
        <w:trPr>
          <w:trHeight w:val="310"/>
        </w:trPr>
        <w:tc>
          <w:tcPr>
            <w:tcW w:w="3770" w:type="dxa"/>
            <w:tcBorders>
              <w:top w:val="nil"/>
              <w:left w:val="single" w:sz="8" w:space="0" w:color="auto"/>
              <w:bottom w:val="nil"/>
              <w:right w:val="nil"/>
            </w:tcBorders>
            <w:vAlign w:val="center"/>
            <w:hideMark/>
          </w:tcPr>
          <w:p w14:paraId="59AC7362" w14:textId="77777777" w:rsidR="002534CE" w:rsidRPr="00EA6B3F" w:rsidRDefault="002534CE" w:rsidP="007F1192">
            <w:r w:rsidRPr="00EA6B3F">
              <w:t xml:space="preserve">     i. Aural noise</w:t>
            </w:r>
          </w:p>
        </w:tc>
        <w:tc>
          <w:tcPr>
            <w:tcW w:w="2546" w:type="dxa"/>
            <w:tcBorders>
              <w:top w:val="nil"/>
              <w:left w:val="single" w:sz="8" w:space="0" w:color="auto"/>
              <w:bottom w:val="nil"/>
              <w:right w:val="single" w:sz="8" w:space="0" w:color="auto"/>
            </w:tcBorders>
            <w:vAlign w:val="center"/>
            <w:hideMark/>
          </w:tcPr>
          <w:p w14:paraId="47D36725" w14:textId="77777777" w:rsidR="002534CE" w:rsidRPr="00EA6B3F" w:rsidRDefault="002534CE" w:rsidP="007F1192">
            <w:pPr>
              <w:jc w:val="center"/>
            </w:pPr>
            <w:r w:rsidRPr="00EA6B3F">
              <w:t>3.14</w:t>
            </w:r>
          </w:p>
        </w:tc>
        <w:tc>
          <w:tcPr>
            <w:tcW w:w="4564" w:type="dxa"/>
            <w:tcBorders>
              <w:top w:val="nil"/>
              <w:left w:val="nil"/>
              <w:bottom w:val="nil"/>
              <w:right w:val="single" w:sz="8" w:space="0" w:color="auto"/>
            </w:tcBorders>
            <w:vAlign w:val="center"/>
            <w:hideMark/>
          </w:tcPr>
          <w:p w14:paraId="1428C98A" w14:textId="49B88479" w:rsidR="002534CE" w:rsidRPr="00EA6B3F" w:rsidRDefault="002534CE" w:rsidP="007F1192">
            <w:pPr>
              <w:jc w:val="center"/>
            </w:pPr>
            <w:r w:rsidRPr="00EA6B3F">
              <w:t xml:space="preserve">1 Unit (Unit # </w:t>
            </w:r>
            <w:r w:rsidR="00BC7E6E">
              <w:t>8</w:t>
            </w:r>
            <w:r w:rsidRPr="00EA6B3F">
              <w:t>)</w:t>
            </w:r>
          </w:p>
        </w:tc>
      </w:tr>
      <w:tr w:rsidR="002534CE" w:rsidRPr="00EA6B3F" w14:paraId="535C8BF9" w14:textId="77777777" w:rsidTr="007F1192">
        <w:trPr>
          <w:trHeight w:val="310"/>
        </w:trPr>
        <w:tc>
          <w:tcPr>
            <w:tcW w:w="3770" w:type="dxa"/>
            <w:tcBorders>
              <w:top w:val="nil"/>
              <w:left w:val="single" w:sz="8" w:space="0" w:color="auto"/>
              <w:bottom w:val="nil"/>
              <w:right w:val="nil"/>
            </w:tcBorders>
            <w:vAlign w:val="center"/>
            <w:hideMark/>
          </w:tcPr>
          <w:p w14:paraId="549C033F" w14:textId="77777777" w:rsidR="002534CE" w:rsidRPr="00EA6B3F" w:rsidRDefault="002534CE" w:rsidP="007F1192">
            <w:r w:rsidRPr="00EA6B3F">
              <w:t xml:space="preserve">     j. Reverse voltage</w:t>
            </w:r>
          </w:p>
        </w:tc>
        <w:tc>
          <w:tcPr>
            <w:tcW w:w="2546" w:type="dxa"/>
            <w:tcBorders>
              <w:top w:val="nil"/>
              <w:left w:val="single" w:sz="8" w:space="0" w:color="auto"/>
              <w:bottom w:val="nil"/>
              <w:right w:val="single" w:sz="8" w:space="0" w:color="auto"/>
            </w:tcBorders>
            <w:vAlign w:val="center"/>
            <w:hideMark/>
          </w:tcPr>
          <w:p w14:paraId="00355AD6" w14:textId="77777777" w:rsidR="002534CE" w:rsidRPr="00EA6B3F" w:rsidRDefault="002534CE" w:rsidP="007F1192">
            <w:pPr>
              <w:jc w:val="center"/>
            </w:pPr>
            <w:r w:rsidRPr="00EA6B3F">
              <w:t>3.10.2</w:t>
            </w:r>
          </w:p>
        </w:tc>
        <w:tc>
          <w:tcPr>
            <w:tcW w:w="4564" w:type="dxa"/>
            <w:tcBorders>
              <w:top w:val="nil"/>
              <w:left w:val="nil"/>
              <w:bottom w:val="nil"/>
              <w:right w:val="single" w:sz="8" w:space="0" w:color="auto"/>
            </w:tcBorders>
            <w:vAlign w:val="center"/>
            <w:hideMark/>
          </w:tcPr>
          <w:p w14:paraId="19EA7A25" w14:textId="24A38690" w:rsidR="002534CE" w:rsidRPr="00EA6B3F" w:rsidRDefault="002534CE" w:rsidP="007F1192">
            <w:pPr>
              <w:jc w:val="center"/>
            </w:pPr>
            <w:r w:rsidRPr="00EA6B3F">
              <w:t xml:space="preserve">1 Unit (Unit # </w:t>
            </w:r>
            <w:r w:rsidR="00BC7E6E">
              <w:t>8</w:t>
            </w:r>
            <w:r w:rsidRPr="00EA6B3F">
              <w:t>)</w:t>
            </w:r>
          </w:p>
        </w:tc>
      </w:tr>
      <w:tr w:rsidR="002534CE" w:rsidRPr="00EA6B3F" w14:paraId="469852A1" w14:textId="77777777" w:rsidTr="007F1192">
        <w:trPr>
          <w:trHeight w:val="310"/>
        </w:trPr>
        <w:tc>
          <w:tcPr>
            <w:tcW w:w="3770" w:type="dxa"/>
            <w:tcBorders>
              <w:top w:val="nil"/>
              <w:left w:val="single" w:sz="8" w:space="0" w:color="auto"/>
              <w:bottom w:val="nil"/>
              <w:right w:val="nil"/>
            </w:tcBorders>
            <w:vAlign w:val="center"/>
            <w:hideMark/>
          </w:tcPr>
          <w:p w14:paraId="2072AFF3" w14:textId="75051AD8" w:rsidR="002534CE" w:rsidRPr="00EA6B3F" w:rsidRDefault="002534CE" w:rsidP="007F1192">
            <w:r w:rsidRPr="00EA6B3F">
              <w:t>3</w:t>
            </w:r>
            <w:r w:rsidR="002669AC" w:rsidRPr="00EA6B3F">
              <w:t>. Group</w:t>
            </w:r>
            <w:r w:rsidRPr="00EA6B3F">
              <w:t xml:space="preserve"> E inspections</w:t>
            </w:r>
          </w:p>
        </w:tc>
        <w:tc>
          <w:tcPr>
            <w:tcW w:w="2546" w:type="dxa"/>
            <w:tcBorders>
              <w:top w:val="nil"/>
              <w:left w:val="single" w:sz="8" w:space="0" w:color="auto"/>
              <w:bottom w:val="nil"/>
              <w:right w:val="single" w:sz="8" w:space="0" w:color="auto"/>
            </w:tcBorders>
            <w:noWrap/>
            <w:vAlign w:val="center"/>
            <w:hideMark/>
          </w:tcPr>
          <w:p w14:paraId="6AD4B6D2" w14:textId="77777777" w:rsidR="002534CE" w:rsidRPr="00EA6B3F" w:rsidRDefault="002534CE" w:rsidP="007F1192">
            <w:pPr>
              <w:jc w:val="center"/>
            </w:pPr>
            <w:r w:rsidRPr="00EA6B3F">
              <w:t> </w:t>
            </w:r>
          </w:p>
        </w:tc>
        <w:tc>
          <w:tcPr>
            <w:tcW w:w="4564" w:type="dxa"/>
            <w:tcBorders>
              <w:top w:val="nil"/>
              <w:left w:val="nil"/>
              <w:bottom w:val="nil"/>
              <w:right w:val="single" w:sz="8" w:space="0" w:color="auto"/>
            </w:tcBorders>
            <w:noWrap/>
            <w:vAlign w:val="center"/>
            <w:hideMark/>
          </w:tcPr>
          <w:p w14:paraId="7D76834E" w14:textId="77777777" w:rsidR="002534CE" w:rsidRPr="00EA6B3F" w:rsidRDefault="002534CE" w:rsidP="007F1192">
            <w:pPr>
              <w:jc w:val="center"/>
            </w:pPr>
            <w:r w:rsidRPr="00EA6B3F">
              <w:t> </w:t>
            </w:r>
          </w:p>
        </w:tc>
      </w:tr>
      <w:tr w:rsidR="002534CE" w:rsidRPr="00EA6B3F" w14:paraId="05F80F2F" w14:textId="77777777" w:rsidTr="007F1192">
        <w:trPr>
          <w:trHeight w:val="310"/>
        </w:trPr>
        <w:tc>
          <w:tcPr>
            <w:tcW w:w="3770" w:type="dxa"/>
            <w:tcBorders>
              <w:top w:val="nil"/>
              <w:left w:val="single" w:sz="8" w:space="0" w:color="auto"/>
              <w:bottom w:val="nil"/>
              <w:right w:val="nil"/>
            </w:tcBorders>
            <w:vAlign w:val="center"/>
            <w:hideMark/>
          </w:tcPr>
          <w:p w14:paraId="5CA6B7BD" w14:textId="77777777" w:rsidR="002534CE" w:rsidRPr="00EA6B3F" w:rsidRDefault="002534CE" w:rsidP="007F1192">
            <w:r w:rsidRPr="00EA6B3F">
              <w:t xml:space="preserve">     a. EMI</w:t>
            </w:r>
          </w:p>
        </w:tc>
        <w:tc>
          <w:tcPr>
            <w:tcW w:w="2546" w:type="dxa"/>
            <w:tcBorders>
              <w:top w:val="nil"/>
              <w:left w:val="single" w:sz="8" w:space="0" w:color="auto"/>
              <w:bottom w:val="nil"/>
              <w:right w:val="single" w:sz="8" w:space="0" w:color="auto"/>
            </w:tcBorders>
            <w:noWrap/>
            <w:vAlign w:val="center"/>
            <w:hideMark/>
          </w:tcPr>
          <w:p w14:paraId="02E3B1EB" w14:textId="77777777" w:rsidR="002534CE" w:rsidRPr="00EA6B3F" w:rsidRDefault="002534CE" w:rsidP="007F1192">
            <w:pPr>
              <w:jc w:val="center"/>
            </w:pPr>
            <w:r w:rsidRPr="00EA6B3F">
              <w:t>3.12</w:t>
            </w:r>
          </w:p>
        </w:tc>
        <w:tc>
          <w:tcPr>
            <w:tcW w:w="4564" w:type="dxa"/>
            <w:tcBorders>
              <w:top w:val="nil"/>
              <w:left w:val="nil"/>
              <w:bottom w:val="nil"/>
              <w:right w:val="single" w:sz="8" w:space="0" w:color="auto"/>
            </w:tcBorders>
            <w:vAlign w:val="center"/>
            <w:hideMark/>
          </w:tcPr>
          <w:p w14:paraId="742D3931" w14:textId="77777777" w:rsidR="002534CE" w:rsidRPr="00EA6B3F" w:rsidRDefault="002534CE" w:rsidP="007F1192">
            <w:pPr>
              <w:jc w:val="center"/>
            </w:pPr>
            <w:r w:rsidRPr="00EA6B3F">
              <w:t>None</w:t>
            </w:r>
          </w:p>
        </w:tc>
      </w:tr>
      <w:tr w:rsidR="002534CE" w:rsidRPr="00EA6B3F" w14:paraId="3DBB37AB" w14:textId="77777777" w:rsidTr="007F1192">
        <w:trPr>
          <w:trHeight w:val="310"/>
        </w:trPr>
        <w:tc>
          <w:tcPr>
            <w:tcW w:w="3770" w:type="dxa"/>
            <w:tcBorders>
              <w:top w:val="nil"/>
              <w:left w:val="single" w:sz="8" w:space="0" w:color="auto"/>
              <w:bottom w:val="nil"/>
              <w:right w:val="nil"/>
            </w:tcBorders>
            <w:vAlign w:val="center"/>
            <w:hideMark/>
          </w:tcPr>
          <w:p w14:paraId="186B245E" w14:textId="77777777" w:rsidR="002534CE" w:rsidRPr="00EA6B3F" w:rsidRDefault="002534CE" w:rsidP="007F1192">
            <w:r w:rsidRPr="00EA6B3F">
              <w:t xml:space="preserve">     b. TEMPEST</w:t>
            </w:r>
          </w:p>
        </w:tc>
        <w:tc>
          <w:tcPr>
            <w:tcW w:w="2546" w:type="dxa"/>
            <w:tcBorders>
              <w:top w:val="nil"/>
              <w:left w:val="single" w:sz="8" w:space="0" w:color="auto"/>
              <w:bottom w:val="nil"/>
              <w:right w:val="single" w:sz="8" w:space="0" w:color="auto"/>
            </w:tcBorders>
            <w:noWrap/>
            <w:vAlign w:val="center"/>
            <w:hideMark/>
          </w:tcPr>
          <w:p w14:paraId="615ED6A7" w14:textId="77777777" w:rsidR="002534CE" w:rsidRPr="00EA6B3F" w:rsidRDefault="002534CE" w:rsidP="007F1192">
            <w:pPr>
              <w:jc w:val="center"/>
            </w:pPr>
            <w:r w:rsidRPr="00EA6B3F">
              <w:t>3.13</w:t>
            </w:r>
          </w:p>
        </w:tc>
        <w:tc>
          <w:tcPr>
            <w:tcW w:w="4564" w:type="dxa"/>
            <w:tcBorders>
              <w:top w:val="nil"/>
              <w:left w:val="nil"/>
              <w:bottom w:val="nil"/>
              <w:right w:val="single" w:sz="8" w:space="0" w:color="auto"/>
            </w:tcBorders>
            <w:vAlign w:val="center"/>
            <w:hideMark/>
          </w:tcPr>
          <w:p w14:paraId="0E5DC0D4" w14:textId="77777777" w:rsidR="002534CE" w:rsidRPr="00EA6B3F" w:rsidRDefault="002534CE" w:rsidP="007F1192">
            <w:pPr>
              <w:jc w:val="center"/>
            </w:pPr>
            <w:r w:rsidRPr="00EA6B3F">
              <w:t>None</w:t>
            </w:r>
          </w:p>
        </w:tc>
      </w:tr>
      <w:tr w:rsidR="002534CE" w:rsidRPr="00EA6B3F" w14:paraId="2FBEDE82" w14:textId="77777777" w:rsidTr="007F1192">
        <w:trPr>
          <w:trHeight w:val="310"/>
        </w:trPr>
        <w:tc>
          <w:tcPr>
            <w:tcW w:w="3770" w:type="dxa"/>
            <w:tcBorders>
              <w:top w:val="nil"/>
              <w:left w:val="single" w:sz="8" w:space="0" w:color="auto"/>
              <w:bottom w:val="nil"/>
              <w:right w:val="nil"/>
            </w:tcBorders>
            <w:vAlign w:val="center"/>
            <w:hideMark/>
          </w:tcPr>
          <w:p w14:paraId="52536CDE" w14:textId="3EDF39C1" w:rsidR="002534CE" w:rsidRPr="00EA6B3F" w:rsidRDefault="002534CE" w:rsidP="007F1192">
            <w:r w:rsidRPr="00EA6B3F">
              <w:t>4</w:t>
            </w:r>
            <w:r w:rsidR="002669AC" w:rsidRPr="00EA6B3F">
              <w:t>. Group</w:t>
            </w:r>
            <w:r w:rsidRPr="00EA6B3F">
              <w:t xml:space="preserve"> F inspection</w:t>
            </w:r>
          </w:p>
        </w:tc>
        <w:tc>
          <w:tcPr>
            <w:tcW w:w="2546" w:type="dxa"/>
            <w:tcBorders>
              <w:top w:val="nil"/>
              <w:left w:val="single" w:sz="8" w:space="0" w:color="auto"/>
              <w:bottom w:val="nil"/>
              <w:right w:val="single" w:sz="8" w:space="0" w:color="auto"/>
            </w:tcBorders>
            <w:noWrap/>
            <w:vAlign w:val="center"/>
            <w:hideMark/>
          </w:tcPr>
          <w:p w14:paraId="65846101" w14:textId="77777777" w:rsidR="002534CE" w:rsidRPr="00EA6B3F" w:rsidRDefault="002534CE" w:rsidP="007F1192">
            <w:pPr>
              <w:jc w:val="center"/>
            </w:pPr>
            <w:r w:rsidRPr="00EA6B3F">
              <w:t> </w:t>
            </w:r>
          </w:p>
        </w:tc>
        <w:tc>
          <w:tcPr>
            <w:tcW w:w="4564" w:type="dxa"/>
            <w:tcBorders>
              <w:top w:val="nil"/>
              <w:left w:val="nil"/>
              <w:bottom w:val="nil"/>
              <w:right w:val="single" w:sz="8" w:space="0" w:color="auto"/>
            </w:tcBorders>
            <w:noWrap/>
            <w:vAlign w:val="center"/>
            <w:hideMark/>
          </w:tcPr>
          <w:p w14:paraId="228A53D5" w14:textId="77777777" w:rsidR="002534CE" w:rsidRPr="00EA6B3F" w:rsidRDefault="002534CE" w:rsidP="007F1192">
            <w:pPr>
              <w:jc w:val="center"/>
            </w:pPr>
            <w:r w:rsidRPr="00EA6B3F">
              <w:t> </w:t>
            </w:r>
          </w:p>
        </w:tc>
      </w:tr>
      <w:tr w:rsidR="002534CE" w:rsidRPr="00EA6B3F" w14:paraId="1243BBE5" w14:textId="77777777" w:rsidTr="007F1192">
        <w:trPr>
          <w:trHeight w:val="310"/>
        </w:trPr>
        <w:tc>
          <w:tcPr>
            <w:tcW w:w="3770" w:type="dxa"/>
            <w:tcBorders>
              <w:top w:val="nil"/>
              <w:left w:val="single" w:sz="8" w:space="0" w:color="auto"/>
              <w:bottom w:val="nil"/>
              <w:right w:val="nil"/>
            </w:tcBorders>
            <w:vAlign w:val="center"/>
            <w:hideMark/>
          </w:tcPr>
          <w:p w14:paraId="486AE9AF" w14:textId="77777777" w:rsidR="002534CE" w:rsidRPr="00EA6B3F" w:rsidRDefault="002534CE" w:rsidP="007F1192">
            <w:r w:rsidRPr="00EA6B3F">
              <w:t xml:space="preserve">     a. Nuclear survivability (EMP) </w:t>
            </w:r>
          </w:p>
        </w:tc>
        <w:tc>
          <w:tcPr>
            <w:tcW w:w="2546" w:type="dxa"/>
            <w:tcBorders>
              <w:top w:val="nil"/>
              <w:left w:val="single" w:sz="8" w:space="0" w:color="auto"/>
              <w:bottom w:val="nil"/>
              <w:right w:val="single" w:sz="8" w:space="0" w:color="auto"/>
            </w:tcBorders>
            <w:noWrap/>
            <w:vAlign w:val="center"/>
            <w:hideMark/>
          </w:tcPr>
          <w:p w14:paraId="4893AADA" w14:textId="77777777" w:rsidR="002534CE" w:rsidRPr="00EA6B3F" w:rsidRDefault="002534CE" w:rsidP="007F1192">
            <w:pPr>
              <w:jc w:val="center"/>
            </w:pPr>
            <w:r w:rsidRPr="00EA6B3F">
              <w:t>3.11</w:t>
            </w:r>
          </w:p>
        </w:tc>
        <w:tc>
          <w:tcPr>
            <w:tcW w:w="4564" w:type="dxa"/>
            <w:tcBorders>
              <w:top w:val="nil"/>
              <w:left w:val="nil"/>
              <w:bottom w:val="nil"/>
              <w:right w:val="single" w:sz="8" w:space="0" w:color="auto"/>
            </w:tcBorders>
            <w:noWrap/>
            <w:vAlign w:val="center"/>
            <w:hideMark/>
          </w:tcPr>
          <w:p w14:paraId="640E4396" w14:textId="77777777" w:rsidR="002534CE" w:rsidRPr="00EA6B3F" w:rsidRDefault="002534CE" w:rsidP="007F1192">
            <w:pPr>
              <w:jc w:val="center"/>
            </w:pPr>
            <w:r w:rsidRPr="00EA6B3F">
              <w:t>None</w:t>
            </w:r>
          </w:p>
        </w:tc>
      </w:tr>
      <w:tr w:rsidR="002534CE" w:rsidRPr="00EA6B3F" w14:paraId="097C4EA5" w14:textId="77777777" w:rsidTr="007F1192">
        <w:trPr>
          <w:trHeight w:val="322"/>
        </w:trPr>
        <w:tc>
          <w:tcPr>
            <w:tcW w:w="3770" w:type="dxa"/>
            <w:tcBorders>
              <w:top w:val="nil"/>
              <w:left w:val="single" w:sz="8" w:space="0" w:color="auto"/>
              <w:bottom w:val="single" w:sz="8" w:space="0" w:color="auto"/>
              <w:right w:val="nil"/>
            </w:tcBorders>
            <w:vAlign w:val="center"/>
            <w:hideMark/>
          </w:tcPr>
          <w:p w14:paraId="4B8BF0F8" w14:textId="77777777" w:rsidR="002534CE" w:rsidRPr="00EA6B3F" w:rsidRDefault="002534CE" w:rsidP="007F1192">
            <w:r w:rsidRPr="00EA6B3F">
              <w:t> </w:t>
            </w:r>
          </w:p>
        </w:tc>
        <w:tc>
          <w:tcPr>
            <w:tcW w:w="2546" w:type="dxa"/>
            <w:tcBorders>
              <w:top w:val="nil"/>
              <w:left w:val="single" w:sz="8" w:space="0" w:color="auto"/>
              <w:bottom w:val="single" w:sz="8" w:space="0" w:color="auto"/>
              <w:right w:val="single" w:sz="8" w:space="0" w:color="auto"/>
            </w:tcBorders>
            <w:noWrap/>
            <w:vAlign w:val="center"/>
            <w:hideMark/>
          </w:tcPr>
          <w:p w14:paraId="52A83D73" w14:textId="77777777" w:rsidR="002534CE" w:rsidRPr="00EA6B3F" w:rsidRDefault="002534CE" w:rsidP="007F1192">
            <w:pPr>
              <w:jc w:val="center"/>
            </w:pPr>
            <w:r w:rsidRPr="00EA6B3F">
              <w:t> </w:t>
            </w:r>
          </w:p>
        </w:tc>
        <w:tc>
          <w:tcPr>
            <w:tcW w:w="4564" w:type="dxa"/>
            <w:tcBorders>
              <w:top w:val="nil"/>
              <w:left w:val="nil"/>
              <w:bottom w:val="single" w:sz="8" w:space="0" w:color="auto"/>
              <w:right w:val="single" w:sz="8" w:space="0" w:color="auto"/>
            </w:tcBorders>
            <w:noWrap/>
            <w:vAlign w:val="center"/>
            <w:hideMark/>
          </w:tcPr>
          <w:p w14:paraId="1B4A3913" w14:textId="77777777" w:rsidR="002534CE" w:rsidRPr="00EA6B3F" w:rsidRDefault="002534CE" w:rsidP="007F1192">
            <w:pPr>
              <w:jc w:val="center"/>
            </w:pPr>
            <w:r w:rsidRPr="00EA6B3F">
              <w:t> </w:t>
            </w:r>
          </w:p>
        </w:tc>
      </w:tr>
    </w:tbl>
    <w:p w14:paraId="00E1C106" w14:textId="77777777" w:rsidR="002534CE" w:rsidRPr="00E24CF8" w:rsidRDefault="002534CE" w:rsidP="002534CE">
      <w:pPr>
        <w:pStyle w:val="PDPSOW"/>
      </w:pPr>
    </w:p>
    <w:p w14:paraId="6A738CE7" w14:textId="075117E6" w:rsidR="00A962F3" w:rsidRDefault="002534CE" w:rsidP="002534CE">
      <w:pPr>
        <w:pStyle w:val="PDPSOW"/>
      </w:pPr>
      <w:r w:rsidRPr="00E24CF8">
        <w:rPr>
          <w:rFonts w:cs="Arial"/>
        </w:rPr>
        <w:tab/>
        <w:t xml:space="preserve">c. </w:t>
      </w:r>
      <w:r w:rsidRPr="00E24CF8">
        <w:t xml:space="preserve">FAT Inspection for </w:t>
      </w:r>
      <w:r w:rsidRPr="00E24CF8">
        <w:rPr>
          <w:szCs w:val="24"/>
        </w:rPr>
        <w:t>Antenna AS-3900A/VRC</w:t>
      </w:r>
      <w:r w:rsidRPr="00E24CF8">
        <w:t xml:space="preserve">.  </w:t>
      </w:r>
      <w:r w:rsidR="00536F59">
        <w:t xml:space="preserve">The </w:t>
      </w:r>
      <w:r w:rsidRPr="00EA6B3F">
        <w:t xml:space="preserve">FAT inspection shall be in accordance with paragraph 4.4 of Drawing No. </w:t>
      </w:r>
      <w:r w:rsidRPr="00EA6B3F">
        <w:rPr>
          <w:szCs w:val="24"/>
        </w:rPr>
        <w:t>A3148018</w:t>
      </w:r>
      <w:r w:rsidRPr="00EA6B3F">
        <w:t xml:space="preserve"> to verify compliance with the requirements set forth in Paragraph 3.0 of Drawing No. </w:t>
      </w:r>
      <w:r w:rsidRPr="00EA6B3F">
        <w:rPr>
          <w:szCs w:val="24"/>
        </w:rPr>
        <w:t>A3148018</w:t>
      </w:r>
      <w:r w:rsidRPr="00EA6B3F">
        <w:t xml:space="preserve">.  FAT inspection shall consist of the inspections specified in the following table which replaces Table V of </w:t>
      </w:r>
      <w:r w:rsidRPr="00EA6B3F">
        <w:rPr>
          <w:szCs w:val="24"/>
        </w:rPr>
        <w:t>Drawing No. A3148018</w:t>
      </w:r>
      <w:r w:rsidRPr="00EA6B3F">
        <w:t xml:space="preserve">.  </w:t>
      </w:r>
      <w:r w:rsidR="00536F59" w:rsidRPr="00EA6B3F">
        <w:t>The number</w:t>
      </w:r>
      <w:r w:rsidRPr="00EA6B3F">
        <w:t xml:space="preserve"> of test units used for FAT inspection is eight (8). Test units shall be selected from </w:t>
      </w:r>
      <w:r w:rsidR="00536F59" w:rsidRPr="00EA6B3F">
        <w:t>the first</w:t>
      </w:r>
      <w:r w:rsidRPr="00EA6B3F">
        <w:t xml:space="preserve"> production lot, which shall contain a minimum of 30 units</w:t>
      </w:r>
      <w:r w:rsidRPr="00E24CF8">
        <w:t>.</w:t>
      </w:r>
      <w:r w:rsidRPr="00EA6B3F">
        <w:t xml:space="preserve">  </w:t>
      </w:r>
    </w:p>
    <w:p w14:paraId="4F64BE63" w14:textId="77777777" w:rsidR="002534CE" w:rsidRPr="00E24CF8" w:rsidRDefault="002534CE" w:rsidP="002534CE">
      <w:pPr>
        <w:pStyle w:val="PDPSOW"/>
      </w:pPr>
    </w:p>
    <w:tbl>
      <w:tblPr>
        <w:tblW w:w="10720" w:type="dxa"/>
        <w:tblLook w:val="04A0" w:firstRow="1" w:lastRow="0" w:firstColumn="1" w:lastColumn="0" w:noHBand="0" w:noVBand="1"/>
      </w:tblPr>
      <w:tblGrid>
        <w:gridCol w:w="5025"/>
        <w:gridCol w:w="5695"/>
      </w:tblGrid>
      <w:tr w:rsidR="002534CE" w:rsidRPr="00E24CF8" w14:paraId="06C78634" w14:textId="77777777" w:rsidTr="007F1192">
        <w:trPr>
          <w:trHeight w:val="291"/>
        </w:trPr>
        <w:tc>
          <w:tcPr>
            <w:tcW w:w="10720" w:type="dxa"/>
            <w:gridSpan w:val="2"/>
            <w:vMerge w:val="restart"/>
            <w:tcBorders>
              <w:top w:val="single" w:sz="8" w:space="0" w:color="auto"/>
              <w:left w:val="single" w:sz="8" w:space="0" w:color="auto"/>
              <w:bottom w:val="single" w:sz="8" w:space="0" w:color="000000"/>
              <w:right w:val="single" w:sz="8" w:space="0" w:color="000000"/>
            </w:tcBorders>
            <w:noWrap/>
            <w:vAlign w:val="center"/>
            <w:hideMark/>
          </w:tcPr>
          <w:p w14:paraId="66E8A9D0" w14:textId="77777777" w:rsidR="002534CE" w:rsidRPr="00E24CF8" w:rsidRDefault="002534CE" w:rsidP="007F1192">
            <w:pPr>
              <w:jc w:val="center"/>
              <w:rPr>
                <w:b/>
                <w:bCs/>
                <w:sz w:val="22"/>
                <w:szCs w:val="22"/>
                <w:u w:val="single"/>
              </w:rPr>
            </w:pPr>
            <w:r w:rsidRPr="00E24CF8">
              <w:rPr>
                <w:b/>
                <w:bCs/>
                <w:sz w:val="22"/>
                <w:szCs w:val="22"/>
                <w:u w:val="single"/>
              </w:rPr>
              <w:t>TABLE V.  First Article Inspection</w:t>
            </w:r>
          </w:p>
        </w:tc>
      </w:tr>
      <w:tr w:rsidR="002534CE" w:rsidRPr="00E24CF8" w14:paraId="17D9982F" w14:textId="77777777" w:rsidTr="007F1192">
        <w:trPr>
          <w:trHeight w:val="291"/>
        </w:trPr>
        <w:tc>
          <w:tcPr>
            <w:tcW w:w="10720" w:type="dxa"/>
            <w:gridSpan w:val="2"/>
            <w:vMerge/>
            <w:tcBorders>
              <w:top w:val="single" w:sz="8" w:space="0" w:color="auto"/>
              <w:left w:val="single" w:sz="8" w:space="0" w:color="auto"/>
              <w:bottom w:val="single" w:sz="8" w:space="0" w:color="000000"/>
              <w:right w:val="single" w:sz="8" w:space="0" w:color="000000"/>
            </w:tcBorders>
            <w:vAlign w:val="center"/>
            <w:hideMark/>
          </w:tcPr>
          <w:p w14:paraId="2F74331C" w14:textId="77777777" w:rsidR="002534CE" w:rsidRPr="00E24CF8" w:rsidRDefault="002534CE" w:rsidP="007F1192">
            <w:pPr>
              <w:rPr>
                <w:b/>
                <w:bCs/>
                <w:sz w:val="22"/>
                <w:szCs w:val="22"/>
                <w:u w:val="single"/>
              </w:rPr>
            </w:pPr>
          </w:p>
        </w:tc>
      </w:tr>
      <w:tr w:rsidR="002534CE" w:rsidRPr="00E24CF8" w14:paraId="7B5210A5" w14:textId="77777777" w:rsidTr="007F1192">
        <w:trPr>
          <w:trHeight w:val="291"/>
        </w:trPr>
        <w:tc>
          <w:tcPr>
            <w:tcW w:w="5025" w:type="dxa"/>
            <w:tcBorders>
              <w:top w:val="nil"/>
              <w:left w:val="single" w:sz="8" w:space="0" w:color="auto"/>
              <w:bottom w:val="single" w:sz="8" w:space="0" w:color="auto"/>
              <w:right w:val="single" w:sz="8" w:space="0" w:color="auto"/>
            </w:tcBorders>
            <w:vAlign w:val="center"/>
            <w:hideMark/>
          </w:tcPr>
          <w:p w14:paraId="11B002D7" w14:textId="77777777" w:rsidR="002534CE" w:rsidRPr="00E24CF8" w:rsidRDefault="002534CE" w:rsidP="007F1192">
            <w:pPr>
              <w:jc w:val="center"/>
            </w:pPr>
            <w:r w:rsidRPr="00E24CF8">
              <w:t>Inspections</w:t>
            </w:r>
          </w:p>
        </w:tc>
        <w:tc>
          <w:tcPr>
            <w:tcW w:w="5695" w:type="dxa"/>
            <w:tcBorders>
              <w:top w:val="nil"/>
              <w:left w:val="nil"/>
              <w:bottom w:val="single" w:sz="8" w:space="0" w:color="auto"/>
              <w:right w:val="single" w:sz="8" w:space="0" w:color="auto"/>
            </w:tcBorders>
            <w:vAlign w:val="center"/>
            <w:hideMark/>
          </w:tcPr>
          <w:p w14:paraId="2869BBB0" w14:textId="77777777" w:rsidR="002534CE" w:rsidRPr="00E24CF8" w:rsidRDefault="002534CE" w:rsidP="007F1192">
            <w:pPr>
              <w:jc w:val="center"/>
            </w:pPr>
            <w:r w:rsidRPr="00E24CF8">
              <w:t>Remarks</w:t>
            </w:r>
          </w:p>
        </w:tc>
      </w:tr>
      <w:tr w:rsidR="002534CE" w:rsidRPr="00E24CF8" w14:paraId="38AB9E32" w14:textId="77777777" w:rsidTr="007F1192">
        <w:trPr>
          <w:trHeight w:val="291"/>
        </w:trPr>
        <w:tc>
          <w:tcPr>
            <w:tcW w:w="5025" w:type="dxa"/>
            <w:tcBorders>
              <w:top w:val="nil"/>
              <w:left w:val="single" w:sz="8" w:space="0" w:color="auto"/>
              <w:bottom w:val="nil"/>
              <w:right w:val="single" w:sz="8" w:space="0" w:color="auto"/>
            </w:tcBorders>
            <w:vAlign w:val="center"/>
            <w:hideMark/>
          </w:tcPr>
          <w:p w14:paraId="1655959C" w14:textId="77777777" w:rsidR="002534CE" w:rsidRPr="00E24CF8" w:rsidRDefault="002534CE" w:rsidP="007F1192">
            <w:pPr>
              <w:jc w:val="center"/>
            </w:pPr>
            <w:r w:rsidRPr="00E24CF8">
              <w:t> </w:t>
            </w:r>
          </w:p>
        </w:tc>
        <w:tc>
          <w:tcPr>
            <w:tcW w:w="5695" w:type="dxa"/>
            <w:tcBorders>
              <w:top w:val="nil"/>
              <w:left w:val="nil"/>
              <w:bottom w:val="nil"/>
              <w:right w:val="single" w:sz="8" w:space="0" w:color="auto"/>
            </w:tcBorders>
            <w:vAlign w:val="center"/>
            <w:hideMark/>
          </w:tcPr>
          <w:p w14:paraId="6C594B53" w14:textId="77777777" w:rsidR="002534CE" w:rsidRPr="00E24CF8" w:rsidRDefault="002534CE" w:rsidP="007F1192">
            <w:pPr>
              <w:jc w:val="center"/>
            </w:pPr>
            <w:r w:rsidRPr="00E24CF8">
              <w:t> </w:t>
            </w:r>
          </w:p>
        </w:tc>
      </w:tr>
      <w:tr w:rsidR="002534CE" w:rsidRPr="00E24CF8" w14:paraId="47D0D5BA" w14:textId="77777777" w:rsidTr="007F1192">
        <w:trPr>
          <w:trHeight w:val="291"/>
        </w:trPr>
        <w:tc>
          <w:tcPr>
            <w:tcW w:w="5025" w:type="dxa"/>
            <w:tcBorders>
              <w:top w:val="nil"/>
              <w:left w:val="single" w:sz="8" w:space="0" w:color="auto"/>
              <w:bottom w:val="nil"/>
              <w:right w:val="single" w:sz="8" w:space="0" w:color="auto"/>
            </w:tcBorders>
            <w:vAlign w:val="center"/>
            <w:hideMark/>
          </w:tcPr>
          <w:p w14:paraId="2AE0C57F" w14:textId="5DB29749" w:rsidR="002534CE" w:rsidRPr="00E24CF8" w:rsidRDefault="002534CE" w:rsidP="007F1192">
            <w:r w:rsidRPr="00E24CF8">
              <w:t>1</w:t>
            </w:r>
            <w:r w:rsidR="002669AC" w:rsidRPr="00E24CF8">
              <w:t>. Inspections</w:t>
            </w:r>
            <w:r w:rsidRPr="00E24CF8">
              <w:t xml:space="preserve"> covered by Subsidiary documents</w:t>
            </w:r>
          </w:p>
        </w:tc>
        <w:tc>
          <w:tcPr>
            <w:tcW w:w="5695" w:type="dxa"/>
            <w:tcBorders>
              <w:top w:val="nil"/>
              <w:left w:val="nil"/>
              <w:bottom w:val="nil"/>
              <w:right w:val="single" w:sz="8" w:space="0" w:color="auto"/>
            </w:tcBorders>
            <w:vAlign w:val="center"/>
            <w:hideMark/>
          </w:tcPr>
          <w:p w14:paraId="0C05711B" w14:textId="77777777" w:rsidR="002534CE" w:rsidRPr="00E24CF8" w:rsidRDefault="002534CE" w:rsidP="007F1192">
            <w:r w:rsidRPr="00E24CF8">
              <w:t>Inspections to be performed on all units.  (Table III)</w:t>
            </w:r>
          </w:p>
        </w:tc>
      </w:tr>
      <w:tr w:rsidR="002534CE" w:rsidRPr="00E24CF8" w14:paraId="4894BA93" w14:textId="77777777" w:rsidTr="007F1192">
        <w:trPr>
          <w:trHeight w:val="291"/>
        </w:trPr>
        <w:tc>
          <w:tcPr>
            <w:tcW w:w="5025" w:type="dxa"/>
            <w:tcBorders>
              <w:top w:val="nil"/>
              <w:left w:val="single" w:sz="8" w:space="0" w:color="auto"/>
              <w:bottom w:val="nil"/>
              <w:right w:val="single" w:sz="8" w:space="0" w:color="auto"/>
            </w:tcBorders>
            <w:vAlign w:val="center"/>
            <w:hideMark/>
          </w:tcPr>
          <w:p w14:paraId="31A40DE6" w14:textId="77777777" w:rsidR="002534CE" w:rsidRPr="00E24CF8" w:rsidRDefault="002534CE" w:rsidP="007F1192">
            <w:pPr>
              <w:jc w:val="center"/>
            </w:pPr>
            <w:r w:rsidRPr="00E24CF8">
              <w:t> </w:t>
            </w:r>
          </w:p>
        </w:tc>
        <w:tc>
          <w:tcPr>
            <w:tcW w:w="5695" w:type="dxa"/>
            <w:tcBorders>
              <w:top w:val="nil"/>
              <w:left w:val="nil"/>
              <w:bottom w:val="nil"/>
              <w:right w:val="single" w:sz="8" w:space="0" w:color="auto"/>
            </w:tcBorders>
            <w:vAlign w:val="center"/>
            <w:hideMark/>
          </w:tcPr>
          <w:p w14:paraId="7DB5F569" w14:textId="77777777" w:rsidR="002534CE" w:rsidRPr="00E24CF8" w:rsidRDefault="002534CE" w:rsidP="007F1192">
            <w:r w:rsidRPr="00E24CF8">
              <w:t> </w:t>
            </w:r>
          </w:p>
        </w:tc>
      </w:tr>
      <w:tr w:rsidR="002534CE" w:rsidRPr="00E24CF8" w14:paraId="13E2B29F" w14:textId="77777777" w:rsidTr="007F1192">
        <w:trPr>
          <w:trHeight w:val="291"/>
        </w:trPr>
        <w:tc>
          <w:tcPr>
            <w:tcW w:w="5025" w:type="dxa"/>
            <w:tcBorders>
              <w:top w:val="nil"/>
              <w:left w:val="single" w:sz="8" w:space="0" w:color="auto"/>
              <w:bottom w:val="nil"/>
              <w:right w:val="single" w:sz="8" w:space="0" w:color="auto"/>
            </w:tcBorders>
            <w:vAlign w:val="center"/>
            <w:hideMark/>
          </w:tcPr>
          <w:p w14:paraId="0CC675F1" w14:textId="11120DB5" w:rsidR="002534CE" w:rsidRPr="00E24CF8" w:rsidRDefault="002534CE" w:rsidP="007F1192">
            <w:r w:rsidRPr="00E24CF8">
              <w:t>2</w:t>
            </w:r>
            <w:r w:rsidR="002669AC" w:rsidRPr="00E24CF8">
              <w:t>. Group</w:t>
            </w:r>
            <w:r w:rsidRPr="00E24CF8">
              <w:t xml:space="preserve"> A Inspections        </w:t>
            </w:r>
          </w:p>
        </w:tc>
        <w:tc>
          <w:tcPr>
            <w:tcW w:w="5695" w:type="dxa"/>
            <w:tcBorders>
              <w:top w:val="nil"/>
              <w:left w:val="nil"/>
              <w:bottom w:val="nil"/>
              <w:right w:val="single" w:sz="8" w:space="0" w:color="auto"/>
            </w:tcBorders>
            <w:vAlign w:val="center"/>
            <w:hideMark/>
          </w:tcPr>
          <w:p w14:paraId="34A75E8A" w14:textId="77777777" w:rsidR="002534CE" w:rsidRPr="00E24CF8" w:rsidRDefault="002534CE" w:rsidP="007F1192">
            <w:r w:rsidRPr="00E24CF8">
              <w:t>Inspections to be performed on all units.  (Table VII)</w:t>
            </w:r>
          </w:p>
        </w:tc>
      </w:tr>
      <w:tr w:rsidR="002534CE" w:rsidRPr="00E24CF8" w14:paraId="2E3B961C" w14:textId="77777777" w:rsidTr="007F1192">
        <w:trPr>
          <w:trHeight w:val="291"/>
        </w:trPr>
        <w:tc>
          <w:tcPr>
            <w:tcW w:w="5025" w:type="dxa"/>
            <w:tcBorders>
              <w:top w:val="nil"/>
              <w:left w:val="single" w:sz="8" w:space="0" w:color="auto"/>
              <w:bottom w:val="nil"/>
              <w:right w:val="single" w:sz="8" w:space="0" w:color="auto"/>
            </w:tcBorders>
            <w:vAlign w:val="center"/>
            <w:hideMark/>
          </w:tcPr>
          <w:p w14:paraId="7AEB331B"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2C149F9A" w14:textId="77777777" w:rsidR="002534CE" w:rsidRPr="00E24CF8" w:rsidRDefault="002534CE" w:rsidP="007F1192">
            <w:r w:rsidRPr="00E24CF8">
              <w:t> </w:t>
            </w:r>
          </w:p>
        </w:tc>
      </w:tr>
      <w:tr w:rsidR="002534CE" w:rsidRPr="00E24CF8" w14:paraId="6B002F57" w14:textId="77777777" w:rsidTr="007F1192">
        <w:trPr>
          <w:trHeight w:val="291"/>
        </w:trPr>
        <w:tc>
          <w:tcPr>
            <w:tcW w:w="5025" w:type="dxa"/>
            <w:tcBorders>
              <w:top w:val="nil"/>
              <w:left w:val="single" w:sz="8" w:space="0" w:color="auto"/>
              <w:bottom w:val="nil"/>
              <w:right w:val="single" w:sz="8" w:space="0" w:color="auto"/>
            </w:tcBorders>
            <w:vAlign w:val="center"/>
            <w:hideMark/>
          </w:tcPr>
          <w:p w14:paraId="3EFA8EBB" w14:textId="77777777" w:rsidR="002534CE" w:rsidRPr="00E24CF8" w:rsidRDefault="002534CE" w:rsidP="007F1192">
            <w:r w:rsidRPr="00E24CF8">
              <w:t xml:space="preserve">3.  Group B Inspections        </w:t>
            </w:r>
          </w:p>
        </w:tc>
        <w:tc>
          <w:tcPr>
            <w:tcW w:w="5695" w:type="dxa"/>
            <w:tcBorders>
              <w:top w:val="nil"/>
              <w:left w:val="nil"/>
              <w:bottom w:val="nil"/>
              <w:right w:val="single" w:sz="8" w:space="0" w:color="auto"/>
            </w:tcBorders>
            <w:vAlign w:val="center"/>
            <w:hideMark/>
          </w:tcPr>
          <w:p w14:paraId="2D427E9E" w14:textId="77777777" w:rsidR="002534CE" w:rsidRPr="00E24CF8" w:rsidRDefault="002534CE" w:rsidP="007F1192">
            <w:r w:rsidRPr="00E24CF8">
              <w:t>Inspections to be performed on all units.  (Table VIII)</w:t>
            </w:r>
          </w:p>
        </w:tc>
      </w:tr>
      <w:tr w:rsidR="002534CE" w:rsidRPr="00E24CF8" w14:paraId="0ADF44C3" w14:textId="77777777" w:rsidTr="007F1192">
        <w:trPr>
          <w:trHeight w:val="291"/>
        </w:trPr>
        <w:tc>
          <w:tcPr>
            <w:tcW w:w="5025" w:type="dxa"/>
            <w:tcBorders>
              <w:top w:val="nil"/>
              <w:left w:val="single" w:sz="8" w:space="0" w:color="auto"/>
              <w:bottom w:val="nil"/>
              <w:right w:val="single" w:sz="8" w:space="0" w:color="auto"/>
            </w:tcBorders>
            <w:vAlign w:val="center"/>
            <w:hideMark/>
          </w:tcPr>
          <w:p w14:paraId="01250270"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03DB3079" w14:textId="77777777" w:rsidR="002534CE" w:rsidRPr="00E24CF8" w:rsidRDefault="002534CE" w:rsidP="007F1192">
            <w:r w:rsidRPr="00E24CF8">
              <w:t> </w:t>
            </w:r>
          </w:p>
        </w:tc>
      </w:tr>
      <w:tr w:rsidR="002534CE" w:rsidRPr="00E24CF8" w14:paraId="63EAC28D" w14:textId="77777777" w:rsidTr="007F1192">
        <w:trPr>
          <w:trHeight w:val="291"/>
        </w:trPr>
        <w:tc>
          <w:tcPr>
            <w:tcW w:w="5025" w:type="dxa"/>
            <w:tcBorders>
              <w:top w:val="nil"/>
              <w:left w:val="single" w:sz="8" w:space="0" w:color="auto"/>
              <w:bottom w:val="nil"/>
              <w:right w:val="single" w:sz="8" w:space="0" w:color="auto"/>
            </w:tcBorders>
            <w:vAlign w:val="center"/>
            <w:hideMark/>
          </w:tcPr>
          <w:p w14:paraId="325DB1A8" w14:textId="4E2BF60C" w:rsidR="002534CE" w:rsidRPr="00E24CF8" w:rsidRDefault="002534CE" w:rsidP="007F1192">
            <w:r w:rsidRPr="00E24CF8">
              <w:t>2</w:t>
            </w:r>
            <w:r w:rsidR="002669AC" w:rsidRPr="00E24CF8">
              <w:t>. Group</w:t>
            </w:r>
            <w:r w:rsidRPr="00E24CF8">
              <w:t xml:space="preserve"> C Inspections</w:t>
            </w:r>
          </w:p>
        </w:tc>
        <w:tc>
          <w:tcPr>
            <w:tcW w:w="5695" w:type="dxa"/>
            <w:tcBorders>
              <w:top w:val="nil"/>
              <w:left w:val="nil"/>
              <w:bottom w:val="nil"/>
              <w:right w:val="single" w:sz="8" w:space="0" w:color="auto"/>
            </w:tcBorders>
            <w:vAlign w:val="center"/>
            <w:hideMark/>
          </w:tcPr>
          <w:p w14:paraId="4F75592C" w14:textId="77777777" w:rsidR="002534CE" w:rsidRPr="00E24CF8" w:rsidRDefault="002534CE" w:rsidP="007F1192">
            <w:r w:rsidRPr="00E24CF8">
              <w:t xml:space="preserve">Inspections to be performed on </w:t>
            </w:r>
            <w:r>
              <w:rPr>
                <w:bCs/>
              </w:rPr>
              <w:t>8</w:t>
            </w:r>
            <w:r w:rsidRPr="00E24CF8">
              <w:t xml:space="preserve"> units</w:t>
            </w:r>
          </w:p>
        </w:tc>
      </w:tr>
      <w:tr w:rsidR="002534CE" w:rsidRPr="00E24CF8" w14:paraId="3D031A2A" w14:textId="77777777" w:rsidTr="007F1192">
        <w:trPr>
          <w:trHeight w:val="291"/>
        </w:trPr>
        <w:tc>
          <w:tcPr>
            <w:tcW w:w="5025" w:type="dxa"/>
            <w:tcBorders>
              <w:top w:val="nil"/>
              <w:left w:val="single" w:sz="8" w:space="0" w:color="auto"/>
              <w:bottom w:val="nil"/>
              <w:right w:val="single" w:sz="8" w:space="0" w:color="auto"/>
            </w:tcBorders>
            <w:vAlign w:val="center"/>
            <w:hideMark/>
          </w:tcPr>
          <w:p w14:paraId="403685B2" w14:textId="77777777" w:rsidR="002534CE" w:rsidRPr="00E24CF8" w:rsidRDefault="002534CE" w:rsidP="007F1192">
            <w:r w:rsidRPr="00E24CF8">
              <w:t xml:space="preserve">     (Environmental/Electrical)</w:t>
            </w:r>
          </w:p>
        </w:tc>
        <w:tc>
          <w:tcPr>
            <w:tcW w:w="5695" w:type="dxa"/>
            <w:tcBorders>
              <w:top w:val="nil"/>
              <w:left w:val="nil"/>
              <w:bottom w:val="nil"/>
              <w:right w:val="single" w:sz="8" w:space="0" w:color="auto"/>
            </w:tcBorders>
            <w:vAlign w:val="center"/>
            <w:hideMark/>
          </w:tcPr>
          <w:p w14:paraId="06B3DBC7" w14:textId="77777777" w:rsidR="002534CE" w:rsidRPr="00E24CF8" w:rsidRDefault="002534CE" w:rsidP="007F1192">
            <w:r w:rsidRPr="00E24CF8">
              <w:t> </w:t>
            </w:r>
          </w:p>
        </w:tc>
      </w:tr>
      <w:tr w:rsidR="002534CE" w:rsidRPr="00E24CF8" w14:paraId="374C1A0C" w14:textId="77777777" w:rsidTr="007F1192">
        <w:trPr>
          <w:trHeight w:val="291"/>
        </w:trPr>
        <w:tc>
          <w:tcPr>
            <w:tcW w:w="5025" w:type="dxa"/>
            <w:tcBorders>
              <w:top w:val="nil"/>
              <w:left w:val="single" w:sz="8" w:space="0" w:color="auto"/>
              <w:bottom w:val="nil"/>
              <w:right w:val="single" w:sz="8" w:space="0" w:color="auto"/>
            </w:tcBorders>
            <w:vAlign w:val="center"/>
            <w:hideMark/>
          </w:tcPr>
          <w:p w14:paraId="3B0F91ED"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5F5E14AD" w14:textId="77777777" w:rsidR="002534CE" w:rsidRPr="00E24CF8" w:rsidRDefault="002534CE" w:rsidP="007F1192">
            <w:r w:rsidRPr="00E24CF8">
              <w:t> </w:t>
            </w:r>
          </w:p>
        </w:tc>
      </w:tr>
      <w:tr w:rsidR="002534CE" w:rsidRPr="00E24CF8" w14:paraId="062F2AC2" w14:textId="77777777" w:rsidTr="007F1192">
        <w:trPr>
          <w:trHeight w:val="291"/>
        </w:trPr>
        <w:tc>
          <w:tcPr>
            <w:tcW w:w="5025" w:type="dxa"/>
            <w:tcBorders>
              <w:top w:val="nil"/>
              <w:left w:val="single" w:sz="8" w:space="0" w:color="auto"/>
              <w:bottom w:val="nil"/>
              <w:right w:val="single" w:sz="8" w:space="0" w:color="auto"/>
            </w:tcBorders>
            <w:vAlign w:val="center"/>
            <w:hideMark/>
          </w:tcPr>
          <w:p w14:paraId="7D901918" w14:textId="77777777" w:rsidR="002534CE" w:rsidRPr="00E24CF8" w:rsidRDefault="002534CE" w:rsidP="007F1192">
            <w:r w:rsidRPr="00E24CF8">
              <w:t xml:space="preserve">     Subgroup I</w:t>
            </w:r>
          </w:p>
        </w:tc>
        <w:tc>
          <w:tcPr>
            <w:tcW w:w="5695" w:type="dxa"/>
            <w:tcBorders>
              <w:top w:val="nil"/>
              <w:left w:val="nil"/>
              <w:bottom w:val="nil"/>
              <w:right w:val="single" w:sz="8" w:space="0" w:color="auto"/>
            </w:tcBorders>
            <w:vAlign w:val="center"/>
            <w:hideMark/>
          </w:tcPr>
          <w:p w14:paraId="1C1FACA6" w14:textId="77777777" w:rsidR="002534CE" w:rsidRPr="00E24CF8" w:rsidRDefault="002534CE" w:rsidP="007F1192">
            <w:r w:rsidRPr="00E24CF8">
              <w:t>Inspections to be performed on all units</w:t>
            </w:r>
          </w:p>
        </w:tc>
      </w:tr>
      <w:tr w:rsidR="002534CE" w:rsidRPr="00E24CF8" w14:paraId="3E959381" w14:textId="77777777" w:rsidTr="007F1192">
        <w:trPr>
          <w:trHeight w:val="291"/>
        </w:trPr>
        <w:tc>
          <w:tcPr>
            <w:tcW w:w="5025" w:type="dxa"/>
            <w:tcBorders>
              <w:top w:val="nil"/>
              <w:left w:val="single" w:sz="8" w:space="0" w:color="auto"/>
              <w:bottom w:val="nil"/>
              <w:right w:val="single" w:sz="8" w:space="0" w:color="auto"/>
            </w:tcBorders>
            <w:vAlign w:val="center"/>
            <w:hideMark/>
          </w:tcPr>
          <w:p w14:paraId="5A880EC5" w14:textId="77777777" w:rsidR="002534CE" w:rsidRPr="00E24CF8" w:rsidRDefault="002534CE" w:rsidP="007F1192">
            <w:r w:rsidRPr="00E24CF8">
              <w:t xml:space="preserve">     a. Gain</w:t>
            </w:r>
          </w:p>
        </w:tc>
        <w:tc>
          <w:tcPr>
            <w:tcW w:w="5695" w:type="dxa"/>
            <w:tcBorders>
              <w:top w:val="nil"/>
              <w:left w:val="nil"/>
              <w:bottom w:val="nil"/>
              <w:right w:val="single" w:sz="8" w:space="0" w:color="auto"/>
            </w:tcBorders>
            <w:vAlign w:val="center"/>
            <w:hideMark/>
          </w:tcPr>
          <w:p w14:paraId="30AB818C" w14:textId="77777777" w:rsidR="002534CE" w:rsidRPr="00E24CF8" w:rsidRDefault="002534CE" w:rsidP="007F1192">
            <w:r w:rsidRPr="00E24CF8">
              <w:t>All units (units # 1 - 6)</w:t>
            </w:r>
          </w:p>
        </w:tc>
      </w:tr>
      <w:tr w:rsidR="002534CE" w:rsidRPr="00E24CF8" w14:paraId="2B544A62" w14:textId="77777777" w:rsidTr="007F1192">
        <w:trPr>
          <w:trHeight w:val="291"/>
        </w:trPr>
        <w:tc>
          <w:tcPr>
            <w:tcW w:w="5025" w:type="dxa"/>
            <w:tcBorders>
              <w:top w:val="nil"/>
              <w:left w:val="single" w:sz="8" w:space="0" w:color="auto"/>
              <w:bottom w:val="nil"/>
              <w:right w:val="single" w:sz="8" w:space="0" w:color="auto"/>
            </w:tcBorders>
            <w:vAlign w:val="center"/>
            <w:hideMark/>
          </w:tcPr>
          <w:p w14:paraId="0B4885D2" w14:textId="77777777" w:rsidR="002534CE" w:rsidRPr="00E24CF8" w:rsidRDefault="002534CE" w:rsidP="007F1192">
            <w:r w:rsidRPr="00E24CF8">
              <w:lastRenderedPageBreak/>
              <w:t xml:space="preserve">     b. Interchangeability Mechanical</w:t>
            </w:r>
          </w:p>
        </w:tc>
        <w:tc>
          <w:tcPr>
            <w:tcW w:w="5695" w:type="dxa"/>
            <w:tcBorders>
              <w:top w:val="nil"/>
              <w:left w:val="nil"/>
              <w:bottom w:val="nil"/>
              <w:right w:val="single" w:sz="8" w:space="0" w:color="auto"/>
            </w:tcBorders>
            <w:vAlign w:val="center"/>
            <w:hideMark/>
          </w:tcPr>
          <w:p w14:paraId="7842877A" w14:textId="77777777" w:rsidR="002534CE" w:rsidRPr="00E24CF8" w:rsidRDefault="002534CE" w:rsidP="007F1192">
            <w:r w:rsidRPr="00E24CF8">
              <w:t>None</w:t>
            </w:r>
          </w:p>
        </w:tc>
      </w:tr>
      <w:tr w:rsidR="002534CE" w:rsidRPr="00E24CF8" w14:paraId="0B6DBE60" w14:textId="77777777" w:rsidTr="007F1192">
        <w:trPr>
          <w:trHeight w:val="291"/>
        </w:trPr>
        <w:tc>
          <w:tcPr>
            <w:tcW w:w="5025" w:type="dxa"/>
            <w:tcBorders>
              <w:top w:val="nil"/>
              <w:left w:val="single" w:sz="8" w:space="0" w:color="auto"/>
              <w:bottom w:val="nil"/>
              <w:right w:val="single" w:sz="8" w:space="0" w:color="auto"/>
            </w:tcBorders>
            <w:vAlign w:val="center"/>
            <w:hideMark/>
          </w:tcPr>
          <w:p w14:paraId="5BB65D34"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7E22784B" w14:textId="77777777" w:rsidR="002534CE" w:rsidRPr="00E24CF8" w:rsidRDefault="002534CE" w:rsidP="007F1192">
            <w:r w:rsidRPr="00E24CF8">
              <w:t> </w:t>
            </w:r>
          </w:p>
        </w:tc>
      </w:tr>
      <w:tr w:rsidR="002534CE" w:rsidRPr="00E24CF8" w14:paraId="26532A49" w14:textId="77777777" w:rsidTr="007F1192">
        <w:trPr>
          <w:trHeight w:val="291"/>
        </w:trPr>
        <w:tc>
          <w:tcPr>
            <w:tcW w:w="5025" w:type="dxa"/>
            <w:tcBorders>
              <w:top w:val="nil"/>
              <w:left w:val="single" w:sz="8" w:space="0" w:color="auto"/>
              <w:bottom w:val="nil"/>
              <w:right w:val="single" w:sz="8" w:space="0" w:color="auto"/>
            </w:tcBorders>
            <w:vAlign w:val="center"/>
            <w:hideMark/>
          </w:tcPr>
          <w:p w14:paraId="0C2D165C" w14:textId="77777777" w:rsidR="002534CE" w:rsidRPr="00E24CF8" w:rsidRDefault="002534CE" w:rsidP="007F1192">
            <w:r w:rsidRPr="00E24CF8">
              <w:t xml:space="preserve">     Subgroup IA</w:t>
            </w:r>
          </w:p>
        </w:tc>
        <w:tc>
          <w:tcPr>
            <w:tcW w:w="5695" w:type="dxa"/>
            <w:tcBorders>
              <w:top w:val="nil"/>
              <w:left w:val="nil"/>
              <w:bottom w:val="nil"/>
              <w:right w:val="single" w:sz="8" w:space="0" w:color="auto"/>
            </w:tcBorders>
            <w:vAlign w:val="center"/>
            <w:hideMark/>
          </w:tcPr>
          <w:p w14:paraId="38BF84B7" w14:textId="77777777" w:rsidR="002534CE" w:rsidRPr="00E24CF8" w:rsidRDefault="002534CE" w:rsidP="007F1192">
            <w:r w:rsidRPr="00E24CF8">
              <w:t>Inspections to be performed on 2 units</w:t>
            </w:r>
          </w:p>
        </w:tc>
      </w:tr>
      <w:tr w:rsidR="002534CE" w:rsidRPr="00E24CF8" w14:paraId="432863CF" w14:textId="77777777" w:rsidTr="007F1192">
        <w:trPr>
          <w:trHeight w:val="291"/>
        </w:trPr>
        <w:tc>
          <w:tcPr>
            <w:tcW w:w="5025" w:type="dxa"/>
            <w:tcBorders>
              <w:top w:val="nil"/>
              <w:left w:val="single" w:sz="8" w:space="0" w:color="auto"/>
              <w:bottom w:val="nil"/>
              <w:right w:val="single" w:sz="8" w:space="0" w:color="auto"/>
            </w:tcBorders>
            <w:vAlign w:val="center"/>
            <w:hideMark/>
          </w:tcPr>
          <w:p w14:paraId="5F8A0923" w14:textId="77777777" w:rsidR="002534CE" w:rsidRPr="00E24CF8" w:rsidRDefault="002534CE" w:rsidP="007F1192">
            <w:r w:rsidRPr="00E24CF8">
              <w:t xml:space="preserve">     a. Immersion</w:t>
            </w:r>
          </w:p>
        </w:tc>
        <w:tc>
          <w:tcPr>
            <w:tcW w:w="5695" w:type="dxa"/>
            <w:tcBorders>
              <w:top w:val="nil"/>
              <w:left w:val="nil"/>
              <w:bottom w:val="nil"/>
              <w:right w:val="single" w:sz="8" w:space="0" w:color="auto"/>
            </w:tcBorders>
            <w:vAlign w:val="center"/>
            <w:hideMark/>
          </w:tcPr>
          <w:p w14:paraId="4D8D5CA7" w14:textId="77777777" w:rsidR="002534CE" w:rsidRPr="00E24CF8" w:rsidRDefault="002534CE" w:rsidP="007F1192">
            <w:r w:rsidRPr="00E24CF8">
              <w:t>2 units (units # 1 and 2)</w:t>
            </w:r>
          </w:p>
        </w:tc>
      </w:tr>
      <w:tr w:rsidR="002534CE" w:rsidRPr="00E24CF8" w14:paraId="4A97B933" w14:textId="77777777" w:rsidTr="007F1192">
        <w:trPr>
          <w:trHeight w:val="291"/>
        </w:trPr>
        <w:tc>
          <w:tcPr>
            <w:tcW w:w="5025" w:type="dxa"/>
            <w:tcBorders>
              <w:top w:val="nil"/>
              <w:left w:val="single" w:sz="8" w:space="0" w:color="auto"/>
              <w:bottom w:val="nil"/>
              <w:right w:val="single" w:sz="8" w:space="0" w:color="auto"/>
            </w:tcBorders>
            <w:vAlign w:val="center"/>
            <w:hideMark/>
          </w:tcPr>
          <w:p w14:paraId="7F89E0AD"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677D3CF0" w14:textId="77777777" w:rsidR="002534CE" w:rsidRPr="00E24CF8" w:rsidRDefault="002534CE" w:rsidP="007F1192">
            <w:r w:rsidRPr="00E24CF8">
              <w:t> </w:t>
            </w:r>
          </w:p>
        </w:tc>
      </w:tr>
      <w:tr w:rsidR="002534CE" w:rsidRPr="00E24CF8" w14:paraId="56AB90FA" w14:textId="77777777" w:rsidTr="007F1192">
        <w:trPr>
          <w:trHeight w:val="291"/>
        </w:trPr>
        <w:tc>
          <w:tcPr>
            <w:tcW w:w="5025" w:type="dxa"/>
            <w:tcBorders>
              <w:top w:val="nil"/>
              <w:left w:val="single" w:sz="8" w:space="0" w:color="auto"/>
              <w:bottom w:val="nil"/>
              <w:right w:val="single" w:sz="8" w:space="0" w:color="auto"/>
            </w:tcBorders>
            <w:vAlign w:val="center"/>
            <w:hideMark/>
          </w:tcPr>
          <w:p w14:paraId="39A8B697" w14:textId="77777777" w:rsidR="002534CE" w:rsidRPr="00E24CF8" w:rsidRDefault="002534CE" w:rsidP="007F1192">
            <w:r w:rsidRPr="00E24CF8">
              <w:t xml:space="preserve">     Subgroup II</w:t>
            </w:r>
          </w:p>
        </w:tc>
        <w:tc>
          <w:tcPr>
            <w:tcW w:w="5695" w:type="dxa"/>
            <w:tcBorders>
              <w:top w:val="nil"/>
              <w:left w:val="nil"/>
              <w:bottom w:val="nil"/>
              <w:right w:val="single" w:sz="8" w:space="0" w:color="auto"/>
            </w:tcBorders>
            <w:vAlign w:val="center"/>
            <w:hideMark/>
          </w:tcPr>
          <w:p w14:paraId="18718943" w14:textId="77777777" w:rsidR="002534CE" w:rsidRPr="00E24CF8" w:rsidRDefault="002534CE" w:rsidP="007F1192">
            <w:r w:rsidRPr="00E24CF8">
              <w:t> </w:t>
            </w:r>
          </w:p>
        </w:tc>
      </w:tr>
      <w:tr w:rsidR="002534CE" w:rsidRPr="00E24CF8" w14:paraId="13544802" w14:textId="77777777" w:rsidTr="007F1192">
        <w:trPr>
          <w:trHeight w:val="291"/>
        </w:trPr>
        <w:tc>
          <w:tcPr>
            <w:tcW w:w="5025" w:type="dxa"/>
            <w:tcBorders>
              <w:top w:val="nil"/>
              <w:left w:val="single" w:sz="8" w:space="0" w:color="auto"/>
              <w:bottom w:val="nil"/>
              <w:right w:val="single" w:sz="8" w:space="0" w:color="auto"/>
            </w:tcBorders>
            <w:vAlign w:val="center"/>
            <w:hideMark/>
          </w:tcPr>
          <w:p w14:paraId="0EE5A529" w14:textId="77777777" w:rsidR="002534CE" w:rsidRPr="00E24CF8" w:rsidRDefault="002534CE" w:rsidP="007F1192">
            <w:r w:rsidRPr="00E24CF8">
              <w:t xml:space="preserve">     </w:t>
            </w:r>
          </w:p>
        </w:tc>
        <w:tc>
          <w:tcPr>
            <w:tcW w:w="5695" w:type="dxa"/>
            <w:tcBorders>
              <w:top w:val="nil"/>
              <w:left w:val="nil"/>
              <w:bottom w:val="nil"/>
              <w:right w:val="single" w:sz="8" w:space="0" w:color="auto"/>
            </w:tcBorders>
            <w:vAlign w:val="center"/>
            <w:hideMark/>
          </w:tcPr>
          <w:p w14:paraId="1AFDBD4F" w14:textId="77777777" w:rsidR="002534CE" w:rsidRPr="00E24CF8" w:rsidRDefault="002534CE" w:rsidP="007F1192">
            <w:r w:rsidRPr="00E24CF8">
              <w:t> </w:t>
            </w:r>
          </w:p>
        </w:tc>
      </w:tr>
      <w:tr w:rsidR="002534CE" w:rsidRPr="00E24CF8" w14:paraId="5DC37BD9" w14:textId="77777777" w:rsidTr="007F1192">
        <w:trPr>
          <w:trHeight w:val="291"/>
        </w:trPr>
        <w:tc>
          <w:tcPr>
            <w:tcW w:w="5025" w:type="dxa"/>
            <w:tcBorders>
              <w:top w:val="nil"/>
              <w:left w:val="single" w:sz="8" w:space="0" w:color="auto"/>
              <w:bottom w:val="nil"/>
              <w:right w:val="single" w:sz="8" w:space="0" w:color="auto"/>
            </w:tcBorders>
            <w:vAlign w:val="center"/>
            <w:hideMark/>
          </w:tcPr>
          <w:p w14:paraId="235B3312" w14:textId="77777777" w:rsidR="002534CE" w:rsidRPr="00E24CF8" w:rsidRDefault="002534CE" w:rsidP="007F1192">
            <w:r w:rsidRPr="00E24CF8">
              <w:t xml:space="preserve">     a. Vibration</w:t>
            </w:r>
          </w:p>
        </w:tc>
        <w:tc>
          <w:tcPr>
            <w:tcW w:w="5695" w:type="dxa"/>
            <w:tcBorders>
              <w:top w:val="nil"/>
              <w:left w:val="nil"/>
              <w:bottom w:val="nil"/>
              <w:right w:val="single" w:sz="8" w:space="0" w:color="auto"/>
            </w:tcBorders>
            <w:vAlign w:val="center"/>
            <w:hideMark/>
          </w:tcPr>
          <w:p w14:paraId="7CC2F1CF" w14:textId="77777777" w:rsidR="002534CE" w:rsidRPr="00E24CF8" w:rsidRDefault="002534CE" w:rsidP="007F1192">
            <w:r w:rsidRPr="00E24CF8">
              <w:t>Inspections to be performed on 2 units</w:t>
            </w:r>
          </w:p>
        </w:tc>
      </w:tr>
      <w:tr w:rsidR="002534CE" w:rsidRPr="00E24CF8" w14:paraId="7017165C" w14:textId="77777777" w:rsidTr="007F1192">
        <w:trPr>
          <w:trHeight w:val="291"/>
        </w:trPr>
        <w:tc>
          <w:tcPr>
            <w:tcW w:w="5025" w:type="dxa"/>
            <w:tcBorders>
              <w:top w:val="nil"/>
              <w:left w:val="single" w:sz="8" w:space="0" w:color="auto"/>
              <w:bottom w:val="nil"/>
              <w:right w:val="single" w:sz="8" w:space="0" w:color="auto"/>
            </w:tcBorders>
            <w:vAlign w:val="center"/>
            <w:hideMark/>
          </w:tcPr>
          <w:p w14:paraId="2F73122B" w14:textId="77777777" w:rsidR="002534CE" w:rsidRPr="00E24CF8" w:rsidRDefault="002534CE" w:rsidP="007F1192">
            <w:r w:rsidRPr="00E24CF8">
              <w:t xml:space="preserve">          sine</w:t>
            </w:r>
          </w:p>
        </w:tc>
        <w:tc>
          <w:tcPr>
            <w:tcW w:w="5695" w:type="dxa"/>
            <w:tcBorders>
              <w:top w:val="nil"/>
              <w:left w:val="nil"/>
              <w:bottom w:val="nil"/>
              <w:right w:val="single" w:sz="8" w:space="0" w:color="auto"/>
            </w:tcBorders>
            <w:vAlign w:val="center"/>
            <w:hideMark/>
          </w:tcPr>
          <w:p w14:paraId="6C8CC965" w14:textId="77777777" w:rsidR="002534CE" w:rsidRPr="00E24CF8" w:rsidRDefault="002534CE" w:rsidP="007F1192">
            <w:r w:rsidRPr="00E24CF8">
              <w:t>1 unit (unit # 1)</w:t>
            </w:r>
          </w:p>
        </w:tc>
      </w:tr>
      <w:tr w:rsidR="002534CE" w:rsidRPr="00E24CF8" w14:paraId="2612E564" w14:textId="77777777" w:rsidTr="007F1192">
        <w:trPr>
          <w:trHeight w:val="291"/>
        </w:trPr>
        <w:tc>
          <w:tcPr>
            <w:tcW w:w="5025" w:type="dxa"/>
            <w:tcBorders>
              <w:top w:val="nil"/>
              <w:left w:val="single" w:sz="8" w:space="0" w:color="auto"/>
              <w:bottom w:val="nil"/>
              <w:right w:val="single" w:sz="8" w:space="0" w:color="auto"/>
            </w:tcBorders>
            <w:vAlign w:val="center"/>
            <w:hideMark/>
          </w:tcPr>
          <w:p w14:paraId="40C1AC33" w14:textId="77777777" w:rsidR="002534CE" w:rsidRPr="00E24CF8" w:rsidRDefault="002534CE" w:rsidP="007F1192">
            <w:r w:rsidRPr="00E24CF8">
              <w:t xml:space="preserve">          bounce, Loose cargo</w:t>
            </w:r>
          </w:p>
        </w:tc>
        <w:tc>
          <w:tcPr>
            <w:tcW w:w="5695" w:type="dxa"/>
            <w:tcBorders>
              <w:top w:val="nil"/>
              <w:left w:val="nil"/>
              <w:bottom w:val="nil"/>
              <w:right w:val="single" w:sz="8" w:space="0" w:color="auto"/>
            </w:tcBorders>
            <w:vAlign w:val="center"/>
            <w:hideMark/>
          </w:tcPr>
          <w:p w14:paraId="60F80634" w14:textId="77777777" w:rsidR="002534CE" w:rsidRPr="00E24CF8" w:rsidRDefault="002534CE" w:rsidP="007F1192">
            <w:r w:rsidRPr="00E24CF8">
              <w:t>1 unit (unit # 2)</w:t>
            </w:r>
          </w:p>
        </w:tc>
      </w:tr>
      <w:tr w:rsidR="002534CE" w:rsidRPr="00E24CF8" w14:paraId="728873BD" w14:textId="77777777" w:rsidTr="007F1192">
        <w:trPr>
          <w:trHeight w:val="291"/>
        </w:trPr>
        <w:tc>
          <w:tcPr>
            <w:tcW w:w="5025" w:type="dxa"/>
            <w:tcBorders>
              <w:top w:val="nil"/>
              <w:left w:val="single" w:sz="8" w:space="0" w:color="auto"/>
              <w:bottom w:val="nil"/>
              <w:right w:val="single" w:sz="8" w:space="0" w:color="auto"/>
            </w:tcBorders>
            <w:vAlign w:val="center"/>
            <w:hideMark/>
          </w:tcPr>
          <w:p w14:paraId="3DF6E167"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43320F79" w14:textId="77777777" w:rsidR="002534CE" w:rsidRPr="00E24CF8" w:rsidRDefault="002534CE" w:rsidP="007F1192">
            <w:r w:rsidRPr="00E24CF8">
              <w:t> </w:t>
            </w:r>
          </w:p>
        </w:tc>
      </w:tr>
      <w:tr w:rsidR="002534CE" w:rsidRPr="00E24CF8" w14:paraId="6537730A" w14:textId="77777777" w:rsidTr="007F1192">
        <w:trPr>
          <w:trHeight w:val="291"/>
        </w:trPr>
        <w:tc>
          <w:tcPr>
            <w:tcW w:w="5025" w:type="dxa"/>
            <w:tcBorders>
              <w:top w:val="nil"/>
              <w:left w:val="single" w:sz="8" w:space="0" w:color="auto"/>
              <w:bottom w:val="nil"/>
              <w:right w:val="single" w:sz="8" w:space="0" w:color="auto"/>
            </w:tcBorders>
            <w:vAlign w:val="center"/>
            <w:hideMark/>
          </w:tcPr>
          <w:p w14:paraId="77CD113E" w14:textId="77777777" w:rsidR="002534CE" w:rsidRPr="00E24CF8" w:rsidRDefault="002534CE" w:rsidP="007F1192">
            <w:r w:rsidRPr="00E24CF8">
              <w:t xml:space="preserve">     b.  Shock</w:t>
            </w:r>
          </w:p>
        </w:tc>
        <w:tc>
          <w:tcPr>
            <w:tcW w:w="5695" w:type="dxa"/>
            <w:tcBorders>
              <w:top w:val="nil"/>
              <w:left w:val="nil"/>
              <w:bottom w:val="nil"/>
              <w:right w:val="single" w:sz="8" w:space="0" w:color="auto"/>
            </w:tcBorders>
            <w:vAlign w:val="center"/>
            <w:hideMark/>
          </w:tcPr>
          <w:p w14:paraId="111B73D5" w14:textId="77777777" w:rsidR="002534CE" w:rsidRPr="00E24CF8" w:rsidRDefault="002534CE" w:rsidP="007F1192">
            <w:r w:rsidRPr="00E24CF8">
              <w:t>Inspections to be performed on 1 unit</w:t>
            </w:r>
          </w:p>
        </w:tc>
      </w:tr>
      <w:tr w:rsidR="002534CE" w:rsidRPr="00E24CF8" w14:paraId="13CD7491" w14:textId="77777777" w:rsidTr="007F1192">
        <w:trPr>
          <w:trHeight w:val="291"/>
        </w:trPr>
        <w:tc>
          <w:tcPr>
            <w:tcW w:w="5025" w:type="dxa"/>
            <w:tcBorders>
              <w:top w:val="nil"/>
              <w:left w:val="single" w:sz="8" w:space="0" w:color="auto"/>
              <w:bottom w:val="nil"/>
              <w:right w:val="single" w:sz="8" w:space="0" w:color="auto"/>
            </w:tcBorders>
            <w:vAlign w:val="center"/>
            <w:hideMark/>
          </w:tcPr>
          <w:p w14:paraId="1B453D79" w14:textId="77777777" w:rsidR="002534CE" w:rsidRPr="00E24CF8" w:rsidRDefault="002534CE" w:rsidP="007F1192">
            <w:r w:rsidRPr="00E24CF8">
              <w:t xml:space="preserve">           ballistic Shock</w:t>
            </w:r>
          </w:p>
        </w:tc>
        <w:tc>
          <w:tcPr>
            <w:tcW w:w="5695" w:type="dxa"/>
            <w:tcBorders>
              <w:top w:val="nil"/>
              <w:left w:val="nil"/>
              <w:bottom w:val="nil"/>
              <w:right w:val="single" w:sz="8" w:space="0" w:color="auto"/>
            </w:tcBorders>
            <w:vAlign w:val="center"/>
            <w:hideMark/>
          </w:tcPr>
          <w:p w14:paraId="4A540194" w14:textId="77777777" w:rsidR="002534CE" w:rsidRPr="00E24CF8" w:rsidRDefault="002534CE" w:rsidP="007F1192">
            <w:r w:rsidRPr="00E24CF8">
              <w:t>1 unit (unit # 3)</w:t>
            </w:r>
          </w:p>
        </w:tc>
      </w:tr>
      <w:tr w:rsidR="002534CE" w:rsidRPr="00E24CF8" w14:paraId="1E0905D2" w14:textId="77777777" w:rsidTr="007F1192">
        <w:trPr>
          <w:trHeight w:val="291"/>
        </w:trPr>
        <w:tc>
          <w:tcPr>
            <w:tcW w:w="5025" w:type="dxa"/>
            <w:tcBorders>
              <w:top w:val="nil"/>
              <w:left w:val="single" w:sz="8" w:space="0" w:color="auto"/>
              <w:bottom w:val="nil"/>
              <w:right w:val="single" w:sz="8" w:space="0" w:color="auto"/>
            </w:tcBorders>
            <w:vAlign w:val="center"/>
            <w:hideMark/>
          </w:tcPr>
          <w:p w14:paraId="4BFDA46F"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5C9A1448" w14:textId="77777777" w:rsidR="002534CE" w:rsidRPr="00E24CF8" w:rsidRDefault="002534CE" w:rsidP="007F1192">
            <w:r w:rsidRPr="00E24CF8">
              <w:t> </w:t>
            </w:r>
          </w:p>
        </w:tc>
      </w:tr>
      <w:tr w:rsidR="002534CE" w:rsidRPr="00E24CF8" w14:paraId="2D6AAC48" w14:textId="77777777" w:rsidTr="007F1192">
        <w:trPr>
          <w:trHeight w:val="291"/>
        </w:trPr>
        <w:tc>
          <w:tcPr>
            <w:tcW w:w="5025" w:type="dxa"/>
            <w:tcBorders>
              <w:top w:val="nil"/>
              <w:left w:val="single" w:sz="8" w:space="0" w:color="auto"/>
              <w:bottom w:val="nil"/>
              <w:right w:val="single" w:sz="8" w:space="0" w:color="auto"/>
            </w:tcBorders>
            <w:vAlign w:val="center"/>
            <w:hideMark/>
          </w:tcPr>
          <w:p w14:paraId="5B30FFD6" w14:textId="77777777" w:rsidR="002534CE" w:rsidRPr="00E24CF8" w:rsidRDefault="002534CE" w:rsidP="007F1192">
            <w:r w:rsidRPr="00E24CF8">
              <w:t xml:space="preserve">     c. Extreme temperature</w:t>
            </w:r>
          </w:p>
        </w:tc>
        <w:tc>
          <w:tcPr>
            <w:tcW w:w="5695" w:type="dxa"/>
            <w:tcBorders>
              <w:top w:val="nil"/>
              <w:left w:val="nil"/>
              <w:bottom w:val="nil"/>
              <w:right w:val="single" w:sz="8" w:space="0" w:color="auto"/>
            </w:tcBorders>
            <w:vAlign w:val="center"/>
            <w:hideMark/>
          </w:tcPr>
          <w:p w14:paraId="01D39794" w14:textId="77777777" w:rsidR="002534CE" w:rsidRPr="00E24CF8" w:rsidRDefault="002534CE" w:rsidP="007F1192">
            <w:r w:rsidRPr="00E24CF8">
              <w:t>Combine inspections to be performed on 1 unit (unit # 4)</w:t>
            </w:r>
          </w:p>
        </w:tc>
      </w:tr>
      <w:tr w:rsidR="002534CE" w:rsidRPr="00E24CF8" w14:paraId="706115FE" w14:textId="77777777" w:rsidTr="007F1192">
        <w:trPr>
          <w:trHeight w:val="291"/>
        </w:trPr>
        <w:tc>
          <w:tcPr>
            <w:tcW w:w="5025" w:type="dxa"/>
            <w:tcBorders>
              <w:top w:val="nil"/>
              <w:left w:val="single" w:sz="8" w:space="0" w:color="auto"/>
              <w:bottom w:val="nil"/>
              <w:right w:val="single" w:sz="8" w:space="0" w:color="auto"/>
            </w:tcBorders>
            <w:vAlign w:val="center"/>
            <w:hideMark/>
          </w:tcPr>
          <w:p w14:paraId="706023BE" w14:textId="77777777" w:rsidR="002534CE" w:rsidRPr="00E24CF8" w:rsidRDefault="002534CE" w:rsidP="007F1192">
            <w:r w:rsidRPr="00E24CF8">
              <w:t xml:space="preserve">          high temperature</w:t>
            </w:r>
          </w:p>
        </w:tc>
        <w:tc>
          <w:tcPr>
            <w:tcW w:w="5695" w:type="dxa"/>
            <w:tcBorders>
              <w:top w:val="nil"/>
              <w:left w:val="nil"/>
              <w:bottom w:val="nil"/>
              <w:right w:val="single" w:sz="8" w:space="0" w:color="auto"/>
            </w:tcBorders>
            <w:vAlign w:val="center"/>
            <w:hideMark/>
          </w:tcPr>
          <w:p w14:paraId="33481BD9" w14:textId="77777777" w:rsidR="002534CE" w:rsidRPr="00E24CF8" w:rsidRDefault="002534CE" w:rsidP="007F1192">
            <w:r w:rsidRPr="00E24CF8">
              <w:t> </w:t>
            </w:r>
          </w:p>
        </w:tc>
      </w:tr>
      <w:tr w:rsidR="002534CE" w:rsidRPr="00E24CF8" w14:paraId="16583FA1" w14:textId="77777777" w:rsidTr="007F1192">
        <w:trPr>
          <w:trHeight w:val="291"/>
        </w:trPr>
        <w:tc>
          <w:tcPr>
            <w:tcW w:w="5025" w:type="dxa"/>
            <w:tcBorders>
              <w:top w:val="nil"/>
              <w:left w:val="single" w:sz="8" w:space="0" w:color="auto"/>
              <w:bottom w:val="nil"/>
              <w:right w:val="single" w:sz="8" w:space="0" w:color="auto"/>
            </w:tcBorders>
            <w:vAlign w:val="center"/>
            <w:hideMark/>
          </w:tcPr>
          <w:p w14:paraId="57959A06" w14:textId="77777777" w:rsidR="002534CE" w:rsidRPr="00E24CF8" w:rsidRDefault="002534CE" w:rsidP="007F1192">
            <w:r w:rsidRPr="00E24CF8">
              <w:t xml:space="preserve">          low temperature</w:t>
            </w:r>
          </w:p>
        </w:tc>
        <w:tc>
          <w:tcPr>
            <w:tcW w:w="5695" w:type="dxa"/>
            <w:tcBorders>
              <w:top w:val="nil"/>
              <w:left w:val="nil"/>
              <w:bottom w:val="nil"/>
              <w:right w:val="single" w:sz="8" w:space="0" w:color="auto"/>
            </w:tcBorders>
            <w:vAlign w:val="center"/>
            <w:hideMark/>
          </w:tcPr>
          <w:p w14:paraId="2142AFA0" w14:textId="77777777" w:rsidR="002534CE" w:rsidRPr="00E24CF8" w:rsidRDefault="002534CE" w:rsidP="007F1192">
            <w:r w:rsidRPr="00E24CF8">
              <w:t> </w:t>
            </w:r>
          </w:p>
        </w:tc>
      </w:tr>
      <w:tr w:rsidR="002534CE" w:rsidRPr="00E24CF8" w14:paraId="046CBBFA" w14:textId="77777777" w:rsidTr="007F1192">
        <w:trPr>
          <w:trHeight w:val="291"/>
        </w:trPr>
        <w:tc>
          <w:tcPr>
            <w:tcW w:w="5025" w:type="dxa"/>
            <w:tcBorders>
              <w:top w:val="nil"/>
              <w:left w:val="single" w:sz="8" w:space="0" w:color="auto"/>
              <w:bottom w:val="nil"/>
              <w:right w:val="single" w:sz="8" w:space="0" w:color="auto"/>
            </w:tcBorders>
            <w:vAlign w:val="center"/>
            <w:hideMark/>
          </w:tcPr>
          <w:p w14:paraId="528DC74C"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24239736" w14:textId="77777777" w:rsidR="002534CE" w:rsidRPr="00E24CF8" w:rsidRDefault="002534CE" w:rsidP="007F1192">
            <w:r w:rsidRPr="00E24CF8">
              <w:t> </w:t>
            </w:r>
          </w:p>
        </w:tc>
      </w:tr>
      <w:tr w:rsidR="002534CE" w:rsidRPr="00E24CF8" w14:paraId="16E2B548" w14:textId="77777777" w:rsidTr="007F1192">
        <w:trPr>
          <w:trHeight w:val="291"/>
        </w:trPr>
        <w:tc>
          <w:tcPr>
            <w:tcW w:w="5025" w:type="dxa"/>
            <w:tcBorders>
              <w:top w:val="nil"/>
              <w:left w:val="single" w:sz="8" w:space="0" w:color="auto"/>
              <w:bottom w:val="nil"/>
              <w:right w:val="single" w:sz="8" w:space="0" w:color="auto"/>
            </w:tcBorders>
            <w:vAlign w:val="center"/>
            <w:hideMark/>
          </w:tcPr>
          <w:p w14:paraId="5A7412A0" w14:textId="77777777" w:rsidR="002534CE" w:rsidRPr="00E24CF8" w:rsidRDefault="002534CE" w:rsidP="007F1192">
            <w:r w:rsidRPr="00E24CF8">
              <w:t xml:space="preserve">     Subgroup III</w:t>
            </w:r>
          </w:p>
        </w:tc>
        <w:tc>
          <w:tcPr>
            <w:tcW w:w="5695" w:type="dxa"/>
            <w:tcBorders>
              <w:top w:val="nil"/>
              <w:left w:val="nil"/>
              <w:bottom w:val="nil"/>
              <w:right w:val="single" w:sz="8" w:space="0" w:color="auto"/>
            </w:tcBorders>
            <w:vAlign w:val="center"/>
            <w:hideMark/>
          </w:tcPr>
          <w:p w14:paraId="31FB75CB" w14:textId="77777777" w:rsidR="002534CE" w:rsidRPr="00E24CF8" w:rsidRDefault="002534CE" w:rsidP="007F1192">
            <w:r w:rsidRPr="00E24CF8">
              <w:t>Inspections to be performed on 1 unit (unit # 5)</w:t>
            </w:r>
          </w:p>
        </w:tc>
      </w:tr>
      <w:tr w:rsidR="002534CE" w:rsidRPr="00E24CF8" w14:paraId="2F85EDB1" w14:textId="77777777" w:rsidTr="007F1192">
        <w:trPr>
          <w:trHeight w:val="291"/>
        </w:trPr>
        <w:tc>
          <w:tcPr>
            <w:tcW w:w="5025" w:type="dxa"/>
            <w:tcBorders>
              <w:top w:val="nil"/>
              <w:left w:val="single" w:sz="8" w:space="0" w:color="auto"/>
              <w:bottom w:val="nil"/>
              <w:right w:val="single" w:sz="8" w:space="0" w:color="auto"/>
            </w:tcBorders>
            <w:vAlign w:val="center"/>
            <w:hideMark/>
          </w:tcPr>
          <w:p w14:paraId="1251380B" w14:textId="77777777" w:rsidR="002534CE" w:rsidRPr="00E24CF8" w:rsidRDefault="002534CE" w:rsidP="007F1192">
            <w:r w:rsidRPr="00E24CF8">
              <w:t xml:space="preserve">         (Impact)</w:t>
            </w:r>
          </w:p>
        </w:tc>
        <w:tc>
          <w:tcPr>
            <w:tcW w:w="5695" w:type="dxa"/>
            <w:tcBorders>
              <w:top w:val="nil"/>
              <w:left w:val="nil"/>
              <w:bottom w:val="nil"/>
              <w:right w:val="single" w:sz="8" w:space="0" w:color="auto"/>
            </w:tcBorders>
            <w:vAlign w:val="center"/>
            <w:hideMark/>
          </w:tcPr>
          <w:p w14:paraId="50DFA9E7" w14:textId="77777777" w:rsidR="002534CE" w:rsidRPr="00E24CF8" w:rsidRDefault="002534CE" w:rsidP="007F1192">
            <w:r w:rsidRPr="00E24CF8">
              <w:t> </w:t>
            </w:r>
          </w:p>
        </w:tc>
      </w:tr>
      <w:tr w:rsidR="002534CE" w:rsidRPr="00E24CF8" w14:paraId="4D86E937" w14:textId="77777777" w:rsidTr="007F1192">
        <w:trPr>
          <w:trHeight w:val="291"/>
        </w:trPr>
        <w:tc>
          <w:tcPr>
            <w:tcW w:w="5025" w:type="dxa"/>
            <w:tcBorders>
              <w:top w:val="nil"/>
              <w:left w:val="single" w:sz="8" w:space="0" w:color="auto"/>
              <w:bottom w:val="nil"/>
              <w:right w:val="single" w:sz="8" w:space="0" w:color="auto"/>
            </w:tcBorders>
            <w:vAlign w:val="center"/>
            <w:hideMark/>
          </w:tcPr>
          <w:p w14:paraId="3FFC72EC"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52D1967C" w14:textId="77777777" w:rsidR="002534CE" w:rsidRPr="00E24CF8" w:rsidRDefault="002534CE" w:rsidP="007F1192">
            <w:r w:rsidRPr="00E24CF8">
              <w:t> </w:t>
            </w:r>
          </w:p>
        </w:tc>
      </w:tr>
      <w:tr w:rsidR="002534CE" w:rsidRPr="00E24CF8" w14:paraId="045EDA1A" w14:textId="77777777" w:rsidTr="007F1192">
        <w:trPr>
          <w:trHeight w:val="291"/>
        </w:trPr>
        <w:tc>
          <w:tcPr>
            <w:tcW w:w="5025" w:type="dxa"/>
            <w:tcBorders>
              <w:top w:val="nil"/>
              <w:left w:val="single" w:sz="8" w:space="0" w:color="auto"/>
              <w:bottom w:val="nil"/>
              <w:right w:val="single" w:sz="8" w:space="0" w:color="auto"/>
            </w:tcBorders>
            <w:vAlign w:val="center"/>
            <w:hideMark/>
          </w:tcPr>
          <w:p w14:paraId="4BADB879" w14:textId="77777777" w:rsidR="002534CE" w:rsidRPr="00E24CF8" w:rsidRDefault="002534CE" w:rsidP="007F1192">
            <w:r w:rsidRPr="00E24CF8">
              <w:t xml:space="preserve">     Subgroup IV</w:t>
            </w:r>
          </w:p>
        </w:tc>
        <w:tc>
          <w:tcPr>
            <w:tcW w:w="5695" w:type="dxa"/>
            <w:tcBorders>
              <w:top w:val="nil"/>
              <w:left w:val="nil"/>
              <w:bottom w:val="nil"/>
              <w:right w:val="single" w:sz="8" w:space="0" w:color="auto"/>
            </w:tcBorders>
            <w:vAlign w:val="center"/>
            <w:hideMark/>
          </w:tcPr>
          <w:p w14:paraId="628ADD76" w14:textId="77777777" w:rsidR="002534CE" w:rsidRPr="00E24CF8" w:rsidRDefault="002534CE" w:rsidP="007F1192">
            <w:r w:rsidRPr="00E24CF8">
              <w:t xml:space="preserve">Inspections to be performed on </w:t>
            </w:r>
            <w:r>
              <w:t>3</w:t>
            </w:r>
            <w:r w:rsidRPr="00E24CF8">
              <w:t xml:space="preserve"> unit</w:t>
            </w:r>
          </w:p>
        </w:tc>
      </w:tr>
      <w:tr w:rsidR="002534CE" w:rsidRPr="00E24CF8" w14:paraId="456ED2D8" w14:textId="77777777" w:rsidTr="007F1192">
        <w:trPr>
          <w:trHeight w:val="291"/>
        </w:trPr>
        <w:tc>
          <w:tcPr>
            <w:tcW w:w="5025" w:type="dxa"/>
            <w:tcBorders>
              <w:top w:val="nil"/>
              <w:left w:val="single" w:sz="8" w:space="0" w:color="auto"/>
              <w:bottom w:val="nil"/>
              <w:right w:val="single" w:sz="8" w:space="0" w:color="auto"/>
            </w:tcBorders>
            <w:vAlign w:val="center"/>
            <w:hideMark/>
          </w:tcPr>
          <w:p w14:paraId="45E1CFF1"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02F328BF" w14:textId="77777777" w:rsidR="002534CE" w:rsidRPr="00E24CF8" w:rsidRDefault="002534CE" w:rsidP="007F1192">
            <w:r w:rsidRPr="00E24CF8">
              <w:t> </w:t>
            </w:r>
          </w:p>
        </w:tc>
      </w:tr>
      <w:tr w:rsidR="002534CE" w:rsidRPr="00E24CF8" w14:paraId="2F081C85" w14:textId="77777777" w:rsidTr="007F1192">
        <w:trPr>
          <w:trHeight w:val="291"/>
        </w:trPr>
        <w:tc>
          <w:tcPr>
            <w:tcW w:w="5025" w:type="dxa"/>
            <w:tcBorders>
              <w:top w:val="nil"/>
              <w:left w:val="single" w:sz="8" w:space="0" w:color="auto"/>
              <w:bottom w:val="nil"/>
              <w:right w:val="single" w:sz="8" w:space="0" w:color="auto"/>
            </w:tcBorders>
            <w:vAlign w:val="center"/>
            <w:hideMark/>
          </w:tcPr>
          <w:p w14:paraId="479B8FCC" w14:textId="77777777" w:rsidR="002534CE" w:rsidRPr="00E24CF8" w:rsidRDefault="002534CE" w:rsidP="007F1192">
            <w:r w:rsidRPr="00E24CF8">
              <w:t xml:space="preserve">     a. Humidity</w:t>
            </w:r>
          </w:p>
        </w:tc>
        <w:tc>
          <w:tcPr>
            <w:tcW w:w="5695" w:type="dxa"/>
            <w:tcBorders>
              <w:top w:val="nil"/>
              <w:left w:val="nil"/>
              <w:bottom w:val="nil"/>
              <w:right w:val="single" w:sz="8" w:space="0" w:color="auto"/>
            </w:tcBorders>
            <w:vAlign w:val="center"/>
            <w:hideMark/>
          </w:tcPr>
          <w:p w14:paraId="35E86219" w14:textId="77777777" w:rsidR="002534CE" w:rsidRPr="00E24CF8" w:rsidRDefault="002534CE" w:rsidP="007F1192">
            <w:r w:rsidRPr="00E24CF8">
              <w:t>1 unit (unit # 6)</w:t>
            </w:r>
          </w:p>
        </w:tc>
      </w:tr>
      <w:tr w:rsidR="002534CE" w:rsidRPr="00E24CF8" w14:paraId="5780ED95" w14:textId="77777777" w:rsidTr="007F1192">
        <w:trPr>
          <w:trHeight w:val="291"/>
        </w:trPr>
        <w:tc>
          <w:tcPr>
            <w:tcW w:w="5025" w:type="dxa"/>
            <w:tcBorders>
              <w:top w:val="nil"/>
              <w:left w:val="single" w:sz="8" w:space="0" w:color="auto"/>
              <w:bottom w:val="nil"/>
              <w:right w:val="single" w:sz="8" w:space="0" w:color="auto"/>
            </w:tcBorders>
            <w:vAlign w:val="center"/>
            <w:hideMark/>
          </w:tcPr>
          <w:p w14:paraId="653AE013"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1EB316DD" w14:textId="77777777" w:rsidR="002534CE" w:rsidRPr="00E24CF8" w:rsidRDefault="002534CE" w:rsidP="007F1192">
            <w:r w:rsidRPr="00E24CF8">
              <w:t> </w:t>
            </w:r>
          </w:p>
        </w:tc>
      </w:tr>
      <w:tr w:rsidR="002534CE" w:rsidRPr="00E24CF8" w14:paraId="305F531C" w14:textId="77777777" w:rsidTr="007F1192">
        <w:trPr>
          <w:trHeight w:val="291"/>
        </w:trPr>
        <w:tc>
          <w:tcPr>
            <w:tcW w:w="5025" w:type="dxa"/>
            <w:tcBorders>
              <w:top w:val="nil"/>
              <w:left w:val="single" w:sz="8" w:space="0" w:color="auto"/>
              <w:bottom w:val="nil"/>
              <w:right w:val="single" w:sz="8" w:space="0" w:color="auto"/>
            </w:tcBorders>
            <w:vAlign w:val="center"/>
            <w:hideMark/>
          </w:tcPr>
          <w:p w14:paraId="08274A0B" w14:textId="77777777" w:rsidR="002534CE" w:rsidRPr="00E24CF8" w:rsidRDefault="002534CE" w:rsidP="007F1192">
            <w:r w:rsidRPr="00E24CF8">
              <w:t xml:space="preserve">     b. Fungus</w:t>
            </w:r>
          </w:p>
        </w:tc>
        <w:tc>
          <w:tcPr>
            <w:tcW w:w="5695" w:type="dxa"/>
            <w:tcBorders>
              <w:top w:val="nil"/>
              <w:left w:val="nil"/>
              <w:bottom w:val="nil"/>
              <w:right w:val="single" w:sz="8" w:space="0" w:color="auto"/>
            </w:tcBorders>
            <w:vAlign w:val="center"/>
            <w:hideMark/>
          </w:tcPr>
          <w:p w14:paraId="66504476" w14:textId="77777777" w:rsidR="002534CE" w:rsidRPr="00E24CF8" w:rsidRDefault="002534CE" w:rsidP="007F1192">
            <w:r w:rsidRPr="00E24CF8">
              <w:t xml:space="preserve">1 unit (unit # </w:t>
            </w:r>
            <w:r>
              <w:t>7</w:t>
            </w:r>
            <w:r w:rsidRPr="00E24CF8">
              <w:t>)</w:t>
            </w:r>
          </w:p>
        </w:tc>
      </w:tr>
      <w:tr w:rsidR="002534CE" w:rsidRPr="00E24CF8" w14:paraId="0EC77FC4" w14:textId="77777777" w:rsidTr="007F1192">
        <w:trPr>
          <w:trHeight w:val="291"/>
        </w:trPr>
        <w:tc>
          <w:tcPr>
            <w:tcW w:w="5025" w:type="dxa"/>
            <w:tcBorders>
              <w:top w:val="nil"/>
              <w:left w:val="single" w:sz="8" w:space="0" w:color="auto"/>
              <w:bottom w:val="nil"/>
              <w:right w:val="single" w:sz="8" w:space="0" w:color="auto"/>
            </w:tcBorders>
            <w:vAlign w:val="center"/>
            <w:hideMark/>
          </w:tcPr>
          <w:p w14:paraId="540436C2"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40B5854C" w14:textId="77777777" w:rsidR="002534CE" w:rsidRPr="00E24CF8" w:rsidRDefault="002534CE" w:rsidP="007F1192">
            <w:r w:rsidRPr="00E24CF8">
              <w:t> </w:t>
            </w:r>
          </w:p>
        </w:tc>
      </w:tr>
      <w:tr w:rsidR="002534CE" w:rsidRPr="00E24CF8" w14:paraId="4DB8741A" w14:textId="77777777" w:rsidTr="007F1192">
        <w:trPr>
          <w:trHeight w:val="291"/>
        </w:trPr>
        <w:tc>
          <w:tcPr>
            <w:tcW w:w="5025" w:type="dxa"/>
            <w:tcBorders>
              <w:top w:val="nil"/>
              <w:left w:val="single" w:sz="8" w:space="0" w:color="auto"/>
              <w:bottom w:val="nil"/>
              <w:right w:val="single" w:sz="8" w:space="0" w:color="auto"/>
            </w:tcBorders>
            <w:vAlign w:val="center"/>
            <w:hideMark/>
          </w:tcPr>
          <w:p w14:paraId="167D3CCD" w14:textId="77777777" w:rsidR="002534CE" w:rsidRPr="00E24CF8" w:rsidRDefault="002534CE" w:rsidP="007F1192">
            <w:r w:rsidRPr="00E24CF8">
              <w:t xml:space="preserve">     c.  Salt Fog</w:t>
            </w:r>
          </w:p>
        </w:tc>
        <w:tc>
          <w:tcPr>
            <w:tcW w:w="5695" w:type="dxa"/>
            <w:tcBorders>
              <w:top w:val="nil"/>
              <w:left w:val="nil"/>
              <w:bottom w:val="nil"/>
              <w:right w:val="single" w:sz="8" w:space="0" w:color="auto"/>
            </w:tcBorders>
            <w:vAlign w:val="center"/>
            <w:hideMark/>
          </w:tcPr>
          <w:p w14:paraId="5D923998" w14:textId="77777777" w:rsidR="002534CE" w:rsidRPr="00E24CF8" w:rsidRDefault="002534CE" w:rsidP="007F1192">
            <w:r w:rsidRPr="00E24CF8">
              <w:t xml:space="preserve">1 unit (unit # </w:t>
            </w:r>
            <w:r>
              <w:t>8</w:t>
            </w:r>
            <w:r w:rsidRPr="00E24CF8">
              <w:t>)</w:t>
            </w:r>
          </w:p>
        </w:tc>
      </w:tr>
      <w:tr w:rsidR="002534CE" w:rsidRPr="00E24CF8" w14:paraId="2AE94334" w14:textId="77777777" w:rsidTr="007F1192">
        <w:trPr>
          <w:trHeight w:val="291"/>
        </w:trPr>
        <w:tc>
          <w:tcPr>
            <w:tcW w:w="5025" w:type="dxa"/>
            <w:tcBorders>
              <w:top w:val="nil"/>
              <w:left w:val="single" w:sz="8" w:space="0" w:color="auto"/>
              <w:bottom w:val="nil"/>
              <w:right w:val="single" w:sz="8" w:space="0" w:color="auto"/>
            </w:tcBorders>
            <w:vAlign w:val="center"/>
            <w:hideMark/>
          </w:tcPr>
          <w:p w14:paraId="384AFB43"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2F960FCF" w14:textId="77777777" w:rsidR="002534CE" w:rsidRPr="00E24CF8" w:rsidRDefault="002534CE" w:rsidP="007F1192">
            <w:r w:rsidRPr="00E24CF8">
              <w:t> </w:t>
            </w:r>
          </w:p>
        </w:tc>
      </w:tr>
      <w:tr w:rsidR="002534CE" w:rsidRPr="00E24CF8" w14:paraId="7E0B9DA5" w14:textId="77777777" w:rsidTr="007F1192">
        <w:trPr>
          <w:trHeight w:val="291"/>
        </w:trPr>
        <w:tc>
          <w:tcPr>
            <w:tcW w:w="5025" w:type="dxa"/>
            <w:tcBorders>
              <w:top w:val="nil"/>
              <w:left w:val="single" w:sz="8" w:space="0" w:color="auto"/>
              <w:bottom w:val="nil"/>
              <w:right w:val="single" w:sz="8" w:space="0" w:color="auto"/>
            </w:tcBorders>
            <w:vAlign w:val="center"/>
            <w:hideMark/>
          </w:tcPr>
          <w:p w14:paraId="51C3F4E9" w14:textId="77777777" w:rsidR="002534CE" w:rsidRPr="00E24CF8" w:rsidRDefault="002534CE" w:rsidP="007F1192">
            <w:r w:rsidRPr="00E24CF8">
              <w:t xml:space="preserve">     Subgroup V</w:t>
            </w:r>
          </w:p>
        </w:tc>
        <w:tc>
          <w:tcPr>
            <w:tcW w:w="5695" w:type="dxa"/>
            <w:tcBorders>
              <w:top w:val="nil"/>
              <w:left w:val="nil"/>
              <w:bottom w:val="nil"/>
              <w:right w:val="single" w:sz="8" w:space="0" w:color="auto"/>
            </w:tcBorders>
            <w:vAlign w:val="center"/>
            <w:hideMark/>
          </w:tcPr>
          <w:p w14:paraId="6597725F" w14:textId="77777777" w:rsidR="002534CE" w:rsidRPr="00E24CF8" w:rsidRDefault="002534CE" w:rsidP="007F1192">
            <w:r w:rsidRPr="00E24CF8">
              <w:t>Inspections to be performed on 1 unit</w:t>
            </w:r>
          </w:p>
        </w:tc>
      </w:tr>
      <w:tr w:rsidR="002534CE" w:rsidRPr="00E24CF8" w14:paraId="546C6C82" w14:textId="77777777" w:rsidTr="007F1192">
        <w:trPr>
          <w:trHeight w:val="291"/>
        </w:trPr>
        <w:tc>
          <w:tcPr>
            <w:tcW w:w="5025" w:type="dxa"/>
            <w:tcBorders>
              <w:top w:val="nil"/>
              <w:left w:val="single" w:sz="8" w:space="0" w:color="auto"/>
              <w:bottom w:val="nil"/>
              <w:right w:val="single" w:sz="8" w:space="0" w:color="auto"/>
            </w:tcBorders>
            <w:vAlign w:val="center"/>
            <w:hideMark/>
          </w:tcPr>
          <w:p w14:paraId="1EABBBCE"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3D5080DD" w14:textId="77777777" w:rsidR="002534CE" w:rsidRPr="00E24CF8" w:rsidRDefault="002534CE" w:rsidP="007F1192">
            <w:r w:rsidRPr="00E24CF8">
              <w:t> </w:t>
            </w:r>
          </w:p>
        </w:tc>
      </w:tr>
      <w:tr w:rsidR="002534CE" w:rsidRPr="00E24CF8" w14:paraId="3D5004CC" w14:textId="77777777" w:rsidTr="007F1192">
        <w:trPr>
          <w:trHeight w:val="291"/>
        </w:trPr>
        <w:tc>
          <w:tcPr>
            <w:tcW w:w="5025" w:type="dxa"/>
            <w:tcBorders>
              <w:top w:val="nil"/>
              <w:left w:val="single" w:sz="8" w:space="0" w:color="auto"/>
              <w:bottom w:val="nil"/>
              <w:right w:val="single" w:sz="8" w:space="0" w:color="auto"/>
            </w:tcBorders>
            <w:vAlign w:val="center"/>
            <w:hideMark/>
          </w:tcPr>
          <w:p w14:paraId="5E8BA957" w14:textId="77777777" w:rsidR="002534CE" w:rsidRPr="00E24CF8" w:rsidRDefault="002534CE" w:rsidP="007F1192">
            <w:r w:rsidRPr="00E24CF8">
              <w:t xml:space="preserve">     a. Rain</w:t>
            </w:r>
          </w:p>
        </w:tc>
        <w:tc>
          <w:tcPr>
            <w:tcW w:w="5695" w:type="dxa"/>
            <w:tcBorders>
              <w:top w:val="nil"/>
              <w:left w:val="nil"/>
              <w:bottom w:val="nil"/>
              <w:right w:val="single" w:sz="8" w:space="0" w:color="auto"/>
            </w:tcBorders>
            <w:vAlign w:val="center"/>
            <w:hideMark/>
          </w:tcPr>
          <w:p w14:paraId="2EEC60F3" w14:textId="77777777" w:rsidR="002534CE" w:rsidRPr="00E24CF8" w:rsidRDefault="002534CE" w:rsidP="007F1192">
            <w:r w:rsidRPr="00E24CF8">
              <w:t xml:space="preserve">1 unit (unit # </w:t>
            </w:r>
            <w:r>
              <w:t>8</w:t>
            </w:r>
            <w:r w:rsidRPr="00E24CF8">
              <w:t>)</w:t>
            </w:r>
          </w:p>
        </w:tc>
      </w:tr>
      <w:tr w:rsidR="002534CE" w:rsidRPr="00E24CF8" w14:paraId="6F146B6D" w14:textId="77777777" w:rsidTr="007F1192">
        <w:trPr>
          <w:trHeight w:val="291"/>
        </w:trPr>
        <w:tc>
          <w:tcPr>
            <w:tcW w:w="5025" w:type="dxa"/>
            <w:tcBorders>
              <w:top w:val="nil"/>
              <w:left w:val="single" w:sz="8" w:space="0" w:color="auto"/>
              <w:bottom w:val="nil"/>
              <w:right w:val="single" w:sz="8" w:space="0" w:color="auto"/>
            </w:tcBorders>
            <w:vAlign w:val="center"/>
            <w:hideMark/>
          </w:tcPr>
          <w:p w14:paraId="41D4DAA1" w14:textId="77777777" w:rsidR="002534CE" w:rsidRPr="00E24CF8" w:rsidRDefault="002534CE" w:rsidP="007F1192">
            <w:r w:rsidRPr="00E24CF8">
              <w:t> </w:t>
            </w:r>
          </w:p>
        </w:tc>
        <w:tc>
          <w:tcPr>
            <w:tcW w:w="5695" w:type="dxa"/>
            <w:tcBorders>
              <w:top w:val="nil"/>
              <w:left w:val="nil"/>
              <w:bottom w:val="nil"/>
              <w:right w:val="single" w:sz="8" w:space="0" w:color="auto"/>
            </w:tcBorders>
            <w:vAlign w:val="center"/>
            <w:hideMark/>
          </w:tcPr>
          <w:p w14:paraId="1DD42822" w14:textId="77777777" w:rsidR="002534CE" w:rsidRPr="00E24CF8" w:rsidRDefault="002534CE" w:rsidP="007F1192">
            <w:r w:rsidRPr="00E24CF8">
              <w:t> </w:t>
            </w:r>
          </w:p>
        </w:tc>
      </w:tr>
      <w:tr w:rsidR="002534CE" w:rsidRPr="00E24CF8" w14:paraId="79B60E8E" w14:textId="77777777" w:rsidTr="007F1192">
        <w:trPr>
          <w:trHeight w:val="291"/>
        </w:trPr>
        <w:tc>
          <w:tcPr>
            <w:tcW w:w="5025" w:type="dxa"/>
            <w:tcBorders>
              <w:top w:val="nil"/>
              <w:left w:val="single" w:sz="8" w:space="0" w:color="auto"/>
              <w:bottom w:val="nil"/>
              <w:right w:val="single" w:sz="8" w:space="0" w:color="auto"/>
            </w:tcBorders>
            <w:vAlign w:val="center"/>
            <w:hideMark/>
          </w:tcPr>
          <w:p w14:paraId="7D6A34F2" w14:textId="7B88E60F" w:rsidR="002534CE" w:rsidRPr="00E24CF8" w:rsidRDefault="002534CE" w:rsidP="007F1192">
            <w:r w:rsidRPr="00E24CF8">
              <w:t>3</w:t>
            </w:r>
            <w:r w:rsidR="002669AC" w:rsidRPr="00E24CF8">
              <w:t>. Group</w:t>
            </w:r>
            <w:r w:rsidRPr="00E24CF8">
              <w:t xml:space="preserve"> F (Nuclear)</w:t>
            </w:r>
          </w:p>
        </w:tc>
        <w:tc>
          <w:tcPr>
            <w:tcW w:w="5695" w:type="dxa"/>
            <w:tcBorders>
              <w:top w:val="nil"/>
              <w:left w:val="nil"/>
              <w:bottom w:val="nil"/>
              <w:right w:val="single" w:sz="8" w:space="0" w:color="auto"/>
            </w:tcBorders>
            <w:vAlign w:val="center"/>
            <w:hideMark/>
          </w:tcPr>
          <w:p w14:paraId="6E7E2DF5" w14:textId="77777777" w:rsidR="002534CE" w:rsidRPr="00E24CF8" w:rsidRDefault="002534CE" w:rsidP="007F1192">
            <w:r w:rsidRPr="00E24CF8">
              <w:t>None</w:t>
            </w:r>
          </w:p>
        </w:tc>
      </w:tr>
      <w:tr w:rsidR="002534CE" w:rsidRPr="00E24CF8" w14:paraId="70CE59EF" w14:textId="77777777" w:rsidTr="007F1192">
        <w:trPr>
          <w:trHeight w:val="291"/>
        </w:trPr>
        <w:tc>
          <w:tcPr>
            <w:tcW w:w="5025" w:type="dxa"/>
            <w:tcBorders>
              <w:top w:val="nil"/>
              <w:left w:val="single" w:sz="8" w:space="0" w:color="auto"/>
              <w:bottom w:val="single" w:sz="8" w:space="0" w:color="auto"/>
              <w:right w:val="single" w:sz="8" w:space="0" w:color="auto"/>
            </w:tcBorders>
            <w:vAlign w:val="center"/>
            <w:hideMark/>
          </w:tcPr>
          <w:p w14:paraId="585955D8" w14:textId="77777777" w:rsidR="002534CE" w:rsidRPr="00E24CF8" w:rsidRDefault="002534CE" w:rsidP="007F1192">
            <w:r w:rsidRPr="00E24CF8">
              <w:t> </w:t>
            </w:r>
          </w:p>
        </w:tc>
        <w:tc>
          <w:tcPr>
            <w:tcW w:w="5695" w:type="dxa"/>
            <w:tcBorders>
              <w:top w:val="nil"/>
              <w:left w:val="nil"/>
              <w:bottom w:val="single" w:sz="8" w:space="0" w:color="auto"/>
              <w:right w:val="single" w:sz="8" w:space="0" w:color="auto"/>
            </w:tcBorders>
            <w:vAlign w:val="center"/>
            <w:hideMark/>
          </w:tcPr>
          <w:p w14:paraId="763F2DD6" w14:textId="77777777" w:rsidR="002534CE" w:rsidRPr="00E24CF8" w:rsidRDefault="002534CE" w:rsidP="007F1192">
            <w:r w:rsidRPr="00E24CF8">
              <w:t> </w:t>
            </w:r>
          </w:p>
        </w:tc>
      </w:tr>
    </w:tbl>
    <w:p w14:paraId="375D14F2" w14:textId="77777777" w:rsidR="002534CE" w:rsidRPr="00E24CF8" w:rsidRDefault="002534CE" w:rsidP="002534CE">
      <w:pPr>
        <w:pStyle w:val="PDPSOW"/>
      </w:pPr>
    </w:p>
    <w:p w14:paraId="08F949C8" w14:textId="1997F131" w:rsidR="002534CE" w:rsidRPr="00E24CF8" w:rsidRDefault="002534CE" w:rsidP="002534CE">
      <w:pPr>
        <w:pStyle w:val="PDPSOW"/>
      </w:pPr>
      <w:r w:rsidRPr="00E24CF8">
        <w:rPr>
          <w:rFonts w:cs="Arial"/>
        </w:rPr>
        <w:tab/>
        <w:t xml:space="preserve">d. </w:t>
      </w:r>
      <w:r w:rsidRPr="00E24CF8">
        <w:t xml:space="preserve">FAT Inspection for </w:t>
      </w:r>
      <w:r w:rsidRPr="00E24CF8">
        <w:rPr>
          <w:szCs w:val="24"/>
        </w:rPr>
        <w:t>Antenna AS-3916/VRC</w:t>
      </w:r>
      <w:r w:rsidRPr="00E24CF8">
        <w:t xml:space="preserve">.  </w:t>
      </w:r>
      <w:r w:rsidR="00536F59">
        <w:t xml:space="preserve">The </w:t>
      </w:r>
      <w:r w:rsidRPr="00EA6B3F">
        <w:rPr>
          <w:szCs w:val="24"/>
        </w:rPr>
        <w:t xml:space="preserve">FAT inspection shall be in accordance with paragraph 4.2.1 of Drawing No. A3180155 </w:t>
      </w:r>
      <w:r w:rsidRPr="00EA6B3F">
        <w:t>to verify compliance with the requirements set forth in Paragraph 3.0 of Drawing No. A3180155</w:t>
      </w:r>
      <w:r w:rsidRPr="00EA6B3F">
        <w:rPr>
          <w:szCs w:val="24"/>
        </w:rPr>
        <w:t xml:space="preserve">.  </w:t>
      </w:r>
      <w:r w:rsidRPr="00EA6B3F">
        <w:t xml:space="preserve">FAT inspection shall consist of the inspections specified in the following table which replaces Table 4-1 of </w:t>
      </w:r>
      <w:r w:rsidRPr="00EA6B3F">
        <w:rPr>
          <w:szCs w:val="24"/>
        </w:rPr>
        <w:t>Drawing No. A3180155</w:t>
      </w:r>
      <w:r w:rsidRPr="00EA6B3F">
        <w:t xml:space="preserve">.  </w:t>
      </w:r>
      <w:r w:rsidR="00536F59" w:rsidRPr="00EA6B3F">
        <w:t>The number</w:t>
      </w:r>
      <w:r w:rsidRPr="00EA6B3F">
        <w:t xml:space="preserve"> of test units used for FAT inspection is eight (8).  Test units shall be selected from </w:t>
      </w:r>
      <w:r w:rsidR="00536F59" w:rsidRPr="00EA6B3F">
        <w:t>the first</w:t>
      </w:r>
      <w:r w:rsidRPr="00EA6B3F">
        <w:t xml:space="preserve"> production lot, which shall contain a minimum of 30 units</w:t>
      </w:r>
      <w:r w:rsidRPr="00E24CF8">
        <w:t>.</w:t>
      </w:r>
      <w:r w:rsidRPr="00EA6B3F">
        <w:t xml:space="preserve"> </w:t>
      </w:r>
      <w:r w:rsidRPr="00E24CF8">
        <w:t xml:space="preserve">  </w:t>
      </w:r>
    </w:p>
    <w:p w14:paraId="5E90242B" w14:textId="77777777" w:rsidR="002534CE" w:rsidRDefault="002534CE" w:rsidP="002534CE">
      <w:pPr>
        <w:pStyle w:val="PDPSOW"/>
      </w:pPr>
    </w:p>
    <w:p w14:paraId="740F20D8" w14:textId="77777777" w:rsidR="00A962F3" w:rsidRPr="00E24CF8" w:rsidRDefault="00A962F3" w:rsidP="002534CE">
      <w:pPr>
        <w:pStyle w:val="PDPSOW"/>
      </w:pPr>
    </w:p>
    <w:tbl>
      <w:tblPr>
        <w:tblW w:w="10780" w:type="dxa"/>
        <w:tblLook w:val="04A0" w:firstRow="1" w:lastRow="0" w:firstColumn="1" w:lastColumn="0" w:noHBand="0" w:noVBand="1"/>
      </w:tblPr>
      <w:tblGrid>
        <w:gridCol w:w="1200"/>
        <w:gridCol w:w="4371"/>
        <w:gridCol w:w="1777"/>
        <w:gridCol w:w="1540"/>
        <w:gridCol w:w="1892"/>
      </w:tblGrid>
      <w:tr w:rsidR="002534CE" w:rsidRPr="00E24CF8" w14:paraId="5619AB7C" w14:textId="77777777" w:rsidTr="007F1192">
        <w:trPr>
          <w:trHeight w:val="290"/>
        </w:trPr>
        <w:tc>
          <w:tcPr>
            <w:tcW w:w="10780" w:type="dxa"/>
            <w:gridSpan w:val="5"/>
            <w:vMerge w:val="restart"/>
            <w:tcBorders>
              <w:top w:val="single" w:sz="8" w:space="0" w:color="auto"/>
              <w:left w:val="single" w:sz="8" w:space="0" w:color="auto"/>
              <w:bottom w:val="nil"/>
              <w:right w:val="single" w:sz="8" w:space="0" w:color="000000"/>
            </w:tcBorders>
            <w:noWrap/>
            <w:vAlign w:val="center"/>
            <w:hideMark/>
          </w:tcPr>
          <w:p w14:paraId="5AC86D65" w14:textId="77777777" w:rsidR="002534CE" w:rsidRPr="00E24CF8" w:rsidRDefault="002534CE" w:rsidP="007F1192">
            <w:pPr>
              <w:jc w:val="center"/>
              <w:rPr>
                <w:b/>
                <w:bCs/>
                <w:u w:val="single"/>
              </w:rPr>
            </w:pPr>
            <w:r w:rsidRPr="00E24CF8">
              <w:rPr>
                <w:b/>
                <w:bCs/>
                <w:u w:val="single"/>
              </w:rPr>
              <w:lastRenderedPageBreak/>
              <w:t>TABLE 4-1 FIRST ARTICLE TEST (FAT) INSPECTION</w:t>
            </w:r>
          </w:p>
        </w:tc>
      </w:tr>
      <w:tr w:rsidR="002534CE" w:rsidRPr="00E24CF8" w14:paraId="425F8E9F" w14:textId="77777777" w:rsidTr="007F1192">
        <w:trPr>
          <w:trHeight w:val="290"/>
        </w:trPr>
        <w:tc>
          <w:tcPr>
            <w:tcW w:w="10780" w:type="dxa"/>
            <w:gridSpan w:val="5"/>
            <w:vMerge/>
            <w:tcBorders>
              <w:top w:val="single" w:sz="8" w:space="0" w:color="auto"/>
              <w:left w:val="single" w:sz="8" w:space="0" w:color="auto"/>
              <w:bottom w:val="nil"/>
              <w:right w:val="single" w:sz="8" w:space="0" w:color="000000"/>
            </w:tcBorders>
            <w:vAlign w:val="center"/>
            <w:hideMark/>
          </w:tcPr>
          <w:p w14:paraId="31D48E30" w14:textId="77777777" w:rsidR="002534CE" w:rsidRPr="00E24CF8" w:rsidRDefault="002534CE" w:rsidP="007F1192">
            <w:pPr>
              <w:rPr>
                <w:b/>
                <w:bCs/>
                <w:u w:val="single"/>
              </w:rPr>
            </w:pPr>
          </w:p>
        </w:tc>
      </w:tr>
      <w:tr w:rsidR="002534CE" w:rsidRPr="00E24CF8" w14:paraId="029F5DF0" w14:textId="77777777" w:rsidTr="007F1192">
        <w:trPr>
          <w:trHeight w:val="290"/>
        </w:trPr>
        <w:tc>
          <w:tcPr>
            <w:tcW w:w="1200" w:type="dxa"/>
            <w:vMerge w:val="restart"/>
            <w:tcBorders>
              <w:top w:val="nil"/>
              <w:left w:val="single" w:sz="8" w:space="0" w:color="auto"/>
              <w:bottom w:val="nil"/>
              <w:right w:val="nil"/>
            </w:tcBorders>
            <w:vAlign w:val="center"/>
            <w:hideMark/>
          </w:tcPr>
          <w:p w14:paraId="66EF32AA" w14:textId="77777777" w:rsidR="002534CE" w:rsidRPr="00E24CF8" w:rsidRDefault="002534CE" w:rsidP="007F1192">
            <w:pPr>
              <w:jc w:val="center"/>
              <w:rPr>
                <w:u w:val="single"/>
              </w:rPr>
            </w:pPr>
            <w:r w:rsidRPr="00E24CF8">
              <w:rPr>
                <w:u w:val="single"/>
              </w:rPr>
              <w:t>GROUP</w:t>
            </w:r>
          </w:p>
        </w:tc>
        <w:tc>
          <w:tcPr>
            <w:tcW w:w="4371" w:type="dxa"/>
            <w:vMerge w:val="restart"/>
            <w:tcBorders>
              <w:top w:val="nil"/>
              <w:left w:val="nil"/>
              <w:bottom w:val="nil"/>
              <w:right w:val="nil"/>
            </w:tcBorders>
            <w:vAlign w:val="center"/>
            <w:hideMark/>
          </w:tcPr>
          <w:p w14:paraId="017799D9" w14:textId="77777777" w:rsidR="002534CE" w:rsidRPr="00E24CF8" w:rsidRDefault="002534CE" w:rsidP="007F1192">
            <w:pPr>
              <w:jc w:val="center"/>
              <w:rPr>
                <w:u w:val="single"/>
              </w:rPr>
            </w:pPr>
            <w:r w:rsidRPr="00E24CF8">
              <w:rPr>
                <w:u w:val="single"/>
              </w:rPr>
              <w:t>TEST REQUIREMENT</w:t>
            </w:r>
          </w:p>
        </w:tc>
        <w:tc>
          <w:tcPr>
            <w:tcW w:w="1777" w:type="dxa"/>
            <w:vMerge w:val="restart"/>
            <w:tcBorders>
              <w:top w:val="nil"/>
              <w:left w:val="nil"/>
              <w:bottom w:val="nil"/>
              <w:right w:val="nil"/>
            </w:tcBorders>
            <w:vAlign w:val="center"/>
            <w:hideMark/>
          </w:tcPr>
          <w:p w14:paraId="6455D77F" w14:textId="77777777" w:rsidR="002534CE" w:rsidRPr="00E24CF8" w:rsidRDefault="002534CE" w:rsidP="007F1192">
            <w:pPr>
              <w:jc w:val="center"/>
              <w:rPr>
                <w:u w:val="single"/>
              </w:rPr>
            </w:pPr>
            <w:r w:rsidRPr="00E24CF8">
              <w:rPr>
                <w:u w:val="single"/>
              </w:rPr>
              <w:t>REQ. PARA</w:t>
            </w:r>
          </w:p>
        </w:tc>
        <w:tc>
          <w:tcPr>
            <w:tcW w:w="1540" w:type="dxa"/>
            <w:vMerge w:val="restart"/>
            <w:tcBorders>
              <w:top w:val="nil"/>
              <w:left w:val="nil"/>
              <w:bottom w:val="nil"/>
              <w:right w:val="nil"/>
            </w:tcBorders>
            <w:vAlign w:val="center"/>
            <w:hideMark/>
          </w:tcPr>
          <w:p w14:paraId="4C390FC9" w14:textId="77777777" w:rsidR="002534CE" w:rsidRPr="00E24CF8" w:rsidRDefault="002534CE" w:rsidP="007F1192">
            <w:pPr>
              <w:jc w:val="center"/>
              <w:rPr>
                <w:u w:val="single"/>
              </w:rPr>
            </w:pPr>
            <w:r w:rsidRPr="00E24CF8">
              <w:rPr>
                <w:u w:val="single"/>
              </w:rPr>
              <w:t>REQ.INSP</w:t>
            </w:r>
          </w:p>
        </w:tc>
        <w:tc>
          <w:tcPr>
            <w:tcW w:w="1891" w:type="dxa"/>
            <w:vMerge w:val="restart"/>
            <w:tcBorders>
              <w:top w:val="nil"/>
              <w:left w:val="nil"/>
              <w:bottom w:val="nil"/>
              <w:right w:val="single" w:sz="8" w:space="0" w:color="auto"/>
            </w:tcBorders>
            <w:vAlign w:val="center"/>
            <w:hideMark/>
          </w:tcPr>
          <w:p w14:paraId="441F5F7F" w14:textId="77777777" w:rsidR="002534CE" w:rsidRPr="00E24CF8" w:rsidRDefault="002534CE" w:rsidP="007F1192">
            <w:pPr>
              <w:jc w:val="center"/>
              <w:rPr>
                <w:u w:val="single"/>
              </w:rPr>
            </w:pPr>
            <w:r w:rsidRPr="00E24CF8">
              <w:rPr>
                <w:u w:val="single"/>
              </w:rPr>
              <w:t>UNITS TO BE TESTED</w:t>
            </w:r>
          </w:p>
        </w:tc>
      </w:tr>
      <w:tr w:rsidR="002534CE" w:rsidRPr="00E24CF8" w14:paraId="6036A463" w14:textId="77777777" w:rsidTr="007F1192">
        <w:trPr>
          <w:trHeight w:val="290"/>
        </w:trPr>
        <w:tc>
          <w:tcPr>
            <w:tcW w:w="1200" w:type="dxa"/>
            <w:vMerge/>
            <w:tcBorders>
              <w:top w:val="nil"/>
              <w:left w:val="single" w:sz="8" w:space="0" w:color="auto"/>
              <w:bottom w:val="nil"/>
              <w:right w:val="nil"/>
            </w:tcBorders>
            <w:vAlign w:val="center"/>
            <w:hideMark/>
          </w:tcPr>
          <w:p w14:paraId="36E368A6" w14:textId="77777777" w:rsidR="002534CE" w:rsidRPr="00E24CF8" w:rsidRDefault="002534CE" w:rsidP="007F1192">
            <w:pPr>
              <w:rPr>
                <w:u w:val="single"/>
              </w:rPr>
            </w:pPr>
          </w:p>
        </w:tc>
        <w:tc>
          <w:tcPr>
            <w:tcW w:w="4371" w:type="dxa"/>
            <w:vMerge/>
            <w:tcBorders>
              <w:top w:val="nil"/>
              <w:left w:val="nil"/>
              <w:bottom w:val="nil"/>
              <w:right w:val="nil"/>
            </w:tcBorders>
            <w:vAlign w:val="center"/>
            <w:hideMark/>
          </w:tcPr>
          <w:p w14:paraId="4D328571" w14:textId="77777777" w:rsidR="002534CE" w:rsidRPr="00E24CF8" w:rsidRDefault="002534CE" w:rsidP="007F1192">
            <w:pPr>
              <w:rPr>
                <w:u w:val="single"/>
              </w:rPr>
            </w:pPr>
          </w:p>
        </w:tc>
        <w:tc>
          <w:tcPr>
            <w:tcW w:w="1777" w:type="dxa"/>
            <w:vMerge/>
            <w:tcBorders>
              <w:top w:val="nil"/>
              <w:left w:val="nil"/>
              <w:bottom w:val="nil"/>
              <w:right w:val="nil"/>
            </w:tcBorders>
            <w:vAlign w:val="center"/>
            <w:hideMark/>
          </w:tcPr>
          <w:p w14:paraId="2636286E" w14:textId="77777777" w:rsidR="002534CE" w:rsidRPr="00E24CF8" w:rsidRDefault="002534CE" w:rsidP="007F1192">
            <w:pPr>
              <w:rPr>
                <w:u w:val="single"/>
              </w:rPr>
            </w:pPr>
          </w:p>
        </w:tc>
        <w:tc>
          <w:tcPr>
            <w:tcW w:w="1540" w:type="dxa"/>
            <w:vMerge/>
            <w:tcBorders>
              <w:top w:val="nil"/>
              <w:left w:val="nil"/>
              <w:bottom w:val="nil"/>
              <w:right w:val="nil"/>
            </w:tcBorders>
            <w:vAlign w:val="center"/>
            <w:hideMark/>
          </w:tcPr>
          <w:p w14:paraId="06B9B86A" w14:textId="77777777" w:rsidR="002534CE" w:rsidRPr="00E24CF8" w:rsidRDefault="002534CE" w:rsidP="007F1192">
            <w:pPr>
              <w:rPr>
                <w:u w:val="single"/>
              </w:rPr>
            </w:pPr>
          </w:p>
        </w:tc>
        <w:tc>
          <w:tcPr>
            <w:tcW w:w="1891" w:type="dxa"/>
            <w:vMerge/>
            <w:tcBorders>
              <w:top w:val="nil"/>
              <w:left w:val="nil"/>
              <w:bottom w:val="nil"/>
              <w:right w:val="single" w:sz="8" w:space="0" w:color="auto"/>
            </w:tcBorders>
            <w:vAlign w:val="center"/>
            <w:hideMark/>
          </w:tcPr>
          <w:p w14:paraId="1DE473AE" w14:textId="77777777" w:rsidR="002534CE" w:rsidRPr="00E24CF8" w:rsidRDefault="002534CE" w:rsidP="007F1192">
            <w:pPr>
              <w:rPr>
                <w:u w:val="single"/>
              </w:rPr>
            </w:pPr>
          </w:p>
        </w:tc>
      </w:tr>
      <w:tr w:rsidR="002534CE" w:rsidRPr="00E24CF8" w14:paraId="6E454D3B" w14:textId="77777777" w:rsidTr="007F1192">
        <w:trPr>
          <w:trHeight w:val="290"/>
        </w:trPr>
        <w:tc>
          <w:tcPr>
            <w:tcW w:w="1200" w:type="dxa"/>
            <w:tcBorders>
              <w:top w:val="nil"/>
              <w:left w:val="single" w:sz="8" w:space="0" w:color="auto"/>
              <w:bottom w:val="nil"/>
              <w:right w:val="nil"/>
            </w:tcBorders>
            <w:vAlign w:val="center"/>
            <w:hideMark/>
          </w:tcPr>
          <w:p w14:paraId="2B4D636D" w14:textId="77777777" w:rsidR="002534CE" w:rsidRPr="00E24CF8" w:rsidRDefault="002534CE" w:rsidP="007F1192">
            <w:pPr>
              <w:jc w:val="center"/>
            </w:pPr>
            <w:r w:rsidRPr="00E24CF8">
              <w:t>A</w:t>
            </w:r>
          </w:p>
        </w:tc>
        <w:tc>
          <w:tcPr>
            <w:tcW w:w="4371" w:type="dxa"/>
            <w:tcBorders>
              <w:top w:val="nil"/>
              <w:left w:val="nil"/>
              <w:bottom w:val="nil"/>
              <w:right w:val="nil"/>
            </w:tcBorders>
            <w:vAlign w:val="center"/>
            <w:hideMark/>
          </w:tcPr>
          <w:p w14:paraId="52EC10EE" w14:textId="77777777" w:rsidR="002534CE" w:rsidRPr="00E24CF8" w:rsidRDefault="002534CE" w:rsidP="007F1192">
            <w:pPr>
              <w:jc w:val="center"/>
            </w:pPr>
            <w:r w:rsidRPr="00E24CF8">
              <w:t>Visual/Mechanical</w:t>
            </w:r>
          </w:p>
        </w:tc>
        <w:tc>
          <w:tcPr>
            <w:tcW w:w="1777" w:type="dxa"/>
            <w:tcBorders>
              <w:top w:val="nil"/>
              <w:left w:val="nil"/>
              <w:bottom w:val="nil"/>
              <w:right w:val="nil"/>
            </w:tcBorders>
            <w:noWrap/>
            <w:vAlign w:val="bottom"/>
            <w:hideMark/>
          </w:tcPr>
          <w:p w14:paraId="45526D7A" w14:textId="77777777" w:rsidR="002534CE" w:rsidRPr="00E24CF8" w:rsidRDefault="002534CE" w:rsidP="007F1192">
            <w:pPr>
              <w:jc w:val="center"/>
            </w:pPr>
            <w:r w:rsidRPr="00E24CF8">
              <w:t>3.2.1, 3.2.2</w:t>
            </w:r>
          </w:p>
        </w:tc>
        <w:tc>
          <w:tcPr>
            <w:tcW w:w="1540" w:type="dxa"/>
            <w:tcBorders>
              <w:top w:val="nil"/>
              <w:left w:val="nil"/>
              <w:bottom w:val="nil"/>
              <w:right w:val="nil"/>
            </w:tcBorders>
            <w:noWrap/>
            <w:vAlign w:val="bottom"/>
            <w:hideMark/>
          </w:tcPr>
          <w:p w14:paraId="063EB432" w14:textId="77777777" w:rsidR="002534CE" w:rsidRPr="00E24CF8" w:rsidRDefault="002534CE" w:rsidP="007F1192">
            <w:pPr>
              <w:jc w:val="center"/>
            </w:pPr>
            <w:r w:rsidRPr="00E24CF8">
              <w:t>4.2.2</w:t>
            </w:r>
          </w:p>
        </w:tc>
        <w:tc>
          <w:tcPr>
            <w:tcW w:w="1891" w:type="dxa"/>
            <w:tcBorders>
              <w:top w:val="nil"/>
              <w:left w:val="nil"/>
              <w:bottom w:val="nil"/>
              <w:right w:val="single" w:sz="8" w:space="0" w:color="auto"/>
            </w:tcBorders>
            <w:noWrap/>
            <w:vAlign w:val="bottom"/>
            <w:hideMark/>
          </w:tcPr>
          <w:p w14:paraId="2E939198" w14:textId="77777777" w:rsidR="002534CE" w:rsidRPr="00E24CF8" w:rsidRDefault="002534CE" w:rsidP="007F1192">
            <w:pPr>
              <w:jc w:val="center"/>
            </w:pPr>
            <w:r w:rsidRPr="00E24CF8">
              <w:t>All</w:t>
            </w:r>
          </w:p>
        </w:tc>
      </w:tr>
      <w:tr w:rsidR="002534CE" w:rsidRPr="00E24CF8" w14:paraId="01D7BD96" w14:textId="77777777" w:rsidTr="007F1192">
        <w:trPr>
          <w:trHeight w:val="290"/>
        </w:trPr>
        <w:tc>
          <w:tcPr>
            <w:tcW w:w="1200" w:type="dxa"/>
            <w:tcBorders>
              <w:top w:val="nil"/>
              <w:left w:val="single" w:sz="8" w:space="0" w:color="auto"/>
              <w:bottom w:val="nil"/>
              <w:right w:val="nil"/>
            </w:tcBorders>
            <w:vAlign w:val="center"/>
            <w:hideMark/>
          </w:tcPr>
          <w:p w14:paraId="73B0C88A"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600A5CED" w14:textId="77777777" w:rsidR="002534CE" w:rsidRPr="00E24CF8" w:rsidRDefault="002534CE" w:rsidP="007F1192">
            <w:pPr>
              <w:jc w:val="center"/>
            </w:pPr>
          </w:p>
        </w:tc>
        <w:tc>
          <w:tcPr>
            <w:tcW w:w="1777" w:type="dxa"/>
            <w:tcBorders>
              <w:top w:val="nil"/>
              <w:left w:val="nil"/>
              <w:bottom w:val="nil"/>
              <w:right w:val="nil"/>
            </w:tcBorders>
            <w:noWrap/>
            <w:vAlign w:val="bottom"/>
            <w:hideMark/>
          </w:tcPr>
          <w:p w14:paraId="089BE79D" w14:textId="77777777" w:rsidR="002534CE" w:rsidRPr="00E24CF8" w:rsidRDefault="002534CE" w:rsidP="007F1192">
            <w:pPr>
              <w:jc w:val="center"/>
              <w:rPr>
                <w:sz w:val="20"/>
              </w:rPr>
            </w:pPr>
          </w:p>
        </w:tc>
        <w:tc>
          <w:tcPr>
            <w:tcW w:w="1540" w:type="dxa"/>
            <w:tcBorders>
              <w:top w:val="nil"/>
              <w:left w:val="nil"/>
              <w:bottom w:val="nil"/>
              <w:right w:val="nil"/>
            </w:tcBorders>
            <w:noWrap/>
            <w:vAlign w:val="bottom"/>
            <w:hideMark/>
          </w:tcPr>
          <w:p w14:paraId="60111AA5" w14:textId="77777777" w:rsidR="002534CE" w:rsidRPr="00E24CF8" w:rsidRDefault="002534CE" w:rsidP="007F1192">
            <w:pPr>
              <w:jc w:val="center"/>
              <w:rPr>
                <w:sz w:val="20"/>
              </w:rPr>
            </w:pPr>
          </w:p>
        </w:tc>
        <w:tc>
          <w:tcPr>
            <w:tcW w:w="1891" w:type="dxa"/>
            <w:tcBorders>
              <w:top w:val="nil"/>
              <w:left w:val="nil"/>
              <w:bottom w:val="nil"/>
              <w:right w:val="single" w:sz="8" w:space="0" w:color="auto"/>
            </w:tcBorders>
            <w:noWrap/>
            <w:vAlign w:val="bottom"/>
            <w:hideMark/>
          </w:tcPr>
          <w:p w14:paraId="0B381704" w14:textId="77777777" w:rsidR="002534CE" w:rsidRPr="00E24CF8" w:rsidRDefault="002534CE" w:rsidP="007F1192">
            <w:pPr>
              <w:jc w:val="center"/>
            </w:pPr>
            <w:r w:rsidRPr="00E24CF8">
              <w:t> </w:t>
            </w:r>
          </w:p>
        </w:tc>
      </w:tr>
      <w:tr w:rsidR="002534CE" w:rsidRPr="00E24CF8" w14:paraId="5FEAE960" w14:textId="77777777" w:rsidTr="007F1192">
        <w:trPr>
          <w:trHeight w:val="290"/>
        </w:trPr>
        <w:tc>
          <w:tcPr>
            <w:tcW w:w="1200" w:type="dxa"/>
            <w:tcBorders>
              <w:top w:val="nil"/>
              <w:left w:val="single" w:sz="8" w:space="0" w:color="auto"/>
              <w:bottom w:val="nil"/>
              <w:right w:val="nil"/>
            </w:tcBorders>
            <w:vAlign w:val="center"/>
            <w:hideMark/>
          </w:tcPr>
          <w:p w14:paraId="4C90E1C2"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6D31A724" w14:textId="77777777" w:rsidR="002534CE" w:rsidRPr="00E24CF8" w:rsidRDefault="002534CE" w:rsidP="007F1192">
            <w:pPr>
              <w:jc w:val="center"/>
            </w:pPr>
            <w:r w:rsidRPr="00E24CF8">
              <w:t>Electrical:</w:t>
            </w:r>
          </w:p>
        </w:tc>
        <w:tc>
          <w:tcPr>
            <w:tcW w:w="1777" w:type="dxa"/>
            <w:tcBorders>
              <w:top w:val="nil"/>
              <w:left w:val="nil"/>
              <w:bottom w:val="nil"/>
              <w:right w:val="nil"/>
            </w:tcBorders>
            <w:noWrap/>
            <w:vAlign w:val="bottom"/>
            <w:hideMark/>
          </w:tcPr>
          <w:p w14:paraId="24E614DA" w14:textId="77777777" w:rsidR="002534CE" w:rsidRPr="00E24CF8" w:rsidRDefault="002534CE" w:rsidP="007F1192">
            <w:pPr>
              <w:jc w:val="center"/>
            </w:pPr>
          </w:p>
        </w:tc>
        <w:tc>
          <w:tcPr>
            <w:tcW w:w="1540" w:type="dxa"/>
            <w:tcBorders>
              <w:top w:val="nil"/>
              <w:left w:val="nil"/>
              <w:bottom w:val="nil"/>
              <w:right w:val="nil"/>
            </w:tcBorders>
            <w:noWrap/>
            <w:vAlign w:val="bottom"/>
            <w:hideMark/>
          </w:tcPr>
          <w:p w14:paraId="29BAC3F1" w14:textId="77777777" w:rsidR="002534CE" w:rsidRPr="00E24CF8" w:rsidRDefault="002534CE" w:rsidP="007F1192">
            <w:pPr>
              <w:jc w:val="center"/>
              <w:rPr>
                <w:sz w:val="20"/>
              </w:rPr>
            </w:pPr>
          </w:p>
        </w:tc>
        <w:tc>
          <w:tcPr>
            <w:tcW w:w="1891" w:type="dxa"/>
            <w:tcBorders>
              <w:top w:val="nil"/>
              <w:left w:val="nil"/>
              <w:bottom w:val="nil"/>
              <w:right w:val="single" w:sz="8" w:space="0" w:color="auto"/>
            </w:tcBorders>
            <w:noWrap/>
            <w:vAlign w:val="bottom"/>
            <w:hideMark/>
          </w:tcPr>
          <w:p w14:paraId="7CFBB8BB" w14:textId="77777777" w:rsidR="002534CE" w:rsidRPr="00E24CF8" w:rsidRDefault="002534CE" w:rsidP="007F1192">
            <w:pPr>
              <w:jc w:val="center"/>
            </w:pPr>
            <w:r w:rsidRPr="00E24CF8">
              <w:t> </w:t>
            </w:r>
          </w:p>
        </w:tc>
      </w:tr>
      <w:tr w:rsidR="002534CE" w:rsidRPr="00E24CF8" w14:paraId="10FD03D1" w14:textId="77777777" w:rsidTr="007F1192">
        <w:trPr>
          <w:trHeight w:val="290"/>
        </w:trPr>
        <w:tc>
          <w:tcPr>
            <w:tcW w:w="1200" w:type="dxa"/>
            <w:tcBorders>
              <w:top w:val="nil"/>
              <w:left w:val="single" w:sz="8" w:space="0" w:color="auto"/>
              <w:bottom w:val="nil"/>
              <w:right w:val="nil"/>
            </w:tcBorders>
            <w:vAlign w:val="center"/>
            <w:hideMark/>
          </w:tcPr>
          <w:p w14:paraId="5207E310"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139EB8D4" w14:textId="77777777" w:rsidR="002534CE" w:rsidRPr="00E24CF8" w:rsidRDefault="002534CE" w:rsidP="007F1192">
            <w:pPr>
              <w:jc w:val="center"/>
            </w:pPr>
            <w:r w:rsidRPr="00E24CF8">
              <w:t>VSWR</w:t>
            </w:r>
          </w:p>
        </w:tc>
        <w:tc>
          <w:tcPr>
            <w:tcW w:w="1777" w:type="dxa"/>
            <w:tcBorders>
              <w:top w:val="nil"/>
              <w:left w:val="nil"/>
              <w:bottom w:val="nil"/>
              <w:right w:val="nil"/>
            </w:tcBorders>
            <w:noWrap/>
            <w:vAlign w:val="bottom"/>
            <w:hideMark/>
          </w:tcPr>
          <w:p w14:paraId="4B255297" w14:textId="77777777" w:rsidR="002534CE" w:rsidRPr="00E24CF8" w:rsidRDefault="002534CE" w:rsidP="007F1192">
            <w:pPr>
              <w:jc w:val="center"/>
            </w:pPr>
            <w:r w:rsidRPr="00E24CF8">
              <w:t>3.1.1</w:t>
            </w:r>
          </w:p>
        </w:tc>
        <w:tc>
          <w:tcPr>
            <w:tcW w:w="1540" w:type="dxa"/>
            <w:tcBorders>
              <w:top w:val="nil"/>
              <w:left w:val="nil"/>
              <w:bottom w:val="nil"/>
              <w:right w:val="nil"/>
            </w:tcBorders>
            <w:noWrap/>
            <w:vAlign w:val="bottom"/>
            <w:hideMark/>
          </w:tcPr>
          <w:p w14:paraId="71DE3FD2" w14:textId="77777777" w:rsidR="002534CE" w:rsidRPr="00E24CF8" w:rsidRDefault="002534CE" w:rsidP="007F1192">
            <w:pPr>
              <w:jc w:val="center"/>
            </w:pPr>
            <w:r w:rsidRPr="00E24CF8">
              <w:t>4.4.1, 4.4.2</w:t>
            </w:r>
          </w:p>
        </w:tc>
        <w:tc>
          <w:tcPr>
            <w:tcW w:w="1891" w:type="dxa"/>
            <w:tcBorders>
              <w:top w:val="nil"/>
              <w:left w:val="nil"/>
              <w:bottom w:val="nil"/>
              <w:right w:val="single" w:sz="8" w:space="0" w:color="auto"/>
            </w:tcBorders>
            <w:noWrap/>
            <w:vAlign w:val="bottom"/>
            <w:hideMark/>
          </w:tcPr>
          <w:p w14:paraId="76435ABD" w14:textId="77777777" w:rsidR="002534CE" w:rsidRPr="00E24CF8" w:rsidRDefault="002534CE" w:rsidP="007F1192">
            <w:pPr>
              <w:jc w:val="center"/>
            </w:pPr>
            <w:r w:rsidRPr="00E24CF8">
              <w:t>All</w:t>
            </w:r>
          </w:p>
        </w:tc>
      </w:tr>
      <w:tr w:rsidR="002534CE" w:rsidRPr="00E24CF8" w14:paraId="18969251" w14:textId="77777777" w:rsidTr="007F1192">
        <w:trPr>
          <w:trHeight w:val="290"/>
        </w:trPr>
        <w:tc>
          <w:tcPr>
            <w:tcW w:w="1200" w:type="dxa"/>
            <w:tcBorders>
              <w:top w:val="nil"/>
              <w:left w:val="single" w:sz="8" w:space="0" w:color="auto"/>
              <w:bottom w:val="nil"/>
              <w:right w:val="nil"/>
            </w:tcBorders>
            <w:vAlign w:val="center"/>
            <w:hideMark/>
          </w:tcPr>
          <w:p w14:paraId="558825D7"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63209CCB" w14:textId="77777777" w:rsidR="002534CE" w:rsidRPr="00E24CF8" w:rsidRDefault="002534CE" w:rsidP="007F1192">
            <w:pPr>
              <w:jc w:val="center"/>
            </w:pPr>
            <w:r w:rsidRPr="00E24CF8">
              <w:t>DWV</w:t>
            </w:r>
          </w:p>
        </w:tc>
        <w:tc>
          <w:tcPr>
            <w:tcW w:w="1777" w:type="dxa"/>
            <w:tcBorders>
              <w:top w:val="nil"/>
              <w:left w:val="nil"/>
              <w:bottom w:val="nil"/>
              <w:right w:val="nil"/>
            </w:tcBorders>
            <w:noWrap/>
            <w:vAlign w:val="bottom"/>
            <w:hideMark/>
          </w:tcPr>
          <w:p w14:paraId="752C02F7" w14:textId="77777777" w:rsidR="002534CE" w:rsidRPr="00E24CF8" w:rsidRDefault="002534CE" w:rsidP="007F1192">
            <w:pPr>
              <w:jc w:val="center"/>
            </w:pPr>
            <w:r w:rsidRPr="00E24CF8">
              <w:t>3.1.3</w:t>
            </w:r>
          </w:p>
        </w:tc>
        <w:tc>
          <w:tcPr>
            <w:tcW w:w="1540" w:type="dxa"/>
            <w:tcBorders>
              <w:top w:val="nil"/>
              <w:left w:val="nil"/>
              <w:bottom w:val="nil"/>
              <w:right w:val="nil"/>
            </w:tcBorders>
            <w:noWrap/>
            <w:vAlign w:val="bottom"/>
            <w:hideMark/>
          </w:tcPr>
          <w:p w14:paraId="347ABB29" w14:textId="77777777" w:rsidR="002534CE" w:rsidRPr="00E24CF8" w:rsidRDefault="002534CE" w:rsidP="007F1192">
            <w:pPr>
              <w:jc w:val="center"/>
            </w:pPr>
            <w:r w:rsidRPr="00E24CF8">
              <w:t>4.4.4</w:t>
            </w:r>
          </w:p>
        </w:tc>
        <w:tc>
          <w:tcPr>
            <w:tcW w:w="1891" w:type="dxa"/>
            <w:tcBorders>
              <w:top w:val="nil"/>
              <w:left w:val="nil"/>
              <w:bottom w:val="nil"/>
              <w:right w:val="single" w:sz="8" w:space="0" w:color="auto"/>
            </w:tcBorders>
            <w:noWrap/>
            <w:vAlign w:val="bottom"/>
            <w:hideMark/>
          </w:tcPr>
          <w:p w14:paraId="636AF06E" w14:textId="77777777" w:rsidR="002534CE" w:rsidRPr="00E24CF8" w:rsidRDefault="002534CE" w:rsidP="007F1192">
            <w:pPr>
              <w:jc w:val="center"/>
            </w:pPr>
            <w:r w:rsidRPr="00E24CF8">
              <w:t>All</w:t>
            </w:r>
          </w:p>
        </w:tc>
      </w:tr>
      <w:tr w:rsidR="002534CE" w:rsidRPr="00E24CF8" w14:paraId="094CC2E1" w14:textId="77777777" w:rsidTr="007F1192">
        <w:trPr>
          <w:trHeight w:val="290"/>
        </w:trPr>
        <w:tc>
          <w:tcPr>
            <w:tcW w:w="1200" w:type="dxa"/>
            <w:tcBorders>
              <w:top w:val="nil"/>
              <w:left w:val="single" w:sz="8" w:space="0" w:color="auto"/>
              <w:bottom w:val="nil"/>
              <w:right w:val="nil"/>
            </w:tcBorders>
            <w:vAlign w:val="center"/>
            <w:hideMark/>
          </w:tcPr>
          <w:p w14:paraId="6377E58C"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09AE0793" w14:textId="77777777" w:rsidR="002534CE" w:rsidRPr="00E24CF8" w:rsidRDefault="002534CE" w:rsidP="007F1192">
            <w:pPr>
              <w:jc w:val="center"/>
            </w:pPr>
          </w:p>
        </w:tc>
        <w:tc>
          <w:tcPr>
            <w:tcW w:w="1777" w:type="dxa"/>
            <w:tcBorders>
              <w:top w:val="nil"/>
              <w:left w:val="nil"/>
              <w:bottom w:val="nil"/>
              <w:right w:val="nil"/>
            </w:tcBorders>
            <w:noWrap/>
            <w:vAlign w:val="bottom"/>
            <w:hideMark/>
          </w:tcPr>
          <w:p w14:paraId="74655277" w14:textId="77777777" w:rsidR="002534CE" w:rsidRPr="00E24CF8" w:rsidRDefault="002534CE" w:rsidP="007F1192">
            <w:pPr>
              <w:jc w:val="center"/>
              <w:rPr>
                <w:sz w:val="20"/>
              </w:rPr>
            </w:pPr>
          </w:p>
        </w:tc>
        <w:tc>
          <w:tcPr>
            <w:tcW w:w="1540" w:type="dxa"/>
            <w:tcBorders>
              <w:top w:val="nil"/>
              <w:left w:val="nil"/>
              <w:bottom w:val="nil"/>
              <w:right w:val="nil"/>
            </w:tcBorders>
            <w:noWrap/>
            <w:vAlign w:val="bottom"/>
            <w:hideMark/>
          </w:tcPr>
          <w:p w14:paraId="6E1984AE" w14:textId="77777777" w:rsidR="002534CE" w:rsidRPr="00E24CF8" w:rsidRDefault="002534CE" w:rsidP="007F1192">
            <w:pPr>
              <w:jc w:val="center"/>
              <w:rPr>
                <w:sz w:val="20"/>
              </w:rPr>
            </w:pPr>
          </w:p>
        </w:tc>
        <w:tc>
          <w:tcPr>
            <w:tcW w:w="1891" w:type="dxa"/>
            <w:tcBorders>
              <w:top w:val="nil"/>
              <w:left w:val="nil"/>
              <w:bottom w:val="nil"/>
              <w:right w:val="single" w:sz="8" w:space="0" w:color="auto"/>
            </w:tcBorders>
            <w:noWrap/>
            <w:vAlign w:val="bottom"/>
            <w:hideMark/>
          </w:tcPr>
          <w:p w14:paraId="64040550" w14:textId="77777777" w:rsidR="002534CE" w:rsidRPr="00E24CF8" w:rsidRDefault="002534CE" w:rsidP="007F1192">
            <w:pPr>
              <w:jc w:val="center"/>
            </w:pPr>
            <w:r w:rsidRPr="00E24CF8">
              <w:t> </w:t>
            </w:r>
          </w:p>
        </w:tc>
      </w:tr>
      <w:tr w:rsidR="002534CE" w:rsidRPr="00E24CF8" w14:paraId="40EC558F" w14:textId="77777777" w:rsidTr="007F1192">
        <w:trPr>
          <w:trHeight w:val="290"/>
        </w:trPr>
        <w:tc>
          <w:tcPr>
            <w:tcW w:w="1200" w:type="dxa"/>
            <w:tcBorders>
              <w:top w:val="nil"/>
              <w:left w:val="single" w:sz="8" w:space="0" w:color="auto"/>
              <w:bottom w:val="nil"/>
              <w:right w:val="nil"/>
            </w:tcBorders>
            <w:vAlign w:val="center"/>
            <w:hideMark/>
          </w:tcPr>
          <w:p w14:paraId="60DCEC08" w14:textId="77777777" w:rsidR="002534CE" w:rsidRPr="00E24CF8" w:rsidRDefault="002534CE" w:rsidP="007F1192">
            <w:pPr>
              <w:jc w:val="center"/>
            </w:pPr>
            <w:r w:rsidRPr="00E24CF8">
              <w:t>B</w:t>
            </w:r>
          </w:p>
        </w:tc>
        <w:tc>
          <w:tcPr>
            <w:tcW w:w="4371" w:type="dxa"/>
            <w:tcBorders>
              <w:top w:val="nil"/>
              <w:left w:val="nil"/>
              <w:bottom w:val="nil"/>
              <w:right w:val="nil"/>
            </w:tcBorders>
            <w:vAlign w:val="center"/>
            <w:hideMark/>
          </w:tcPr>
          <w:p w14:paraId="1657D4E3" w14:textId="77777777" w:rsidR="002534CE" w:rsidRPr="00E24CF8" w:rsidRDefault="002534CE" w:rsidP="007F1192">
            <w:pPr>
              <w:jc w:val="center"/>
            </w:pPr>
            <w:r w:rsidRPr="00E24CF8">
              <w:t>Interchangeability</w:t>
            </w:r>
          </w:p>
        </w:tc>
        <w:tc>
          <w:tcPr>
            <w:tcW w:w="1777" w:type="dxa"/>
            <w:tcBorders>
              <w:top w:val="nil"/>
              <w:left w:val="nil"/>
              <w:bottom w:val="nil"/>
              <w:right w:val="nil"/>
            </w:tcBorders>
            <w:noWrap/>
            <w:vAlign w:val="bottom"/>
            <w:hideMark/>
          </w:tcPr>
          <w:p w14:paraId="428EC41C" w14:textId="77777777" w:rsidR="002534CE" w:rsidRPr="00E24CF8" w:rsidRDefault="002534CE" w:rsidP="007F1192">
            <w:pPr>
              <w:jc w:val="center"/>
            </w:pPr>
            <w:r w:rsidRPr="00E24CF8">
              <w:t>3.2.3</w:t>
            </w:r>
          </w:p>
        </w:tc>
        <w:tc>
          <w:tcPr>
            <w:tcW w:w="1540" w:type="dxa"/>
            <w:tcBorders>
              <w:top w:val="nil"/>
              <w:left w:val="nil"/>
              <w:bottom w:val="nil"/>
              <w:right w:val="nil"/>
            </w:tcBorders>
            <w:noWrap/>
            <w:vAlign w:val="bottom"/>
            <w:hideMark/>
          </w:tcPr>
          <w:p w14:paraId="7A06301F" w14:textId="77777777" w:rsidR="002534CE" w:rsidRPr="00E24CF8" w:rsidRDefault="002534CE" w:rsidP="007F1192">
            <w:pPr>
              <w:jc w:val="center"/>
            </w:pPr>
            <w:r w:rsidRPr="00E24CF8">
              <w:t>4.6</w:t>
            </w:r>
          </w:p>
        </w:tc>
        <w:tc>
          <w:tcPr>
            <w:tcW w:w="1891" w:type="dxa"/>
            <w:tcBorders>
              <w:top w:val="nil"/>
              <w:left w:val="nil"/>
              <w:bottom w:val="nil"/>
              <w:right w:val="single" w:sz="8" w:space="0" w:color="auto"/>
            </w:tcBorders>
            <w:noWrap/>
            <w:vAlign w:val="bottom"/>
            <w:hideMark/>
          </w:tcPr>
          <w:p w14:paraId="5A71202D" w14:textId="77777777" w:rsidR="002534CE" w:rsidRPr="00E24CF8" w:rsidRDefault="002534CE" w:rsidP="007F1192">
            <w:pPr>
              <w:jc w:val="center"/>
            </w:pPr>
            <w:r w:rsidRPr="00E24CF8">
              <w:t>All</w:t>
            </w:r>
          </w:p>
        </w:tc>
      </w:tr>
      <w:tr w:rsidR="002534CE" w:rsidRPr="00E24CF8" w14:paraId="5941C1A1" w14:textId="77777777" w:rsidTr="007F1192">
        <w:trPr>
          <w:trHeight w:val="290"/>
        </w:trPr>
        <w:tc>
          <w:tcPr>
            <w:tcW w:w="1200" w:type="dxa"/>
            <w:tcBorders>
              <w:top w:val="nil"/>
              <w:left w:val="single" w:sz="8" w:space="0" w:color="auto"/>
              <w:bottom w:val="nil"/>
              <w:right w:val="nil"/>
            </w:tcBorders>
            <w:vAlign w:val="center"/>
            <w:hideMark/>
          </w:tcPr>
          <w:p w14:paraId="459B286A"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6C6A3FB3" w14:textId="77777777" w:rsidR="002534CE" w:rsidRPr="00E24CF8" w:rsidRDefault="002534CE" w:rsidP="007F1192">
            <w:pPr>
              <w:jc w:val="center"/>
            </w:pPr>
            <w:r w:rsidRPr="00E24CF8">
              <w:t>Power Handling</w:t>
            </w:r>
          </w:p>
        </w:tc>
        <w:tc>
          <w:tcPr>
            <w:tcW w:w="1777" w:type="dxa"/>
            <w:tcBorders>
              <w:top w:val="nil"/>
              <w:left w:val="nil"/>
              <w:bottom w:val="nil"/>
              <w:right w:val="nil"/>
            </w:tcBorders>
            <w:noWrap/>
            <w:vAlign w:val="bottom"/>
            <w:hideMark/>
          </w:tcPr>
          <w:p w14:paraId="431AA406" w14:textId="77777777" w:rsidR="002534CE" w:rsidRPr="00E24CF8" w:rsidRDefault="002534CE" w:rsidP="007F1192">
            <w:pPr>
              <w:jc w:val="center"/>
            </w:pPr>
            <w:r w:rsidRPr="00E24CF8">
              <w:t>3.1.2</w:t>
            </w:r>
          </w:p>
        </w:tc>
        <w:tc>
          <w:tcPr>
            <w:tcW w:w="1540" w:type="dxa"/>
            <w:tcBorders>
              <w:top w:val="nil"/>
              <w:left w:val="nil"/>
              <w:bottom w:val="nil"/>
              <w:right w:val="nil"/>
            </w:tcBorders>
            <w:noWrap/>
            <w:vAlign w:val="bottom"/>
            <w:hideMark/>
          </w:tcPr>
          <w:p w14:paraId="70134687" w14:textId="77777777" w:rsidR="002534CE" w:rsidRPr="00E24CF8" w:rsidRDefault="002534CE" w:rsidP="007F1192">
            <w:pPr>
              <w:jc w:val="center"/>
            </w:pPr>
            <w:r w:rsidRPr="00E24CF8">
              <w:t>4.4.3</w:t>
            </w:r>
          </w:p>
        </w:tc>
        <w:tc>
          <w:tcPr>
            <w:tcW w:w="1891" w:type="dxa"/>
            <w:tcBorders>
              <w:top w:val="nil"/>
              <w:left w:val="nil"/>
              <w:bottom w:val="nil"/>
              <w:right w:val="single" w:sz="8" w:space="0" w:color="auto"/>
            </w:tcBorders>
            <w:noWrap/>
            <w:vAlign w:val="bottom"/>
            <w:hideMark/>
          </w:tcPr>
          <w:p w14:paraId="2E85ACC5" w14:textId="77777777" w:rsidR="002534CE" w:rsidRPr="00E24CF8" w:rsidRDefault="002534CE" w:rsidP="007F1192">
            <w:pPr>
              <w:jc w:val="center"/>
            </w:pPr>
            <w:r w:rsidRPr="00E24CF8">
              <w:t>All</w:t>
            </w:r>
          </w:p>
        </w:tc>
      </w:tr>
      <w:tr w:rsidR="002534CE" w:rsidRPr="00E24CF8" w14:paraId="5EABC06B" w14:textId="77777777" w:rsidTr="007F1192">
        <w:trPr>
          <w:trHeight w:val="290"/>
        </w:trPr>
        <w:tc>
          <w:tcPr>
            <w:tcW w:w="1200" w:type="dxa"/>
            <w:tcBorders>
              <w:top w:val="nil"/>
              <w:left w:val="single" w:sz="8" w:space="0" w:color="auto"/>
              <w:bottom w:val="nil"/>
              <w:right w:val="nil"/>
            </w:tcBorders>
            <w:vAlign w:val="center"/>
            <w:hideMark/>
          </w:tcPr>
          <w:p w14:paraId="4AAE22F1"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157F4F25" w14:textId="77777777" w:rsidR="002534CE" w:rsidRPr="00E24CF8" w:rsidRDefault="002534CE" w:rsidP="007F1192">
            <w:pPr>
              <w:jc w:val="center"/>
            </w:pPr>
          </w:p>
        </w:tc>
        <w:tc>
          <w:tcPr>
            <w:tcW w:w="1777" w:type="dxa"/>
            <w:tcBorders>
              <w:top w:val="nil"/>
              <w:left w:val="nil"/>
              <w:bottom w:val="nil"/>
              <w:right w:val="nil"/>
            </w:tcBorders>
            <w:noWrap/>
            <w:vAlign w:val="bottom"/>
            <w:hideMark/>
          </w:tcPr>
          <w:p w14:paraId="500BFEE1" w14:textId="77777777" w:rsidR="002534CE" w:rsidRPr="00E24CF8" w:rsidRDefault="002534CE" w:rsidP="007F1192">
            <w:pPr>
              <w:jc w:val="center"/>
              <w:rPr>
                <w:sz w:val="20"/>
              </w:rPr>
            </w:pPr>
          </w:p>
        </w:tc>
        <w:tc>
          <w:tcPr>
            <w:tcW w:w="1540" w:type="dxa"/>
            <w:tcBorders>
              <w:top w:val="nil"/>
              <w:left w:val="nil"/>
              <w:bottom w:val="nil"/>
              <w:right w:val="nil"/>
            </w:tcBorders>
            <w:noWrap/>
            <w:vAlign w:val="bottom"/>
            <w:hideMark/>
          </w:tcPr>
          <w:p w14:paraId="773DDFAB" w14:textId="77777777" w:rsidR="002534CE" w:rsidRPr="00E24CF8" w:rsidRDefault="002534CE" w:rsidP="007F1192">
            <w:pPr>
              <w:jc w:val="center"/>
              <w:rPr>
                <w:sz w:val="20"/>
              </w:rPr>
            </w:pPr>
          </w:p>
        </w:tc>
        <w:tc>
          <w:tcPr>
            <w:tcW w:w="1891" w:type="dxa"/>
            <w:tcBorders>
              <w:top w:val="nil"/>
              <w:left w:val="nil"/>
              <w:bottom w:val="nil"/>
              <w:right w:val="single" w:sz="8" w:space="0" w:color="auto"/>
            </w:tcBorders>
            <w:noWrap/>
            <w:vAlign w:val="bottom"/>
            <w:hideMark/>
          </w:tcPr>
          <w:p w14:paraId="1BBA8C79" w14:textId="77777777" w:rsidR="002534CE" w:rsidRPr="00E24CF8" w:rsidRDefault="002534CE" w:rsidP="007F1192">
            <w:pPr>
              <w:jc w:val="center"/>
            </w:pPr>
            <w:r w:rsidRPr="00E24CF8">
              <w:t> </w:t>
            </w:r>
          </w:p>
        </w:tc>
      </w:tr>
      <w:tr w:rsidR="002534CE" w:rsidRPr="00E24CF8" w14:paraId="38EEFB41" w14:textId="77777777" w:rsidTr="007F1192">
        <w:trPr>
          <w:trHeight w:val="290"/>
        </w:trPr>
        <w:tc>
          <w:tcPr>
            <w:tcW w:w="1200" w:type="dxa"/>
            <w:tcBorders>
              <w:top w:val="nil"/>
              <w:left w:val="single" w:sz="8" w:space="0" w:color="auto"/>
              <w:bottom w:val="nil"/>
              <w:right w:val="nil"/>
            </w:tcBorders>
            <w:vAlign w:val="center"/>
            <w:hideMark/>
          </w:tcPr>
          <w:p w14:paraId="7E01A721" w14:textId="77777777" w:rsidR="002534CE" w:rsidRPr="00E24CF8" w:rsidRDefault="002534CE" w:rsidP="007F1192">
            <w:pPr>
              <w:jc w:val="center"/>
            </w:pPr>
            <w:r w:rsidRPr="00E24CF8">
              <w:t>C</w:t>
            </w:r>
          </w:p>
        </w:tc>
        <w:tc>
          <w:tcPr>
            <w:tcW w:w="4371" w:type="dxa"/>
            <w:tcBorders>
              <w:top w:val="nil"/>
              <w:left w:val="nil"/>
              <w:bottom w:val="nil"/>
              <w:right w:val="nil"/>
            </w:tcBorders>
            <w:vAlign w:val="center"/>
            <w:hideMark/>
          </w:tcPr>
          <w:p w14:paraId="20758A29" w14:textId="77777777" w:rsidR="002534CE" w:rsidRPr="00E24CF8" w:rsidRDefault="002534CE" w:rsidP="007F1192">
            <w:pPr>
              <w:jc w:val="center"/>
            </w:pPr>
            <w:r w:rsidRPr="00E24CF8">
              <w:t>Environmental:</w:t>
            </w:r>
          </w:p>
        </w:tc>
        <w:tc>
          <w:tcPr>
            <w:tcW w:w="1777" w:type="dxa"/>
            <w:tcBorders>
              <w:top w:val="nil"/>
              <w:left w:val="nil"/>
              <w:bottom w:val="nil"/>
              <w:right w:val="nil"/>
            </w:tcBorders>
            <w:noWrap/>
            <w:vAlign w:val="bottom"/>
            <w:hideMark/>
          </w:tcPr>
          <w:p w14:paraId="58421365" w14:textId="77777777" w:rsidR="002534CE" w:rsidRPr="00E24CF8" w:rsidRDefault="002534CE" w:rsidP="007F1192">
            <w:pPr>
              <w:jc w:val="center"/>
            </w:pPr>
          </w:p>
        </w:tc>
        <w:tc>
          <w:tcPr>
            <w:tcW w:w="1540" w:type="dxa"/>
            <w:tcBorders>
              <w:top w:val="nil"/>
              <w:left w:val="nil"/>
              <w:bottom w:val="nil"/>
              <w:right w:val="nil"/>
            </w:tcBorders>
            <w:noWrap/>
            <w:vAlign w:val="bottom"/>
            <w:hideMark/>
          </w:tcPr>
          <w:p w14:paraId="79EEF4FC" w14:textId="77777777" w:rsidR="002534CE" w:rsidRPr="00E24CF8" w:rsidRDefault="002534CE" w:rsidP="007F1192">
            <w:pPr>
              <w:jc w:val="center"/>
              <w:rPr>
                <w:sz w:val="20"/>
              </w:rPr>
            </w:pPr>
          </w:p>
        </w:tc>
        <w:tc>
          <w:tcPr>
            <w:tcW w:w="1891" w:type="dxa"/>
            <w:tcBorders>
              <w:top w:val="nil"/>
              <w:left w:val="nil"/>
              <w:bottom w:val="nil"/>
              <w:right w:val="single" w:sz="8" w:space="0" w:color="auto"/>
            </w:tcBorders>
            <w:noWrap/>
            <w:vAlign w:val="bottom"/>
            <w:hideMark/>
          </w:tcPr>
          <w:p w14:paraId="5F396BF2" w14:textId="60C13DB9" w:rsidR="002534CE" w:rsidRPr="00E24CF8" w:rsidRDefault="002534CE" w:rsidP="007F1192">
            <w:pPr>
              <w:jc w:val="center"/>
              <w:rPr>
                <w:b/>
                <w:bCs/>
              </w:rPr>
            </w:pPr>
          </w:p>
        </w:tc>
      </w:tr>
      <w:tr w:rsidR="002534CE" w:rsidRPr="00E24CF8" w14:paraId="672C8401" w14:textId="77777777" w:rsidTr="007F1192">
        <w:trPr>
          <w:trHeight w:val="290"/>
        </w:trPr>
        <w:tc>
          <w:tcPr>
            <w:tcW w:w="1200" w:type="dxa"/>
            <w:tcBorders>
              <w:top w:val="nil"/>
              <w:left w:val="single" w:sz="8" w:space="0" w:color="auto"/>
              <w:bottom w:val="nil"/>
              <w:right w:val="nil"/>
            </w:tcBorders>
            <w:vAlign w:val="center"/>
            <w:hideMark/>
          </w:tcPr>
          <w:p w14:paraId="4329CC5F"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35923799" w14:textId="77777777" w:rsidR="002534CE" w:rsidRPr="00E24CF8" w:rsidRDefault="002534CE" w:rsidP="007F1192">
            <w:pPr>
              <w:jc w:val="center"/>
            </w:pPr>
            <w:r w:rsidRPr="00E24CF8">
              <w:t>High Temperature</w:t>
            </w:r>
          </w:p>
        </w:tc>
        <w:tc>
          <w:tcPr>
            <w:tcW w:w="1777" w:type="dxa"/>
            <w:tcBorders>
              <w:top w:val="nil"/>
              <w:left w:val="nil"/>
              <w:bottom w:val="nil"/>
              <w:right w:val="nil"/>
            </w:tcBorders>
            <w:noWrap/>
            <w:vAlign w:val="bottom"/>
            <w:hideMark/>
          </w:tcPr>
          <w:p w14:paraId="456BAF50" w14:textId="77777777" w:rsidR="002534CE" w:rsidRPr="00E24CF8" w:rsidRDefault="002534CE" w:rsidP="007F1192">
            <w:pPr>
              <w:jc w:val="center"/>
            </w:pPr>
            <w:r w:rsidRPr="00E24CF8">
              <w:t>3.4.2</w:t>
            </w:r>
          </w:p>
        </w:tc>
        <w:tc>
          <w:tcPr>
            <w:tcW w:w="1540" w:type="dxa"/>
            <w:tcBorders>
              <w:top w:val="nil"/>
              <w:left w:val="nil"/>
              <w:bottom w:val="nil"/>
              <w:right w:val="nil"/>
            </w:tcBorders>
            <w:noWrap/>
            <w:vAlign w:val="bottom"/>
            <w:hideMark/>
          </w:tcPr>
          <w:p w14:paraId="4F317BE2" w14:textId="77777777" w:rsidR="002534CE" w:rsidRPr="00E24CF8" w:rsidRDefault="002534CE" w:rsidP="007F1192">
            <w:pPr>
              <w:jc w:val="center"/>
            </w:pPr>
            <w:r w:rsidRPr="00E24CF8">
              <w:t>4.5.1.1</w:t>
            </w:r>
          </w:p>
        </w:tc>
        <w:tc>
          <w:tcPr>
            <w:tcW w:w="1891" w:type="dxa"/>
            <w:tcBorders>
              <w:top w:val="nil"/>
              <w:left w:val="nil"/>
              <w:bottom w:val="nil"/>
              <w:right w:val="single" w:sz="8" w:space="0" w:color="auto"/>
            </w:tcBorders>
            <w:noWrap/>
            <w:vAlign w:val="bottom"/>
            <w:hideMark/>
          </w:tcPr>
          <w:p w14:paraId="386A758D" w14:textId="77777777" w:rsidR="002534CE" w:rsidRPr="00E24CF8" w:rsidRDefault="002534CE" w:rsidP="007F1192">
            <w:pPr>
              <w:jc w:val="center"/>
            </w:pPr>
            <w:r w:rsidRPr="00E24CF8">
              <w:t>Unit # 1</w:t>
            </w:r>
          </w:p>
        </w:tc>
      </w:tr>
      <w:tr w:rsidR="002534CE" w:rsidRPr="00E24CF8" w14:paraId="0EE2960E" w14:textId="77777777" w:rsidTr="007F1192">
        <w:trPr>
          <w:trHeight w:val="290"/>
        </w:trPr>
        <w:tc>
          <w:tcPr>
            <w:tcW w:w="1200" w:type="dxa"/>
            <w:tcBorders>
              <w:top w:val="nil"/>
              <w:left w:val="single" w:sz="8" w:space="0" w:color="auto"/>
              <w:bottom w:val="nil"/>
              <w:right w:val="nil"/>
            </w:tcBorders>
            <w:vAlign w:val="center"/>
            <w:hideMark/>
          </w:tcPr>
          <w:p w14:paraId="31D0F5C7"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38719DD9" w14:textId="77777777" w:rsidR="002534CE" w:rsidRPr="00E24CF8" w:rsidRDefault="002534CE" w:rsidP="007F1192">
            <w:pPr>
              <w:jc w:val="center"/>
            </w:pPr>
            <w:r w:rsidRPr="00E24CF8">
              <w:t>Low Temperature</w:t>
            </w:r>
          </w:p>
        </w:tc>
        <w:tc>
          <w:tcPr>
            <w:tcW w:w="1777" w:type="dxa"/>
            <w:tcBorders>
              <w:top w:val="nil"/>
              <w:left w:val="nil"/>
              <w:bottom w:val="nil"/>
              <w:right w:val="nil"/>
            </w:tcBorders>
            <w:noWrap/>
            <w:vAlign w:val="bottom"/>
            <w:hideMark/>
          </w:tcPr>
          <w:p w14:paraId="79C15D67" w14:textId="77777777" w:rsidR="002534CE" w:rsidRPr="00E24CF8" w:rsidRDefault="002534CE" w:rsidP="007F1192">
            <w:pPr>
              <w:jc w:val="center"/>
            </w:pPr>
            <w:r w:rsidRPr="00E24CF8">
              <w:t>3.4.3</w:t>
            </w:r>
          </w:p>
        </w:tc>
        <w:tc>
          <w:tcPr>
            <w:tcW w:w="1540" w:type="dxa"/>
            <w:tcBorders>
              <w:top w:val="nil"/>
              <w:left w:val="nil"/>
              <w:bottom w:val="nil"/>
              <w:right w:val="nil"/>
            </w:tcBorders>
            <w:noWrap/>
            <w:vAlign w:val="bottom"/>
            <w:hideMark/>
          </w:tcPr>
          <w:p w14:paraId="0A2934E1" w14:textId="77777777" w:rsidR="002534CE" w:rsidRPr="00E24CF8" w:rsidRDefault="002534CE" w:rsidP="007F1192">
            <w:pPr>
              <w:jc w:val="center"/>
            </w:pPr>
            <w:r w:rsidRPr="00E24CF8">
              <w:t>4.5.1.2</w:t>
            </w:r>
          </w:p>
        </w:tc>
        <w:tc>
          <w:tcPr>
            <w:tcW w:w="1891" w:type="dxa"/>
            <w:tcBorders>
              <w:top w:val="nil"/>
              <w:left w:val="nil"/>
              <w:bottom w:val="nil"/>
              <w:right w:val="single" w:sz="8" w:space="0" w:color="auto"/>
            </w:tcBorders>
            <w:noWrap/>
            <w:vAlign w:val="bottom"/>
            <w:hideMark/>
          </w:tcPr>
          <w:p w14:paraId="69DE43F9" w14:textId="77777777" w:rsidR="002534CE" w:rsidRPr="00E24CF8" w:rsidRDefault="002534CE" w:rsidP="007F1192">
            <w:pPr>
              <w:jc w:val="center"/>
            </w:pPr>
            <w:r w:rsidRPr="00E24CF8">
              <w:t>Unit # 1</w:t>
            </w:r>
          </w:p>
        </w:tc>
      </w:tr>
      <w:tr w:rsidR="002534CE" w:rsidRPr="00E24CF8" w14:paraId="12EF5375" w14:textId="77777777" w:rsidTr="007F1192">
        <w:trPr>
          <w:trHeight w:val="290"/>
        </w:trPr>
        <w:tc>
          <w:tcPr>
            <w:tcW w:w="1200" w:type="dxa"/>
            <w:tcBorders>
              <w:top w:val="nil"/>
              <w:left w:val="single" w:sz="8" w:space="0" w:color="auto"/>
              <w:bottom w:val="nil"/>
              <w:right w:val="nil"/>
            </w:tcBorders>
            <w:vAlign w:val="center"/>
            <w:hideMark/>
          </w:tcPr>
          <w:p w14:paraId="25A34E76"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0505C143" w14:textId="77777777" w:rsidR="002534CE" w:rsidRPr="00E24CF8" w:rsidRDefault="002534CE" w:rsidP="007F1192">
            <w:pPr>
              <w:jc w:val="center"/>
            </w:pPr>
            <w:r w:rsidRPr="00E24CF8">
              <w:t>Temperature Shock</w:t>
            </w:r>
          </w:p>
        </w:tc>
        <w:tc>
          <w:tcPr>
            <w:tcW w:w="1777" w:type="dxa"/>
            <w:tcBorders>
              <w:top w:val="nil"/>
              <w:left w:val="nil"/>
              <w:bottom w:val="nil"/>
              <w:right w:val="nil"/>
            </w:tcBorders>
            <w:noWrap/>
            <w:vAlign w:val="bottom"/>
            <w:hideMark/>
          </w:tcPr>
          <w:p w14:paraId="48D3EA40" w14:textId="77777777" w:rsidR="002534CE" w:rsidRPr="00E24CF8" w:rsidRDefault="002534CE" w:rsidP="007F1192">
            <w:pPr>
              <w:jc w:val="center"/>
            </w:pPr>
            <w:r w:rsidRPr="00E24CF8">
              <w:t>3.4.12</w:t>
            </w:r>
          </w:p>
        </w:tc>
        <w:tc>
          <w:tcPr>
            <w:tcW w:w="1540" w:type="dxa"/>
            <w:tcBorders>
              <w:top w:val="nil"/>
              <w:left w:val="nil"/>
              <w:bottom w:val="nil"/>
              <w:right w:val="nil"/>
            </w:tcBorders>
            <w:noWrap/>
            <w:vAlign w:val="bottom"/>
            <w:hideMark/>
          </w:tcPr>
          <w:p w14:paraId="04CE7AF6" w14:textId="77777777" w:rsidR="002534CE" w:rsidRPr="00E24CF8" w:rsidRDefault="002534CE" w:rsidP="007F1192">
            <w:pPr>
              <w:jc w:val="center"/>
            </w:pPr>
            <w:r w:rsidRPr="00E24CF8">
              <w:t>4.5.1.3</w:t>
            </w:r>
          </w:p>
        </w:tc>
        <w:tc>
          <w:tcPr>
            <w:tcW w:w="1891" w:type="dxa"/>
            <w:tcBorders>
              <w:top w:val="nil"/>
              <w:left w:val="nil"/>
              <w:bottom w:val="nil"/>
              <w:right w:val="single" w:sz="8" w:space="0" w:color="auto"/>
            </w:tcBorders>
            <w:noWrap/>
            <w:vAlign w:val="bottom"/>
            <w:hideMark/>
          </w:tcPr>
          <w:p w14:paraId="004FDD74" w14:textId="77777777" w:rsidR="002534CE" w:rsidRPr="00E24CF8" w:rsidRDefault="002534CE" w:rsidP="007F1192">
            <w:pPr>
              <w:jc w:val="center"/>
            </w:pPr>
            <w:r w:rsidRPr="00E24CF8">
              <w:t>Unit # 1</w:t>
            </w:r>
          </w:p>
        </w:tc>
      </w:tr>
      <w:tr w:rsidR="002534CE" w:rsidRPr="00E24CF8" w14:paraId="0011B694" w14:textId="77777777" w:rsidTr="007F1192">
        <w:trPr>
          <w:trHeight w:val="290"/>
        </w:trPr>
        <w:tc>
          <w:tcPr>
            <w:tcW w:w="1200" w:type="dxa"/>
            <w:tcBorders>
              <w:top w:val="nil"/>
              <w:left w:val="single" w:sz="8" w:space="0" w:color="auto"/>
              <w:bottom w:val="nil"/>
              <w:right w:val="nil"/>
            </w:tcBorders>
            <w:vAlign w:val="center"/>
            <w:hideMark/>
          </w:tcPr>
          <w:p w14:paraId="02615858"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6B86E996" w14:textId="77777777" w:rsidR="002534CE" w:rsidRPr="00E24CF8" w:rsidRDefault="002534CE" w:rsidP="007F1192">
            <w:pPr>
              <w:jc w:val="center"/>
            </w:pPr>
            <w:r w:rsidRPr="00E24CF8">
              <w:t>Humidity</w:t>
            </w:r>
          </w:p>
        </w:tc>
        <w:tc>
          <w:tcPr>
            <w:tcW w:w="1777" w:type="dxa"/>
            <w:tcBorders>
              <w:top w:val="nil"/>
              <w:left w:val="nil"/>
              <w:bottom w:val="nil"/>
              <w:right w:val="nil"/>
            </w:tcBorders>
            <w:noWrap/>
            <w:vAlign w:val="bottom"/>
            <w:hideMark/>
          </w:tcPr>
          <w:p w14:paraId="31BC05AE" w14:textId="77777777" w:rsidR="002534CE" w:rsidRPr="00E24CF8" w:rsidRDefault="002534CE" w:rsidP="007F1192">
            <w:pPr>
              <w:jc w:val="center"/>
            </w:pPr>
            <w:r w:rsidRPr="00E24CF8">
              <w:t>3.4.4</w:t>
            </w:r>
          </w:p>
        </w:tc>
        <w:tc>
          <w:tcPr>
            <w:tcW w:w="1540" w:type="dxa"/>
            <w:tcBorders>
              <w:top w:val="nil"/>
              <w:left w:val="nil"/>
              <w:bottom w:val="nil"/>
              <w:right w:val="nil"/>
            </w:tcBorders>
            <w:noWrap/>
            <w:vAlign w:val="bottom"/>
            <w:hideMark/>
          </w:tcPr>
          <w:p w14:paraId="1532AD45" w14:textId="77777777" w:rsidR="002534CE" w:rsidRPr="00E24CF8" w:rsidRDefault="002534CE" w:rsidP="007F1192">
            <w:pPr>
              <w:jc w:val="center"/>
            </w:pPr>
            <w:r w:rsidRPr="00E24CF8">
              <w:t>4.5.2</w:t>
            </w:r>
          </w:p>
        </w:tc>
        <w:tc>
          <w:tcPr>
            <w:tcW w:w="1891" w:type="dxa"/>
            <w:tcBorders>
              <w:top w:val="nil"/>
              <w:left w:val="nil"/>
              <w:bottom w:val="nil"/>
              <w:right w:val="single" w:sz="8" w:space="0" w:color="auto"/>
            </w:tcBorders>
            <w:noWrap/>
            <w:vAlign w:val="bottom"/>
            <w:hideMark/>
          </w:tcPr>
          <w:p w14:paraId="542DE75D" w14:textId="77777777" w:rsidR="002534CE" w:rsidRPr="00E24CF8" w:rsidRDefault="002534CE" w:rsidP="007F1192">
            <w:pPr>
              <w:jc w:val="center"/>
            </w:pPr>
            <w:r w:rsidRPr="00E24CF8">
              <w:t>Unit # 2</w:t>
            </w:r>
          </w:p>
        </w:tc>
      </w:tr>
      <w:tr w:rsidR="002534CE" w:rsidRPr="00E24CF8" w14:paraId="3FCC34CA" w14:textId="77777777" w:rsidTr="007F1192">
        <w:trPr>
          <w:trHeight w:val="290"/>
        </w:trPr>
        <w:tc>
          <w:tcPr>
            <w:tcW w:w="1200" w:type="dxa"/>
            <w:tcBorders>
              <w:top w:val="nil"/>
              <w:left w:val="single" w:sz="8" w:space="0" w:color="auto"/>
              <w:bottom w:val="nil"/>
              <w:right w:val="nil"/>
            </w:tcBorders>
            <w:vAlign w:val="center"/>
            <w:hideMark/>
          </w:tcPr>
          <w:p w14:paraId="4295EC6F"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0C9C3FA9" w14:textId="77777777" w:rsidR="002534CE" w:rsidRPr="00E24CF8" w:rsidRDefault="002534CE" w:rsidP="007F1192">
            <w:pPr>
              <w:jc w:val="center"/>
            </w:pPr>
            <w:r w:rsidRPr="00E24CF8">
              <w:t>Fungus</w:t>
            </w:r>
          </w:p>
        </w:tc>
        <w:tc>
          <w:tcPr>
            <w:tcW w:w="1777" w:type="dxa"/>
            <w:tcBorders>
              <w:top w:val="nil"/>
              <w:left w:val="nil"/>
              <w:bottom w:val="nil"/>
              <w:right w:val="nil"/>
            </w:tcBorders>
            <w:noWrap/>
            <w:vAlign w:val="bottom"/>
            <w:hideMark/>
          </w:tcPr>
          <w:p w14:paraId="6142F5A2" w14:textId="77777777" w:rsidR="002534CE" w:rsidRPr="00E24CF8" w:rsidRDefault="002534CE" w:rsidP="007F1192">
            <w:pPr>
              <w:jc w:val="center"/>
            </w:pPr>
            <w:r w:rsidRPr="00E24CF8">
              <w:t>3.4.5</w:t>
            </w:r>
          </w:p>
        </w:tc>
        <w:tc>
          <w:tcPr>
            <w:tcW w:w="1540" w:type="dxa"/>
            <w:tcBorders>
              <w:top w:val="nil"/>
              <w:left w:val="nil"/>
              <w:bottom w:val="nil"/>
              <w:right w:val="nil"/>
            </w:tcBorders>
            <w:noWrap/>
            <w:vAlign w:val="bottom"/>
            <w:hideMark/>
          </w:tcPr>
          <w:p w14:paraId="60D62D61" w14:textId="77777777" w:rsidR="002534CE" w:rsidRPr="00E24CF8" w:rsidRDefault="002534CE" w:rsidP="007F1192">
            <w:pPr>
              <w:jc w:val="center"/>
            </w:pPr>
            <w:r w:rsidRPr="00E24CF8">
              <w:t>4.5.3</w:t>
            </w:r>
          </w:p>
        </w:tc>
        <w:tc>
          <w:tcPr>
            <w:tcW w:w="1891" w:type="dxa"/>
            <w:tcBorders>
              <w:top w:val="nil"/>
              <w:left w:val="nil"/>
              <w:bottom w:val="nil"/>
              <w:right w:val="single" w:sz="8" w:space="0" w:color="auto"/>
            </w:tcBorders>
            <w:noWrap/>
            <w:vAlign w:val="bottom"/>
            <w:hideMark/>
          </w:tcPr>
          <w:p w14:paraId="1397C0CD" w14:textId="77777777" w:rsidR="002534CE" w:rsidRPr="00E24CF8" w:rsidRDefault="002534CE" w:rsidP="007F1192">
            <w:pPr>
              <w:jc w:val="center"/>
            </w:pPr>
            <w:r w:rsidRPr="00E24CF8">
              <w:t>Unit # 6</w:t>
            </w:r>
          </w:p>
        </w:tc>
      </w:tr>
      <w:tr w:rsidR="002534CE" w:rsidRPr="00E24CF8" w14:paraId="7F485533" w14:textId="77777777" w:rsidTr="007F1192">
        <w:trPr>
          <w:trHeight w:val="290"/>
        </w:trPr>
        <w:tc>
          <w:tcPr>
            <w:tcW w:w="1200" w:type="dxa"/>
            <w:tcBorders>
              <w:top w:val="nil"/>
              <w:left w:val="single" w:sz="8" w:space="0" w:color="auto"/>
              <w:bottom w:val="nil"/>
              <w:right w:val="nil"/>
            </w:tcBorders>
            <w:vAlign w:val="center"/>
            <w:hideMark/>
          </w:tcPr>
          <w:p w14:paraId="18120BB1"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075744C5" w14:textId="77777777" w:rsidR="002534CE" w:rsidRPr="00E24CF8" w:rsidRDefault="002534CE" w:rsidP="007F1192">
            <w:pPr>
              <w:jc w:val="center"/>
            </w:pPr>
            <w:r w:rsidRPr="00E24CF8">
              <w:t>Vibration</w:t>
            </w:r>
          </w:p>
        </w:tc>
        <w:tc>
          <w:tcPr>
            <w:tcW w:w="1777" w:type="dxa"/>
            <w:tcBorders>
              <w:top w:val="nil"/>
              <w:left w:val="nil"/>
              <w:bottom w:val="nil"/>
              <w:right w:val="nil"/>
            </w:tcBorders>
            <w:noWrap/>
            <w:vAlign w:val="bottom"/>
            <w:hideMark/>
          </w:tcPr>
          <w:p w14:paraId="39F5E746" w14:textId="77777777" w:rsidR="002534CE" w:rsidRPr="00E24CF8" w:rsidRDefault="002534CE" w:rsidP="007F1192">
            <w:pPr>
              <w:jc w:val="center"/>
            </w:pPr>
            <w:r w:rsidRPr="00E24CF8">
              <w:t>3.4.6</w:t>
            </w:r>
          </w:p>
        </w:tc>
        <w:tc>
          <w:tcPr>
            <w:tcW w:w="1540" w:type="dxa"/>
            <w:tcBorders>
              <w:top w:val="nil"/>
              <w:left w:val="nil"/>
              <w:bottom w:val="nil"/>
              <w:right w:val="nil"/>
            </w:tcBorders>
            <w:noWrap/>
            <w:vAlign w:val="bottom"/>
            <w:hideMark/>
          </w:tcPr>
          <w:p w14:paraId="29B63AA1" w14:textId="77777777" w:rsidR="002534CE" w:rsidRPr="00E24CF8" w:rsidRDefault="002534CE" w:rsidP="007F1192">
            <w:pPr>
              <w:jc w:val="center"/>
            </w:pPr>
            <w:r w:rsidRPr="00E24CF8">
              <w:t>4.5.4.1</w:t>
            </w:r>
          </w:p>
        </w:tc>
        <w:tc>
          <w:tcPr>
            <w:tcW w:w="1891" w:type="dxa"/>
            <w:tcBorders>
              <w:top w:val="nil"/>
              <w:left w:val="nil"/>
              <w:bottom w:val="nil"/>
              <w:right w:val="single" w:sz="8" w:space="0" w:color="auto"/>
            </w:tcBorders>
            <w:noWrap/>
            <w:vAlign w:val="bottom"/>
            <w:hideMark/>
          </w:tcPr>
          <w:p w14:paraId="4EF3EFEE" w14:textId="77777777" w:rsidR="002534CE" w:rsidRPr="00E24CF8" w:rsidRDefault="002534CE" w:rsidP="007F1192">
            <w:pPr>
              <w:jc w:val="center"/>
            </w:pPr>
            <w:r w:rsidRPr="00E24CF8">
              <w:t>Unit # 2</w:t>
            </w:r>
          </w:p>
        </w:tc>
      </w:tr>
      <w:tr w:rsidR="002534CE" w:rsidRPr="00E24CF8" w14:paraId="2ECFC92E" w14:textId="77777777" w:rsidTr="007F1192">
        <w:trPr>
          <w:trHeight w:val="290"/>
        </w:trPr>
        <w:tc>
          <w:tcPr>
            <w:tcW w:w="1200" w:type="dxa"/>
            <w:tcBorders>
              <w:top w:val="nil"/>
              <w:left w:val="single" w:sz="8" w:space="0" w:color="auto"/>
              <w:bottom w:val="nil"/>
              <w:right w:val="nil"/>
            </w:tcBorders>
            <w:vAlign w:val="center"/>
            <w:hideMark/>
          </w:tcPr>
          <w:p w14:paraId="14F97A45"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41D45C8B" w14:textId="77777777" w:rsidR="002534CE" w:rsidRPr="00E24CF8" w:rsidRDefault="002534CE" w:rsidP="007F1192">
            <w:pPr>
              <w:jc w:val="center"/>
            </w:pPr>
            <w:r w:rsidRPr="00E24CF8">
              <w:t>Shock</w:t>
            </w:r>
          </w:p>
        </w:tc>
        <w:tc>
          <w:tcPr>
            <w:tcW w:w="1777" w:type="dxa"/>
            <w:tcBorders>
              <w:top w:val="nil"/>
              <w:left w:val="nil"/>
              <w:bottom w:val="nil"/>
              <w:right w:val="nil"/>
            </w:tcBorders>
            <w:noWrap/>
            <w:vAlign w:val="bottom"/>
            <w:hideMark/>
          </w:tcPr>
          <w:p w14:paraId="0AEF122C" w14:textId="77777777" w:rsidR="002534CE" w:rsidRPr="00E24CF8" w:rsidRDefault="002534CE" w:rsidP="007F1192">
            <w:pPr>
              <w:jc w:val="center"/>
            </w:pPr>
            <w:r w:rsidRPr="00E24CF8">
              <w:t>3.4.6</w:t>
            </w:r>
          </w:p>
        </w:tc>
        <w:tc>
          <w:tcPr>
            <w:tcW w:w="1540" w:type="dxa"/>
            <w:tcBorders>
              <w:top w:val="nil"/>
              <w:left w:val="nil"/>
              <w:bottom w:val="nil"/>
              <w:right w:val="nil"/>
            </w:tcBorders>
            <w:noWrap/>
            <w:vAlign w:val="bottom"/>
            <w:hideMark/>
          </w:tcPr>
          <w:p w14:paraId="1098D504" w14:textId="77777777" w:rsidR="002534CE" w:rsidRPr="00E24CF8" w:rsidRDefault="002534CE" w:rsidP="007F1192">
            <w:pPr>
              <w:jc w:val="center"/>
            </w:pPr>
            <w:r w:rsidRPr="00E24CF8">
              <w:t>4.5.4.2</w:t>
            </w:r>
          </w:p>
        </w:tc>
        <w:tc>
          <w:tcPr>
            <w:tcW w:w="1891" w:type="dxa"/>
            <w:tcBorders>
              <w:top w:val="nil"/>
              <w:left w:val="nil"/>
              <w:bottom w:val="nil"/>
              <w:right w:val="single" w:sz="8" w:space="0" w:color="auto"/>
            </w:tcBorders>
            <w:noWrap/>
            <w:vAlign w:val="bottom"/>
            <w:hideMark/>
          </w:tcPr>
          <w:p w14:paraId="5230A250" w14:textId="77777777" w:rsidR="002534CE" w:rsidRPr="00E24CF8" w:rsidRDefault="002534CE" w:rsidP="007F1192">
            <w:pPr>
              <w:jc w:val="center"/>
            </w:pPr>
            <w:r w:rsidRPr="00E24CF8">
              <w:t>Unit # 3</w:t>
            </w:r>
          </w:p>
        </w:tc>
      </w:tr>
      <w:tr w:rsidR="002534CE" w:rsidRPr="00E24CF8" w14:paraId="31AFEAF1" w14:textId="77777777" w:rsidTr="007F1192">
        <w:trPr>
          <w:trHeight w:val="290"/>
        </w:trPr>
        <w:tc>
          <w:tcPr>
            <w:tcW w:w="1200" w:type="dxa"/>
            <w:tcBorders>
              <w:top w:val="nil"/>
              <w:left w:val="single" w:sz="8" w:space="0" w:color="auto"/>
              <w:bottom w:val="nil"/>
              <w:right w:val="nil"/>
            </w:tcBorders>
            <w:vAlign w:val="center"/>
            <w:hideMark/>
          </w:tcPr>
          <w:p w14:paraId="7465B5AF"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7CF801D1" w14:textId="77777777" w:rsidR="002534CE" w:rsidRPr="00E24CF8" w:rsidRDefault="002534CE" w:rsidP="007F1192">
            <w:pPr>
              <w:jc w:val="center"/>
            </w:pPr>
            <w:r w:rsidRPr="00E24CF8">
              <w:t>Ballistic Shock</w:t>
            </w:r>
          </w:p>
        </w:tc>
        <w:tc>
          <w:tcPr>
            <w:tcW w:w="1777" w:type="dxa"/>
            <w:tcBorders>
              <w:top w:val="nil"/>
              <w:left w:val="nil"/>
              <w:bottom w:val="nil"/>
              <w:right w:val="nil"/>
            </w:tcBorders>
            <w:noWrap/>
            <w:vAlign w:val="bottom"/>
            <w:hideMark/>
          </w:tcPr>
          <w:p w14:paraId="516AA9E2" w14:textId="77777777" w:rsidR="002534CE" w:rsidRPr="00E24CF8" w:rsidRDefault="002534CE" w:rsidP="007F1192">
            <w:pPr>
              <w:jc w:val="center"/>
            </w:pPr>
            <w:r w:rsidRPr="00E24CF8">
              <w:t>3.4.6</w:t>
            </w:r>
          </w:p>
        </w:tc>
        <w:tc>
          <w:tcPr>
            <w:tcW w:w="1540" w:type="dxa"/>
            <w:tcBorders>
              <w:top w:val="nil"/>
              <w:left w:val="nil"/>
              <w:bottom w:val="nil"/>
              <w:right w:val="nil"/>
            </w:tcBorders>
            <w:noWrap/>
            <w:vAlign w:val="bottom"/>
            <w:hideMark/>
          </w:tcPr>
          <w:p w14:paraId="04041FCB" w14:textId="77777777" w:rsidR="002534CE" w:rsidRPr="00E24CF8" w:rsidRDefault="002534CE" w:rsidP="007F1192">
            <w:pPr>
              <w:jc w:val="center"/>
            </w:pPr>
            <w:r w:rsidRPr="00E24CF8">
              <w:t>4.5.4.3</w:t>
            </w:r>
          </w:p>
        </w:tc>
        <w:tc>
          <w:tcPr>
            <w:tcW w:w="1891" w:type="dxa"/>
            <w:tcBorders>
              <w:top w:val="nil"/>
              <w:left w:val="nil"/>
              <w:bottom w:val="nil"/>
              <w:right w:val="single" w:sz="8" w:space="0" w:color="auto"/>
            </w:tcBorders>
            <w:noWrap/>
            <w:vAlign w:val="bottom"/>
            <w:hideMark/>
          </w:tcPr>
          <w:p w14:paraId="2D44564F" w14:textId="77777777" w:rsidR="002534CE" w:rsidRPr="00E24CF8" w:rsidRDefault="002534CE" w:rsidP="007F1192">
            <w:pPr>
              <w:jc w:val="center"/>
            </w:pPr>
            <w:r w:rsidRPr="00E24CF8">
              <w:t>Unit # 4</w:t>
            </w:r>
          </w:p>
        </w:tc>
      </w:tr>
      <w:tr w:rsidR="002534CE" w:rsidRPr="00E24CF8" w14:paraId="499F6C4F" w14:textId="77777777" w:rsidTr="007F1192">
        <w:trPr>
          <w:trHeight w:val="290"/>
        </w:trPr>
        <w:tc>
          <w:tcPr>
            <w:tcW w:w="1200" w:type="dxa"/>
            <w:tcBorders>
              <w:top w:val="nil"/>
              <w:left w:val="single" w:sz="8" w:space="0" w:color="auto"/>
              <w:bottom w:val="nil"/>
              <w:right w:val="nil"/>
            </w:tcBorders>
            <w:vAlign w:val="center"/>
            <w:hideMark/>
          </w:tcPr>
          <w:p w14:paraId="44D4FC03"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39D4DE79" w14:textId="77777777" w:rsidR="002534CE" w:rsidRPr="00E24CF8" w:rsidRDefault="002534CE" w:rsidP="007F1192">
            <w:pPr>
              <w:jc w:val="center"/>
            </w:pPr>
            <w:r w:rsidRPr="00E24CF8">
              <w:t>Impact</w:t>
            </w:r>
          </w:p>
        </w:tc>
        <w:tc>
          <w:tcPr>
            <w:tcW w:w="1777" w:type="dxa"/>
            <w:tcBorders>
              <w:top w:val="nil"/>
              <w:left w:val="nil"/>
              <w:bottom w:val="nil"/>
              <w:right w:val="nil"/>
            </w:tcBorders>
            <w:noWrap/>
            <w:vAlign w:val="bottom"/>
            <w:hideMark/>
          </w:tcPr>
          <w:p w14:paraId="3667AA90" w14:textId="77777777" w:rsidR="002534CE" w:rsidRPr="00E24CF8" w:rsidRDefault="002534CE" w:rsidP="007F1192">
            <w:pPr>
              <w:jc w:val="center"/>
            </w:pPr>
            <w:r w:rsidRPr="00E24CF8">
              <w:t>3.4.7</w:t>
            </w:r>
          </w:p>
        </w:tc>
        <w:tc>
          <w:tcPr>
            <w:tcW w:w="1540" w:type="dxa"/>
            <w:tcBorders>
              <w:top w:val="nil"/>
              <w:left w:val="nil"/>
              <w:bottom w:val="nil"/>
              <w:right w:val="nil"/>
            </w:tcBorders>
            <w:noWrap/>
            <w:vAlign w:val="bottom"/>
            <w:hideMark/>
          </w:tcPr>
          <w:p w14:paraId="420731A6" w14:textId="77777777" w:rsidR="002534CE" w:rsidRPr="00E24CF8" w:rsidRDefault="002534CE" w:rsidP="007F1192">
            <w:pPr>
              <w:jc w:val="center"/>
            </w:pPr>
            <w:r w:rsidRPr="00E24CF8">
              <w:t>4.5.5</w:t>
            </w:r>
          </w:p>
        </w:tc>
        <w:tc>
          <w:tcPr>
            <w:tcW w:w="1891" w:type="dxa"/>
            <w:tcBorders>
              <w:top w:val="nil"/>
              <w:left w:val="nil"/>
              <w:bottom w:val="nil"/>
              <w:right w:val="single" w:sz="8" w:space="0" w:color="auto"/>
            </w:tcBorders>
            <w:noWrap/>
            <w:vAlign w:val="bottom"/>
            <w:hideMark/>
          </w:tcPr>
          <w:p w14:paraId="29089741" w14:textId="77777777" w:rsidR="002534CE" w:rsidRPr="00E24CF8" w:rsidRDefault="002534CE" w:rsidP="007F1192">
            <w:pPr>
              <w:jc w:val="center"/>
            </w:pPr>
            <w:r w:rsidRPr="00E24CF8">
              <w:t>Unit # 5</w:t>
            </w:r>
          </w:p>
        </w:tc>
      </w:tr>
      <w:tr w:rsidR="002534CE" w:rsidRPr="00E24CF8" w14:paraId="6301E8E8" w14:textId="77777777" w:rsidTr="007F1192">
        <w:trPr>
          <w:trHeight w:val="290"/>
        </w:trPr>
        <w:tc>
          <w:tcPr>
            <w:tcW w:w="1200" w:type="dxa"/>
            <w:tcBorders>
              <w:top w:val="nil"/>
              <w:left w:val="single" w:sz="8" w:space="0" w:color="auto"/>
              <w:bottom w:val="nil"/>
              <w:right w:val="nil"/>
            </w:tcBorders>
            <w:vAlign w:val="center"/>
            <w:hideMark/>
          </w:tcPr>
          <w:p w14:paraId="040AE86C"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318322EB" w14:textId="77777777" w:rsidR="002534CE" w:rsidRPr="00E24CF8" w:rsidRDefault="002534CE" w:rsidP="007F1192">
            <w:pPr>
              <w:jc w:val="center"/>
            </w:pPr>
            <w:r w:rsidRPr="00E24CF8">
              <w:t>Immersion</w:t>
            </w:r>
          </w:p>
        </w:tc>
        <w:tc>
          <w:tcPr>
            <w:tcW w:w="1777" w:type="dxa"/>
            <w:tcBorders>
              <w:top w:val="nil"/>
              <w:left w:val="nil"/>
              <w:bottom w:val="nil"/>
              <w:right w:val="nil"/>
            </w:tcBorders>
            <w:noWrap/>
            <w:vAlign w:val="bottom"/>
            <w:hideMark/>
          </w:tcPr>
          <w:p w14:paraId="0EDF673E" w14:textId="77777777" w:rsidR="002534CE" w:rsidRPr="00E24CF8" w:rsidRDefault="002534CE" w:rsidP="007F1192">
            <w:pPr>
              <w:jc w:val="center"/>
            </w:pPr>
            <w:r w:rsidRPr="00E24CF8">
              <w:t>3.4.8</w:t>
            </w:r>
          </w:p>
        </w:tc>
        <w:tc>
          <w:tcPr>
            <w:tcW w:w="1540" w:type="dxa"/>
            <w:tcBorders>
              <w:top w:val="nil"/>
              <w:left w:val="nil"/>
              <w:bottom w:val="nil"/>
              <w:right w:val="nil"/>
            </w:tcBorders>
            <w:noWrap/>
            <w:vAlign w:val="bottom"/>
            <w:hideMark/>
          </w:tcPr>
          <w:p w14:paraId="2B886F25" w14:textId="77777777" w:rsidR="002534CE" w:rsidRPr="00E24CF8" w:rsidRDefault="002534CE" w:rsidP="007F1192">
            <w:pPr>
              <w:jc w:val="center"/>
            </w:pPr>
            <w:r w:rsidRPr="00E24CF8">
              <w:t>4.5.6</w:t>
            </w:r>
          </w:p>
        </w:tc>
        <w:tc>
          <w:tcPr>
            <w:tcW w:w="1891" w:type="dxa"/>
            <w:tcBorders>
              <w:top w:val="nil"/>
              <w:left w:val="nil"/>
              <w:bottom w:val="nil"/>
              <w:right w:val="single" w:sz="8" w:space="0" w:color="auto"/>
            </w:tcBorders>
            <w:noWrap/>
            <w:vAlign w:val="bottom"/>
            <w:hideMark/>
          </w:tcPr>
          <w:p w14:paraId="2C1CAC12" w14:textId="77777777" w:rsidR="002534CE" w:rsidRPr="00E24CF8" w:rsidRDefault="002534CE" w:rsidP="007F1192">
            <w:pPr>
              <w:jc w:val="center"/>
            </w:pPr>
            <w:r w:rsidRPr="00E24CF8">
              <w:t>Unit # 2 &amp; 5</w:t>
            </w:r>
          </w:p>
        </w:tc>
      </w:tr>
      <w:tr w:rsidR="002534CE" w:rsidRPr="00E24CF8" w14:paraId="362E68D9" w14:textId="77777777" w:rsidTr="007F1192">
        <w:trPr>
          <w:trHeight w:val="290"/>
        </w:trPr>
        <w:tc>
          <w:tcPr>
            <w:tcW w:w="1200" w:type="dxa"/>
            <w:tcBorders>
              <w:top w:val="nil"/>
              <w:left w:val="single" w:sz="8" w:space="0" w:color="auto"/>
              <w:bottom w:val="nil"/>
              <w:right w:val="nil"/>
            </w:tcBorders>
            <w:vAlign w:val="center"/>
            <w:hideMark/>
          </w:tcPr>
          <w:p w14:paraId="5B50F93A"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4C7603F4" w14:textId="77777777" w:rsidR="002534CE" w:rsidRPr="00E24CF8" w:rsidRDefault="002534CE" w:rsidP="007F1192">
            <w:pPr>
              <w:jc w:val="center"/>
            </w:pPr>
            <w:r w:rsidRPr="00E24CF8">
              <w:t>Salt Fog</w:t>
            </w:r>
          </w:p>
        </w:tc>
        <w:tc>
          <w:tcPr>
            <w:tcW w:w="1777" w:type="dxa"/>
            <w:tcBorders>
              <w:top w:val="nil"/>
              <w:left w:val="nil"/>
              <w:bottom w:val="nil"/>
              <w:right w:val="nil"/>
            </w:tcBorders>
            <w:noWrap/>
            <w:vAlign w:val="bottom"/>
            <w:hideMark/>
          </w:tcPr>
          <w:p w14:paraId="66829855" w14:textId="77777777" w:rsidR="002534CE" w:rsidRPr="00E24CF8" w:rsidRDefault="002534CE" w:rsidP="007F1192">
            <w:pPr>
              <w:jc w:val="center"/>
            </w:pPr>
            <w:r w:rsidRPr="00E24CF8">
              <w:t>3.4.9</w:t>
            </w:r>
          </w:p>
        </w:tc>
        <w:tc>
          <w:tcPr>
            <w:tcW w:w="1540" w:type="dxa"/>
            <w:tcBorders>
              <w:top w:val="nil"/>
              <w:left w:val="nil"/>
              <w:bottom w:val="nil"/>
              <w:right w:val="nil"/>
            </w:tcBorders>
            <w:noWrap/>
            <w:vAlign w:val="bottom"/>
            <w:hideMark/>
          </w:tcPr>
          <w:p w14:paraId="3B1AD5E9" w14:textId="77777777" w:rsidR="002534CE" w:rsidRPr="00E24CF8" w:rsidRDefault="002534CE" w:rsidP="007F1192">
            <w:pPr>
              <w:jc w:val="center"/>
            </w:pPr>
            <w:r w:rsidRPr="00E24CF8">
              <w:t>4.5.9</w:t>
            </w:r>
          </w:p>
        </w:tc>
        <w:tc>
          <w:tcPr>
            <w:tcW w:w="1891" w:type="dxa"/>
            <w:tcBorders>
              <w:top w:val="nil"/>
              <w:left w:val="nil"/>
              <w:bottom w:val="nil"/>
              <w:right w:val="single" w:sz="8" w:space="0" w:color="auto"/>
            </w:tcBorders>
            <w:noWrap/>
            <w:vAlign w:val="bottom"/>
            <w:hideMark/>
          </w:tcPr>
          <w:p w14:paraId="0F8D2E1B" w14:textId="77777777" w:rsidR="002534CE" w:rsidRPr="00E24CF8" w:rsidRDefault="002534CE" w:rsidP="007F1192">
            <w:pPr>
              <w:jc w:val="center"/>
            </w:pPr>
            <w:r w:rsidRPr="00E24CF8">
              <w:t xml:space="preserve">Unit # </w:t>
            </w:r>
            <w:r>
              <w:t>7</w:t>
            </w:r>
          </w:p>
        </w:tc>
      </w:tr>
      <w:tr w:rsidR="002534CE" w:rsidRPr="00E24CF8" w14:paraId="012032BD" w14:textId="77777777" w:rsidTr="007F1192">
        <w:trPr>
          <w:trHeight w:val="290"/>
        </w:trPr>
        <w:tc>
          <w:tcPr>
            <w:tcW w:w="1200" w:type="dxa"/>
            <w:tcBorders>
              <w:top w:val="nil"/>
              <w:left w:val="single" w:sz="8" w:space="0" w:color="auto"/>
              <w:bottom w:val="nil"/>
              <w:right w:val="nil"/>
            </w:tcBorders>
            <w:vAlign w:val="center"/>
            <w:hideMark/>
          </w:tcPr>
          <w:p w14:paraId="2D7918A9"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19B3DE58" w14:textId="77777777" w:rsidR="002534CE" w:rsidRPr="00E24CF8" w:rsidRDefault="002534CE" w:rsidP="007F1192">
            <w:pPr>
              <w:jc w:val="center"/>
            </w:pPr>
            <w:r w:rsidRPr="00E24CF8">
              <w:t>Rain</w:t>
            </w:r>
          </w:p>
        </w:tc>
        <w:tc>
          <w:tcPr>
            <w:tcW w:w="1777" w:type="dxa"/>
            <w:tcBorders>
              <w:top w:val="nil"/>
              <w:left w:val="nil"/>
              <w:bottom w:val="nil"/>
              <w:right w:val="nil"/>
            </w:tcBorders>
            <w:noWrap/>
            <w:vAlign w:val="bottom"/>
            <w:hideMark/>
          </w:tcPr>
          <w:p w14:paraId="24658C5E" w14:textId="77777777" w:rsidR="002534CE" w:rsidRPr="00E24CF8" w:rsidRDefault="002534CE" w:rsidP="007F1192">
            <w:pPr>
              <w:jc w:val="center"/>
            </w:pPr>
            <w:r w:rsidRPr="00E24CF8">
              <w:t>3.4.10</w:t>
            </w:r>
          </w:p>
        </w:tc>
        <w:tc>
          <w:tcPr>
            <w:tcW w:w="1540" w:type="dxa"/>
            <w:tcBorders>
              <w:top w:val="nil"/>
              <w:left w:val="nil"/>
              <w:bottom w:val="nil"/>
              <w:right w:val="nil"/>
            </w:tcBorders>
            <w:noWrap/>
            <w:vAlign w:val="bottom"/>
            <w:hideMark/>
          </w:tcPr>
          <w:p w14:paraId="66C6C70A" w14:textId="77777777" w:rsidR="002534CE" w:rsidRPr="00E24CF8" w:rsidRDefault="002534CE" w:rsidP="007F1192">
            <w:pPr>
              <w:jc w:val="center"/>
            </w:pPr>
            <w:r w:rsidRPr="00E24CF8">
              <w:t>4.5.8</w:t>
            </w:r>
          </w:p>
        </w:tc>
        <w:tc>
          <w:tcPr>
            <w:tcW w:w="1891" w:type="dxa"/>
            <w:tcBorders>
              <w:top w:val="nil"/>
              <w:left w:val="nil"/>
              <w:bottom w:val="nil"/>
              <w:right w:val="single" w:sz="8" w:space="0" w:color="auto"/>
            </w:tcBorders>
            <w:noWrap/>
            <w:vAlign w:val="bottom"/>
            <w:hideMark/>
          </w:tcPr>
          <w:p w14:paraId="72CEC31D" w14:textId="77777777" w:rsidR="002534CE" w:rsidRPr="00E24CF8" w:rsidRDefault="002534CE" w:rsidP="007F1192">
            <w:pPr>
              <w:jc w:val="center"/>
            </w:pPr>
            <w:r w:rsidRPr="00E24CF8">
              <w:t xml:space="preserve">Unit # </w:t>
            </w:r>
            <w:r>
              <w:t>8</w:t>
            </w:r>
          </w:p>
        </w:tc>
      </w:tr>
      <w:tr w:rsidR="002534CE" w:rsidRPr="00E24CF8" w14:paraId="543279CF" w14:textId="77777777" w:rsidTr="007F1192">
        <w:trPr>
          <w:trHeight w:val="290"/>
        </w:trPr>
        <w:tc>
          <w:tcPr>
            <w:tcW w:w="1200" w:type="dxa"/>
            <w:tcBorders>
              <w:top w:val="nil"/>
              <w:left w:val="single" w:sz="8" w:space="0" w:color="auto"/>
              <w:bottom w:val="nil"/>
              <w:right w:val="nil"/>
            </w:tcBorders>
            <w:vAlign w:val="center"/>
            <w:hideMark/>
          </w:tcPr>
          <w:p w14:paraId="4B47323C"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055EFCC5" w14:textId="77777777" w:rsidR="002534CE" w:rsidRPr="00E24CF8" w:rsidRDefault="002534CE" w:rsidP="007F1192">
            <w:pPr>
              <w:jc w:val="center"/>
            </w:pPr>
            <w:r w:rsidRPr="00E24CF8">
              <w:t>Flexibility</w:t>
            </w:r>
          </w:p>
        </w:tc>
        <w:tc>
          <w:tcPr>
            <w:tcW w:w="1777" w:type="dxa"/>
            <w:tcBorders>
              <w:top w:val="nil"/>
              <w:left w:val="nil"/>
              <w:bottom w:val="nil"/>
              <w:right w:val="nil"/>
            </w:tcBorders>
            <w:noWrap/>
            <w:vAlign w:val="bottom"/>
            <w:hideMark/>
          </w:tcPr>
          <w:p w14:paraId="2813CFC2" w14:textId="77777777" w:rsidR="002534CE" w:rsidRPr="00E24CF8" w:rsidRDefault="002534CE" w:rsidP="007F1192">
            <w:pPr>
              <w:jc w:val="center"/>
            </w:pPr>
            <w:r w:rsidRPr="00E24CF8">
              <w:t>3.4.11</w:t>
            </w:r>
          </w:p>
        </w:tc>
        <w:tc>
          <w:tcPr>
            <w:tcW w:w="1540" w:type="dxa"/>
            <w:tcBorders>
              <w:top w:val="nil"/>
              <w:left w:val="nil"/>
              <w:bottom w:val="nil"/>
              <w:right w:val="nil"/>
            </w:tcBorders>
            <w:noWrap/>
            <w:vAlign w:val="bottom"/>
            <w:hideMark/>
          </w:tcPr>
          <w:p w14:paraId="1B16162D" w14:textId="77777777" w:rsidR="002534CE" w:rsidRPr="00E24CF8" w:rsidRDefault="002534CE" w:rsidP="007F1192">
            <w:pPr>
              <w:jc w:val="center"/>
            </w:pPr>
            <w:r w:rsidRPr="00E24CF8">
              <w:t>4.5.10</w:t>
            </w:r>
          </w:p>
        </w:tc>
        <w:tc>
          <w:tcPr>
            <w:tcW w:w="1891" w:type="dxa"/>
            <w:tcBorders>
              <w:top w:val="nil"/>
              <w:left w:val="nil"/>
              <w:bottom w:val="nil"/>
              <w:right w:val="single" w:sz="8" w:space="0" w:color="auto"/>
            </w:tcBorders>
            <w:noWrap/>
            <w:vAlign w:val="bottom"/>
            <w:hideMark/>
          </w:tcPr>
          <w:p w14:paraId="395D87E0" w14:textId="77777777" w:rsidR="002534CE" w:rsidRPr="00E24CF8" w:rsidRDefault="002534CE" w:rsidP="007F1192">
            <w:pPr>
              <w:jc w:val="center"/>
            </w:pPr>
            <w:r w:rsidRPr="00E24CF8">
              <w:t xml:space="preserve">Unit # </w:t>
            </w:r>
            <w:r>
              <w:t>7</w:t>
            </w:r>
          </w:p>
        </w:tc>
      </w:tr>
      <w:tr w:rsidR="002534CE" w:rsidRPr="00E24CF8" w14:paraId="37444B2E" w14:textId="77777777" w:rsidTr="007F1192">
        <w:trPr>
          <w:trHeight w:val="290"/>
        </w:trPr>
        <w:tc>
          <w:tcPr>
            <w:tcW w:w="1200" w:type="dxa"/>
            <w:tcBorders>
              <w:top w:val="nil"/>
              <w:left w:val="single" w:sz="8" w:space="0" w:color="auto"/>
              <w:bottom w:val="nil"/>
              <w:right w:val="nil"/>
            </w:tcBorders>
            <w:vAlign w:val="center"/>
            <w:hideMark/>
          </w:tcPr>
          <w:p w14:paraId="2F77E772"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25F6D3D0" w14:textId="77777777" w:rsidR="002534CE" w:rsidRPr="00E24CF8" w:rsidRDefault="002534CE" w:rsidP="007F1192">
            <w:pPr>
              <w:jc w:val="center"/>
            </w:pPr>
            <w:r w:rsidRPr="00E24CF8">
              <w:t>Sand and Dust</w:t>
            </w:r>
          </w:p>
        </w:tc>
        <w:tc>
          <w:tcPr>
            <w:tcW w:w="1777" w:type="dxa"/>
            <w:tcBorders>
              <w:top w:val="nil"/>
              <w:left w:val="nil"/>
              <w:bottom w:val="nil"/>
              <w:right w:val="nil"/>
            </w:tcBorders>
            <w:noWrap/>
            <w:vAlign w:val="bottom"/>
            <w:hideMark/>
          </w:tcPr>
          <w:p w14:paraId="09288C69" w14:textId="77777777" w:rsidR="002534CE" w:rsidRPr="00E24CF8" w:rsidRDefault="002534CE" w:rsidP="007F1192">
            <w:pPr>
              <w:jc w:val="center"/>
            </w:pPr>
            <w:r w:rsidRPr="00E24CF8">
              <w:t>3.4.13</w:t>
            </w:r>
          </w:p>
        </w:tc>
        <w:tc>
          <w:tcPr>
            <w:tcW w:w="1540" w:type="dxa"/>
            <w:tcBorders>
              <w:top w:val="nil"/>
              <w:left w:val="nil"/>
              <w:bottom w:val="nil"/>
              <w:right w:val="nil"/>
            </w:tcBorders>
            <w:noWrap/>
            <w:vAlign w:val="bottom"/>
            <w:hideMark/>
          </w:tcPr>
          <w:p w14:paraId="739F544F" w14:textId="77777777" w:rsidR="002534CE" w:rsidRPr="00E24CF8" w:rsidRDefault="002534CE" w:rsidP="007F1192">
            <w:pPr>
              <w:jc w:val="center"/>
            </w:pPr>
            <w:r w:rsidRPr="00E24CF8">
              <w:t>4.5.7</w:t>
            </w:r>
          </w:p>
        </w:tc>
        <w:tc>
          <w:tcPr>
            <w:tcW w:w="1891" w:type="dxa"/>
            <w:tcBorders>
              <w:top w:val="nil"/>
              <w:left w:val="nil"/>
              <w:bottom w:val="nil"/>
              <w:right w:val="single" w:sz="8" w:space="0" w:color="auto"/>
            </w:tcBorders>
            <w:noWrap/>
            <w:vAlign w:val="bottom"/>
            <w:hideMark/>
          </w:tcPr>
          <w:p w14:paraId="4272556F" w14:textId="77777777" w:rsidR="002534CE" w:rsidRPr="00E24CF8" w:rsidRDefault="002534CE" w:rsidP="007F1192">
            <w:pPr>
              <w:jc w:val="center"/>
            </w:pPr>
            <w:r w:rsidRPr="00E24CF8">
              <w:t xml:space="preserve">Unit # </w:t>
            </w:r>
            <w:r>
              <w:t>8</w:t>
            </w:r>
          </w:p>
        </w:tc>
      </w:tr>
      <w:tr w:rsidR="002534CE" w:rsidRPr="00E24CF8" w14:paraId="1892FC27" w14:textId="77777777" w:rsidTr="007F1192">
        <w:trPr>
          <w:trHeight w:val="290"/>
        </w:trPr>
        <w:tc>
          <w:tcPr>
            <w:tcW w:w="1200" w:type="dxa"/>
            <w:tcBorders>
              <w:top w:val="nil"/>
              <w:left w:val="single" w:sz="8" w:space="0" w:color="auto"/>
              <w:bottom w:val="nil"/>
              <w:right w:val="nil"/>
            </w:tcBorders>
            <w:vAlign w:val="center"/>
            <w:hideMark/>
          </w:tcPr>
          <w:p w14:paraId="520504F8"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259C6F18" w14:textId="77777777" w:rsidR="002534CE" w:rsidRPr="00E24CF8" w:rsidRDefault="002534CE" w:rsidP="007F1192">
            <w:pPr>
              <w:jc w:val="center"/>
            </w:pPr>
            <w:r w:rsidRPr="00E24CF8">
              <w:t>System Gain</w:t>
            </w:r>
          </w:p>
        </w:tc>
        <w:tc>
          <w:tcPr>
            <w:tcW w:w="1777" w:type="dxa"/>
            <w:tcBorders>
              <w:top w:val="nil"/>
              <w:left w:val="nil"/>
              <w:bottom w:val="nil"/>
              <w:right w:val="nil"/>
            </w:tcBorders>
            <w:noWrap/>
            <w:vAlign w:val="bottom"/>
            <w:hideMark/>
          </w:tcPr>
          <w:p w14:paraId="7D5EACC1" w14:textId="77777777" w:rsidR="002534CE" w:rsidRPr="00E24CF8" w:rsidRDefault="002534CE" w:rsidP="007F1192">
            <w:pPr>
              <w:jc w:val="center"/>
            </w:pPr>
            <w:r w:rsidRPr="00E24CF8">
              <w:t>3.1.4</w:t>
            </w:r>
          </w:p>
        </w:tc>
        <w:tc>
          <w:tcPr>
            <w:tcW w:w="1540" w:type="dxa"/>
            <w:tcBorders>
              <w:top w:val="nil"/>
              <w:left w:val="nil"/>
              <w:bottom w:val="nil"/>
              <w:right w:val="nil"/>
            </w:tcBorders>
            <w:noWrap/>
            <w:vAlign w:val="bottom"/>
            <w:hideMark/>
          </w:tcPr>
          <w:p w14:paraId="34165B6E" w14:textId="77777777" w:rsidR="002534CE" w:rsidRPr="00E24CF8" w:rsidRDefault="002534CE" w:rsidP="007F1192">
            <w:pPr>
              <w:jc w:val="center"/>
            </w:pPr>
            <w:r w:rsidRPr="00E24CF8">
              <w:t>4.4.5</w:t>
            </w:r>
          </w:p>
        </w:tc>
        <w:tc>
          <w:tcPr>
            <w:tcW w:w="1891" w:type="dxa"/>
            <w:tcBorders>
              <w:top w:val="nil"/>
              <w:left w:val="nil"/>
              <w:bottom w:val="nil"/>
              <w:right w:val="single" w:sz="8" w:space="0" w:color="auto"/>
            </w:tcBorders>
            <w:noWrap/>
            <w:vAlign w:val="bottom"/>
            <w:hideMark/>
          </w:tcPr>
          <w:p w14:paraId="58BE536A" w14:textId="77777777" w:rsidR="002534CE" w:rsidRPr="00E24CF8" w:rsidRDefault="002534CE" w:rsidP="007F1192">
            <w:pPr>
              <w:jc w:val="center"/>
            </w:pPr>
            <w:r w:rsidRPr="00E24CF8">
              <w:t>All (Unit 1-</w:t>
            </w:r>
            <w:r>
              <w:t>8</w:t>
            </w:r>
            <w:r w:rsidRPr="00E24CF8">
              <w:t>)</w:t>
            </w:r>
          </w:p>
        </w:tc>
      </w:tr>
      <w:tr w:rsidR="002534CE" w:rsidRPr="00E24CF8" w14:paraId="17F4FF11" w14:textId="77777777" w:rsidTr="007F1192">
        <w:trPr>
          <w:trHeight w:val="290"/>
        </w:trPr>
        <w:tc>
          <w:tcPr>
            <w:tcW w:w="1200" w:type="dxa"/>
            <w:tcBorders>
              <w:top w:val="nil"/>
              <w:left w:val="single" w:sz="8" w:space="0" w:color="auto"/>
              <w:bottom w:val="nil"/>
              <w:right w:val="nil"/>
            </w:tcBorders>
            <w:vAlign w:val="center"/>
            <w:hideMark/>
          </w:tcPr>
          <w:p w14:paraId="59E01432" w14:textId="77777777" w:rsidR="002534CE" w:rsidRPr="00E24CF8" w:rsidRDefault="002534CE" w:rsidP="007F1192">
            <w:pPr>
              <w:jc w:val="center"/>
            </w:pPr>
            <w:r w:rsidRPr="00E24CF8">
              <w:t> </w:t>
            </w:r>
          </w:p>
        </w:tc>
        <w:tc>
          <w:tcPr>
            <w:tcW w:w="4371" w:type="dxa"/>
            <w:tcBorders>
              <w:top w:val="nil"/>
              <w:left w:val="nil"/>
              <w:bottom w:val="nil"/>
              <w:right w:val="nil"/>
            </w:tcBorders>
            <w:vAlign w:val="center"/>
            <w:hideMark/>
          </w:tcPr>
          <w:p w14:paraId="0473AC91" w14:textId="77777777" w:rsidR="002534CE" w:rsidRPr="00E24CF8" w:rsidRDefault="002534CE" w:rsidP="007F1192">
            <w:pPr>
              <w:jc w:val="center"/>
            </w:pPr>
          </w:p>
        </w:tc>
        <w:tc>
          <w:tcPr>
            <w:tcW w:w="1777" w:type="dxa"/>
            <w:tcBorders>
              <w:top w:val="nil"/>
              <w:left w:val="nil"/>
              <w:bottom w:val="nil"/>
              <w:right w:val="nil"/>
            </w:tcBorders>
            <w:noWrap/>
            <w:vAlign w:val="bottom"/>
            <w:hideMark/>
          </w:tcPr>
          <w:p w14:paraId="64AFE774" w14:textId="77777777" w:rsidR="002534CE" w:rsidRPr="00E24CF8" w:rsidRDefault="002534CE" w:rsidP="007F1192">
            <w:pPr>
              <w:jc w:val="center"/>
              <w:rPr>
                <w:sz w:val="20"/>
              </w:rPr>
            </w:pPr>
          </w:p>
        </w:tc>
        <w:tc>
          <w:tcPr>
            <w:tcW w:w="1540" w:type="dxa"/>
            <w:tcBorders>
              <w:top w:val="nil"/>
              <w:left w:val="nil"/>
              <w:bottom w:val="nil"/>
              <w:right w:val="nil"/>
            </w:tcBorders>
            <w:noWrap/>
            <w:vAlign w:val="bottom"/>
            <w:hideMark/>
          </w:tcPr>
          <w:p w14:paraId="4B4F307F" w14:textId="77777777" w:rsidR="002534CE" w:rsidRPr="00E24CF8" w:rsidRDefault="002534CE" w:rsidP="007F1192">
            <w:pPr>
              <w:jc w:val="center"/>
              <w:rPr>
                <w:sz w:val="20"/>
              </w:rPr>
            </w:pPr>
          </w:p>
        </w:tc>
        <w:tc>
          <w:tcPr>
            <w:tcW w:w="1891" w:type="dxa"/>
            <w:tcBorders>
              <w:top w:val="nil"/>
              <w:left w:val="nil"/>
              <w:bottom w:val="nil"/>
              <w:right w:val="single" w:sz="8" w:space="0" w:color="auto"/>
            </w:tcBorders>
            <w:noWrap/>
            <w:vAlign w:val="bottom"/>
            <w:hideMark/>
          </w:tcPr>
          <w:p w14:paraId="38044C6F" w14:textId="77777777" w:rsidR="002534CE" w:rsidRPr="00E24CF8" w:rsidRDefault="002534CE" w:rsidP="007F1192">
            <w:pPr>
              <w:jc w:val="center"/>
            </w:pPr>
            <w:r w:rsidRPr="00E24CF8">
              <w:t> </w:t>
            </w:r>
          </w:p>
        </w:tc>
      </w:tr>
      <w:tr w:rsidR="002534CE" w:rsidRPr="00E24CF8" w14:paraId="1C0F109B" w14:textId="77777777" w:rsidTr="007F1192">
        <w:trPr>
          <w:trHeight w:val="290"/>
        </w:trPr>
        <w:tc>
          <w:tcPr>
            <w:tcW w:w="1200" w:type="dxa"/>
            <w:tcBorders>
              <w:top w:val="nil"/>
              <w:left w:val="single" w:sz="8" w:space="0" w:color="auto"/>
              <w:bottom w:val="nil"/>
              <w:right w:val="nil"/>
            </w:tcBorders>
            <w:vAlign w:val="center"/>
            <w:hideMark/>
          </w:tcPr>
          <w:p w14:paraId="2CE9E041" w14:textId="77777777" w:rsidR="002534CE" w:rsidRPr="00E24CF8" w:rsidRDefault="002534CE" w:rsidP="007F1192">
            <w:pPr>
              <w:jc w:val="center"/>
            </w:pPr>
            <w:r w:rsidRPr="00E24CF8">
              <w:t>F</w:t>
            </w:r>
          </w:p>
        </w:tc>
        <w:tc>
          <w:tcPr>
            <w:tcW w:w="4371" w:type="dxa"/>
            <w:tcBorders>
              <w:top w:val="nil"/>
              <w:left w:val="nil"/>
              <w:bottom w:val="nil"/>
              <w:right w:val="nil"/>
            </w:tcBorders>
            <w:vAlign w:val="center"/>
            <w:hideMark/>
          </w:tcPr>
          <w:p w14:paraId="234CF67B" w14:textId="77777777" w:rsidR="002534CE" w:rsidRPr="00E24CF8" w:rsidRDefault="002534CE" w:rsidP="007F1192">
            <w:pPr>
              <w:jc w:val="center"/>
            </w:pPr>
            <w:r w:rsidRPr="00E24CF8">
              <w:t>Nuclear Survivability</w:t>
            </w:r>
          </w:p>
        </w:tc>
        <w:tc>
          <w:tcPr>
            <w:tcW w:w="1777" w:type="dxa"/>
            <w:tcBorders>
              <w:top w:val="nil"/>
              <w:left w:val="nil"/>
              <w:bottom w:val="nil"/>
              <w:right w:val="nil"/>
            </w:tcBorders>
            <w:noWrap/>
            <w:vAlign w:val="bottom"/>
            <w:hideMark/>
          </w:tcPr>
          <w:p w14:paraId="5A98907E" w14:textId="77777777" w:rsidR="002534CE" w:rsidRPr="00E24CF8" w:rsidRDefault="002534CE" w:rsidP="007F1192">
            <w:pPr>
              <w:jc w:val="center"/>
            </w:pPr>
            <w:r w:rsidRPr="00E24CF8">
              <w:t>3.5</w:t>
            </w:r>
          </w:p>
        </w:tc>
        <w:tc>
          <w:tcPr>
            <w:tcW w:w="1540" w:type="dxa"/>
            <w:tcBorders>
              <w:top w:val="nil"/>
              <w:left w:val="nil"/>
              <w:bottom w:val="nil"/>
              <w:right w:val="nil"/>
            </w:tcBorders>
            <w:noWrap/>
            <w:vAlign w:val="bottom"/>
            <w:hideMark/>
          </w:tcPr>
          <w:p w14:paraId="29EC1A60" w14:textId="77777777" w:rsidR="002534CE" w:rsidRPr="00E24CF8" w:rsidRDefault="002534CE" w:rsidP="007F1192">
            <w:pPr>
              <w:jc w:val="center"/>
            </w:pPr>
            <w:r w:rsidRPr="00E24CF8">
              <w:t>4.7</w:t>
            </w:r>
          </w:p>
        </w:tc>
        <w:tc>
          <w:tcPr>
            <w:tcW w:w="1891" w:type="dxa"/>
            <w:tcBorders>
              <w:top w:val="nil"/>
              <w:left w:val="nil"/>
              <w:bottom w:val="nil"/>
              <w:right w:val="single" w:sz="8" w:space="0" w:color="auto"/>
            </w:tcBorders>
            <w:noWrap/>
            <w:vAlign w:val="bottom"/>
            <w:hideMark/>
          </w:tcPr>
          <w:p w14:paraId="61BC9E3A" w14:textId="77777777" w:rsidR="002534CE" w:rsidRPr="00E24CF8" w:rsidRDefault="002534CE" w:rsidP="007F1192">
            <w:pPr>
              <w:jc w:val="center"/>
            </w:pPr>
            <w:r w:rsidRPr="00E24CF8">
              <w:t>None</w:t>
            </w:r>
          </w:p>
        </w:tc>
      </w:tr>
      <w:tr w:rsidR="002534CE" w:rsidRPr="00E24CF8" w14:paraId="41622014" w14:textId="77777777" w:rsidTr="007F1192">
        <w:trPr>
          <w:trHeight w:val="290"/>
        </w:trPr>
        <w:tc>
          <w:tcPr>
            <w:tcW w:w="1200" w:type="dxa"/>
            <w:tcBorders>
              <w:top w:val="nil"/>
              <w:left w:val="single" w:sz="8" w:space="0" w:color="auto"/>
              <w:bottom w:val="single" w:sz="8" w:space="0" w:color="auto"/>
              <w:right w:val="nil"/>
            </w:tcBorders>
            <w:vAlign w:val="center"/>
            <w:hideMark/>
          </w:tcPr>
          <w:p w14:paraId="08FCD59D" w14:textId="77777777" w:rsidR="002534CE" w:rsidRPr="00E24CF8" w:rsidRDefault="002534CE" w:rsidP="007F1192">
            <w:pPr>
              <w:jc w:val="center"/>
            </w:pPr>
            <w:r w:rsidRPr="00E24CF8">
              <w:t> </w:t>
            </w:r>
          </w:p>
        </w:tc>
        <w:tc>
          <w:tcPr>
            <w:tcW w:w="4371" w:type="dxa"/>
            <w:tcBorders>
              <w:top w:val="nil"/>
              <w:left w:val="nil"/>
              <w:bottom w:val="single" w:sz="8" w:space="0" w:color="auto"/>
              <w:right w:val="nil"/>
            </w:tcBorders>
            <w:vAlign w:val="center"/>
            <w:hideMark/>
          </w:tcPr>
          <w:p w14:paraId="669BB090" w14:textId="77777777" w:rsidR="002534CE" w:rsidRPr="00E24CF8" w:rsidRDefault="002534CE" w:rsidP="007F1192">
            <w:pPr>
              <w:jc w:val="center"/>
            </w:pPr>
            <w:r w:rsidRPr="00E24CF8">
              <w:t> </w:t>
            </w:r>
          </w:p>
        </w:tc>
        <w:tc>
          <w:tcPr>
            <w:tcW w:w="1777" w:type="dxa"/>
            <w:tcBorders>
              <w:top w:val="nil"/>
              <w:left w:val="nil"/>
              <w:bottom w:val="single" w:sz="8" w:space="0" w:color="auto"/>
              <w:right w:val="nil"/>
            </w:tcBorders>
            <w:noWrap/>
            <w:vAlign w:val="bottom"/>
            <w:hideMark/>
          </w:tcPr>
          <w:p w14:paraId="7DD17DEB" w14:textId="77777777" w:rsidR="002534CE" w:rsidRPr="00E24CF8" w:rsidRDefault="002534CE" w:rsidP="007F1192">
            <w:pPr>
              <w:jc w:val="center"/>
            </w:pPr>
            <w:r w:rsidRPr="00E24CF8">
              <w:t> </w:t>
            </w:r>
          </w:p>
        </w:tc>
        <w:tc>
          <w:tcPr>
            <w:tcW w:w="1540" w:type="dxa"/>
            <w:tcBorders>
              <w:top w:val="nil"/>
              <w:left w:val="nil"/>
              <w:bottom w:val="single" w:sz="8" w:space="0" w:color="auto"/>
              <w:right w:val="nil"/>
            </w:tcBorders>
            <w:noWrap/>
            <w:vAlign w:val="bottom"/>
            <w:hideMark/>
          </w:tcPr>
          <w:p w14:paraId="68D89901" w14:textId="77777777" w:rsidR="002534CE" w:rsidRPr="00E24CF8" w:rsidRDefault="002534CE" w:rsidP="007F1192">
            <w:pPr>
              <w:jc w:val="center"/>
            </w:pPr>
            <w:r w:rsidRPr="00E24CF8">
              <w:t> </w:t>
            </w:r>
          </w:p>
        </w:tc>
        <w:tc>
          <w:tcPr>
            <w:tcW w:w="1891" w:type="dxa"/>
            <w:tcBorders>
              <w:top w:val="nil"/>
              <w:left w:val="nil"/>
              <w:bottom w:val="single" w:sz="8" w:space="0" w:color="auto"/>
              <w:right w:val="single" w:sz="8" w:space="0" w:color="auto"/>
            </w:tcBorders>
            <w:noWrap/>
            <w:vAlign w:val="bottom"/>
            <w:hideMark/>
          </w:tcPr>
          <w:p w14:paraId="5872A649" w14:textId="77777777" w:rsidR="002534CE" w:rsidRPr="00E24CF8" w:rsidRDefault="002534CE" w:rsidP="007F1192">
            <w:pPr>
              <w:jc w:val="center"/>
            </w:pPr>
            <w:r w:rsidRPr="00E24CF8">
              <w:t> </w:t>
            </w:r>
          </w:p>
        </w:tc>
      </w:tr>
    </w:tbl>
    <w:p w14:paraId="6C7565C5" w14:textId="77777777" w:rsidR="002534CE" w:rsidRPr="00E24CF8" w:rsidRDefault="002534CE" w:rsidP="002534CE">
      <w:pPr>
        <w:pStyle w:val="PDPSOW"/>
      </w:pPr>
    </w:p>
    <w:p w14:paraId="6ECE33D8" w14:textId="77777777" w:rsidR="002534CE" w:rsidRPr="00E24CF8" w:rsidRDefault="002534CE" w:rsidP="002534CE">
      <w:pPr>
        <w:pStyle w:val="PDPSOW"/>
      </w:pPr>
    </w:p>
    <w:p w14:paraId="77A7DA47" w14:textId="074FA2BA" w:rsidR="002534CE" w:rsidRPr="00E24CF8" w:rsidRDefault="002534CE" w:rsidP="002534CE">
      <w:pPr>
        <w:pStyle w:val="PDPSOW"/>
        <w:rPr>
          <w:szCs w:val="24"/>
        </w:rPr>
      </w:pPr>
      <w:r w:rsidRPr="00E24CF8">
        <w:rPr>
          <w:rFonts w:cs="Arial"/>
          <w:szCs w:val="24"/>
        </w:rPr>
        <w:tab/>
        <w:t xml:space="preserve">e. </w:t>
      </w:r>
      <w:r w:rsidRPr="00E24CF8">
        <w:t>FAT</w:t>
      </w:r>
      <w:r w:rsidRPr="00E24CF8">
        <w:rPr>
          <w:szCs w:val="24"/>
        </w:rPr>
        <w:t xml:space="preserve"> Inspection for Handset H-250/VCEB.  </w:t>
      </w:r>
      <w:r w:rsidR="00536F59">
        <w:rPr>
          <w:szCs w:val="24"/>
        </w:rPr>
        <w:t xml:space="preserve">The </w:t>
      </w:r>
      <w:r w:rsidRPr="00EA6B3F">
        <w:t>FAT</w:t>
      </w:r>
      <w:r w:rsidRPr="00EA6B3F">
        <w:rPr>
          <w:szCs w:val="24"/>
        </w:rPr>
        <w:t xml:space="preserve"> inspection shall be in accordance with MIL-STD-810</w:t>
      </w:r>
      <w:r>
        <w:rPr>
          <w:szCs w:val="24"/>
        </w:rPr>
        <w:t>H</w:t>
      </w:r>
      <w:r w:rsidRPr="00EA6B3F">
        <w:rPr>
          <w:szCs w:val="24"/>
        </w:rPr>
        <w:t xml:space="preserve"> to verify compliance with the operating environment requirements set forth in Paragraph 3.5 of MIL-PRF-49078A.  </w:t>
      </w:r>
      <w:r w:rsidR="00536F59" w:rsidRPr="00EA6B3F">
        <w:t>The number</w:t>
      </w:r>
      <w:r w:rsidRPr="00EA6B3F">
        <w:t xml:space="preserve"> of test units used for FAT inspection is </w:t>
      </w:r>
      <w:r w:rsidR="0073345D">
        <w:t>five</w:t>
      </w:r>
      <w:r w:rsidRPr="00EA6B3F">
        <w:t xml:space="preserve"> (</w:t>
      </w:r>
      <w:r w:rsidR="00CE4BA3">
        <w:t>5</w:t>
      </w:r>
      <w:r w:rsidRPr="00EA6B3F">
        <w:t>).</w:t>
      </w:r>
      <w:r w:rsidRPr="00EA6B3F">
        <w:rPr>
          <w:szCs w:val="24"/>
        </w:rPr>
        <w:t xml:space="preserve">  Test units shall be selected from </w:t>
      </w:r>
      <w:r w:rsidR="00536F59" w:rsidRPr="00EA6B3F">
        <w:rPr>
          <w:szCs w:val="24"/>
        </w:rPr>
        <w:t>the first</w:t>
      </w:r>
      <w:r w:rsidRPr="00EA6B3F">
        <w:rPr>
          <w:szCs w:val="24"/>
        </w:rPr>
        <w:t xml:space="preserve"> production lot, which shall contain a minimum of 30 units</w:t>
      </w:r>
      <w:r w:rsidRPr="00E24CF8">
        <w:t>.</w:t>
      </w:r>
      <w:r w:rsidRPr="00E24CF8">
        <w:rPr>
          <w:szCs w:val="24"/>
        </w:rPr>
        <w:t xml:space="preserve">   </w:t>
      </w:r>
    </w:p>
    <w:p w14:paraId="7D6DDCE3" w14:textId="77777777" w:rsidR="002534CE" w:rsidRPr="00E24CF8" w:rsidRDefault="002534CE" w:rsidP="002534CE">
      <w:pPr>
        <w:pStyle w:val="PDPSOW"/>
        <w:rPr>
          <w:szCs w:val="24"/>
        </w:rPr>
      </w:pPr>
    </w:p>
    <w:p w14:paraId="7ABFDD7B" w14:textId="20D4C154" w:rsidR="002534CE" w:rsidRPr="00E24CF8" w:rsidRDefault="002534CE" w:rsidP="002534CE">
      <w:pPr>
        <w:pStyle w:val="Default"/>
        <w:rPr>
          <w:color w:val="auto"/>
        </w:rPr>
      </w:pPr>
      <w:r w:rsidRPr="00E24CF8">
        <w:rPr>
          <w:rFonts w:cs="Arial"/>
          <w:color w:val="auto"/>
        </w:rPr>
        <w:tab/>
        <w:t xml:space="preserve">f. </w:t>
      </w:r>
      <w:r w:rsidRPr="00E24CF8">
        <w:rPr>
          <w:color w:val="auto"/>
        </w:rPr>
        <w:t xml:space="preserve">FAT Inspection for Cable Assemblies.  </w:t>
      </w:r>
      <w:r w:rsidR="00536F59">
        <w:rPr>
          <w:color w:val="auto"/>
        </w:rPr>
        <w:t xml:space="preserve">The </w:t>
      </w:r>
      <w:r w:rsidRPr="00EA6B3F">
        <w:rPr>
          <w:color w:val="auto"/>
        </w:rPr>
        <w:t xml:space="preserve">FAT inspection shall be in accordance with Paragraph 4.2a (Step 1 and Step 2) of Drawing No. A3014056 to verify compliance with the requirements set forth in Paragraph 3.0 of Drawing No. A3014056.  </w:t>
      </w:r>
      <w:r w:rsidR="00536F59" w:rsidRPr="00EA6B3F">
        <w:rPr>
          <w:color w:val="auto"/>
        </w:rPr>
        <w:t>The number</w:t>
      </w:r>
      <w:r w:rsidRPr="00EA6B3F">
        <w:rPr>
          <w:color w:val="auto"/>
        </w:rPr>
        <w:t xml:space="preserve"> of test units used for FAT inspection is three (3) per each nomenclature of cable by CX-XXXXX No.  Test units shall be selected from </w:t>
      </w:r>
      <w:r w:rsidR="00536F59">
        <w:rPr>
          <w:color w:val="auto"/>
        </w:rPr>
        <w:t xml:space="preserve">the </w:t>
      </w:r>
      <w:r w:rsidRPr="00EA6B3F">
        <w:rPr>
          <w:color w:val="auto"/>
        </w:rPr>
        <w:t>first production lot, which shall contain a minimum of 10 units for each nomenclature of cable by CX-XXXXX No. or CG-XXXX No.  Please note that FAT shall be performed on each nomenclature of cable by CX-XXXXX No. or CG-</w:t>
      </w:r>
      <w:r w:rsidRPr="00EA6B3F">
        <w:rPr>
          <w:color w:val="auto"/>
        </w:rPr>
        <w:lastRenderedPageBreak/>
        <w:t>XXXX only.</w:t>
      </w:r>
      <w:r w:rsidRPr="00E24CF8">
        <w:rPr>
          <w:color w:val="auto"/>
        </w:rPr>
        <w:t xml:space="preserve">  </w:t>
      </w:r>
    </w:p>
    <w:p w14:paraId="2DA0C2FA" w14:textId="77777777" w:rsidR="002534CE" w:rsidRPr="00E94E2A" w:rsidRDefault="002534CE" w:rsidP="002534CE">
      <w:pPr>
        <w:suppressAutoHyphens/>
        <w:spacing w:line="230" w:lineRule="exact"/>
        <w:ind w:right="810"/>
        <w:rPr>
          <w:rFonts w:cs="Arial"/>
          <w:szCs w:val="24"/>
        </w:rPr>
      </w:pPr>
    </w:p>
    <w:p w14:paraId="0B64BE13" w14:textId="77777777" w:rsidR="002534CE" w:rsidRPr="00E24CF8" w:rsidRDefault="002534CE" w:rsidP="002534CE">
      <w:pPr>
        <w:pStyle w:val="PDPSOW"/>
      </w:pPr>
      <w:r w:rsidRPr="00E24CF8">
        <w:rPr>
          <w:szCs w:val="24"/>
        </w:rPr>
        <w:t>c. Production of First Article Units.  All FAT samples shall be assembled at the same location at which</w:t>
      </w:r>
      <w:r w:rsidRPr="00E24CF8">
        <w:t xml:space="preserve"> production units will be assembled, using the same parts, materials, and manufacturing processes to be employed for subsequent production. </w:t>
      </w:r>
    </w:p>
    <w:p w14:paraId="32DC9CCB" w14:textId="77777777" w:rsidR="002534CE" w:rsidRPr="00E24CF8" w:rsidRDefault="002534CE" w:rsidP="002534CE">
      <w:pPr>
        <w:pStyle w:val="PDPSOW"/>
      </w:pPr>
    </w:p>
    <w:p w14:paraId="5477F2EF" w14:textId="77777777" w:rsidR="002534CE" w:rsidRDefault="002534CE" w:rsidP="002534CE">
      <w:pPr>
        <w:pStyle w:val="PDPSOW"/>
      </w:pPr>
      <w:r w:rsidRPr="00E24CF8">
        <w:t>d. Test Plan.  The contractor shall prepare and submit a First Article Qualification Test Plan in accordance with DI-NDTI-81307A as implemented by the DD Form 1423 for DI-NDTI-81307.  In addition to the information required by DI-NDTI-81307, this submission shall contain:</w:t>
      </w:r>
    </w:p>
    <w:p w14:paraId="18AF96D7" w14:textId="77777777" w:rsidR="002534CE" w:rsidRPr="00E24CF8" w:rsidRDefault="002534CE" w:rsidP="002534CE">
      <w:pPr>
        <w:pStyle w:val="PDPSOW"/>
      </w:pPr>
    </w:p>
    <w:p w14:paraId="233A6BAE" w14:textId="77777777" w:rsidR="002534CE" w:rsidRPr="00E24CF8" w:rsidRDefault="002534CE" w:rsidP="002534CE">
      <w:pPr>
        <w:pStyle w:val="PDPSOW"/>
        <w:numPr>
          <w:ilvl w:val="1"/>
          <w:numId w:val="7"/>
        </w:numPr>
        <w:ind w:left="1080"/>
      </w:pPr>
      <w:r w:rsidRPr="00F168A7">
        <w:t>The name, title and signature of the FAT Plan preparer and the name, title and signature of the FAT Plan reviewer/approver, which shall be the management level or senior engineer/quality assurance certifying the FAT Plan is complete, accurate and contains the required information set forth in this Technical Requirements Document.</w:t>
      </w:r>
    </w:p>
    <w:p w14:paraId="1341C72F" w14:textId="77777777" w:rsidR="002534CE" w:rsidRPr="00E24CF8" w:rsidRDefault="002534CE" w:rsidP="002534CE">
      <w:pPr>
        <w:rPr>
          <w:sz w:val="8"/>
        </w:rPr>
      </w:pPr>
    </w:p>
    <w:p w14:paraId="5D8308CD" w14:textId="77777777" w:rsidR="002534CE" w:rsidRPr="00E24CF8" w:rsidRDefault="002534CE" w:rsidP="002534CE">
      <w:pPr>
        <w:pStyle w:val="PDPSOW"/>
      </w:pPr>
    </w:p>
    <w:p w14:paraId="06F57931" w14:textId="77777777" w:rsidR="002534CE" w:rsidRPr="00E24CF8" w:rsidRDefault="002534CE" w:rsidP="002534CE">
      <w:pPr>
        <w:pStyle w:val="PDPSOW"/>
        <w:numPr>
          <w:ilvl w:val="1"/>
          <w:numId w:val="7"/>
        </w:numPr>
        <w:ind w:left="1080"/>
      </w:pPr>
      <w:r w:rsidRPr="00E24CF8">
        <w:t>The delineation and allocation of tests to be performed on each of the First Article units and the order of such tests (this may be prescribed in applicable technical data).</w:t>
      </w:r>
    </w:p>
    <w:p w14:paraId="123702AD" w14:textId="77777777" w:rsidR="002534CE" w:rsidRPr="00E24CF8" w:rsidRDefault="002534CE" w:rsidP="002534CE">
      <w:pPr>
        <w:pStyle w:val="PDPSOW"/>
      </w:pPr>
    </w:p>
    <w:p w14:paraId="636E7153" w14:textId="77777777" w:rsidR="002534CE" w:rsidRPr="00E24CF8" w:rsidRDefault="002534CE" w:rsidP="002534CE">
      <w:pPr>
        <w:pStyle w:val="PDPSOW"/>
        <w:numPr>
          <w:ilvl w:val="1"/>
          <w:numId w:val="7"/>
        </w:numPr>
        <w:ind w:left="1080"/>
      </w:pPr>
      <w:r w:rsidRPr="00E24CF8">
        <w:t xml:space="preserve">Step-by-step test procedures for each test and the data sheets to be employed to document the results of testing.  </w:t>
      </w:r>
      <w:r>
        <w:t xml:space="preserve">The date sheet shall include </w:t>
      </w:r>
      <w:r w:rsidRPr="004E0F3D">
        <w:t>the test location, teste</w:t>
      </w:r>
      <w:r>
        <w:t>r</w:t>
      </w:r>
      <w:r w:rsidRPr="004E0F3D">
        <w:t>, inspect</w:t>
      </w:r>
      <w:r>
        <w:t xml:space="preserve">or </w:t>
      </w:r>
      <w:r w:rsidRPr="004E0F3D">
        <w:t>and witness information along with the</w:t>
      </w:r>
      <w:r>
        <w:t xml:space="preserve">ir </w:t>
      </w:r>
      <w:r w:rsidRPr="004E0F3D">
        <w:t>signature</w:t>
      </w:r>
      <w:r>
        <w:t xml:space="preserve"> blocks</w:t>
      </w:r>
      <w:r w:rsidRPr="004E0F3D">
        <w:t xml:space="preserve"> and date </w:t>
      </w:r>
      <w:r>
        <w:t xml:space="preserve">blocks </w:t>
      </w:r>
      <w:r w:rsidRPr="004E0F3D">
        <w:t>for each test</w:t>
      </w:r>
      <w:r>
        <w:t>.</w:t>
      </w:r>
    </w:p>
    <w:p w14:paraId="1EFE6C20" w14:textId="77777777" w:rsidR="002534CE" w:rsidRPr="00E24CF8" w:rsidRDefault="002534CE" w:rsidP="002534CE">
      <w:pPr>
        <w:pStyle w:val="PDPSOW"/>
      </w:pPr>
    </w:p>
    <w:p w14:paraId="2186BB7A" w14:textId="77777777" w:rsidR="002534CE" w:rsidRPr="00E24CF8" w:rsidRDefault="002534CE" w:rsidP="002534CE">
      <w:pPr>
        <w:pStyle w:val="PDPSOW"/>
        <w:numPr>
          <w:ilvl w:val="1"/>
          <w:numId w:val="7"/>
        </w:numPr>
        <w:ind w:left="1080"/>
      </w:pPr>
      <w:r w:rsidRPr="00F95873">
        <w:t>Identification of required test facilities, equipment (including nomenclature, model number, serial number, manufacturer, calibration status, accuracy data, and comments, if applicable) and personnel</w:t>
      </w:r>
      <w:r w:rsidRPr="00E24CF8">
        <w:t>.</w:t>
      </w:r>
    </w:p>
    <w:p w14:paraId="48D30578" w14:textId="77777777" w:rsidR="002534CE" w:rsidRPr="00E24CF8" w:rsidRDefault="002534CE" w:rsidP="002534CE">
      <w:pPr>
        <w:pStyle w:val="PDPSOW"/>
      </w:pPr>
    </w:p>
    <w:p w14:paraId="6285B7BD" w14:textId="77777777" w:rsidR="002534CE" w:rsidRPr="00E24CF8" w:rsidRDefault="002534CE" w:rsidP="002534CE">
      <w:pPr>
        <w:pStyle w:val="PDPSOW"/>
        <w:numPr>
          <w:ilvl w:val="1"/>
          <w:numId w:val="7"/>
        </w:numPr>
        <w:ind w:left="1080"/>
      </w:pPr>
      <w:r w:rsidRPr="008A004A">
        <w:t>Test milestones schedules and the contractor's test readiness postures for the major FAT events including but not limited to Material Purchase, FAT Plan Submitted, FAT Plan Approval, Material Received, Production (initial Lot) Start, Production (initial Lot) Finish, FAT start, FAT completion, FAT Report Submitted, FAT report Approval and First Product Delivery</w:t>
      </w:r>
      <w:r w:rsidRPr="00E24CF8">
        <w:t xml:space="preserve">.  </w:t>
      </w:r>
    </w:p>
    <w:p w14:paraId="3EE6C41F" w14:textId="77777777" w:rsidR="002534CE" w:rsidRPr="00E24CF8" w:rsidRDefault="002534CE" w:rsidP="002534CE">
      <w:pPr>
        <w:pStyle w:val="PDPSOW"/>
        <w:ind w:left="-2160" w:firstLine="60"/>
      </w:pPr>
    </w:p>
    <w:p w14:paraId="35FEB9C5" w14:textId="77777777" w:rsidR="002534CE" w:rsidRDefault="002534CE" w:rsidP="002534CE">
      <w:pPr>
        <w:pStyle w:val="PDPSOW"/>
        <w:numPr>
          <w:ilvl w:val="1"/>
          <w:numId w:val="7"/>
        </w:numPr>
        <w:ind w:left="1080"/>
      </w:pPr>
      <w:r w:rsidRPr="00E24CF8">
        <w:t>A table which cross references the paragraph number of the specification requirement (including a brief description of the requirement) and the associated paragraph number of the First Article Qualification Test Plan.</w:t>
      </w:r>
    </w:p>
    <w:p w14:paraId="0829929C" w14:textId="77777777" w:rsidR="002534CE" w:rsidRDefault="002534CE" w:rsidP="002534CE">
      <w:pPr>
        <w:pStyle w:val="ListParagraph"/>
      </w:pPr>
    </w:p>
    <w:p w14:paraId="3DEA2E8F" w14:textId="66DC2E6E" w:rsidR="002534CE" w:rsidRPr="00E24CF8" w:rsidRDefault="002534CE" w:rsidP="002534CE">
      <w:pPr>
        <w:pStyle w:val="PDPSOW"/>
      </w:pPr>
      <w:r w:rsidRPr="00E24CF8">
        <w:t>e.  Notice of FAT Performance.  As required by FAR 52.209-3, written notices concerning the time and location of FAT shall be furnished to the PCO, the Administrative Contracting Officer and the Government Technical Activity listed in Block 6 of the DD Form 1423 for DI-NDTI-</w:t>
      </w:r>
      <w:r w:rsidR="00A235DE">
        <w:t>82326</w:t>
      </w:r>
      <w:r w:rsidRPr="00E24CF8">
        <w:t>.</w:t>
      </w:r>
    </w:p>
    <w:p w14:paraId="5C08ED27" w14:textId="77777777" w:rsidR="002534CE" w:rsidRPr="00E24CF8" w:rsidRDefault="002534CE" w:rsidP="002534CE">
      <w:pPr>
        <w:pStyle w:val="PDPSOW"/>
      </w:pPr>
    </w:p>
    <w:p w14:paraId="5D7EDCC3" w14:textId="77777777" w:rsidR="002534CE" w:rsidRPr="00E24CF8" w:rsidRDefault="002534CE" w:rsidP="002534CE">
      <w:pPr>
        <w:pStyle w:val="PDPSOW"/>
      </w:pPr>
      <w:r w:rsidRPr="00E24CF8">
        <w:tab/>
      </w:r>
      <w:r>
        <w:t>1)</w:t>
      </w:r>
      <w:r w:rsidRPr="00E24CF8">
        <w:t xml:space="preserve"> Selection of First Article Samples.  When Initial Production FAT applies to this contract (i.e., when FAR 52.209-3 ALT I and ALT II are specified in Section I), FAT samples shall be selected at random from the initial production lot.</w:t>
      </w:r>
    </w:p>
    <w:p w14:paraId="66E81EBF" w14:textId="77777777" w:rsidR="002534CE" w:rsidRPr="00E24CF8" w:rsidRDefault="002534CE" w:rsidP="002534CE">
      <w:pPr>
        <w:pStyle w:val="PDPSOW"/>
      </w:pPr>
    </w:p>
    <w:p w14:paraId="71F07387" w14:textId="38DD131E" w:rsidR="002534CE" w:rsidRPr="00E24CF8" w:rsidRDefault="002534CE" w:rsidP="002534CE">
      <w:pPr>
        <w:pStyle w:val="PDPSOW"/>
      </w:pPr>
      <w:r w:rsidRPr="00E24CF8">
        <w:tab/>
      </w:r>
      <w:r>
        <w:t>2)</w:t>
      </w:r>
      <w:r w:rsidRPr="00E24CF8">
        <w:t xml:space="preserve"> Reporting of FAT Failures.  </w:t>
      </w:r>
      <w:r w:rsidR="002669AC" w:rsidRPr="00E24CF8">
        <w:t>Reporting</w:t>
      </w:r>
      <w:r w:rsidRPr="00E24CF8">
        <w:t xml:space="preserve"> FAT failures shall be by the FAT Report, in lieu of any other reporting requirements specified in this contract.  In addition, FAT failures shall be verbally reported to the Government's Quality Assurance Representative (QAR) and Government Technical Activity listed in Block 6 of </w:t>
      </w:r>
      <w:r w:rsidR="002669AC" w:rsidRPr="00E24CF8">
        <w:t>DD</w:t>
      </w:r>
      <w:r w:rsidRPr="00E24CF8">
        <w:t xml:space="preserve"> Form 1423 for DI-NDTI-</w:t>
      </w:r>
      <w:r w:rsidR="00A235DE">
        <w:t>82326</w:t>
      </w:r>
      <w:r w:rsidRPr="00E24CF8">
        <w:t xml:space="preserve"> within twenty-four hours of occurrence. </w:t>
      </w:r>
    </w:p>
    <w:p w14:paraId="308D02B2" w14:textId="77777777" w:rsidR="002534CE" w:rsidRPr="00E24CF8" w:rsidRDefault="002534CE" w:rsidP="002534CE">
      <w:pPr>
        <w:pStyle w:val="PDPSOW"/>
      </w:pPr>
    </w:p>
    <w:p w14:paraId="2CAD3BDC" w14:textId="0BBC975F" w:rsidR="002534CE" w:rsidRPr="00E24CF8" w:rsidRDefault="002534CE" w:rsidP="002534CE">
      <w:pPr>
        <w:pStyle w:val="PDPSOW"/>
      </w:pPr>
      <w:r w:rsidRPr="00E24CF8">
        <w:t>f.  FAT Report.  A FAT Report shall be prepared and submitted in accordance with FAR 52.209-3 and DI-NDTI-</w:t>
      </w:r>
      <w:r w:rsidR="00A235DE">
        <w:t>82326</w:t>
      </w:r>
      <w:r w:rsidRPr="00E24CF8">
        <w:t xml:space="preserve"> as implemented by the DD Form 1423 for DI-NDTI-</w:t>
      </w:r>
      <w:r w:rsidR="00A235DE">
        <w:t>82326</w:t>
      </w:r>
      <w:r w:rsidRPr="00E24CF8">
        <w:t xml:space="preserve">.  The FAT Report shall be complete, accurate, and readable and shall provide sufficient data to determine that the hardware item meets all the requirements </w:t>
      </w:r>
      <w:r w:rsidR="002669AC" w:rsidRPr="00E24CF8">
        <w:t>stated</w:t>
      </w:r>
      <w:r w:rsidRPr="00E24CF8">
        <w:t xml:space="preserve"> in the contract.  The report will include the following:</w:t>
      </w:r>
    </w:p>
    <w:p w14:paraId="0CDE2E8F" w14:textId="77777777" w:rsidR="002534CE" w:rsidRPr="00E24CF8" w:rsidRDefault="002534CE" w:rsidP="002534CE">
      <w:pPr>
        <w:pStyle w:val="PDPSOW"/>
      </w:pPr>
    </w:p>
    <w:p w14:paraId="42ACC9F0" w14:textId="77777777" w:rsidR="002534CE" w:rsidRPr="00E24CF8" w:rsidRDefault="002534CE" w:rsidP="002534CE">
      <w:pPr>
        <w:pStyle w:val="PDPSOW"/>
      </w:pPr>
      <w:r w:rsidRPr="00E24CF8">
        <w:tab/>
      </w:r>
      <w:r>
        <w:t>1)</w:t>
      </w:r>
      <w:r w:rsidRPr="00E24CF8">
        <w:t xml:space="preserve"> General Data.</w:t>
      </w:r>
    </w:p>
    <w:p w14:paraId="79CBD98C" w14:textId="77777777" w:rsidR="002534CE" w:rsidRPr="00E24CF8" w:rsidRDefault="002534CE" w:rsidP="002534CE">
      <w:pPr>
        <w:pStyle w:val="PDPSOW"/>
      </w:pPr>
    </w:p>
    <w:p w14:paraId="1C65B624" w14:textId="77777777" w:rsidR="002534CE" w:rsidRPr="00E24CF8" w:rsidRDefault="002534CE" w:rsidP="002534CE">
      <w:pPr>
        <w:pStyle w:val="PDPSOW"/>
        <w:numPr>
          <w:ilvl w:val="1"/>
          <w:numId w:val="5"/>
        </w:numPr>
      </w:pPr>
      <w:r w:rsidRPr="00E24CF8">
        <w:t>Contractor's name and address.</w:t>
      </w:r>
    </w:p>
    <w:p w14:paraId="0509344F" w14:textId="77777777" w:rsidR="002534CE" w:rsidRPr="00E24CF8" w:rsidRDefault="002534CE" w:rsidP="002534CE">
      <w:pPr>
        <w:pStyle w:val="PDPSOW"/>
      </w:pPr>
    </w:p>
    <w:p w14:paraId="4D287B23" w14:textId="77777777" w:rsidR="002534CE" w:rsidRPr="00E24CF8" w:rsidRDefault="002534CE" w:rsidP="002534CE">
      <w:pPr>
        <w:pStyle w:val="PDPSOW"/>
        <w:numPr>
          <w:ilvl w:val="1"/>
          <w:numId w:val="5"/>
        </w:numPr>
      </w:pPr>
      <w:r w:rsidRPr="00E24CF8">
        <w:t>Contract number.</w:t>
      </w:r>
    </w:p>
    <w:p w14:paraId="2508CFA6" w14:textId="77777777" w:rsidR="002534CE" w:rsidRPr="00E24CF8" w:rsidRDefault="002534CE" w:rsidP="002534CE">
      <w:pPr>
        <w:pStyle w:val="PDPSOW"/>
      </w:pPr>
    </w:p>
    <w:p w14:paraId="5E12D64A" w14:textId="77777777" w:rsidR="002534CE" w:rsidRPr="00E24CF8" w:rsidRDefault="002534CE" w:rsidP="002534CE">
      <w:pPr>
        <w:pStyle w:val="PDPSOW"/>
        <w:numPr>
          <w:ilvl w:val="1"/>
          <w:numId w:val="5"/>
        </w:numPr>
      </w:pPr>
      <w:r w:rsidRPr="00E24CF8">
        <w:t>Nomenclature, type number and (if assigned) stock number of item represented by the First Article.</w:t>
      </w:r>
    </w:p>
    <w:p w14:paraId="13B3BD90" w14:textId="77777777" w:rsidR="002534CE" w:rsidRPr="00E24CF8" w:rsidRDefault="002534CE" w:rsidP="002534CE">
      <w:pPr>
        <w:pStyle w:val="PDPSOW"/>
      </w:pPr>
    </w:p>
    <w:p w14:paraId="717BE745" w14:textId="77777777" w:rsidR="002534CE" w:rsidRPr="00E24CF8" w:rsidRDefault="002534CE" w:rsidP="002534CE">
      <w:pPr>
        <w:pStyle w:val="PDPSOW"/>
        <w:numPr>
          <w:ilvl w:val="1"/>
          <w:numId w:val="5"/>
        </w:numPr>
      </w:pPr>
      <w:r w:rsidRPr="00E24CF8">
        <w:t>Name and address of plant where First Article was fabricated and assembled.</w:t>
      </w:r>
    </w:p>
    <w:p w14:paraId="3964377B" w14:textId="77777777" w:rsidR="002534CE" w:rsidRPr="00E24CF8" w:rsidRDefault="002534CE" w:rsidP="002534CE">
      <w:pPr>
        <w:pStyle w:val="PDPSOW"/>
      </w:pPr>
    </w:p>
    <w:p w14:paraId="54B1356F" w14:textId="77777777" w:rsidR="002534CE" w:rsidRPr="00E24CF8" w:rsidRDefault="002534CE" w:rsidP="002534CE">
      <w:pPr>
        <w:pStyle w:val="PDPSOW"/>
        <w:numPr>
          <w:ilvl w:val="1"/>
          <w:numId w:val="5"/>
        </w:numPr>
      </w:pPr>
      <w:r w:rsidRPr="00E24CF8">
        <w:t>Place and date of performance of tests.</w:t>
      </w:r>
    </w:p>
    <w:p w14:paraId="2D5BD5AB" w14:textId="77777777" w:rsidR="002534CE" w:rsidRPr="00E24CF8" w:rsidRDefault="002534CE" w:rsidP="002534CE">
      <w:pPr>
        <w:pStyle w:val="PDPSOW"/>
      </w:pPr>
    </w:p>
    <w:p w14:paraId="3720BBA4" w14:textId="77777777" w:rsidR="002534CE" w:rsidRPr="00E24CF8" w:rsidRDefault="002534CE" w:rsidP="002534CE">
      <w:pPr>
        <w:pStyle w:val="PDPSOW"/>
        <w:numPr>
          <w:ilvl w:val="1"/>
          <w:numId w:val="5"/>
        </w:numPr>
        <w:tabs>
          <w:tab w:val="left" w:pos="1080"/>
        </w:tabs>
      </w:pPr>
      <w:r w:rsidRPr="00E24CF8">
        <w:t>Identification (including date) of applicable equipment specifications and associated amendments.</w:t>
      </w:r>
    </w:p>
    <w:p w14:paraId="7DCB5718" w14:textId="77777777" w:rsidR="002534CE" w:rsidRPr="00E24CF8" w:rsidRDefault="002534CE" w:rsidP="002534CE">
      <w:pPr>
        <w:pStyle w:val="PDPSOW"/>
        <w:tabs>
          <w:tab w:val="left" w:pos="1080"/>
        </w:tabs>
      </w:pPr>
    </w:p>
    <w:p w14:paraId="7CD92FB9" w14:textId="77777777" w:rsidR="002534CE" w:rsidRDefault="002534CE" w:rsidP="002534CE">
      <w:pPr>
        <w:pStyle w:val="PDPSOW"/>
        <w:numPr>
          <w:ilvl w:val="1"/>
          <w:numId w:val="5"/>
        </w:numPr>
        <w:tabs>
          <w:tab w:val="left" w:pos="1080"/>
        </w:tabs>
      </w:pPr>
      <w:r w:rsidRPr="00E24CF8">
        <w:t>Sample size or quantity submitted for test or inspection.</w:t>
      </w:r>
    </w:p>
    <w:p w14:paraId="3308BDB9" w14:textId="77777777" w:rsidR="002534CE" w:rsidRDefault="002534CE" w:rsidP="002534CE">
      <w:pPr>
        <w:pStyle w:val="ListParagraph"/>
      </w:pPr>
    </w:p>
    <w:p w14:paraId="7163433D" w14:textId="77777777" w:rsidR="002534CE" w:rsidRPr="00E24CF8" w:rsidRDefault="002534CE" w:rsidP="002534CE">
      <w:pPr>
        <w:pStyle w:val="PDPSOW"/>
        <w:numPr>
          <w:ilvl w:val="1"/>
          <w:numId w:val="5"/>
        </w:numPr>
        <w:tabs>
          <w:tab w:val="left" w:pos="1080"/>
        </w:tabs>
      </w:pPr>
      <w:r w:rsidRPr="00DA6FEE">
        <w:t>The name, title and signature of the FAT report preparer and the name, title and signature of the FAT report reviewer/approver, which shall be the management level or senior engineer/quality assurance certifying the report is complete and accurate and the test data included in the report are the actual test result from the tests.</w:t>
      </w:r>
    </w:p>
    <w:p w14:paraId="08175D9F" w14:textId="77777777" w:rsidR="002534CE" w:rsidRPr="00E24CF8" w:rsidRDefault="002534CE" w:rsidP="002534CE">
      <w:pPr>
        <w:pStyle w:val="PDPSOW"/>
      </w:pPr>
    </w:p>
    <w:p w14:paraId="036F43F4" w14:textId="77777777" w:rsidR="002534CE" w:rsidRPr="00E24CF8" w:rsidRDefault="002534CE" w:rsidP="002534CE">
      <w:pPr>
        <w:pStyle w:val="PDPSOW"/>
        <w:ind w:left="720"/>
      </w:pPr>
      <w:r>
        <w:t>2)</w:t>
      </w:r>
      <w:r w:rsidRPr="00E24CF8">
        <w:t xml:space="preserve"> Cross Reference.  A table which cross-references the paragraph numbers of the specification, the test procedures, and data sheet entry. </w:t>
      </w:r>
    </w:p>
    <w:p w14:paraId="5E8E9B0A" w14:textId="77777777" w:rsidR="002534CE" w:rsidRPr="00E24CF8" w:rsidRDefault="002534CE" w:rsidP="002534CE">
      <w:pPr>
        <w:pStyle w:val="PDPSOW"/>
        <w:ind w:left="720"/>
      </w:pPr>
    </w:p>
    <w:p w14:paraId="1FDEBFB4" w14:textId="77777777" w:rsidR="002534CE" w:rsidRPr="00E24CF8" w:rsidRDefault="002534CE" w:rsidP="002534CE">
      <w:pPr>
        <w:pStyle w:val="PDPSOW"/>
        <w:ind w:left="720"/>
      </w:pPr>
      <w:r>
        <w:t>3)</w:t>
      </w:r>
      <w:r w:rsidRPr="00E24CF8">
        <w:t xml:space="preserve"> Test Results.  Complete test results showing actual or quantitative observations and all required calculations.  ‘GO/NOGO’ data is allowable (under certain circumstances) only with prior Government approval.  Allowable tolerances for each parameter shall be presented.  Test data should also include the date that the test was performed, name and signature of tester, name and signature of the Government verifier/witness (if applicable) and serial number of the equipment.  Test results shall cite detailed qualitative and quantitative data results such as test categories, test conditions, test methods employed, and types of inspection and test equipment used during the test or inspection.  </w:t>
      </w:r>
    </w:p>
    <w:p w14:paraId="3F6D138A" w14:textId="77777777" w:rsidR="002534CE" w:rsidRPr="00E24CF8" w:rsidRDefault="002534CE" w:rsidP="002534CE">
      <w:pPr>
        <w:pStyle w:val="PDPSOW"/>
        <w:ind w:left="720"/>
      </w:pPr>
    </w:p>
    <w:p w14:paraId="569362FB" w14:textId="10C94927" w:rsidR="002534CE" w:rsidRPr="00E24CF8" w:rsidRDefault="002534CE" w:rsidP="002534CE">
      <w:pPr>
        <w:pStyle w:val="PDPSOW"/>
        <w:ind w:left="720"/>
      </w:pPr>
      <w:r>
        <w:t>4)</w:t>
      </w:r>
      <w:r w:rsidRPr="00E24CF8">
        <w:t xml:space="preserve"> FAT Failures.  FAT failures shall list all requirements not complied with during FAT. If none, this should be explicitly stated.  For each requirement not met, a corrective action to remove the noncompliance will be proposed.  This corrective action must include retest or other verification that the corrective action does remedy the problem/failure.  The corrective action will address changes in design or manufacturing process which will preclude this deficiency in subsequent production units.  Verified corrective action must be implemented prior to </w:t>
      </w:r>
      <w:r w:rsidR="00A235DE" w:rsidRPr="00E24CF8">
        <w:t>the contractor</w:t>
      </w:r>
      <w:r w:rsidRPr="00E24CF8">
        <w:t xml:space="preserve"> </w:t>
      </w:r>
      <w:r w:rsidR="002669AC" w:rsidRPr="00E24CF8">
        <w:t>entering</w:t>
      </w:r>
      <w:r w:rsidRPr="00E24CF8">
        <w:t xml:space="preserve"> production.</w:t>
      </w:r>
    </w:p>
    <w:p w14:paraId="6F492CD2" w14:textId="77777777" w:rsidR="002534CE" w:rsidRDefault="002534CE" w:rsidP="002534CE">
      <w:pPr>
        <w:pStyle w:val="PDPSOW"/>
        <w:ind w:left="720"/>
      </w:pPr>
      <w:r w:rsidRPr="00E24CF8">
        <w:lastRenderedPageBreak/>
        <w:tab/>
      </w:r>
    </w:p>
    <w:p w14:paraId="654954DF" w14:textId="77777777" w:rsidR="002534CE" w:rsidRPr="00E24CF8" w:rsidRDefault="002534CE" w:rsidP="002534CE">
      <w:pPr>
        <w:pStyle w:val="PDPSOW"/>
        <w:ind w:left="720"/>
      </w:pPr>
      <w:r>
        <w:t>5)</w:t>
      </w:r>
      <w:r w:rsidRPr="00E24CF8">
        <w:t xml:space="preserve"> FAT/Production Discrepancies.  Any Government approved, difference between the parts, materials and processes used to manufacture FAT samples and production units shall be documented in the FAT report.</w:t>
      </w:r>
    </w:p>
    <w:p w14:paraId="4949CE18" w14:textId="77777777" w:rsidR="002534CE" w:rsidRPr="00E24CF8" w:rsidRDefault="002534CE" w:rsidP="002534CE">
      <w:pPr>
        <w:pStyle w:val="PDPSOW"/>
      </w:pPr>
    </w:p>
    <w:p w14:paraId="2F745BD1" w14:textId="77777777" w:rsidR="002534CE" w:rsidRPr="00E24CF8" w:rsidRDefault="002534CE" w:rsidP="002534CE">
      <w:pPr>
        <w:pStyle w:val="PDPSOW"/>
      </w:pPr>
      <w:r w:rsidRPr="00E24CF8">
        <w:t>g. FAT Approval.  FAT samples shall meet all contractual requirements, or all variances shall be documented by Government approved waivers.  First Article approval will be contingent upon the submission of a complete and acceptable FAT report to include verification of corrective action for reported FAT failures to include adequacy of identified changes to the design/manufacturing process.</w:t>
      </w:r>
    </w:p>
    <w:p w14:paraId="1DF32663" w14:textId="77777777" w:rsidR="002534CE" w:rsidRPr="00E24CF8" w:rsidRDefault="002534CE" w:rsidP="002534CE">
      <w:pPr>
        <w:pStyle w:val="PDPSOW"/>
      </w:pPr>
      <w:r w:rsidRPr="00E24CF8">
        <w:t xml:space="preserve"> </w:t>
      </w:r>
    </w:p>
    <w:p w14:paraId="1414660E" w14:textId="77777777" w:rsidR="002534CE" w:rsidRPr="00E24CF8" w:rsidRDefault="002534CE" w:rsidP="002534CE">
      <w:pPr>
        <w:pStyle w:val="PDPSOW"/>
      </w:pPr>
      <w:r w:rsidRPr="00E24CF8">
        <w:t>h. FAT Samples and First Production Lot Inspection.  If FAR 52.209-3 ALT II is specified in Section I, First Article units shall be utilized to satisfy the initial production lot inspection requirements.  If the quantity of First Article samples is less than that needed to satisfy first production lot sampling requirements, additional samples shall be selected at random from the production lot and inspected to meet first production lot acceptance requirements.</w:t>
      </w:r>
    </w:p>
    <w:p w14:paraId="6D9BE280" w14:textId="77777777" w:rsidR="002534CE" w:rsidRPr="00E24CF8" w:rsidRDefault="002534CE" w:rsidP="002534CE">
      <w:pPr>
        <w:pStyle w:val="PDPSOW"/>
      </w:pPr>
    </w:p>
    <w:p w14:paraId="104D4A47" w14:textId="77777777" w:rsidR="002534CE" w:rsidRPr="00E24CF8" w:rsidRDefault="002534CE" w:rsidP="002534CE">
      <w:pPr>
        <w:pStyle w:val="PDPSOW"/>
        <w:ind w:left="720"/>
      </w:pPr>
      <w:r>
        <w:t>1)</w:t>
      </w:r>
      <w:r w:rsidRPr="00E24CF8">
        <w:t xml:space="preserve"> When Initial Production FAT (FAR 52.209-3 ALT I or ALT II) applies and additional units are tested to satisfy production acceptance requirements, failures for these additional units shall be reported as specified in this contract. </w:t>
      </w:r>
    </w:p>
    <w:p w14:paraId="0027505A" w14:textId="77777777" w:rsidR="002534CE" w:rsidRPr="00E24CF8" w:rsidRDefault="002534CE" w:rsidP="002534CE">
      <w:pPr>
        <w:pStyle w:val="PDPSOW"/>
      </w:pPr>
    </w:p>
    <w:p w14:paraId="7F4235E7" w14:textId="77777777" w:rsidR="002534CE" w:rsidRPr="001B3193" w:rsidRDefault="002534CE" w:rsidP="002534CE">
      <w:pPr>
        <w:pStyle w:val="PDPSOW"/>
      </w:pPr>
      <w:r w:rsidRPr="001B3193">
        <w:t>i. Disposition of First Article Samples.  Upon successful completion of FAT, the contractor shall dispose of the FAT samples as follows:</w:t>
      </w:r>
    </w:p>
    <w:p w14:paraId="2A1ADB61" w14:textId="77777777" w:rsidR="002534CE" w:rsidRPr="001B3193" w:rsidRDefault="002534CE" w:rsidP="002534CE">
      <w:pPr>
        <w:pStyle w:val="PDPSOW"/>
      </w:pPr>
    </w:p>
    <w:p w14:paraId="635ECEDC" w14:textId="5559C058" w:rsidR="002534CE" w:rsidRPr="0060419F" w:rsidRDefault="002534CE" w:rsidP="002534CE">
      <w:pPr>
        <w:pStyle w:val="PDPSOW"/>
        <w:ind w:left="720"/>
      </w:pPr>
      <w:r>
        <w:t>1)</w:t>
      </w:r>
      <w:r w:rsidRPr="0060419F">
        <w:t xml:space="preserve"> One sample shall be retained at the contractor's facility for use as a reference by the </w:t>
      </w:r>
      <w:r w:rsidR="00A235DE" w:rsidRPr="0060419F">
        <w:t>QAR and</w:t>
      </w:r>
      <w:r w:rsidRPr="0060419F">
        <w:t xml:space="preserve"> shall be shipped to the nearest DLA Disposition Services upon completion of contract performance.</w:t>
      </w:r>
    </w:p>
    <w:p w14:paraId="4732B7B8" w14:textId="77777777" w:rsidR="002534CE" w:rsidRPr="0060419F" w:rsidRDefault="002534CE" w:rsidP="002534CE">
      <w:pPr>
        <w:pStyle w:val="PDPSOW"/>
        <w:ind w:left="720"/>
      </w:pPr>
      <w:r w:rsidRPr="0060419F">
        <w:t xml:space="preserve"> </w:t>
      </w:r>
    </w:p>
    <w:p w14:paraId="7FBEF9F6" w14:textId="77777777" w:rsidR="002534CE" w:rsidRDefault="002534CE" w:rsidP="002534CE">
      <w:pPr>
        <w:pStyle w:val="PDPSOW"/>
        <w:ind w:left="720"/>
      </w:pPr>
      <w:r w:rsidRPr="000E7FF9">
        <w:t xml:space="preserve">2) </w:t>
      </w:r>
      <w:r w:rsidRPr="00EA6B3F">
        <w:t>All remaining FAT samples may not be acceptable as the production items or the component(s) of the production items (Installation Kits).  Those items which are not refurbishable shall not be delivered as production items or the component(s) of the production items (Installation Kits).  Items which are refurbishable and made fully compliant with contractual requirements shall be delivered as the production items or the component(s) of the production items (Installation Kits).  The Government shall determine the acceptability of all FAT samples.</w:t>
      </w:r>
      <w:r w:rsidRPr="00F87883">
        <w:t xml:space="preserve">  </w:t>
      </w:r>
    </w:p>
    <w:p w14:paraId="5C8856B0" w14:textId="77777777" w:rsidR="002534CE" w:rsidRPr="000E7FF9" w:rsidRDefault="002534CE" w:rsidP="002534CE">
      <w:pPr>
        <w:pStyle w:val="PDPSOW"/>
        <w:ind w:left="720"/>
      </w:pPr>
      <w:r w:rsidRPr="000E7FF9">
        <w:t xml:space="preserve">  </w:t>
      </w:r>
    </w:p>
    <w:p w14:paraId="47E7AB3C" w14:textId="63C1BE8C" w:rsidR="002534CE" w:rsidRDefault="002534CE" w:rsidP="002534CE">
      <w:pPr>
        <w:pStyle w:val="PDPSOW"/>
        <w:ind w:left="720"/>
      </w:pPr>
      <w:r w:rsidRPr="000E7FF9">
        <w:t xml:space="preserve">3) Those items are not refurbishable and are not made fully compliant with contractual </w:t>
      </w:r>
      <w:r w:rsidR="002669AC" w:rsidRPr="000E7FF9">
        <w:t>requirements which should</w:t>
      </w:r>
      <w:r w:rsidRPr="000E7FF9">
        <w:t xml:space="preserve"> be shipped to the nearest DLA Disposition Services.</w:t>
      </w:r>
    </w:p>
    <w:p w14:paraId="1DA0F78A" w14:textId="77777777" w:rsidR="002534CE" w:rsidRDefault="002534CE" w:rsidP="002534CE">
      <w:pPr>
        <w:pStyle w:val="PDPSOW"/>
        <w:ind w:left="720"/>
      </w:pPr>
    </w:p>
    <w:p w14:paraId="43451B56" w14:textId="099460D9" w:rsidR="002534CE" w:rsidRDefault="002534CE" w:rsidP="002534CE">
      <w:pPr>
        <w:pStyle w:val="PDPSOW"/>
        <w:ind w:left="720"/>
      </w:pPr>
      <w:r>
        <w:t xml:space="preserve">4) </w:t>
      </w:r>
      <w:r w:rsidRPr="00EA6B3F">
        <w:t xml:space="preserve">The samples of the SINCGARS cable assemblies shall undergo final teardown and inspection during the FAT.  The materials tear </w:t>
      </w:r>
      <w:r w:rsidR="00A235DE" w:rsidRPr="00EA6B3F">
        <w:t>down</w:t>
      </w:r>
      <w:r w:rsidRPr="00EA6B3F">
        <w:t xml:space="preserve"> from the samples of the cable assemblies shall not be re-used for manufacturing and </w:t>
      </w:r>
      <w:r w:rsidR="00A235DE" w:rsidRPr="00EA6B3F">
        <w:t>delivery</w:t>
      </w:r>
      <w:r w:rsidRPr="00EA6B3F">
        <w:t xml:space="preserve"> as the production items or the component(s) of the production items (Installation Kits) on the contract.</w:t>
      </w:r>
    </w:p>
    <w:p w14:paraId="4D36808B" w14:textId="77777777" w:rsidR="002534CE" w:rsidRPr="00E24CF8" w:rsidRDefault="002534CE" w:rsidP="002534CE">
      <w:pPr>
        <w:pStyle w:val="PDPSOW"/>
      </w:pPr>
    </w:p>
    <w:p w14:paraId="3EEE2738" w14:textId="77777777" w:rsidR="002534CE" w:rsidRPr="00E24CF8" w:rsidRDefault="002534CE" w:rsidP="002534CE">
      <w:pPr>
        <w:pStyle w:val="PDPSOW"/>
      </w:pPr>
      <w:r w:rsidRPr="00E24CF8">
        <w:t>j. Production Test Procedures.  Production test procedures used to test production units shall be identical to those used to test First Article samples.</w:t>
      </w:r>
    </w:p>
    <w:p w14:paraId="51635733" w14:textId="77777777" w:rsidR="002534CE" w:rsidRPr="00E24CF8" w:rsidRDefault="002534CE" w:rsidP="002534CE">
      <w:pPr>
        <w:pStyle w:val="PDPSOW"/>
      </w:pPr>
    </w:p>
    <w:p w14:paraId="6B1520C8" w14:textId="77777777" w:rsidR="002534CE" w:rsidRPr="00E24CF8" w:rsidRDefault="002534CE" w:rsidP="002534CE">
      <w:pPr>
        <w:pStyle w:val="PDPSOW"/>
        <w:ind w:left="720"/>
      </w:pPr>
      <w:r>
        <w:t>1)</w:t>
      </w:r>
      <w:r w:rsidRPr="00E24CF8">
        <w:t xml:space="preserve"> Once FAT is approved, proposed changes to the production test procedures will be submitted to the COR and DCMA Software Specialist (when production test procedures are in the form of test software) </w:t>
      </w:r>
      <w:r w:rsidRPr="00E24CF8">
        <w:lastRenderedPageBreak/>
        <w:t>for evaluation.  Such submissions will provide complete justification for the change.  Changes to the approved test procedures shall not be implemented without written Government approval.</w:t>
      </w:r>
    </w:p>
    <w:p w14:paraId="24979005" w14:textId="77777777" w:rsidR="002534CE" w:rsidRPr="00E24CF8" w:rsidRDefault="002534CE" w:rsidP="002534CE">
      <w:pPr>
        <w:pStyle w:val="PDPSOW"/>
        <w:ind w:left="720"/>
      </w:pPr>
    </w:p>
    <w:p w14:paraId="657CD0ED" w14:textId="77777777" w:rsidR="002534CE" w:rsidRPr="00E24CF8" w:rsidRDefault="002534CE" w:rsidP="002534CE">
      <w:pPr>
        <w:pStyle w:val="PDPSOW"/>
        <w:ind w:left="720"/>
      </w:pPr>
      <w:r>
        <w:t>2)</w:t>
      </w:r>
      <w:r w:rsidRPr="00E24CF8">
        <w:t xml:space="preserve"> Any notice of approval of test procedures or changes thereto shall not relieve the contractor from complying with all contractual requirements.</w:t>
      </w:r>
    </w:p>
    <w:p w14:paraId="00680E63" w14:textId="77777777" w:rsidR="002534CE" w:rsidRPr="00E24CF8" w:rsidRDefault="002534CE" w:rsidP="002534CE">
      <w:pPr>
        <w:pStyle w:val="PDPSOW"/>
      </w:pPr>
    </w:p>
    <w:p w14:paraId="32FC89DD" w14:textId="28AB0AE7" w:rsidR="002534CE" w:rsidRDefault="002534CE" w:rsidP="002534CE">
      <w:pPr>
        <w:pStyle w:val="PDPSOW"/>
      </w:pPr>
      <w:r w:rsidRPr="00E24CF8">
        <w:t xml:space="preserve">k. Use of FAT Samples as a Manufacturing Standard.  The FAT samples </w:t>
      </w:r>
      <w:r w:rsidR="002669AC" w:rsidRPr="00E24CF8">
        <w:t>should</w:t>
      </w:r>
      <w:r w:rsidRPr="00E24CF8">
        <w:t xml:space="preserve"> </w:t>
      </w:r>
      <w:r w:rsidRPr="00E24CF8">
        <w:rPr>
          <w:u w:val="single"/>
        </w:rPr>
        <w:t>NOT</w:t>
      </w:r>
      <w:r w:rsidRPr="00E24CF8">
        <w:t xml:space="preserve"> serve as a manufacturing standard. </w:t>
      </w:r>
    </w:p>
    <w:p w14:paraId="1D41A8F9" w14:textId="77777777" w:rsidR="002534CE" w:rsidRDefault="002534CE" w:rsidP="002534CE">
      <w:pPr>
        <w:pStyle w:val="PDPSOW"/>
      </w:pPr>
    </w:p>
    <w:p w14:paraId="7AFC1778" w14:textId="77777777" w:rsidR="002534CE" w:rsidRPr="00E516F1" w:rsidRDefault="002534CE" w:rsidP="002534CE">
      <w:r>
        <w:t xml:space="preserve">l. </w:t>
      </w:r>
      <w:r w:rsidRPr="001F76DE">
        <w:t xml:space="preserve">Waiver of </w:t>
      </w:r>
      <w:r>
        <w:t>FAT</w:t>
      </w:r>
      <w:r w:rsidRPr="001F76DE">
        <w:t>.</w:t>
      </w:r>
      <w:r w:rsidRPr="00E516F1">
        <w:tab/>
      </w:r>
      <w:r w:rsidRPr="00E516F1">
        <w:tab/>
      </w:r>
      <w:r w:rsidRPr="00E516F1">
        <w:tab/>
      </w:r>
    </w:p>
    <w:p w14:paraId="341D4D95" w14:textId="77777777" w:rsidR="002534CE" w:rsidRPr="00E516F1" w:rsidRDefault="002534CE" w:rsidP="002534CE"/>
    <w:p w14:paraId="633611B0" w14:textId="77777777" w:rsidR="002534CE" w:rsidRPr="00E516F1" w:rsidRDefault="002534CE" w:rsidP="002534CE">
      <w:pPr>
        <w:ind w:left="720"/>
      </w:pPr>
      <w:r w:rsidRPr="002921D4">
        <w:t xml:space="preserve">1) </w:t>
      </w:r>
      <w:r w:rsidRPr="001B4F73">
        <w:t>The Government reserves the right, with respect to offerors who offer products previously accepted or tested by the Government, to waive the requirements for First Article tests. Offerors who offer such products and wish to rely on such previous acceptance or test may furnish a request for FAT waiver with their offers, and the documentations demonstrating that the Offerors have successfully passed the FAT on this product and/or have previously furnished the product to the Government and the last delivery of the product to the Governments is within 3 years and the Offerors will manufacture this item at the same facility by utilizing the same equipment, processes, and procedures. The documentations may include but are not limited to the previous contract number(s) for the product(s) that the Government has previously accepted, the previous Government FAT acceptance or approval letter(s) for the product(s) and the previous Government-approved FAT report(s) along with the test results/data, demonstrating that is applicable to the product(s) proposed.</w:t>
      </w:r>
      <w:r w:rsidRPr="002921D4">
        <w:t xml:space="preserve"> </w:t>
      </w:r>
    </w:p>
    <w:p w14:paraId="2C516E7F" w14:textId="77777777" w:rsidR="002534CE" w:rsidRPr="00E516F1" w:rsidRDefault="002534CE" w:rsidP="002534CE"/>
    <w:p w14:paraId="4B08C4A5" w14:textId="77777777" w:rsidR="002534CE" w:rsidRPr="00E516F1" w:rsidRDefault="002534CE" w:rsidP="002534CE">
      <w:pPr>
        <w:ind w:left="720"/>
      </w:pPr>
      <w:r>
        <w:t xml:space="preserve">2) </w:t>
      </w:r>
      <w:r w:rsidRPr="00E516F1">
        <w:t xml:space="preserve">If </w:t>
      </w:r>
      <w:r>
        <w:t>the waiver of FAT is granted by the Government</w:t>
      </w:r>
      <w:r w:rsidRPr="00E516F1">
        <w:t xml:space="preserve">, the </w:t>
      </w:r>
      <w:r>
        <w:t>FAT</w:t>
      </w:r>
      <w:r w:rsidRPr="00E516F1">
        <w:t xml:space="preserve"> requirement, together with all clauses relating to </w:t>
      </w:r>
      <w:r>
        <w:t>FAT</w:t>
      </w:r>
      <w:r w:rsidRPr="00E516F1">
        <w:t>, will be deleted from the resulting contract.</w:t>
      </w:r>
    </w:p>
    <w:p w14:paraId="2A6CC4DC" w14:textId="77777777" w:rsidR="002534CE" w:rsidRPr="00E516F1" w:rsidRDefault="002534CE" w:rsidP="002534CE"/>
    <w:p w14:paraId="29C8FA60" w14:textId="6093B13B" w:rsidR="002534CE" w:rsidRPr="00E516F1" w:rsidRDefault="002534CE" w:rsidP="002534CE">
      <w:pPr>
        <w:ind w:left="720"/>
      </w:pPr>
      <w:r>
        <w:t xml:space="preserve">3) </w:t>
      </w:r>
      <w:r w:rsidRPr="00E516F1">
        <w:t xml:space="preserve">Offerors' attention is directed to the delivery schedule(s) for the production quantity </w:t>
      </w:r>
      <w:r>
        <w:t xml:space="preserve">Solicitation </w:t>
      </w:r>
      <w:r w:rsidR="002669AC">
        <w:t>Line-Item</w:t>
      </w:r>
      <w:r>
        <w:t xml:space="preserve"> Numbers (SLIN</w:t>
      </w:r>
      <w:r w:rsidRPr="00E516F1">
        <w:t xml:space="preserve">s). </w:t>
      </w:r>
      <w:r w:rsidR="002669AC" w:rsidRPr="00E516F1">
        <w:t>If</w:t>
      </w:r>
      <w:r w:rsidRPr="00E516F1">
        <w:t xml:space="preserve"> two schedules are set forth (a delivery schedule with </w:t>
      </w:r>
      <w:r>
        <w:t>FAT</w:t>
      </w:r>
      <w:r w:rsidRPr="00E516F1">
        <w:t xml:space="preserve"> and an earlier delivery schedule without </w:t>
      </w:r>
      <w:r>
        <w:t>FAT</w:t>
      </w:r>
      <w:r w:rsidRPr="00E516F1">
        <w:t xml:space="preserve">), the contractor will be required to conform to the earlier schedule if the Government elects to exercise </w:t>
      </w:r>
      <w:proofErr w:type="spellStart"/>
      <w:r w:rsidR="002669AC" w:rsidRPr="00E516F1">
        <w:t>it’s</w:t>
      </w:r>
      <w:proofErr w:type="spellEnd"/>
      <w:r w:rsidRPr="00E516F1">
        <w:t xml:space="preserve"> right to waive </w:t>
      </w:r>
      <w:r>
        <w:t>FAT</w:t>
      </w:r>
      <w:r w:rsidRPr="00E516F1">
        <w:t>.</w:t>
      </w:r>
    </w:p>
    <w:p w14:paraId="1E39EF2C" w14:textId="77777777" w:rsidR="002534CE" w:rsidRDefault="002534CE" w:rsidP="002534CE">
      <w:pPr>
        <w:rPr>
          <w:b/>
        </w:rPr>
      </w:pPr>
    </w:p>
    <w:p w14:paraId="7124613C" w14:textId="77777777" w:rsidR="0005314B" w:rsidRPr="0005314B" w:rsidRDefault="002534CE" w:rsidP="0005314B">
      <w:pPr>
        <w:pStyle w:val="Heading3"/>
      </w:pPr>
      <w:r w:rsidRPr="0005314B">
        <w:rPr>
          <w:rStyle w:val="Heading2Char"/>
        </w:rPr>
        <w:t>Final Inspection and Quality Assurance System</w:t>
      </w:r>
      <w:r w:rsidRPr="0005314B">
        <w:t xml:space="preserve">. </w:t>
      </w:r>
    </w:p>
    <w:p w14:paraId="43FCD6FE" w14:textId="77777777" w:rsidR="0005314B" w:rsidRDefault="0005314B" w:rsidP="002534CE"/>
    <w:p w14:paraId="2F992A9A" w14:textId="4FF2E8B2" w:rsidR="002534CE" w:rsidRPr="000B0E99" w:rsidRDefault="002534CE" w:rsidP="002534CE">
      <w:pPr>
        <w:rPr>
          <w:b/>
          <w:bCs/>
          <w:u w:val="single"/>
        </w:rPr>
      </w:pPr>
      <w:r w:rsidRPr="001912ED">
        <w:t xml:space="preserve">The contractor </w:t>
      </w:r>
      <w:r w:rsidR="002669AC" w:rsidRPr="001912ED">
        <w:t>should</w:t>
      </w:r>
      <w:r w:rsidRPr="001912ED">
        <w:t xml:space="preserve"> implement and maintain a Final</w:t>
      </w:r>
      <w:r>
        <w:t xml:space="preserve"> Inspection and </w:t>
      </w:r>
      <w:r w:rsidRPr="000B0E99">
        <w:t xml:space="preserve">Quality Assurance System to ensure product </w:t>
      </w:r>
      <w:r w:rsidR="002669AC" w:rsidRPr="000B0E99">
        <w:t>integrity</w:t>
      </w:r>
      <w:r w:rsidRPr="000B0E99">
        <w:t xml:space="preserve"> meets or exceeds the requirements established below. These requirements are commonly accepted practices employed by industry both in national and international environments. </w:t>
      </w:r>
      <w:r w:rsidRPr="000B0E99">
        <w:br/>
      </w:r>
      <w:r w:rsidRPr="000B0E99">
        <w:br/>
      </w:r>
      <w:r>
        <w:t>a.</w:t>
      </w:r>
      <w:r w:rsidRPr="000B0E99">
        <w:t xml:space="preserve"> </w:t>
      </w:r>
      <w:r w:rsidRPr="000B0E99">
        <w:rPr>
          <w:u w:val="single"/>
        </w:rPr>
        <w:t>Quality Approach</w:t>
      </w:r>
      <w:r w:rsidRPr="000B0E99">
        <w:t xml:space="preserve">. The contractor shall establish/maintain an approach to ensure product integrity and to satisfy contract or order requirements. </w:t>
      </w:r>
      <w:r w:rsidRPr="000B0E99">
        <w:br/>
      </w:r>
      <w:r w:rsidRPr="000B0E99">
        <w:br/>
      </w:r>
      <w:r>
        <w:t>b.</w:t>
      </w:r>
      <w:r w:rsidRPr="000B0E99">
        <w:t xml:space="preserve"> </w:t>
      </w:r>
      <w:r w:rsidRPr="000B0E99">
        <w:rPr>
          <w:u w:val="single"/>
        </w:rPr>
        <w:t>Initial Quality Planning</w:t>
      </w:r>
      <w:r w:rsidRPr="000B0E99">
        <w:t xml:space="preserve">. The contractor, during the earliest practical phase of the contract, shall conduct a complete review of the contract requirements to identify all test and inspection resources necessary for assuring product integrity. </w:t>
      </w:r>
      <w:r w:rsidRPr="000B0E99">
        <w:br/>
      </w:r>
      <w:r w:rsidRPr="000B0E99">
        <w:br/>
      </w:r>
      <w:r>
        <w:t xml:space="preserve">c. </w:t>
      </w:r>
      <w:r w:rsidRPr="000B0E99">
        <w:rPr>
          <w:u w:val="single"/>
        </w:rPr>
        <w:t>Document Control.</w:t>
      </w:r>
      <w:r w:rsidRPr="000B0E99">
        <w:t xml:space="preserve"> The contractor shall ensure that the latest revisions of drawings, specifications, work </w:t>
      </w:r>
      <w:r w:rsidRPr="000B0E99">
        <w:lastRenderedPageBreak/>
        <w:t xml:space="preserve">instructions, inspection/test instructions, and other documents required to satisfy the contract are utilized in production, inspection, and test. </w:t>
      </w:r>
      <w:r w:rsidRPr="000B0E99">
        <w:br/>
      </w:r>
      <w:r w:rsidRPr="000B0E99">
        <w:br/>
      </w:r>
      <w:r>
        <w:t>d.</w:t>
      </w:r>
      <w:r w:rsidRPr="000B0E99">
        <w:t xml:space="preserve"> </w:t>
      </w:r>
      <w:r w:rsidRPr="000B0E99">
        <w:rPr>
          <w:u w:val="single"/>
        </w:rPr>
        <w:t>Records</w:t>
      </w:r>
      <w:r w:rsidRPr="000B0E99">
        <w:t xml:space="preserve">. The contractor shall maintain records of all inspections and tests to demonstrate that the quality approach satisfies contract requirements. </w:t>
      </w:r>
      <w:r w:rsidRPr="000B0E99">
        <w:br/>
      </w:r>
      <w:r w:rsidRPr="000B0E99">
        <w:br/>
      </w:r>
      <w:r>
        <w:t>e.</w:t>
      </w:r>
      <w:r w:rsidRPr="000B0E99">
        <w:t xml:space="preserve"> </w:t>
      </w:r>
      <w:r w:rsidRPr="000B0E99">
        <w:rPr>
          <w:u w:val="single"/>
        </w:rPr>
        <w:t>Control of Purchases</w:t>
      </w:r>
      <w:r w:rsidRPr="000B0E99">
        <w:t xml:space="preserve">. The contractor shall ensure that all supplies and services that they purchase from suppliers conform to contract requirements. The contractor </w:t>
      </w:r>
      <w:r w:rsidR="002669AC" w:rsidRPr="000B0E99">
        <w:t>should</w:t>
      </w:r>
      <w:r w:rsidRPr="000B0E99">
        <w:t xml:space="preserve"> require that their subcontractors control the quality of their services and supplies. </w:t>
      </w:r>
      <w:r w:rsidRPr="000B0E99">
        <w:br/>
      </w:r>
      <w:r w:rsidRPr="000B0E99">
        <w:br/>
      </w:r>
      <w:r>
        <w:t>f.</w:t>
      </w:r>
      <w:r w:rsidRPr="000B0E99">
        <w:t xml:space="preserve"> </w:t>
      </w:r>
      <w:r w:rsidRPr="000B0E99">
        <w:rPr>
          <w:u w:val="single"/>
        </w:rPr>
        <w:t>Go</w:t>
      </w:r>
      <w:r>
        <w:rPr>
          <w:u w:val="single"/>
        </w:rPr>
        <w:t>vernment Furnished Property (GFP</w:t>
      </w:r>
      <w:r w:rsidRPr="000B0E99">
        <w:rPr>
          <w:u w:val="single"/>
        </w:rPr>
        <w:t>).</w:t>
      </w:r>
      <w:r w:rsidRPr="000B0E99">
        <w:t xml:space="preserve"> </w:t>
      </w:r>
      <w:r>
        <w:t xml:space="preserve">For all GFP received under this contract the contractor shall be responsible for conducting all necessary inspections, maintenance, and tests. The contractor shall be responsible for reporting all inspection results, maintenance actions, losses, and damage to the Government. </w:t>
      </w:r>
      <w:r w:rsidRPr="000B0E99">
        <w:t xml:space="preserve">  </w:t>
      </w:r>
    </w:p>
    <w:p w14:paraId="22041197" w14:textId="2BEE943B" w:rsidR="002534CE" w:rsidRDefault="002534CE" w:rsidP="002534CE">
      <w:pPr>
        <w:pStyle w:val="PDPSOW"/>
      </w:pPr>
      <w:r w:rsidRPr="000B0E99">
        <w:br/>
      </w:r>
      <w:r>
        <w:t>g.</w:t>
      </w:r>
      <w:r w:rsidRPr="000B0E99">
        <w:t xml:space="preserve"> </w:t>
      </w:r>
      <w:r w:rsidRPr="000B0E99">
        <w:rPr>
          <w:u w:val="single"/>
        </w:rPr>
        <w:t>Materials Control</w:t>
      </w:r>
      <w:r w:rsidRPr="000B0E99">
        <w:t xml:space="preserve">. The contractor shall maintain </w:t>
      </w:r>
      <w:r w:rsidR="002669AC" w:rsidRPr="000B0E99">
        <w:t>control</w:t>
      </w:r>
      <w:r w:rsidRPr="000B0E99">
        <w:t xml:space="preserve"> over all materials and products throughout the manufacturing process. These controls shall enable the identification of materials that have passed inspection from those which have not. The contractor shall maintain records identifying the status and </w:t>
      </w:r>
      <w:r w:rsidR="002669AC" w:rsidRPr="000B0E99">
        <w:t>destination</w:t>
      </w:r>
      <w:r w:rsidRPr="000B0E99">
        <w:t xml:space="preserve"> of all materials/products. </w:t>
      </w:r>
      <w:r w:rsidRPr="000B0E99">
        <w:br/>
      </w:r>
      <w:r w:rsidRPr="000B0E99">
        <w:br/>
      </w:r>
      <w:r>
        <w:t>h.</w:t>
      </w:r>
      <w:r w:rsidRPr="000B0E99">
        <w:t xml:space="preserve"> </w:t>
      </w:r>
      <w:r w:rsidRPr="000B0E99">
        <w:rPr>
          <w:u w:val="single"/>
        </w:rPr>
        <w:t>Nonconforming Material</w:t>
      </w:r>
      <w:r w:rsidRPr="000B0E99">
        <w:t xml:space="preserve">. The contractor shall establish and maintain an approach for controlling material that does not satisfy contract requirements, including procedures for its identification, segregation, and disposition (rework/repair, scrap, etc.). </w:t>
      </w:r>
      <w:r w:rsidRPr="000B0E99">
        <w:br/>
      </w:r>
      <w:r w:rsidRPr="000B0E99">
        <w:br/>
      </w:r>
      <w:r>
        <w:t>i.</w:t>
      </w:r>
      <w:r w:rsidRPr="000B0E99">
        <w:t xml:space="preserve"> </w:t>
      </w:r>
      <w:r w:rsidRPr="000B0E99">
        <w:rPr>
          <w:u w:val="single"/>
        </w:rPr>
        <w:t>Corrective Action</w:t>
      </w:r>
      <w:r w:rsidRPr="000B0E99">
        <w:t xml:space="preserve">. The contractor shall promptly act to correct nonconforming materials and processes to preclude the recurrence of the problem and to satisfy contract requirements. </w:t>
      </w:r>
      <w:r w:rsidRPr="000B0E99">
        <w:br/>
      </w:r>
      <w:r w:rsidRPr="000B0E99">
        <w:br/>
      </w:r>
      <w:r>
        <w:t>j.</w:t>
      </w:r>
      <w:r w:rsidRPr="000B0E99">
        <w:t xml:space="preserve"> </w:t>
      </w:r>
      <w:r w:rsidRPr="000B0E99">
        <w:rPr>
          <w:u w:val="single"/>
        </w:rPr>
        <w:t>Manufacturing Operations/Process Controls</w:t>
      </w:r>
      <w:r w:rsidRPr="000B0E99">
        <w:t>. The contractor’s quality approach shall be responsible for assuring/monitoring that all manufacturing operations/processes are accomplished under controlled conditions. Controlled conditions include documented work instructions (including workmanship), production equipment, special work environments, inspections/test operations, work specifications, and approval/rejection criteria.</w:t>
      </w:r>
    </w:p>
    <w:p w14:paraId="112397D0" w14:textId="77777777" w:rsidR="002534CE" w:rsidRDefault="002534CE" w:rsidP="002534CE">
      <w:pPr>
        <w:pStyle w:val="PDPSOW"/>
      </w:pPr>
    </w:p>
    <w:p w14:paraId="1D83C4C1" w14:textId="4E2CB1A7" w:rsidR="002534CE" w:rsidRPr="00E24CF8" w:rsidRDefault="002534CE" w:rsidP="002534CE">
      <w:pPr>
        <w:pStyle w:val="PDPSOW"/>
      </w:pPr>
      <w:r w:rsidRPr="000E7FF9">
        <w:t xml:space="preserve">k. </w:t>
      </w:r>
      <w:r w:rsidRPr="000E7FF9">
        <w:rPr>
          <w:u w:val="single"/>
        </w:rPr>
        <w:t>Quality Conformance Inspection and Testing</w:t>
      </w:r>
      <w:r w:rsidRPr="000E7FF9">
        <w:t xml:space="preserve">: </w:t>
      </w:r>
      <w:r w:rsidRPr="004354A2">
        <w:t xml:space="preserve">The contractor shall perform final inspections and tests </w:t>
      </w:r>
      <w:r w:rsidRPr="004354A2">
        <w:rPr>
          <w:szCs w:val="24"/>
        </w:rPr>
        <w:t xml:space="preserve">to ensure the production units </w:t>
      </w:r>
      <w:r w:rsidR="002669AC" w:rsidRPr="004354A2">
        <w:rPr>
          <w:szCs w:val="24"/>
        </w:rPr>
        <w:t>are following</w:t>
      </w:r>
      <w:r w:rsidRPr="004354A2">
        <w:rPr>
          <w:szCs w:val="24"/>
        </w:rPr>
        <w:t xml:space="preserve"> </w:t>
      </w:r>
      <w:r w:rsidRPr="004354A2">
        <w:t xml:space="preserve">the </w:t>
      </w:r>
      <w:r w:rsidR="00A235DE" w:rsidRPr="004354A2">
        <w:t>technical</w:t>
      </w:r>
      <w:r w:rsidRPr="004354A2">
        <w:t xml:space="preserve"> requirements set forth in the applicable technical documents.  All production units prior to delivery to the Government shall undergo a 100% visual and mechanical inspection to verify compliance with the respective top assembly of the equipment and its corresponding parts list. All production units </w:t>
      </w:r>
      <w:r>
        <w:t>and a</w:t>
      </w:r>
      <w:r w:rsidRPr="00E24CF8">
        <w:rPr>
          <w:szCs w:val="24"/>
        </w:rPr>
        <w:t xml:space="preserve">ll components of the Installation Kits shall be subject to 100% Acceptance Test Inspection before packing in accordance with the applicable technical documents.  </w:t>
      </w:r>
      <w:r w:rsidRPr="0005314B">
        <w:rPr>
          <w:szCs w:val="24"/>
        </w:rPr>
        <w:t xml:space="preserve">Acceptance Test Inspection </w:t>
      </w:r>
      <w:r w:rsidRPr="0005314B">
        <w:t xml:space="preserve">for the major components (Mounting Base MT-6352/VRC, Loudspeaker - Control Unit LS-671/VRC, Antenna AS-3900A/VRC, Antenna AS-3916, Handset H-250/VCEB and Cable Assemblies) of the Installation Kits shall be in accordance with the test requirements specified </w:t>
      </w:r>
      <w:r w:rsidRPr="0005314B">
        <w:rPr>
          <w:szCs w:val="24"/>
        </w:rPr>
        <w:t xml:space="preserve">below. </w:t>
      </w:r>
      <w:r w:rsidRPr="0005314B">
        <w:t xml:space="preserve"> In addition to the requirements above, the final inspection of the Installation Kits shall include verification of the Installation Kits’ contents against the applicable Procurement Parts Lists (PPLs) of the Installation Kits to ensure each</w:t>
      </w:r>
      <w:r w:rsidRPr="003D4128">
        <w:t xml:space="preserve"> Installation Kit contains </w:t>
      </w:r>
      <w:r w:rsidR="002669AC" w:rsidRPr="003D4128">
        <w:t>all</w:t>
      </w:r>
      <w:r w:rsidRPr="003D4128">
        <w:t xml:space="preserve"> the items listed in its PPL in accordance with the latest revision of the PPL of each Installation Kit.  The Government has the right to </w:t>
      </w:r>
      <w:r w:rsidR="00A235DE" w:rsidRPr="003D4128">
        <w:t>conduct</w:t>
      </w:r>
      <w:r w:rsidRPr="003D4128">
        <w:t xml:space="preserve"> an inspection at any time during normal business hours with a contractor quality representative present.  Equipment and facilities required for inspection</w:t>
      </w:r>
      <w:r w:rsidRPr="00E24CF8">
        <w:t xml:space="preserve"> and testing shall be the contractor’s responsibility.  The contractor shall obtain written approval from the </w:t>
      </w:r>
      <w:r w:rsidRPr="00E24CF8">
        <w:lastRenderedPageBreak/>
        <w:t>Government for utilization of testing facilities other than the primary production testing facility prior to the commencement of any acceptance tests, and shall notify the Government, in writing, of the scheduled test(s), in accordance with FAR 52.246-2, to allow Government representatives to witness and verify inspection and test.</w:t>
      </w:r>
    </w:p>
    <w:p w14:paraId="631FF0CF" w14:textId="77777777" w:rsidR="002534CE" w:rsidRDefault="002534CE" w:rsidP="002534CE">
      <w:pPr>
        <w:pStyle w:val="PDPSOW"/>
      </w:pPr>
    </w:p>
    <w:p w14:paraId="5B662717" w14:textId="075C5517" w:rsidR="002534CE" w:rsidRDefault="002534CE" w:rsidP="002534CE">
      <w:pPr>
        <w:pStyle w:val="PDPSOW"/>
        <w:rPr>
          <w:szCs w:val="24"/>
        </w:rPr>
      </w:pPr>
      <w:r w:rsidRPr="00E24CF8">
        <w:rPr>
          <w:rFonts w:cs="Arial"/>
        </w:rPr>
        <w:tab/>
        <w:t xml:space="preserve">a. </w:t>
      </w:r>
      <w:r w:rsidRPr="00E24CF8">
        <w:rPr>
          <w:szCs w:val="24"/>
        </w:rPr>
        <w:t xml:space="preserve">Acceptance Test Inspection </w:t>
      </w:r>
      <w:r w:rsidRPr="00E24CF8">
        <w:t xml:space="preserve">for Mounting Base MT-6352/VRC.  </w:t>
      </w:r>
      <w:r w:rsidRPr="00E24CF8">
        <w:rPr>
          <w:szCs w:val="24"/>
        </w:rPr>
        <w:t xml:space="preserve">Acceptance Test inspection shall be in accordance with paragraph 4.5 of Drawing No. A3013722 </w:t>
      </w:r>
      <w:r w:rsidR="002669AC" w:rsidRPr="00E24CF8">
        <w:rPr>
          <w:szCs w:val="24"/>
        </w:rPr>
        <w:t>except for</w:t>
      </w:r>
      <w:r w:rsidRPr="00E24CF8">
        <w:rPr>
          <w:szCs w:val="24"/>
        </w:rPr>
        <w:t xml:space="preserve"> Group C Inspections</w:t>
      </w:r>
      <w:r w:rsidRPr="00E24CF8">
        <w:t xml:space="preserve"> to verify compliance with the requirements set forth in Paragraph 3.0 of Drawing No. </w:t>
      </w:r>
      <w:r w:rsidRPr="00E24CF8">
        <w:rPr>
          <w:szCs w:val="24"/>
        </w:rPr>
        <w:t>A3013722.</w:t>
      </w:r>
    </w:p>
    <w:p w14:paraId="78F67ACA" w14:textId="77777777" w:rsidR="002534CE" w:rsidRDefault="002534CE" w:rsidP="002534CE">
      <w:pPr>
        <w:pStyle w:val="PDPSOW"/>
        <w:rPr>
          <w:rFonts w:cs="Arial"/>
        </w:rPr>
      </w:pPr>
    </w:p>
    <w:p w14:paraId="22D184A1" w14:textId="32EA6980" w:rsidR="002534CE" w:rsidRPr="00E24CF8" w:rsidRDefault="002534CE" w:rsidP="002534CE">
      <w:pPr>
        <w:pStyle w:val="PDPSOW"/>
      </w:pPr>
      <w:r w:rsidRPr="00E24CF8">
        <w:rPr>
          <w:rFonts w:cs="Arial"/>
        </w:rPr>
        <w:tab/>
      </w:r>
      <w:r>
        <w:rPr>
          <w:rFonts w:cs="Arial"/>
        </w:rPr>
        <w:t>b</w:t>
      </w:r>
      <w:r w:rsidRPr="00E24CF8">
        <w:rPr>
          <w:rFonts w:cs="Arial"/>
        </w:rPr>
        <w:t xml:space="preserve">. </w:t>
      </w:r>
      <w:r w:rsidRPr="00E24CF8">
        <w:rPr>
          <w:szCs w:val="24"/>
        </w:rPr>
        <w:t xml:space="preserve">Acceptance Test Inspection </w:t>
      </w:r>
      <w:r w:rsidRPr="00E24CF8">
        <w:t>for Loudspeaker - Control Unit LS-671</w:t>
      </w:r>
      <w:r>
        <w:t>/</w:t>
      </w:r>
      <w:r w:rsidRPr="00E24CF8">
        <w:t xml:space="preserve">VRC.  </w:t>
      </w:r>
      <w:r w:rsidRPr="00E24CF8">
        <w:rPr>
          <w:szCs w:val="24"/>
        </w:rPr>
        <w:t xml:space="preserve">Acceptance Test inspection shall be in accordance with paragraph 4.5 of Drawing No. A3140027 </w:t>
      </w:r>
      <w:r w:rsidR="002669AC" w:rsidRPr="00E24CF8">
        <w:rPr>
          <w:szCs w:val="24"/>
        </w:rPr>
        <w:t>except for</w:t>
      </w:r>
      <w:r w:rsidRPr="00E24CF8">
        <w:rPr>
          <w:szCs w:val="24"/>
        </w:rPr>
        <w:t xml:space="preserve"> Group C Inspections</w:t>
      </w:r>
      <w:r w:rsidRPr="00E24CF8">
        <w:t xml:space="preserve"> to verify compliance with the requirements set forth in Paragraph 3.0 of Drawing A3140027</w:t>
      </w:r>
      <w:r w:rsidRPr="00E24CF8">
        <w:rPr>
          <w:szCs w:val="24"/>
        </w:rPr>
        <w:t>.</w:t>
      </w:r>
      <w:r w:rsidRPr="00E24CF8">
        <w:t xml:space="preserve"> </w:t>
      </w:r>
    </w:p>
    <w:p w14:paraId="5AD9E808" w14:textId="77777777" w:rsidR="002534CE" w:rsidRPr="00E24CF8" w:rsidRDefault="002534CE" w:rsidP="002534CE">
      <w:pPr>
        <w:pStyle w:val="PDPSOW"/>
      </w:pPr>
    </w:p>
    <w:p w14:paraId="74A7690C" w14:textId="15C947F0" w:rsidR="002534CE" w:rsidRPr="00E24CF8" w:rsidRDefault="002534CE" w:rsidP="002534CE">
      <w:pPr>
        <w:pStyle w:val="PDPSOW"/>
      </w:pPr>
      <w:r w:rsidRPr="00E24CF8">
        <w:rPr>
          <w:rFonts w:cs="Arial"/>
        </w:rPr>
        <w:tab/>
      </w:r>
      <w:r>
        <w:rPr>
          <w:rFonts w:cs="Arial"/>
        </w:rPr>
        <w:t>c</w:t>
      </w:r>
      <w:r w:rsidRPr="00E24CF8">
        <w:rPr>
          <w:rFonts w:cs="Arial"/>
        </w:rPr>
        <w:t xml:space="preserve">. </w:t>
      </w:r>
      <w:r w:rsidRPr="00E24CF8">
        <w:rPr>
          <w:szCs w:val="24"/>
        </w:rPr>
        <w:t xml:space="preserve">Acceptance Test Inspection </w:t>
      </w:r>
      <w:r w:rsidRPr="00E24CF8">
        <w:t xml:space="preserve">for </w:t>
      </w:r>
      <w:r w:rsidRPr="00E24CF8">
        <w:rPr>
          <w:szCs w:val="24"/>
        </w:rPr>
        <w:t>Antenna AS-3900A/VRC</w:t>
      </w:r>
      <w:r w:rsidRPr="00E24CF8">
        <w:t xml:space="preserve">.  </w:t>
      </w:r>
      <w:r w:rsidRPr="00E24CF8">
        <w:rPr>
          <w:szCs w:val="24"/>
        </w:rPr>
        <w:t xml:space="preserve">Acceptance Test inspection shall be in accordance with paragraph 4.5 of Drawing No. A3148018 </w:t>
      </w:r>
      <w:r w:rsidR="002669AC" w:rsidRPr="00E24CF8">
        <w:rPr>
          <w:szCs w:val="24"/>
        </w:rPr>
        <w:t>except for</w:t>
      </w:r>
      <w:r w:rsidRPr="00E24CF8">
        <w:rPr>
          <w:szCs w:val="24"/>
        </w:rPr>
        <w:t xml:space="preserve"> Group C Inspections </w:t>
      </w:r>
      <w:r w:rsidRPr="00E24CF8">
        <w:t xml:space="preserve">to verify compliance with the requirements set forth in Paragraph 3.0 of Drawing No. </w:t>
      </w:r>
      <w:r w:rsidRPr="00E24CF8">
        <w:rPr>
          <w:szCs w:val="24"/>
        </w:rPr>
        <w:t>A3148018.</w:t>
      </w:r>
    </w:p>
    <w:p w14:paraId="5575F203" w14:textId="77777777" w:rsidR="002534CE" w:rsidRPr="00E24CF8" w:rsidRDefault="002534CE" w:rsidP="002534CE">
      <w:pPr>
        <w:pStyle w:val="PDPSOW"/>
      </w:pPr>
    </w:p>
    <w:p w14:paraId="28D23249" w14:textId="6455777A" w:rsidR="002534CE" w:rsidRPr="00E24CF8" w:rsidRDefault="002534CE" w:rsidP="002534CE">
      <w:pPr>
        <w:pStyle w:val="PDPSOW"/>
      </w:pPr>
      <w:r w:rsidRPr="00E24CF8">
        <w:rPr>
          <w:rFonts w:cs="Arial"/>
        </w:rPr>
        <w:tab/>
      </w:r>
      <w:r>
        <w:rPr>
          <w:rFonts w:cs="Arial"/>
        </w:rPr>
        <w:t>d</w:t>
      </w:r>
      <w:r w:rsidRPr="00E24CF8">
        <w:rPr>
          <w:rFonts w:cs="Arial"/>
        </w:rPr>
        <w:t xml:space="preserve">. </w:t>
      </w:r>
      <w:r w:rsidRPr="00E24CF8">
        <w:rPr>
          <w:szCs w:val="24"/>
        </w:rPr>
        <w:t xml:space="preserve">Acceptance Test Inspection </w:t>
      </w:r>
      <w:r w:rsidRPr="00E24CF8">
        <w:t xml:space="preserve">for </w:t>
      </w:r>
      <w:r w:rsidRPr="00E24CF8">
        <w:rPr>
          <w:szCs w:val="24"/>
        </w:rPr>
        <w:t>Antenna AS-3916/VRC</w:t>
      </w:r>
      <w:r w:rsidRPr="00E24CF8">
        <w:t xml:space="preserve">.  </w:t>
      </w:r>
      <w:r w:rsidRPr="00E24CF8">
        <w:rPr>
          <w:szCs w:val="24"/>
        </w:rPr>
        <w:t xml:space="preserve">Acceptance Test inspection shall be in accordance with paragraph 4.2.3 of Drawing No. A3180155 </w:t>
      </w:r>
      <w:r w:rsidR="002669AC" w:rsidRPr="00E24CF8">
        <w:rPr>
          <w:szCs w:val="24"/>
        </w:rPr>
        <w:t>except for</w:t>
      </w:r>
      <w:r w:rsidRPr="00E24CF8">
        <w:rPr>
          <w:szCs w:val="24"/>
        </w:rPr>
        <w:t xml:space="preserve"> Group C Inspections </w:t>
      </w:r>
      <w:r w:rsidRPr="00E24CF8">
        <w:t>to verify compliance with the requirements set forth in Paragraph 3.0 of Drawing No. A3180155</w:t>
      </w:r>
      <w:r w:rsidRPr="00E24CF8">
        <w:rPr>
          <w:szCs w:val="24"/>
        </w:rPr>
        <w:t>.</w:t>
      </w:r>
    </w:p>
    <w:p w14:paraId="22DFE227" w14:textId="77777777" w:rsidR="002534CE" w:rsidRPr="00E24CF8" w:rsidRDefault="002534CE" w:rsidP="002534CE">
      <w:pPr>
        <w:pStyle w:val="PDPSOW"/>
      </w:pPr>
    </w:p>
    <w:p w14:paraId="01F3BE86" w14:textId="40C218C5" w:rsidR="002534CE" w:rsidRPr="00E24CF8" w:rsidRDefault="002534CE" w:rsidP="002534CE">
      <w:pPr>
        <w:pStyle w:val="PDPSOW"/>
        <w:rPr>
          <w:szCs w:val="24"/>
        </w:rPr>
      </w:pPr>
      <w:r w:rsidRPr="00E24CF8">
        <w:rPr>
          <w:rFonts w:cs="Arial"/>
          <w:szCs w:val="24"/>
        </w:rPr>
        <w:tab/>
      </w:r>
      <w:r>
        <w:rPr>
          <w:rFonts w:cs="Arial"/>
          <w:szCs w:val="24"/>
        </w:rPr>
        <w:t>e</w:t>
      </w:r>
      <w:r w:rsidRPr="00E24CF8">
        <w:rPr>
          <w:rFonts w:cs="Arial"/>
          <w:szCs w:val="24"/>
        </w:rPr>
        <w:t xml:space="preserve">. </w:t>
      </w:r>
      <w:r w:rsidRPr="00E24CF8">
        <w:rPr>
          <w:szCs w:val="24"/>
        </w:rPr>
        <w:t xml:space="preserve">Acceptance Test Inspection for Handset H-250/VCEB.  </w:t>
      </w:r>
      <w:r w:rsidRPr="00E24CF8">
        <w:t>The contractor shall perform the following testing</w:t>
      </w:r>
      <w:r w:rsidRPr="00E24CF8">
        <w:rPr>
          <w:szCs w:val="24"/>
        </w:rPr>
        <w:t xml:space="preserve"> to ensure the production units </w:t>
      </w:r>
      <w:r w:rsidR="002669AC" w:rsidRPr="00E24CF8">
        <w:rPr>
          <w:szCs w:val="24"/>
        </w:rPr>
        <w:t>are following</w:t>
      </w:r>
      <w:r w:rsidRPr="00E24CF8">
        <w:rPr>
          <w:szCs w:val="24"/>
        </w:rPr>
        <w:t xml:space="preserve"> </w:t>
      </w:r>
      <w:r w:rsidRPr="00E24CF8">
        <w:t>the performance requirements set forth in MIL-PRF-49078A (CR).</w:t>
      </w:r>
      <w:r w:rsidRPr="00E24CF8">
        <w:rPr>
          <w:szCs w:val="24"/>
        </w:rPr>
        <w:t xml:space="preserve"> </w:t>
      </w:r>
    </w:p>
    <w:p w14:paraId="7EE0D1AC" w14:textId="77777777" w:rsidR="002534CE" w:rsidRPr="00E24CF8" w:rsidRDefault="002534CE" w:rsidP="002534CE">
      <w:pPr>
        <w:pStyle w:val="PDPSOW"/>
        <w:rPr>
          <w:szCs w:val="24"/>
        </w:rPr>
      </w:pPr>
    </w:p>
    <w:p w14:paraId="11D8C021" w14:textId="14B3C852" w:rsidR="002534CE" w:rsidRPr="00E24CF8" w:rsidRDefault="002534CE" w:rsidP="002534CE">
      <w:pPr>
        <w:pStyle w:val="PDPSOW"/>
        <w:rPr>
          <w:szCs w:val="24"/>
          <w:u w:val="single"/>
        </w:rPr>
      </w:pPr>
      <w:r w:rsidRPr="00E24CF8">
        <w:rPr>
          <w:szCs w:val="24"/>
        </w:rPr>
        <w:tab/>
        <w:t xml:space="preserve">     1. Group</w:t>
      </w:r>
      <w:r w:rsidR="002669AC">
        <w:rPr>
          <w:szCs w:val="24"/>
        </w:rPr>
        <w:t xml:space="preserve"> (A)</w:t>
      </w:r>
      <w:r w:rsidRPr="00E24CF8">
        <w:rPr>
          <w:szCs w:val="24"/>
        </w:rPr>
        <w:t xml:space="preserve"> </w:t>
      </w:r>
      <w:r w:rsidR="002669AC" w:rsidRPr="00E24CF8">
        <w:rPr>
          <w:szCs w:val="24"/>
        </w:rPr>
        <w:t>Test.</w:t>
      </w:r>
      <w:r w:rsidRPr="00E24CF8">
        <w:rPr>
          <w:szCs w:val="24"/>
        </w:rPr>
        <w:t xml:space="preserve">  All production units shall undergo 100% Mechanical and Visual Inspection, 100% Talk-out and 100% Electrical Inspections for Microphone Frequency Response and Sensitivity, Microphone Impedance, Earphone Frequency Response and Sensitivity (Output) and Earphone Impedance to verify the compliance of the operating requirements set forth in Paragraph 3.2.1a, 3.2.1c, 3.2.1e and 3.2.1h of the MIL-PRF-49078A (CR).</w:t>
      </w:r>
    </w:p>
    <w:p w14:paraId="434F7A25" w14:textId="77777777" w:rsidR="002534CE" w:rsidRPr="00E24CF8" w:rsidRDefault="002534CE" w:rsidP="002534CE">
      <w:pPr>
        <w:pStyle w:val="PDPSOW"/>
        <w:rPr>
          <w:szCs w:val="24"/>
        </w:rPr>
      </w:pPr>
    </w:p>
    <w:p w14:paraId="5B0DB435" w14:textId="77777777" w:rsidR="002534CE" w:rsidRPr="00E24CF8" w:rsidRDefault="002534CE" w:rsidP="002534CE">
      <w:pPr>
        <w:pStyle w:val="PDPSOW"/>
        <w:rPr>
          <w:szCs w:val="24"/>
        </w:rPr>
      </w:pPr>
      <w:r w:rsidRPr="00E24CF8">
        <w:rPr>
          <w:szCs w:val="24"/>
        </w:rPr>
        <w:tab/>
        <w:t xml:space="preserve">     2. Group B Test.  Group B Inspection shall be performed on inspections lots that have passed Group A inspection and on samples selected from units that have been subjected to and met the Group A inspection.  Microphone Frequency Response and Sensitivity, Microphone Distortion, Microphone Impedance, Microphone Signal-to-noise ratio, Earphone Frequency Response and Sensitivity (Output), Earphone Distortion, Earphone Overload and Earphone Impedance shall undergo Group B inspection in accordance with the sampling plan for the AQL of 4% to the Inspection Level S-4 in ANSI/ASQ-Z1.4-2003(R2013) to verify the compliance of the operating requirements set forth in Paragraph 3.2.1a, 3.2.1b, 3.2.1c, 3.2.1d, 3.2.1e, 3.2.1f, 3.2.1g, and 3.2.1h of the MIL-PRF-49078A (CR).</w:t>
      </w:r>
    </w:p>
    <w:p w14:paraId="37C73C22" w14:textId="77777777" w:rsidR="002534CE" w:rsidRPr="00E24CF8" w:rsidRDefault="002534CE" w:rsidP="002534CE">
      <w:pPr>
        <w:pStyle w:val="PDPSOW"/>
        <w:rPr>
          <w:szCs w:val="24"/>
        </w:rPr>
      </w:pPr>
    </w:p>
    <w:p w14:paraId="715AA6E3" w14:textId="77777777" w:rsidR="002534CE" w:rsidRPr="00E24CF8" w:rsidRDefault="002534CE" w:rsidP="002534CE">
      <w:pPr>
        <w:pStyle w:val="Default"/>
        <w:rPr>
          <w:color w:val="auto"/>
        </w:rPr>
      </w:pPr>
      <w:r w:rsidRPr="00E24CF8">
        <w:rPr>
          <w:rFonts w:cs="Arial"/>
          <w:color w:val="auto"/>
        </w:rPr>
        <w:tab/>
      </w:r>
      <w:r>
        <w:rPr>
          <w:rFonts w:cs="Arial"/>
          <w:color w:val="auto"/>
        </w:rPr>
        <w:t>f</w:t>
      </w:r>
      <w:r w:rsidRPr="00E24CF8">
        <w:rPr>
          <w:rFonts w:cs="Arial"/>
          <w:color w:val="auto"/>
        </w:rPr>
        <w:t xml:space="preserve">. </w:t>
      </w:r>
      <w:r w:rsidRPr="00E24CF8">
        <w:rPr>
          <w:color w:val="auto"/>
        </w:rPr>
        <w:t xml:space="preserve">Acceptance Test Inspection for Cable Assemblies.  Acceptance Test inspection shall be in accordance with paragraph 4.2b of Drawing No. A3014056 to verify compliance with the requirements set forth in Paragraph 3.0 of Drawing No. A3014056.  </w:t>
      </w:r>
    </w:p>
    <w:p w14:paraId="3DC137B2" w14:textId="77777777" w:rsidR="002534CE" w:rsidRDefault="002534CE" w:rsidP="002534CE">
      <w:pPr>
        <w:pStyle w:val="PDPSOW"/>
      </w:pPr>
    </w:p>
    <w:p w14:paraId="38826A6D" w14:textId="60B91597" w:rsidR="002534CE" w:rsidRDefault="002534CE" w:rsidP="002534CE">
      <w:r>
        <w:t>l</w:t>
      </w:r>
      <w:r w:rsidRPr="00E24CF8">
        <w:t xml:space="preserve">. </w:t>
      </w:r>
      <w:r w:rsidRPr="00E24CF8">
        <w:rPr>
          <w:u w:val="single"/>
        </w:rPr>
        <w:t>Measuring, Testing, and Inspection Equipment</w:t>
      </w:r>
      <w:r w:rsidRPr="00E24CF8">
        <w:t xml:space="preserve">. The contractor shall provide and maintain gages (including production tooling used for inspection purposes) and other measuring and testing equipment to </w:t>
      </w:r>
      <w:r w:rsidR="002669AC" w:rsidRPr="00E24CF8">
        <w:t>ensure</w:t>
      </w:r>
      <w:r w:rsidRPr="00E24CF8">
        <w:t xml:space="preserve"> that finished products conform to contract requirements. These devices shall be calibrated against certified </w:t>
      </w:r>
      <w:r w:rsidRPr="00E24CF8">
        <w:lastRenderedPageBreak/>
        <w:t xml:space="preserve">measurement standards that are traceable back to national/international standards. </w:t>
      </w:r>
      <w:r w:rsidRPr="00E24CF8">
        <w:br/>
      </w:r>
      <w:r w:rsidRPr="00E24CF8">
        <w:br/>
      </w:r>
      <w:r>
        <w:t>m</w:t>
      </w:r>
      <w:r w:rsidRPr="00E24CF8">
        <w:t xml:space="preserve">. </w:t>
      </w:r>
      <w:r w:rsidRPr="00E24CF8">
        <w:rPr>
          <w:u w:val="single"/>
        </w:rPr>
        <w:t>Inspection and Test Status</w:t>
      </w:r>
      <w:r w:rsidRPr="00E24CF8">
        <w:t xml:space="preserve">. The contractor shall maintain a system for the identification of the final inspection and test status of all products. </w:t>
      </w:r>
      <w:r w:rsidRPr="00E24CF8">
        <w:br/>
      </w:r>
      <w:r w:rsidRPr="00E24CF8">
        <w:br/>
      </w:r>
      <w:r>
        <w:t>n.</w:t>
      </w:r>
      <w:r w:rsidRPr="00B44523">
        <w:t xml:space="preserve"> </w:t>
      </w:r>
      <w:r w:rsidRPr="00B44523">
        <w:rPr>
          <w:u w:val="single"/>
        </w:rPr>
        <w:t>Quality Review</w:t>
      </w:r>
      <w:r w:rsidRPr="00B44523">
        <w:t xml:space="preserve">. The contractor shall </w:t>
      </w:r>
      <w:r w:rsidR="002669AC" w:rsidRPr="00B44523">
        <w:t>ensure</w:t>
      </w:r>
      <w:r w:rsidRPr="00B44523">
        <w:t xml:space="preserve"> effectiveness of quality (e.g. internal quality audits, Statistical Process Control, and related measures). </w:t>
      </w:r>
      <w:r w:rsidRPr="00B44523">
        <w:br/>
      </w:r>
      <w:r w:rsidRPr="00B44523">
        <w:br/>
      </w:r>
      <w:r>
        <w:t>o.</w:t>
      </w:r>
      <w:r w:rsidRPr="00B44523">
        <w:t xml:space="preserve"> </w:t>
      </w:r>
      <w:r w:rsidRPr="00B44523">
        <w:rPr>
          <w:u w:val="single"/>
        </w:rPr>
        <w:t>Training Requirements</w:t>
      </w:r>
      <w:r w:rsidRPr="00B44523">
        <w:t xml:space="preserve">. The contractor shall identify/provide for the training needs of their personnel performing quality functions. </w:t>
      </w:r>
      <w:r w:rsidRPr="00B44523">
        <w:br/>
      </w:r>
      <w:r w:rsidRPr="00B44523">
        <w:br/>
      </w:r>
      <w:r>
        <w:t>p.</w:t>
      </w:r>
      <w:r w:rsidRPr="00B44523">
        <w:t xml:space="preserve"> </w:t>
      </w:r>
      <w:r w:rsidRPr="00B44523">
        <w:rPr>
          <w:u w:val="single"/>
        </w:rPr>
        <w:t>Statistical Quality Control and Analysis</w:t>
      </w:r>
      <w:r w:rsidRPr="00B44523">
        <w:t xml:space="preserve">. The contractor’s quality approach shall establish/utilize statistical methods whenever appropriate to satisfy the contract or order requirements. </w:t>
      </w:r>
      <w:r w:rsidRPr="00B44523">
        <w:br/>
      </w:r>
      <w:r w:rsidRPr="00B44523">
        <w:br/>
      </w:r>
      <w:r>
        <w:t>q.</w:t>
      </w:r>
      <w:r w:rsidRPr="00B44523">
        <w:t xml:space="preserve"> </w:t>
      </w:r>
      <w:r w:rsidRPr="00B44523">
        <w:rPr>
          <w:u w:val="single"/>
        </w:rPr>
        <w:t>Continuous Process Improvement</w:t>
      </w:r>
      <w:r w:rsidRPr="00B44523">
        <w:t xml:space="preserve">. The contractor </w:t>
      </w:r>
      <w:r w:rsidR="002669AC" w:rsidRPr="00B44523">
        <w:t>should</w:t>
      </w:r>
      <w:r w:rsidRPr="00B44523">
        <w:t xml:space="preserve"> monitor the effectiveness of their quality system and continually improve quality processes. </w:t>
      </w:r>
      <w:r w:rsidRPr="00B44523">
        <w:br/>
      </w:r>
      <w:r w:rsidRPr="00B44523">
        <w:br/>
      </w:r>
      <w:r>
        <w:t>r.</w:t>
      </w:r>
      <w:r w:rsidRPr="00B44523">
        <w:t xml:space="preserve"> </w:t>
      </w:r>
      <w:r w:rsidRPr="00B44523">
        <w:rPr>
          <w:u w:val="single"/>
        </w:rPr>
        <w:t>Handling, Storage, Preservation, Packaging, and Shipping</w:t>
      </w:r>
      <w:r w:rsidRPr="00B44523">
        <w:t>. The contractor shall establish/maintain procedures for handling, storage, preservation, packaging, and shipping to protect the quality of products and prevent damage, loss, deterioration, degradation or substitution of products.</w:t>
      </w:r>
    </w:p>
    <w:p w14:paraId="1098914B" w14:textId="7DDAE1CD" w:rsidR="00112BF6" w:rsidRDefault="00DF0D18" w:rsidP="00E83A84">
      <w:pPr>
        <w:pStyle w:val="Heading1"/>
      </w:pPr>
      <w:bookmarkStart w:id="34" w:name="_Toc133825582"/>
      <w:bookmarkStart w:id="35" w:name="_Toc133928297"/>
      <w:r>
        <w:t>TOTAL ASSET VISIBILITY-CONTRACTOR (TAV-C)</w:t>
      </w:r>
      <w:bookmarkEnd w:id="34"/>
      <w:bookmarkEnd w:id="35"/>
      <w:r w:rsidR="00E83A84">
        <w:t>: N/A</w:t>
      </w:r>
    </w:p>
    <w:p w14:paraId="1AA21973" w14:textId="77777777" w:rsidR="008811AD" w:rsidRDefault="008811AD" w:rsidP="008811AD">
      <w:pPr>
        <w:pStyle w:val="Heading1"/>
      </w:pPr>
      <w:bookmarkStart w:id="36" w:name="_Toc133825583"/>
      <w:bookmarkStart w:id="37" w:name="_Toc133928298"/>
      <w:r>
        <w:t>C</w:t>
      </w:r>
      <w:r w:rsidR="00973600">
        <w:t>ONTRACT SECURITY REQUIREMENTS</w:t>
      </w:r>
      <w:bookmarkEnd w:id="36"/>
      <w:bookmarkEnd w:id="37"/>
    </w:p>
    <w:p w14:paraId="523A8F70" w14:textId="77777777" w:rsidR="00973600" w:rsidRDefault="00973600" w:rsidP="00A12208">
      <w:pPr>
        <w:rPr>
          <w:color w:val="FF0000"/>
        </w:rPr>
      </w:pPr>
    </w:p>
    <w:p w14:paraId="2B9D9A19" w14:textId="0C3AC017" w:rsidR="00973600" w:rsidRPr="00973600" w:rsidRDefault="00973600" w:rsidP="00A12208">
      <w:r>
        <w:t xml:space="preserve">In the event of a discrepancy between the signed DD 254 Contract Security Classification Specification, included as an attachment to the </w:t>
      </w:r>
      <w:r w:rsidR="00A85AF8">
        <w:t>solicitation</w:t>
      </w:r>
      <w:r>
        <w:t>/contract</w:t>
      </w:r>
      <w:r w:rsidR="001358A3">
        <w:t>,</w:t>
      </w:r>
      <w:r>
        <w:t xml:space="preserve"> and the language in this section, the signed DD 254 information shall take precedence.</w:t>
      </w:r>
    </w:p>
    <w:p w14:paraId="513AEC7E" w14:textId="77777777" w:rsidR="002534CE" w:rsidRDefault="002534CE"/>
    <w:p w14:paraId="6573DA33" w14:textId="77777777" w:rsidR="00695545" w:rsidRDefault="00695545" w:rsidP="0066537B">
      <w:pPr>
        <w:pStyle w:val="Heading1"/>
        <w:spacing w:before="0" w:after="0"/>
      </w:pPr>
      <w:bookmarkStart w:id="38" w:name="_Toc133825584"/>
      <w:bookmarkStart w:id="39" w:name="_Toc133928299"/>
      <w:r>
        <w:t>CONTRACT DATA REQUIREMENT LIST (CDRL) DD 1423-1</w:t>
      </w:r>
      <w:bookmarkEnd w:id="38"/>
      <w:bookmarkEnd w:id="39"/>
    </w:p>
    <w:p w14:paraId="37453898" w14:textId="77777777" w:rsidR="00486B0D" w:rsidRDefault="00486B0D" w:rsidP="00486B0D">
      <w:pPr>
        <w:pStyle w:val="Heading2"/>
      </w:pPr>
      <w:bookmarkStart w:id="40" w:name="_Toc133825585"/>
      <w:bookmarkStart w:id="41" w:name="_Toc133928300"/>
      <w:r>
        <w:t>CDRL List</w:t>
      </w:r>
      <w:bookmarkEnd w:id="40"/>
      <w:bookmarkEnd w:id="41"/>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1237"/>
        <w:gridCol w:w="990"/>
        <w:gridCol w:w="6930"/>
      </w:tblGrid>
      <w:tr w:rsidR="00FE66C1" w:rsidRPr="008B2C0E" w14:paraId="3A831242" w14:textId="77777777" w:rsidTr="00AE2920">
        <w:tc>
          <w:tcPr>
            <w:tcW w:w="1098" w:type="dxa"/>
            <w:vAlign w:val="bottom"/>
          </w:tcPr>
          <w:p w14:paraId="7598F9A7" w14:textId="77777777" w:rsidR="00FE66C1" w:rsidRPr="008B2C0E" w:rsidRDefault="00FE66C1" w:rsidP="00486B0D">
            <w:pPr>
              <w:rPr>
                <w:b/>
                <w:szCs w:val="24"/>
              </w:rPr>
            </w:pPr>
            <w:bookmarkStart w:id="42" w:name="DIDs"/>
            <w:bookmarkEnd w:id="42"/>
            <w:r w:rsidRPr="008B2C0E">
              <w:rPr>
                <w:b/>
                <w:szCs w:val="24"/>
              </w:rPr>
              <w:t>CDRL Data Line No.</w:t>
            </w:r>
          </w:p>
        </w:tc>
        <w:tc>
          <w:tcPr>
            <w:tcW w:w="2227" w:type="dxa"/>
            <w:gridSpan w:val="2"/>
            <w:vAlign w:val="bottom"/>
          </w:tcPr>
          <w:p w14:paraId="08AE8517" w14:textId="77777777" w:rsidR="00FE66C1" w:rsidRPr="008B2C0E" w:rsidRDefault="00FE66C1" w:rsidP="00486B0D">
            <w:pPr>
              <w:jc w:val="center"/>
              <w:rPr>
                <w:b/>
                <w:szCs w:val="24"/>
              </w:rPr>
            </w:pPr>
            <w:r w:rsidRPr="008B2C0E">
              <w:rPr>
                <w:b/>
                <w:szCs w:val="24"/>
              </w:rPr>
              <w:t>DID Identification</w:t>
            </w:r>
          </w:p>
        </w:tc>
        <w:tc>
          <w:tcPr>
            <w:tcW w:w="6930" w:type="dxa"/>
            <w:vAlign w:val="bottom"/>
          </w:tcPr>
          <w:p w14:paraId="2A347BEE" w14:textId="77777777" w:rsidR="00FE66C1" w:rsidRPr="008B2C0E" w:rsidRDefault="00FE66C1" w:rsidP="00486B0D">
            <w:pPr>
              <w:rPr>
                <w:b/>
                <w:szCs w:val="24"/>
              </w:rPr>
            </w:pPr>
            <w:r w:rsidRPr="008B2C0E">
              <w:rPr>
                <w:b/>
                <w:szCs w:val="24"/>
              </w:rPr>
              <w:t>Title</w:t>
            </w:r>
          </w:p>
        </w:tc>
      </w:tr>
      <w:tr w:rsidR="00AE2920" w:rsidRPr="00AE2920" w14:paraId="5A7DD8DD" w14:textId="77777777" w:rsidTr="00AE2920">
        <w:tc>
          <w:tcPr>
            <w:tcW w:w="1098" w:type="dxa"/>
          </w:tcPr>
          <w:p w14:paraId="66DA008A" w14:textId="1F984EF5" w:rsidR="00B81C9B" w:rsidRPr="00AE2920" w:rsidRDefault="001D1097" w:rsidP="005D5E32">
            <w:pPr>
              <w:ind w:right="-58"/>
              <w:rPr>
                <w:szCs w:val="24"/>
              </w:rPr>
            </w:pPr>
            <w:r w:rsidRPr="00AE2920">
              <w:rPr>
                <w:szCs w:val="24"/>
              </w:rPr>
              <w:t>A</w:t>
            </w:r>
            <w:r w:rsidR="0005208C" w:rsidRPr="00AE2920">
              <w:rPr>
                <w:szCs w:val="24"/>
              </w:rPr>
              <w:t>001</w:t>
            </w:r>
          </w:p>
        </w:tc>
        <w:tc>
          <w:tcPr>
            <w:tcW w:w="1237" w:type="dxa"/>
          </w:tcPr>
          <w:p w14:paraId="545392D6" w14:textId="26BD4B7D" w:rsidR="00B81C9B" w:rsidRPr="00AE2920" w:rsidRDefault="00B81C9B" w:rsidP="002D08C6">
            <w:pPr>
              <w:ind w:right="-58"/>
              <w:jc w:val="right"/>
              <w:rPr>
                <w:szCs w:val="24"/>
              </w:rPr>
            </w:pPr>
            <w:r w:rsidRPr="00AE2920">
              <w:rPr>
                <w:szCs w:val="24"/>
              </w:rPr>
              <w:t>DI-</w:t>
            </w:r>
            <w:r w:rsidR="000E7F98" w:rsidRPr="00AE2920">
              <w:rPr>
                <w:szCs w:val="24"/>
              </w:rPr>
              <w:t>SESS</w:t>
            </w:r>
            <w:r w:rsidRPr="00AE2920">
              <w:rPr>
                <w:szCs w:val="24"/>
              </w:rPr>
              <w:t>-</w:t>
            </w:r>
          </w:p>
        </w:tc>
        <w:tc>
          <w:tcPr>
            <w:tcW w:w="990" w:type="dxa"/>
          </w:tcPr>
          <w:p w14:paraId="2534FA61" w14:textId="529DDBBE" w:rsidR="00B81C9B" w:rsidRPr="00AE2920" w:rsidRDefault="00B81C9B" w:rsidP="002D08C6">
            <w:pPr>
              <w:ind w:left="-18"/>
              <w:rPr>
                <w:szCs w:val="24"/>
              </w:rPr>
            </w:pPr>
            <w:r w:rsidRPr="00AE2920">
              <w:rPr>
                <w:szCs w:val="24"/>
              </w:rPr>
              <w:t>8</w:t>
            </w:r>
            <w:r w:rsidR="000E7F98" w:rsidRPr="00AE2920">
              <w:rPr>
                <w:szCs w:val="24"/>
              </w:rPr>
              <w:t>0639E</w:t>
            </w:r>
          </w:p>
        </w:tc>
        <w:tc>
          <w:tcPr>
            <w:tcW w:w="6930" w:type="dxa"/>
          </w:tcPr>
          <w:p w14:paraId="7C761E85" w14:textId="124811EC" w:rsidR="00B81C9B" w:rsidRPr="00AE2920" w:rsidRDefault="001D1097" w:rsidP="00695E5A">
            <w:pPr>
              <w:rPr>
                <w:szCs w:val="24"/>
              </w:rPr>
            </w:pPr>
            <w:r w:rsidRPr="00AE2920">
              <w:rPr>
                <w:szCs w:val="24"/>
              </w:rPr>
              <w:t>Engineering Change Proposal</w:t>
            </w:r>
          </w:p>
        </w:tc>
      </w:tr>
      <w:tr w:rsidR="00AE2920" w:rsidRPr="00AE2920" w14:paraId="1608F970" w14:textId="77777777" w:rsidTr="00AE2920">
        <w:tc>
          <w:tcPr>
            <w:tcW w:w="1098" w:type="dxa"/>
            <w:vAlign w:val="center"/>
          </w:tcPr>
          <w:p w14:paraId="77B3B20B" w14:textId="48D6A85B" w:rsidR="00CB12E0" w:rsidRPr="00AE2920" w:rsidRDefault="001D1097" w:rsidP="007F1192">
            <w:pPr>
              <w:ind w:right="-58"/>
              <w:rPr>
                <w:szCs w:val="24"/>
              </w:rPr>
            </w:pPr>
            <w:r w:rsidRPr="00AE2920">
              <w:rPr>
                <w:szCs w:val="24"/>
              </w:rPr>
              <w:t>B</w:t>
            </w:r>
            <w:r w:rsidR="00CB12E0" w:rsidRPr="00AE2920">
              <w:rPr>
                <w:szCs w:val="24"/>
              </w:rPr>
              <w:t>001</w:t>
            </w:r>
          </w:p>
        </w:tc>
        <w:tc>
          <w:tcPr>
            <w:tcW w:w="1237" w:type="dxa"/>
            <w:vAlign w:val="center"/>
          </w:tcPr>
          <w:p w14:paraId="43C2543F" w14:textId="6A431FA0" w:rsidR="00CB12E0" w:rsidRPr="00AE2920" w:rsidRDefault="001D1097" w:rsidP="007F1192">
            <w:pPr>
              <w:ind w:right="-58"/>
              <w:jc w:val="right"/>
              <w:rPr>
                <w:szCs w:val="24"/>
              </w:rPr>
            </w:pPr>
            <w:r w:rsidRPr="00AE2920">
              <w:rPr>
                <w:szCs w:val="24"/>
              </w:rPr>
              <w:t>DI-SESS</w:t>
            </w:r>
            <w:r w:rsidR="00CB12E0" w:rsidRPr="00AE2920">
              <w:rPr>
                <w:szCs w:val="24"/>
              </w:rPr>
              <w:t>-</w:t>
            </w:r>
          </w:p>
        </w:tc>
        <w:tc>
          <w:tcPr>
            <w:tcW w:w="990" w:type="dxa"/>
            <w:vAlign w:val="center"/>
          </w:tcPr>
          <w:p w14:paraId="1126BF4B" w14:textId="468ED5E7" w:rsidR="00CB12E0" w:rsidRPr="00AE2920" w:rsidRDefault="008B2C0E" w:rsidP="007F1192">
            <w:pPr>
              <w:ind w:left="-18"/>
              <w:rPr>
                <w:szCs w:val="24"/>
              </w:rPr>
            </w:pPr>
            <w:r w:rsidRPr="00AE2920">
              <w:rPr>
                <w:szCs w:val="24"/>
              </w:rPr>
              <w:t>80642E</w:t>
            </w:r>
          </w:p>
        </w:tc>
        <w:tc>
          <w:tcPr>
            <w:tcW w:w="6930" w:type="dxa"/>
            <w:vAlign w:val="center"/>
          </w:tcPr>
          <w:p w14:paraId="168561E3" w14:textId="07B6FE57" w:rsidR="00CB12E0" w:rsidRPr="00AE2920" w:rsidRDefault="00725839" w:rsidP="007F1192">
            <w:pPr>
              <w:rPr>
                <w:szCs w:val="24"/>
              </w:rPr>
            </w:pPr>
            <w:r w:rsidRPr="00AE2920">
              <w:rPr>
                <w:szCs w:val="24"/>
              </w:rPr>
              <w:t xml:space="preserve">Notice of Revision </w:t>
            </w:r>
          </w:p>
        </w:tc>
      </w:tr>
      <w:tr w:rsidR="00AE2920" w:rsidRPr="00AE2920" w14:paraId="37185626" w14:textId="77777777" w:rsidTr="00AE2920">
        <w:tc>
          <w:tcPr>
            <w:tcW w:w="1098" w:type="dxa"/>
            <w:vAlign w:val="center"/>
          </w:tcPr>
          <w:p w14:paraId="0530D5C8" w14:textId="77777777" w:rsidR="00AE2920" w:rsidRPr="00B972B8" w:rsidRDefault="00AE2920" w:rsidP="007F1192">
            <w:pPr>
              <w:ind w:right="-58"/>
              <w:rPr>
                <w:szCs w:val="24"/>
              </w:rPr>
            </w:pPr>
            <w:r w:rsidRPr="00B972B8">
              <w:rPr>
                <w:szCs w:val="24"/>
              </w:rPr>
              <w:t>C001</w:t>
            </w:r>
          </w:p>
        </w:tc>
        <w:tc>
          <w:tcPr>
            <w:tcW w:w="1237" w:type="dxa"/>
            <w:vAlign w:val="center"/>
          </w:tcPr>
          <w:p w14:paraId="3D860497" w14:textId="77777777" w:rsidR="00AE2920" w:rsidRPr="00B972B8" w:rsidRDefault="00AE2920" w:rsidP="007F1192">
            <w:pPr>
              <w:ind w:right="-58"/>
              <w:jc w:val="right"/>
              <w:rPr>
                <w:szCs w:val="24"/>
              </w:rPr>
            </w:pPr>
            <w:r w:rsidRPr="00B972B8">
              <w:rPr>
                <w:szCs w:val="24"/>
              </w:rPr>
              <w:t>DI-SESS-</w:t>
            </w:r>
          </w:p>
        </w:tc>
        <w:tc>
          <w:tcPr>
            <w:tcW w:w="990" w:type="dxa"/>
            <w:vAlign w:val="center"/>
          </w:tcPr>
          <w:p w14:paraId="596AF1C4" w14:textId="77777777" w:rsidR="00AE2920" w:rsidRPr="00B972B8" w:rsidRDefault="00AE2920" w:rsidP="007F1192">
            <w:pPr>
              <w:ind w:left="-18"/>
              <w:rPr>
                <w:szCs w:val="24"/>
              </w:rPr>
            </w:pPr>
            <w:r w:rsidRPr="00B972B8">
              <w:rPr>
                <w:szCs w:val="24"/>
              </w:rPr>
              <w:t>80643E</w:t>
            </w:r>
          </w:p>
        </w:tc>
        <w:tc>
          <w:tcPr>
            <w:tcW w:w="6930" w:type="dxa"/>
            <w:vAlign w:val="center"/>
          </w:tcPr>
          <w:p w14:paraId="76C9CF08" w14:textId="4C417F21" w:rsidR="00AE2920" w:rsidRPr="00AE2920" w:rsidRDefault="00AE2920" w:rsidP="007F1192">
            <w:pPr>
              <w:rPr>
                <w:szCs w:val="24"/>
              </w:rPr>
            </w:pPr>
            <w:r w:rsidRPr="00B972B8">
              <w:rPr>
                <w:szCs w:val="24"/>
              </w:rPr>
              <w:t xml:space="preserve">Specification Change Notice </w:t>
            </w:r>
          </w:p>
        </w:tc>
      </w:tr>
      <w:tr w:rsidR="00AE2920" w:rsidRPr="00AE2920" w14:paraId="6C57DA34" w14:textId="77777777" w:rsidTr="00AE2920">
        <w:tc>
          <w:tcPr>
            <w:tcW w:w="1098" w:type="dxa"/>
            <w:vAlign w:val="center"/>
          </w:tcPr>
          <w:p w14:paraId="46BF283B" w14:textId="704F27F7" w:rsidR="005226B2" w:rsidRPr="00AE2920" w:rsidRDefault="00A235DE" w:rsidP="007F1192">
            <w:pPr>
              <w:ind w:right="-58"/>
              <w:rPr>
                <w:szCs w:val="24"/>
              </w:rPr>
            </w:pPr>
            <w:r>
              <w:rPr>
                <w:szCs w:val="24"/>
              </w:rPr>
              <w:t>D</w:t>
            </w:r>
            <w:r w:rsidR="005226B2" w:rsidRPr="00AE2920">
              <w:rPr>
                <w:szCs w:val="24"/>
              </w:rPr>
              <w:t>001</w:t>
            </w:r>
          </w:p>
        </w:tc>
        <w:tc>
          <w:tcPr>
            <w:tcW w:w="1237" w:type="dxa"/>
            <w:vAlign w:val="center"/>
          </w:tcPr>
          <w:p w14:paraId="2E774530" w14:textId="77777777" w:rsidR="005226B2" w:rsidRPr="00AE2920" w:rsidRDefault="005226B2" w:rsidP="007F1192">
            <w:pPr>
              <w:ind w:right="-58"/>
              <w:jc w:val="right"/>
              <w:rPr>
                <w:szCs w:val="24"/>
              </w:rPr>
            </w:pPr>
            <w:r w:rsidRPr="00AE2920">
              <w:rPr>
                <w:szCs w:val="24"/>
              </w:rPr>
              <w:t>DI-SESS-</w:t>
            </w:r>
          </w:p>
        </w:tc>
        <w:tc>
          <w:tcPr>
            <w:tcW w:w="990" w:type="dxa"/>
            <w:vAlign w:val="center"/>
          </w:tcPr>
          <w:p w14:paraId="30A60F8A" w14:textId="51D97E57" w:rsidR="005226B2" w:rsidRPr="00AE2920" w:rsidRDefault="008B2C0E" w:rsidP="007F1192">
            <w:pPr>
              <w:ind w:left="-18"/>
              <w:rPr>
                <w:szCs w:val="24"/>
              </w:rPr>
            </w:pPr>
            <w:r w:rsidRPr="00AE2920">
              <w:rPr>
                <w:szCs w:val="24"/>
              </w:rPr>
              <w:t>80640E</w:t>
            </w:r>
          </w:p>
        </w:tc>
        <w:tc>
          <w:tcPr>
            <w:tcW w:w="6930" w:type="dxa"/>
            <w:vAlign w:val="center"/>
          </w:tcPr>
          <w:p w14:paraId="6DAEF773" w14:textId="5AC65FB6" w:rsidR="005226B2" w:rsidRPr="00AE2920" w:rsidRDefault="008B2C0E" w:rsidP="007F1192">
            <w:pPr>
              <w:rPr>
                <w:szCs w:val="24"/>
              </w:rPr>
            </w:pPr>
            <w:r w:rsidRPr="00AE2920">
              <w:rPr>
                <w:szCs w:val="24"/>
              </w:rPr>
              <w:t>Request for Variance</w:t>
            </w:r>
          </w:p>
        </w:tc>
      </w:tr>
      <w:tr w:rsidR="00AE2920" w:rsidRPr="00AE2920" w14:paraId="6A93CC65" w14:textId="77777777" w:rsidTr="00AE2920">
        <w:tc>
          <w:tcPr>
            <w:tcW w:w="1098" w:type="dxa"/>
            <w:vAlign w:val="center"/>
          </w:tcPr>
          <w:p w14:paraId="71560B76" w14:textId="2025D3EB" w:rsidR="00CB12E0" w:rsidRPr="00AE2920" w:rsidRDefault="00A235DE" w:rsidP="007F1192">
            <w:pPr>
              <w:ind w:right="-58"/>
              <w:rPr>
                <w:szCs w:val="24"/>
              </w:rPr>
            </w:pPr>
            <w:r>
              <w:rPr>
                <w:szCs w:val="24"/>
              </w:rPr>
              <w:t>E</w:t>
            </w:r>
            <w:r w:rsidR="00CB12E0" w:rsidRPr="00AE2920">
              <w:rPr>
                <w:szCs w:val="24"/>
              </w:rPr>
              <w:t>001</w:t>
            </w:r>
          </w:p>
        </w:tc>
        <w:tc>
          <w:tcPr>
            <w:tcW w:w="1237" w:type="dxa"/>
            <w:vAlign w:val="center"/>
          </w:tcPr>
          <w:p w14:paraId="0D029C8A" w14:textId="77F82617" w:rsidR="00CB12E0" w:rsidRPr="00AE2920" w:rsidRDefault="001D1097" w:rsidP="007F1192">
            <w:pPr>
              <w:ind w:right="-58"/>
              <w:jc w:val="right"/>
              <w:rPr>
                <w:szCs w:val="24"/>
              </w:rPr>
            </w:pPr>
            <w:r w:rsidRPr="00AE2920">
              <w:rPr>
                <w:szCs w:val="24"/>
              </w:rPr>
              <w:t>DI-SESS</w:t>
            </w:r>
            <w:r w:rsidR="00CB12E0" w:rsidRPr="00AE2920">
              <w:rPr>
                <w:szCs w:val="24"/>
              </w:rPr>
              <w:t>-</w:t>
            </w:r>
          </w:p>
        </w:tc>
        <w:tc>
          <w:tcPr>
            <w:tcW w:w="990" w:type="dxa"/>
            <w:vAlign w:val="center"/>
          </w:tcPr>
          <w:p w14:paraId="383C188D" w14:textId="77777777" w:rsidR="00CB12E0" w:rsidRPr="00AE2920" w:rsidRDefault="00CB12E0" w:rsidP="007F1192">
            <w:pPr>
              <w:ind w:left="-18"/>
              <w:rPr>
                <w:szCs w:val="24"/>
              </w:rPr>
            </w:pPr>
            <w:r w:rsidRPr="00AE2920">
              <w:rPr>
                <w:szCs w:val="24"/>
              </w:rPr>
              <w:t>80711A</w:t>
            </w:r>
          </w:p>
        </w:tc>
        <w:tc>
          <w:tcPr>
            <w:tcW w:w="6930" w:type="dxa"/>
            <w:vAlign w:val="center"/>
          </w:tcPr>
          <w:p w14:paraId="74869876" w14:textId="77777777" w:rsidR="00CB12E0" w:rsidRPr="00AE2920" w:rsidRDefault="00CB12E0" w:rsidP="007F1192">
            <w:pPr>
              <w:rPr>
                <w:szCs w:val="24"/>
              </w:rPr>
            </w:pPr>
            <w:r w:rsidRPr="00AE2920">
              <w:rPr>
                <w:szCs w:val="24"/>
              </w:rPr>
              <w:t xml:space="preserve">Scientific and Technical Reports - </w:t>
            </w:r>
            <w:r w:rsidRPr="00AE2920">
              <w:rPr>
                <w:bCs/>
                <w:szCs w:val="24"/>
              </w:rPr>
              <w:t>Obsolescence Status Report</w:t>
            </w:r>
          </w:p>
        </w:tc>
      </w:tr>
      <w:tr w:rsidR="00AE2920" w:rsidRPr="00AE2920" w14:paraId="0C7A2CD3" w14:textId="77777777" w:rsidTr="00AE2920">
        <w:tc>
          <w:tcPr>
            <w:tcW w:w="1098" w:type="dxa"/>
            <w:vAlign w:val="center"/>
          </w:tcPr>
          <w:p w14:paraId="71C921CF" w14:textId="31888F76" w:rsidR="00CB12E0" w:rsidRPr="00AE2920" w:rsidRDefault="00A235DE" w:rsidP="007F1192">
            <w:pPr>
              <w:ind w:right="-58"/>
              <w:rPr>
                <w:szCs w:val="24"/>
              </w:rPr>
            </w:pPr>
            <w:r>
              <w:rPr>
                <w:szCs w:val="24"/>
              </w:rPr>
              <w:t>F</w:t>
            </w:r>
            <w:r w:rsidR="00CB12E0" w:rsidRPr="00AE2920">
              <w:rPr>
                <w:szCs w:val="24"/>
              </w:rPr>
              <w:t>001</w:t>
            </w:r>
          </w:p>
        </w:tc>
        <w:tc>
          <w:tcPr>
            <w:tcW w:w="1237" w:type="dxa"/>
            <w:vAlign w:val="center"/>
          </w:tcPr>
          <w:p w14:paraId="4C22EBEC" w14:textId="77777777" w:rsidR="00CB12E0" w:rsidRPr="00AE2920" w:rsidRDefault="00CB12E0" w:rsidP="007F1192">
            <w:pPr>
              <w:ind w:right="-58"/>
              <w:jc w:val="right"/>
              <w:rPr>
                <w:szCs w:val="24"/>
              </w:rPr>
            </w:pPr>
            <w:r w:rsidRPr="00AE2920">
              <w:rPr>
                <w:szCs w:val="24"/>
              </w:rPr>
              <w:t>DI-MISC-</w:t>
            </w:r>
          </w:p>
        </w:tc>
        <w:tc>
          <w:tcPr>
            <w:tcW w:w="990" w:type="dxa"/>
            <w:vAlign w:val="center"/>
          </w:tcPr>
          <w:p w14:paraId="72C1A1F6" w14:textId="77777777" w:rsidR="00CB12E0" w:rsidRPr="00AE2920" w:rsidRDefault="00CB12E0" w:rsidP="007F1192">
            <w:pPr>
              <w:ind w:left="-18"/>
              <w:rPr>
                <w:szCs w:val="24"/>
              </w:rPr>
            </w:pPr>
            <w:r w:rsidRPr="00AE2920">
              <w:rPr>
                <w:szCs w:val="24"/>
              </w:rPr>
              <w:t>80750</w:t>
            </w:r>
          </w:p>
        </w:tc>
        <w:tc>
          <w:tcPr>
            <w:tcW w:w="6930" w:type="dxa"/>
            <w:vAlign w:val="center"/>
          </w:tcPr>
          <w:p w14:paraId="096F436C" w14:textId="35E278CF" w:rsidR="00CB12E0" w:rsidRPr="00AE2920" w:rsidRDefault="00CB12E0" w:rsidP="007F1192">
            <w:pPr>
              <w:rPr>
                <w:szCs w:val="24"/>
              </w:rPr>
            </w:pPr>
            <w:r w:rsidRPr="00AE2920">
              <w:rPr>
                <w:szCs w:val="24"/>
              </w:rPr>
              <w:t xml:space="preserve">Technical Data Package Review Report </w:t>
            </w:r>
            <w:r w:rsidR="00AE2920">
              <w:rPr>
                <w:szCs w:val="24"/>
              </w:rPr>
              <w:t>-</w:t>
            </w:r>
            <w:r w:rsidRPr="00AE2920">
              <w:rPr>
                <w:szCs w:val="24"/>
              </w:rPr>
              <w:t xml:space="preserve"> Production Evaluation</w:t>
            </w:r>
          </w:p>
        </w:tc>
      </w:tr>
      <w:tr w:rsidR="00CB12E0" w:rsidRPr="008B2C0E" w14:paraId="77E416A9" w14:textId="77777777" w:rsidTr="00AE2920">
        <w:tc>
          <w:tcPr>
            <w:tcW w:w="1098" w:type="dxa"/>
            <w:vAlign w:val="center"/>
          </w:tcPr>
          <w:p w14:paraId="46166308" w14:textId="606C2C44" w:rsidR="00CB12E0" w:rsidRPr="008B2C0E" w:rsidRDefault="00A235DE" w:rsidP="007F1192">
            <w:pPr>
              <w:ind w:right="-58"/>
              <w:rPr>
                <w:szCs w:val="24"/>
              </w:rPr>
            </w:pPr>
            <w:r>
              <w:rPr>
                <w:szCs w:val="24"/>
              </w:rPr>
              <w:t>G</w:t>
            </w:r>
            <w:r w:rsidR="00CB12E0" w:rsidRPr="008B2C0E">
              <w:rPr>
                <w:szCs w:val="24"/>
              </w:rPr>
              <w:t>001</w:t>
            </w:r>
          </w:p>
        </w:tc>
        <w:tc>
          <w:tcPr>
            <w:tcW w:w="1237" w:type="dxa"/>
            <w:vAlign w:val="center"/>
          </w:tcPr>
          <w:p w14:paraId="63E21594" w14:textId="77777777" w:rsidR="00CB12E0" w:rsidRPr="008B2C0E" w:rsidRDefault="00CB12E0" w:rsidP="007F1192">
            <w:pPr>
              <w:ind w:right="-58"/>
              <w:jc w:val="right"/>
              <w:rPr>
                <w:szCs w:val="24"/>
              </w:rPr>
            </w:pPr>
            <w:r w:rsidRPr="008B2C0E">
              <w:rPr>
                <w:caps/>
                <w:szCs w:val="24"/>
                <w:lang w:val="fr-FR"/>
              </w:rPr>
              <w:t>dI-MISC-</w:t>
            </w:r>
          </w:p>
        </w:tc>
        <w:tc>
          <w:tcPr>
            <w:tcW w:w="990" w:type="dxa"/>
            <w:vAlign w:val="center"/>
          </w:tcPr>
          <w:p w14:paraId="7362A947" w14:textId="77777777" w:rsidR="00CB12E0" w:rsidRPr="008B2C0E" w:rsidRDefault="00CB12E0" w:rsidP="007F1192">
            <w:pPr>
              <w:ind w:left="-18"/>
              <w:rPr>
                <w:szCs w:val="24"/>
              </w:rPr>
            </w:pPr>
            <w:r w:rsidRPr="008B2C0E">
              <w:rPr>
                <w:caps/>
                <w:szCs w:val="24"/>
                <w:lang w:val="fr-FR"/>
              </w:rPr>
              <w:t>80508B</w:t>
            </w:r>
          </w:p>
        </w:tc>
        <w:tc>
          <w:tcPr>
            <w:tcW w:w="6930" w:type="dxa"/>
            <w:vAlign w:val="center"/>
          </w:tcPr>
          <w:p w14:paraId="2B04F2D1" w14:textId="1C286A2D" w:rsidR="00CB12E0" w:rsidRPr="008B2C0E" w:rsidRDefault="00CB12E0" w:rsidP="007F1192">
            <w:pPr>
              <w:rPr>
                <w:szCs w:val="24"/>
              </w:rPr>
            </w:pPr>
            <w:r w:rsidRPr="008B2C0E">
              <w:rPr>
                <w:szCs w:val="24"/>
              </w:rPr>
              <w:t xml:space="preserve">Technical Report </w:t>
            </w:r>
            <w:r w:rsidR="00F02ACD">
              <w:rPr>
                <w:szCs w:val="24"/>
              </w:rPr>
              <w:t>-</w:t>
            </w:r>
            <w:r w:rsidRPr="008B2C0E">
              <w:rPr>
                <w:szCs w:val="24"/>
              </w:rPr>
              <w:t xml:space="preserve"> Study/Services - Product Data</w:t>
            </w:r>
          </w:p>
        </w:tc>
      </w:tr>
      <w:tr w:rsidR="00CB12E0" w:rsidRPr="008B2C0E" w14:paraId="561BCEBD" w14:textId="77777777" w:rsidTr="00AE2920">
        <w:tc>
          <w:tcPr>
            <w:tcW w:w="1098" w:type="dxa"/>
            <w:vAlign w:val="center"/>
          </w:tcPr>
          <w:p w14:paraId="04465054" w14:textId="45B9D966" w:rsidR="00CB12E0" w:rsidRPr="008B2C0E" w:rsidRDefault="00A235DE" w:rsidP="007F1192">
            <w:pPr>
              <w:ind w:right="-58"/>
              <w:rPr>
                <w:szCs w:val="24"/>
              </w:rPr>
            </w:pPr>
            <w:r>
              <w:rPr>
                <w:szCs w:val="24"/>
              </w:rPr>
              <w:t>H</w:t>
            </w:r>
            <w:r w:rsidR="00CB12E0" w:rsidRPr="008B2C0E">
              <w:rPr>
                <w:szCs w:val="24"/>
              </w:rPr>
              <w:t>001</w:t>
            </w:r>
          </w:p>
        </w:tc>
        <w:tc>
          <w:tcPr>
            <w:tcW w:w="1237" w:type="dxa"/>
            <w:vAlign w:val="center"/>
          </w:tcPr>
          <w:p w14:paraId="18844E9B" w14:textId="77777777" w:rsidR="00CB12E0" w:rsidRPr="008B2C0E" w:rsidRDefault="00CB12E0" w:rsidP="007F1192">
            <w:pPr>
              <w:ind w:right="-58"/>
              <w:jc w:val="right"/>
              <w:rPr>
                <w:szCs w:val="24"/>
              </w:rPr>
            </w:pPr>
            <w:r w:rsidRPr="008B2C0E">
              <w:rPr>
                <w:szCs w:val="24"/>
              </w:rPr>
              <w:t>DI-NDTI-</w:t>
            </w:r>
          </w:p>
        </w:tc>
        <w:tc>
          <w:tcPr>
            <w:tcW w:w="990" w:type="dxa"/>
            <w:vAlign w:val="center"/>
          </w:tcPr>
          <w:p w14:paraId="26C84A9B" w14:textId="77777777" w:rsidR="00CB12E0" w:rsidRPr="008B2C0E" w:rsidRDefault="00CB12E0" w:rsidP="007F1192">
            <w:pPr>
              <w:ind w:left="-18"/>
              <w:rPr>
                <w:szCs w:val="24"/>
              </w:rPr>
            </w:pPr>
            <w:r w:rsidRPr="008B2C0E">
              <w:rPr>
                <w:szCs w:val="24"/>
              </w:rPr>
              <w:t>81307A</w:t>
            </w:r>
          </w:p>
        </w:tc>
        <w:tc>
          <w:tcPr>
            <w:tcW w:w="6930" w:type="dxa"/>
            <w:vAlign w:val="center"/>
          </w:tcPr>
          <w:p w14:paraId="6CE2DBEC" w14:textId="0752BB3D" w:rsidR="00CB12E0" w:rsidRPr="008B2C0E" w:rsidRDefault="00CB12E0" w:rsidP="007F1192">
            <w:pPr>
              <w:rPr>
                <w:szCs w:val="24"/>
              </w:rPr>
            </w:pPr>
            <w:r w:rsidRPr="008B2C0E">
              <w:rPr>
                <w:szCs w:val="24"/>
              </w:rPr>
              <w:t>First Article Qualification Test Plan and Procedure</w:t>
            </w:r>
            <w:r w:rsidR="007019F5">
              <w:rPr>
                <w:szCs w:val="24"/>
              </w:rPr>
              <w:t>s</w:t>
            </w:r>
            <w:r w:rsidRPr="008B2C0E">
              <w:rPr>
                <w:szCs w:val="24"/>
              </w:rPr>
              <w:t xml:space="preserve"> </w:t>
            </w:r>
          </w:p>
        </w:tc>
      </w:tr>
      <w:tr w:rsidR="00CB12E0" w:rsidRPr="008B2C0E" w14:paraId="195E1BC5" w14:textId="77777777" w:rsidTr="00AE2920">
        <w:tc>
          <w:tcPr>
            <w:tcW w:w="1098" w:type="dxa"/>
            <w:vAlign w:val="center"/>
          </w:tcPr>
          <w:p w14:paraId="03D718FB" w14:textId="7B26CE49" w:rsidR="00CB12E0" w:rsidRPr="008B2C0E" w:rsidRDefault="00A235DE" w:rsidP="007F1192">
            <w:pPr>
              <w:ind w:right="-58"/>
              <w:rPr>
                <w:szCs w:val="24"/>
              </w:rPr>
            </w:pPr>
            <w:r>
              <w:rPr>
                <w:szCs w:val="24"/>
              </w:rPr>
              <w:t>I</w:t>
            </w:r>
            <w:r w:rsidR="00CB12E0" w:rsidRPr="008B2C0E">
              <w:rPr>
                <w:szCs w:val="24"/>
              </w:rPr>
              <w:t>001</w:t>
            </w:r>
          </w:p>
        </w:tc>
        <w:tc>
          <w:tcPr>
            <w:tcW w:w="1237" w:type="dxa"/>
            <w:vAlign w:val="center"/>
          </w:tcPr>
          <w:p w14:paraId="6DE6135F" w14:textId="77777777" w:rsidR="00CB12E0" w:rsidRPr="008B2C0E" w:rsidRDefault="00CB12E0" w:rsidP="007F1192">
            <w:pPr>
              <w:ind w:right="-58"/>
              <w:jc w:val="right"/>
              <w:rPr>
                <w:szCs w:val="24"/>
              </w:rPr>
            </w:pPr>
            <w:r w:rsidRPr="008B2C0E">
              <w:rPr>
                <w:szCs w:val="24"/>
              </w:rPr>
              <w:t>DI-NDTI-</w:t>
            </w:r>
          </w:p>
        </w:tc>
        <w:tc>
          <w:tcPr>
            <w:tcW w:w="990" w:type="dxa"/>
            <w:vAlign w:val="center"/>
          </w:tcPr>
          <w:p w14:paraId="2E821A93" w14:textId="5EBD283D" w:rsidR="00CB12E0" w:rsidRPr="008B2C0E" w:rsidRDefault="0073777F" w:rsidP="007F1192">
            <w:pPr>
              <w:ind w:left="-18"/>
              <w:rPr>
                <w:szCs w:val="24"/>
              </w:rPr>
            </w:pPr>
            <w:r w:rsidRPr="0073777F">
              <w:rPr>
                <w:szCs w:val="24"/>
              </w:rPr>
              <w:t>82326</w:t>
            </w:r>
          </w:p>
        </w:tc>
        <w:tc>
          <w:tcPr>
            <w:tcW w:w="6930" w:type="dxa"/>
            <w:vAlign w:val="center"/>
          </w:tcPr>
          <w:p w14:paraId="50424501" w14:textId="40A26340" w:rsidR="00CB12E0" w:rsidRPr="008B2C0E" w:rsidRDefault="004B6772" w:rsidP="007F1192">
            <w:pPr>
              <w:rPr>
                <w:szCs w:val="24"/>
              </w:rPr>
            </w:pPr>
            <w:r w:rsidRPr="004B6772">
              <w:rPr>
                <w:szCs w:val="24"/>
              </w:rPr>
              <w:t>First Article Test/Inspection Procedures and Report</w:t>
            </w:r>
          </w:p>
        </w:tc>
      </w:tr>
    </w:tbl>
    <w:p w14:paraId="3D492D04" w14:textId="2C684500" w:rsidR="000E7F98" w:rsidRPr="00A10C16" w:rsidRDefault="00486B0D" w:rsidP="00A10C16">
      <w:pPr>
        <w:pStyle w:val="Heading2"/>
      </w:pPr>
      <w:bookmarkStart w:id="43" w:name="_Toc133825586"/>
      <w:bookmarkStart w:id="44" w:name="_Toc133928301"/>
      <w:r>
        <w:lastRenderedPageBreak/>
        <w:t>Individual CDRLs</w:t>
      </w:r>
      <w:bookmarkEnd w:id="43"/>
      <w:bookmarkEnd w:id="44"/>
      <w:r w:rsidR="00DB0636">
        <w:t xml:space="preserve"> </w:t>
      </w:r>
      <w:r w:rsidR="00173635">
        <w:rPr>
          <w:color w:val="FF0000"/>
        </w:rPr>
        <w:br w:type="page"/>
      </w:r>
    </w:p>
    <w:tbl>
      <w:tblPr>
        <w:tblpPr w:leftFromText="180" w:rightFromText="180" w:horzAnchor="margin" w:tblpY="-1080"/>
        <w:tblW w:w="10356" w:type="dxa"/>
        <w:tblLayout w:type="fixed"/>
        <w:tblCellMar>
          <w:left w:w="80" w:type="dxa"/>
          <w:right w:w="80" w:type="dxa"/>
        </w:tblCellMar>
        <w:tblLook w:val="04A0" w:firstRow="1" w:lastRow="0" w:firstColumn="1" w:lastColumn="0" w:noHBand="0" w:noVBand="1"/>
      </w:tblPr>
      <w:tblGrid>
        <w:gridCol w:w="1161"/>
        <w:gridCol w:w="271"/>
        <w:gridCol w:w="1171"/>
        <w:gridCol w:w="539"/>
        <w:gridCol w:w="91"/>
        <w:gridCol w:w="810"/>
        <w:gridCol w:w="540"/>
        <w:gridCol w:w="1170"/>
        <w:gridCol w:w="180"/>
        <w:gridCol w:w="810"/>
        <w:gridCol w:w="1080"/>
        <w:gridCol w:w="454"/>
        <w:gridCol w:w="450"/>
        <w:gridCol w:w="450"/>
        <w:gridCol w:w="187"/>
        <w:gridCol w:w="992"/>
      </w:tblGrid>
      <w:tr w:rsidR="000E7F98" w:rsidRPr="00E94E2A" w14:paraId="45A05F1B" w14:textId="77777777" w:rsidTr="00E83A84">
        <w:trPr>
          <w:gridAfter w:val="2"/>
          <w:wAfter w:w="1179" w:type="dxa"/>
          <w:cantSplit/>
        </w:trPr>
        <w:tc>
          <w:tcPr>
            <w:tcW w:w="6743" w:type="dxa"/>
            <w:gridSpan w:val="10"/>
            <w:tcBorders>
              <w:top w:val="single" w:sz="18" w:space="0" w:color="auto"/>
              <w:left w:val="single" w:sz="18" w:space="0" w:color="auto"/>
              <w:bottom w:val="single" w:sz="6" w:space="0" w:color="auto"/>
              <w:right w:val="single" w:sz="6" w:space="0" w:color="auto"/>
            </w:tcBorders>
            <w:hideMark/>
          </w:tcPr>
          <w:p w14:paraId="3B50C3C0" w14:textId="77777777" w:rsidR="000E7F98" w:rsidRPr="00E94E2A" w:rsidRDefault="000E7F98" w:rsidP="00E83A84">
            <w:pPr>
              <w:pStyle w:val="Header"/>
              <w:keepNext/>
              <w:keepLines/>
              <w:tabs>
                <w:tab w:val="left" w:pos="720"/>
                <w:tab w:val="left" w:pos="1440"/>
              </w:tabs>
              <w:jc w:val="center"/>
              <w:rPr>
                <w:b/>
              </w:rPr>
            </w:pPr>
            <w:r w:rsidRPr="00E94E2A">
              <w:rPr>
                <w:b/>
              </w:rPr>
              <w:lastRenderedPageBreak/>
              <w:t>CONTRACT DATA REQUIREMENTS LIST</w:t>
            </w:r>
          </w:p>
          <w:p w14:paraId="247279AA" w14:textId="77777777" w:rsidR="000E7F98" w:rsidRPr="00E94E2A" w:rsidRDefault="000E7F98" w:rsidP="00E83A84">
            <w:pPr>
              <w:pStyle w:val="Header"/>
              <w:keepNext/>
              <w:keepLines/>
              <w:tabs>
                <w:tab w:val="left" w:pos="720"/>
                <w:tab w:val="left" w:pos="1440"/>
              </w:tabs>
              <w:jc w:val="center"/>
            </w:pPr>
            <w:r w:rsidRPr="00E94E2A">
              <w:rPr>
                <w:b/>
                <w:i/>
              </w:rPr>
              <w:t>(1 Data Item)</w:t>
            </w:r>
          </w:p>
        </w:tc>
        <w:tc>
          <w:tcPr>
            <w:tcW w:w="2434" w:type="dxa"/>
            <w:gridSpan w:val="4"/>
            <w:tcBorders>
              <w:top w:val="single" w:sz="18" w:space="0" w:color="auto"/>
              <w:left w:val="single" w:sz="6" w:space="0" w:color="auto"/>
              <w:bottom w:val="single" w:sz="6" w:space="0" w:color="auto"/>
              <w:right w:val="single" w:sz="18" w:space="0" w:color="auto"/>
            </w:tcBorders>
          </w:tcPr>
          <w:p w14:paraId="56B22B39" w14:textId="77777777" w:rsidR="000E7F98" w:rsidRPr="00E94E2A" w:rsidRDefault="000E7F98" w:rsidP="00E83A84">
            <w:pPr>
              <w:pStyle w:val="Header"/>
              <w:keepNext/>
              <w:keepLines/>
              <w:tabs>
                <w:tab w:val="left" w:pos="620"/>
                <w:tab w:val="left" w:pos="720"/>
              </w:tabs>
              <w:jc w:val="both"/>
              <w:rPr>
                <w:sz w:val="18"/>
              </w:rPr>
            </w:pPr>
            <w:r w:rsidRPr="00E94E2A">
              <w:rPr>
                <w:sz w:val="18"/>
              </w:rPr>
              <w:t>Original Form Approved</w:t>
            </w:r>
          </w:p>
          <w:p w14:paraId="0C3119F4" w14:textId="77777777" w:rsidR="000E7F98" w:rsidRPr="00E94E2A" w:rsidRDefault="000E7F98" w:rsidP="00E83A84">
            <w:pPr>
              <w:pStyle w:val="Header"/>
              <w:keepNext/>
              <w:keepLines/>
              <w:tabs>
                <w:tab w:val="left" w:pos="620"/>
                <w:tab w:val="left" w:pos="720"/>
              </w:tabs>
              <w:jc w:val="both"/>
              <w:rPr>
                <w:sz w:val="18"/>
              </w:rPr>
            </w:pPr>
            <w:r w:rsidRPr="00E94E2A">
              <w:rPr>
                <w:sz w:val="18"/>
              </w:rPr>
              <w:t>OMB No. 0704-0188</w:t>
            </w:r>
          </w:p>
          <w:p w14:paraId="52BD5CDD" w14:textId="77777777" w:rsidR="000E7F98" w:rsidRPr="00E94E2A" w:rsidRDefault="000E7F98" w:rsidP="00E83A84">
            <w:pPr>
              <w:pStyle w:val="Header"/>
              <w:keepNext/>
              <w:keepLines/>
              <w:tabs>
                <w:tab w:val="left" w:pos="620"/>
                <w:tab w:val="left" w:pos="720"/>
              </w:tabs>
              <w:jc w:val="both"/>
              <w:rPr>
                <w:sz w:val="18"/>
              </w:rPr>
            </w:pPr>
          </w:p>
        </w:tc>
      </w:tr>
      <w:tr w:rsidR="000E7F98" w:rsidRPr="00E94E2A" w14:paraId="62211353" w14:textId="77777777" w:rsidTr="00E83A84">
        <w:trPr>
          <w:gridAfter w:val="2"/>
          <w:wAfter w:w="1179" w:type="dxa"/>
          <w:cantSplit/>
        </w:trPr>
        <w:tc>
          <w:tcPr>
            <w:tcW w:w="9177" w:type="dxa"/>
            <w:gridSpan w:val="14"/>
            <w:tcBorders>
              <w:top w:val="single" w:sz="6" w:space="0" w:color="auto"/>
              <w:left w:val="single" w:sz="18" w:space="0" w:color="auto"/>
              <w:bottom w:val="nil"/>
              <w:right w:val="single" w:sz="18" w:space="0" w:color="auto"/>
            </w:tcBorders>
            <w:hideMark/>
          </w:tcPr>
          <w:p w14:paraId="346D59F6" w14:textId="77777777" w:rsidR="000E7F98" w:rsidRPr="00E94E2A" w:rsidRDefault="000E7F98" w:rsidP="00E83A84">
            <w:pPr>
              <w:pStyle w:val="SmallH"/>
              <w:keepNext/>
              <w:keepLines/>
              <w:tabs>
                <w:tab w:val="left" w:pos="720"/>
              </w:tabs>
              <w:spacing w:before="0" w:after="0"/>
              <w:ind w:left="0"/>
              <w:rPr>
                <w:sz w:val="10"/>
              </w:rPr>
            </w:pPr>
            <w:r w:rsidRPr="002A4288">
              <w:rPr>
                <w:sz w:val="10"/>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w:t>
            </w:r>
            <w:proofErr w:type="spellStart"/>
            <w:r w:rsidRPr="002A4288">
              <w:rPr>
                <w:sz w:val="10"/>
              </w:rPr>
              <w:t>collectionof</w:t>
            </w:r>
            <w:proofErr w:type="spellEnd"/>
            <w:r w:rsidRPr="002A4288">
              <w:rPr>
                <w:sz w:val="10"/>
              </w:rPr>
              <w:t xml:space="preserve"> information if it does not display a currently valid OMB control number. Please do not return your form to the above organization. Send completed form to the Government Issuing Contracting Officer for the Contract/PR No. listed in Block E.</w:t>
            </w:r>
          </w:p>
        </w:tc>
      </w:tr>
      <w:tr w:rsidR="000E7F98" w:rsidRPr="00E94E2A" w14:paraId="18088506" w14:textId="77777777" w:rsidTr="00E83A84">
        <w:trPr>
          <w:gridAfter w:val="2"/>
          <w:wAfter w:w="1179" w:type="dxa"/>
          <w:cantSplit/>
        </w:trPr>
        <w:tc>
          <w:tcPr>
            <w:tcW w:w="2603" w:type="dxa"/>
            <w:gridSpan w:val="3"/>
            <w:tcBorders>
              <w:top w:val="single" w:sz="6" w:space="0" w:color="auto"/>
              <w:left w:val="single" w:sz="18" w:space="0" w:color="auto"/>
              <w:bottom w:val="nil"/>
              <w:right w:val="single" w:sz="6" w:space="0" w:color="auto"/>
            </w:tcBorders>
            <w:hideMark/>
          </w:tcPr>
          <w:p w14:paraId="29EF32A4" w14:textId="77777777" w:rsidR="000E7F98" w:rsidRPr="00E94E2A" w:rsidRDefault="000E7F98" w:rsidP="00E83A84">
            <w:pPr>
              <w:pStyle w:val="Header"/>
              <w:keepNext/>
              <w:keepLines/>
              <w:tabs>
                <w:tab w:val="left" w:pos="720"/>
                <w:tab w:val="left" w:pos="1440"/>
              </w:tabs>
              <w:jc w:val="both"/>
              <w:rPr>
                <w:sz w:val="14"/>
              </w:rPr>
            </w:pPr>
            <w:r w:rsidRPr="00E94E2A">
              <w:rPr>
                <w:sz w:val="14"/>
              </w:rPr>
              <w:t>A. CONTRACT LINE ITEM NO.</w:t>
            </w:r>
          </w:p>
        </w:tc>
        <w:tc>
          <w:tcPr>
            <w:tcW w:w="1440" w:type="dxa"/>
            <w:gridSpan w:val="3"/>
            <w:tcBorders>
              <w:top w:val="single" w:sz="6" w:space="0" w:color="auto"/>
              <w:left w:val="single" w:sz="6" w:space="0" w:color="auto"/>
              <w:bottom w:val="nil"/>
              <w:right w:val="single" w:sz="6" w:space="0" w:color="auto"/>
            </w:tcBorders>
            <w:hideMark/>
          </w:tcPr>
          <w:p w14:paraId="58768F19" w14:textId="77777777" w:rsidR="000E7F98" w:rsidRPr="00E94E2A" w:rsidRDefault="000E7F98" w:rsidP="00E83A84">
            <w:pPr>
              <w:pStyle w:val="Header"/>
              <w:keepNext/>
              <w:keepLines/>
              <w:tabs>
                <w:tab w:val="left" w:pos="720"/>
                <w:tab w:val="left" w:pos="1440"/>
              </w:tabs>
              <w:jc w:val="both"/>
              <w:rPr>
                <w:sz w:val="14"/>
              </w:rPr>
            </w:pPr>
            <w:r w:rsidRPr="00E94E2A">
              <w:rPr>
                <w:sz w:val="14"/>
              </w:rPr>
              <w:t>B.  EXHIBIT</w:t>
            </w:r>
          </w:p>
        </w:tc>
        <w:tc>
          <w:tcPr>
            <w:tcW w:w="5134" w:type="dxa"/>
            <w:gridSpan w:val="8"/>
            <w:tcBorders>
              <w:top w:val="single" w:sz="6" w:space="0" w:color="auto"/>
              <w:left w:val="single" w:sz="6" w:space="0" w:color="auto"/>
              <w:bottom w:val="nil"/>
              <w:right w:val="single" w:sz="18" w:space="0" w:color="auto"/>
            </w:tcBorders>
            <w:hideMark/>
          </w:tcPr>
          <w:p w14:paraId="575CA3E6" w14:textId="77777777" w:rsidR="000E7F98" w:rsidRPr="00E94E2A" w:rsidRDefault="000E7F98" w:rsidP="00E83A84">
            <w:pPr>
              <w:pStyle w:val="Header"/>
              <w:keepNext/>
              <w:keepLines/>
              <w:tabs>
                <w:tab w:val="left" w:pos="720"/>
                <w:tab w:val="left" w:pos="1440"/>
                <w:tab w:val="left" w:pos="2520"/>
              </w:tabs>
              <w:jc w:val="both"/>
              <w:rPr>
                <w:sz w:val="14"/>
              </w:rPr>
            </w:pPr>
            <w:r w:rsidRPr="00E94E2A">
              <w:rPr>
                <w:sz w:val="14"/>
              </w:rPr>
              <w:t>C.  CATEGORY:</w:t>
            </w:r>
          </w:p>
        </w:tc>
      </w:tr>
      <w:tr w:rsidR="000E7F98" w:rsidRPr="00E94E2A" w14:paraId="3B06708D" w14:textId="77777777" w:rsidTr="00E83A84">
        <w:trPr>
          <w:gridAfter w:val="2"/>
          <w:wAfter w:w="1179" w:type="dxa"/>
          <w:cantSplit/>
        </w:trPr>
        <w:tc>
          <w:tcPr>
            <w:tcW w:w="2603" w:type="dxa"/>
            <w:gridSpan w:val="3"/>
            <w:tcBorders>
              <w:top w:val="nil"/>
              <w:left w:val="single" w:sz="18" w:space="0" w:color="auto"/>
              <w:bottom w:val="single" w:sz="6" w:space="0" w:color="auto"/>
              <w:right w:val="single" w:sz="6" w:space="0" w:color="auto"/>
            </w:tcBorders>
          </w:tcPr>
          <w:p w14:paraId="19E40230" w14:textId="7221027E" w:rsidR="000E7F98" w:rsidRPr="007C59E7" w:rsidRDefault="001B0746" w:rsidP="001B0746">
            <w:pPr>
              <w:pStyle w:val="Header"/>
              <w:keepNext/>
              <w:keepLines/>
              <w:tabs>
                <w:tab w:val="left" w:pos="720"/>
                <w:tab w:val="left" w:pos="1440"/>
              </w:tabs>
              <w:jc w:val="center"/>
              <w:rPr>
                <w:rFonts w:ascii="CG Times (W1)" w:hAnsi="CG Times (W1)"/>
                <w:b/>
                <w:caps/>
                <w:sz w:val="20"/>
              </w:rPr>
            </w:pPr>
            <w:r>
              <w:rPr>
                <w:rFonts w:ascii="CG Times (W1)" w:hAnsi="CG Times (W1)"/>
                <w:b/>
                <w:caps/>
                <w:sz w:val="20"/>
              </w:rPr>
              <w:t>0001</w:t>
            </w:r>
          </w:p>
        </w:tc>
        <w:tc>
          <w:tcPr>
            <w:tcW w:w="1440" w:type="dxa"/>
            <w:gridSpan w:val="3"/>
            <w:tcBorders>
              <w:top w:val="nil"/>
              <w:left w:val="single" w:sz="6" w:space="0" w:color="auto"/>
              <w:bottom w:val="single" w:sz="6" w:space="0" w:color="auto"/>
              <w:right w:val="single" w:sz="6" w:space="0" w:color="auto"/>
            </w:tcBorders>
          </w:tcPr>
          <w:p w14:paraId="5B349818" w14:textId="46010AA5" w:rsidR="000E7F98" w:rsidRPr="00E94E2A" w:rsidRDefault="001B0746" w:rsidP="001B0746">
            <w:pPr>
              <w:pStyle w:val="Header"/>
              <w:keepNext/>
              <w:keepLines/>
              <w:tabs>
                <w:tab w:val="left" w:pos="720"/>
              </w:tabs>
              <w:ind w:right="-70"/>
              <w:jc w:val="center"/>
              <w:rPr>
                <w:rFonts w:ascii="CG Times (W1)" w:hAnsi="CG Times (W1)"/>
                <w:b/>
                <w:caps/>
              </w:rPr>
            </w:pPr>
            <w:r>
              <w:rPr>
                <w:rFonts w:ascii="CG Times (W1)" w:hAnsi="CG Times (W1)"/>
                <w:b/>
                <w:caps/>
              </w:rPr>
              <w:t>A</w:t>
            </w:r>
          </w:p>
        </w:tc>
        <w:tc>
          <w:tcPr>
            <w:tcW w:w="5134" w:type="dxa"/>
            <w:gridSpan w:val="8"/>
            <w:tcBorders>
              <w:top w:val="nil"/>
              <w:left w:val="single" w:sz="6" w:space="0" w:color="auto"/>
              <w:bottom w:val="single" w:sz="6" w:space="0" w:color="auto"/>
              <w:right w:val="single" w:sz="18" w:space="0" w:color="auto"/>
            </w:tcBorders>
            <w:hideMark/>
          </w:tcPr>
          <w:p w14:paraId="0BBBB474" w14:textId="77777777" w:rsidR="000E7F98" w:rsidRPr="00E94E2A" w:rsidRDefault="000E7F98" w:rsidP="00E83A84">
            <w:pPr>
              <w:pStyle w:val="Header"/>
              <w:keepNext/>
              <w:keepLines/>
              <w:tabs>
                <w:tab w:val="left" w:pos="360"/>
                <w:tab w:val="left" w:pos="720"/>
                <w:tab w:val="left" w:pos="1440"/>
                <w:tab w:val="left" w:pos="2340"/>
                <w:tab w:val="left" w:pos="4140"/>
              </w:tabs>
              <w:spacing w:after="60"/>
              <w:ind w:right="14"/>
              <w:rPr>
                <w:sz w:val="14"/>
              </w:rPr>
            </w:pPr>
            <w:r w:rsidRPr="00E94E2A">
              <w:rPr>
                <w:caps/>
                <w:sz w:val="14"/>
              </w:rPr>
              <w:t xml:space="preserve">   TDP </w:t>
            </w:r>
            <w:r w:rsidRPr="00E94E2A">
              <w:rPr>
                <w:b/>
                <w:caps/>
              </w:rPr>
              <w:t>x</w:t>
            </w:r>
            <w:r w:rsidRPr="00E94E2A">
              <w:rPr>
                <w:rFonts w:ascii="CG Times (W1)" w:hAnsi="CG Times (W1)"/>
                <w:b/>
                <w:caps/>
              </w:rPr>
              <w:t xml:space="preserve"> </w:t>
            </w:r>
            <w:r w:rsidRPr="00E94E2A">
              <w:rPr>
                <w:caps/>
                <w:sz w:val="14"/>
              </w:rPr>
              <w:t>TM</w:t>
            </w:r>
            <w:r w:rsidRPr="00E94E2A">
              <w:rPr>
                <w:rFonts w:ascii="CG Times (W1)" w:hAnsi="CG Times (W1)"/>
                <w:b/>
                <w:caps/>
              </w:rPr>
              <w:t xml:space="preserve">      </w:t>
            </w:r>
            <w:r w:rsidRPr="00E94E2A">
              <w:rPr>
                <w:caps/>
                <w:sz w:val="14"/>
              </w:rPr>
              <w:t>OTHER</w:t>
            </w:r>
            <w:r w:rsidRPr="00E94E2A">
              <w:rPr>
                <w:rFonts w:ascii="CG Times (W1)" w:hAnsi="CG Times (W1)"/>
                <w:b/>
                <w:caps/>
              </w:rPr>
              <w:t xml:space="preserve">      </w:t>
            </w:r>
          </w:p>
        </w:tc>
      </w:tr>
      <w:tr w:rsidR="000E7F98" w:rsidRPr="00E94E2A" w14:paraId="1C466A8C" w14:textId="77777777" w:rsidTr="00E83A84">
        <w:trPr>
          <w:gridAfter w:val="2"/>
          <w:wAfter w:w="1179" w:type="dxa"/>
          <w:cantSplit/>
        </w:trPr>
        <w:tc>
          <w:tcPr>
            <w:tcW w:w="3233" w:type="dxa"/>
            <w:gridSpan w:val="5"/>
            <w:tcBorders>
              <w:top w:val="single" w:sz="6" w:space="0" w:color="auto"/>
              <w:left w:val="single" w:sz="18" w:space="0" w:color="auto"/>
              <w:bottom w:val="nil"/>
              <w:right w:val="single" w:sz="6" w:space="0" w:color="auto"/>
            </w:tcBorders>
            <w:hideMark/>
          </w:tcPr>
          <w:p w14:paraId="0118A3B9" w14:textId="77777777" w:rsidR="000E7F98" w:rsidRPr="00E94E2A" w:rsidRDefault="000E7F98" w:rsidP="00E83A84">
            <w:pPr>
              <w:pStyle w:val="Header"/>
              <w:keepNext/>
              <w:keepLines/>
              <w:tabs>
                <w:tab w:val="left" w:pos="720"/>
                <w:tab w:val="left" w:pos="1440"/>
              </w:tabs>
              <w:jc w:val="both"/>
              <w:rPr>
                <w:sz w:val="14"/>
              </w:rPr>
            </w:pPr>
            <w:r w:rsidRPr="00E94E2A">
              <w:rPr>
                <w:sz w:val="14"/>
              </w:rPr>
              <w:t>D.  SYSTEM/ITEM</w:t>
            </w:r>
          </w:p>
        </w:tc>
        <w:tc>
          <w:tcPr>
            <w:tcW w:w="2520" w:type="dxa"/>
            <w:gridSpan w:val="3"/>
            <w:tcBorders>
              <w:top w:val="single" w:sz="6" w:space="0" w:color="auto"/>
              <w:left w:val="single" w:sz="6" w:space="0" w:color="auto"/>
              <w:bottom w:val="nil"/>
              <w:right w:val="single" w:sz="6" w:space="0" w:color="auto"/>
            </w:tcBorders>
            <w:hideMark/>
          </w:tcPr>
          <w:p w14:paraId="294DA329" w14:textId="77777777" w:rsidR="000E7F98" w:rsidRPr="00E94E2A" w:rsidRDefault="000E7F98" w:rsidP="00E83A84">
            <w:pPr>
              <w:pStyle w:val="Header"/>
              <w:keepNext/>
              <w:keepLines/>
              <w:tabs>
                <w:tab w:val="left" w:pos="720"/>
                <w:tab w:val="left" w:pos="1440"/>
              </w:tabs>
              <w:jc w:val="both"/>
              <w:rPr>
                <w:sz w:val="14"/>
              </w:rPr>
            </w:pPr>
            <w:r w:rsidRPr="00E94E2A">
              <w:rPr>
                <w:sz w:val="14"/>
              </w:rPr>
              <w:t>E.  CONTRACT/PR NO.</w:t>
            </w:r>
          </w:p>
        </w:tc>
        <w:tc>
          <w:tcPr>
            <w:tcW w:w="3424" w:type="dxa"/>
            <w:gridSpan w:val="6"/>
            <w:tcBorders>
              <w:top w:val="single" w:sz="6" w:space="0" w:color="auto"/>
              <w:left w:val="single" w:sz="6" w:space="0" w:color="auto"/>
              <w:bottom w:val="nil"/>
              <w:right w:val="single" w:sz="18" w:space="0" w:color="auto"/>
            </w:tcBorders>
            <w:hideMark/>
          </w:tcPr>
          <w:p w14:paraId="22792328" w14:textId="77777777" w:rsidR="000E7F98" w:rsidRPr="00E94E2A" w:rsidRDefault="000E7F98" w:rsidP="00E83A84">
            <w:pPr>
              <w:pStyle w:val="Header"/>
              <w:keepNext/>
              <w:keepLines/>
              <w:tabs>
                <w:tab w:val="left" w:pos="720"/>
                <w:tab w:val="left" w:pos="1440"/>
              </w:tabs>
              <w:jc w:val="both"/>
              <w:rPr>
                <w:sz w:val="14"/>
              </w:rPr>
            </w:pPr>
            <w:r w:rsidRPr="00E94E2A">
              <w:rPr>
                <w:sz w:val="14"/>
              </w:rPr>
              <w:t>F.  CONTRACTOR</w:t>
            </w:r>
          </w:p>
        </w:tc>
      </w:tr>
      <w:tr w:rsidR="000E7F98" w:rsidRPr="00E94E2A" w14:paraId="632FA675" w14:textId="77777777" w:rsidTr="00E83A84">
        <w:trPr>
          <w:gridAfter w:val="2"/>
          <w:wAfter w:w="1179" w:type="dxa"/>
          <w:cantSplit/>
        </w:trPr>
        <w:tc>
          <w:tcPr>
            <w:tcW w:w="3233" w:type="dxa"/>
            <w:gridSpan w:val="5"/>
            <w:tcBorders>
              <w:top w:val="nil"/>
              <w:left w:val="single" w:sz="18" w:space="0" w:color="auto"/>
              <w:bottom w:val="single" w:sz="6" w:space="0" w:color="auto"/>
              <w:right w:val="single" w:sz="6" w:space="0" w:color="auto"/>
            </w:tcBorders>
            <w:hideMark/>
          </w:tcPr>
          <w:p w14:paraId="547230BF" w14:textId="77777777" w:rsidR="000E7F98" w:rsidRPr="00B972B8" w:rsidRDefault="000E7F98" w:rsidP="00E83A84">
            <w:pPr>
              <w:pStyle w:val="Header"/>
              <w:keepNext/>
              <w:keepLines/>
              <w:tabs>
                <w:tab w:val="left" w:pos="720"/>
                <w:tab w:val="left" w:pos="1440"/>
              </w:tabs>
              <w:jc w:val="center"/>
              <w:rPr>
                <w:rFonts w:ascii="Times New Roman" w:hAnsi="Times New Roman"/>
                <w:b/>
                <w:sz w:val="20"/>
              </w:rPr>
            </w:pPr>
            <w:r w:rsidRPr="00B972B8">
              <w:rPr>
                <w:rFonts w:ascii="Times New Roman" w:hAnsi="Times New Roman"/>
                <w:b/>
                <w:sz w:val="20"/>
              </w:rPr>
              <w:t>SINCGARS</w:t>
            </w:r>
          </w:p>
        </w:tc>
        <w:tc>
          <w:tcPr>
            <w:tcW w:w="2520" w:type="dxa"/>
            <w:gridSpan w:val="3"/>
            <w:tcBorders>
              <w:top w:val="nil"/>
              <w:left w:val="single" w:sz="6" w:space="0" w:color="auto"/>
              <w:bottom w:val="single" w:sz="6" w:space="0" w:color="auto"/>
              <w:right w:val="single" w:sz="6" w:space="0" w:color="auto"/>
            </w:tcBorders>
          </w:tcPr>
          <w:p w14:paraId="3BC4F434" w14:textId="77777777" w:rsidR="000E7F98" w:rsidRPr="00B972B8" w:rsidRDefault="000E7F98" w:rsidP="00E83A84">
            <w:pPr>
              <w:pStyle w:val="Header"/>
              <w:keepNext/>
              <w:keepLines/>
              <w:tabs>
                <w:tab w:val="left" w:pos="720"/>
                <w:tab w:val="left" w:pos="1440"/>
              </w:tabs>
              <w:rPr>
                <w:rFonts w:ascii="CG Times (W1)" w:hAnsi="CG Times (W1)"/>
                <w:b/>
                <w:caps/>
                <w:sz w:val="20"/>
              </w:rPr>
            </w:pPr>
            <w:r w:rsidRPr="00B972B8">
              <w:rPr>
                <w:rFonts w:ascii="CG Times (W1)" w:hAnsi="CG Times (W1)"/>
                <w:b/>
                <w:caps/>
                <w:sz w:val="20"/>
              </w:rPr>
              <w:t>TBA</w:t>
            </w:r>
          </w:p>
        </w:tc>
        <w:tc>
          <w:tcPr>
            <w:tcW w:w="3424" w:type="dxa"/>
            <w:gridSpan w:val="6"/>
            <w:tcBorders>
              <w:top w:val="nil"/>
              <w:left w:val="single" w:sz="6" w:space="0" w:color="auto"/>
              <w:bottom w:val="single" w:sz="6" w:space="0" w:color="auto"/>
              <w:right w:val="single" w:sz="18" w:space="0" w:color="auto"/>
            </w:tcBorders>
            <w:hideMark/>
          </w:tcPr>
          <w:p w14:paraId="0DD944C3" w14:textId="77777777" w:rsidR="000E7F98" w:rsidRPr="007C59E7" w:rsidRDefault="000E7F98" w:rsidP="00E83A84">
            <w:pPr>
              <w:pStyle w:val="Header"/>
              <w:keepNext/>
              <w:keepLines/>
              <w:tabs>
                <w:tab w:val="left" w:pos="720"/>
                <w:tab w:val="left" w:pos="1440"/>
              </w:tabs>
              <w:rPr>
                <w:rFonts w:ascii="Times New Roman" w:hAnsi="Times New Roman"/>
                <w:b/>
                <w:sz w:val="20"/>
              </w:rPr>
            </w:pPr>
            <w:r w:rsidRPr="007C59E7">
              <w:rPr>
                <w:rFonts w:ascii="Times New Roman" w:hAnsi="Times New Roman"/>
                <w:b/>
                <w:sz w:val="20"/>
              </w:rPr>
              <w:t>TBD</w:t>
            </w:r>
          </w:p>
        </w:tc>
      </w:tr>
      <w:tr w:rsidR="000E7F98" w:rsidRPr="00E94E2A" w14:paraId="5078ECB1" w14:textId="77777777" w:rsidTr="00E83A84">
        <w:trPr>
          <w:cantSplit/>
        </w:trPr>
        <w:tc>
          <w:tcPr>
            <w:tcW w:w="1432" w:type="dxa"/>
            <w:gridSpan w:val="2"/>
            <w:tcBorders>
              <w:top w:val="single" w:sz="6" w:space="0" w:color="auto"/>
              <w:left w:val="single" w:sz="18" w:space="0" w:color="auto"/>
              <w:bottom w:val="nil"/>
              <w:right w:val="single" w:sz="6" w:space="0" w:color="auto"/>
            </w:tcBorders>
            <w:hideMark/>
          </w:tcPr>
          <w:p w14:paraId="3611CA7E" w14:textId="77777777" w:rsidR="000E7F98" w:rsidRPr="00E94E2A" w:rsidRDefault="000E7F98" w:rsidP="00E83A84">
            <w:pPr>
              <w:keepNext/>
              <w:keepLines/>
              <w:tabs>
                <w:tab w:val="left" w:pos="720"/>
              </w:tabs>
              <w:ind w:right="-100"/>
              <w:jc w:val="both"/>
              <w:rPr>
                <w:rFonts w:ascii="Univers (W1)" w:hAnsi="Univers (W1)"/>
                <w:sz w:val="12"/>
              </w:rPr>
            </w:pPr>
            <w:r w:rsidRPr="00E94E2A">
              <w:rPr>
                <w:rFonts w:ascii="Univers (W1)" w:hAnsi="Univers (W1)"/>
                <w:sz w:val="12"/>
              </w:rPr>
              <w:t>1. DATA ITEM NO.</w:t>
            </w:r>
          </w:p>
        </w:tc>
        <w:tc>
          <w:tcPr>
            <w:tcW w:w="4321" w:type="dxa"/>
            <w:gridSpan w:val="6"/>
            <w:tcBorders>
              <w:top w:val="single" w:sz="6" w:space="0" w:color="auto"/>
              <w:left w:val="single" w:sz="6" w:space="0" w:color="auto"/>
              <w:bottom w:val="nil"/>
              <w:right w:val="single" w:sz="6" w:space="0" w:color="auto"/>
            </w:tcBorders>
            <w:hideMark/>
          </w:tcPr>
          <w:p w14:paraId="63922481" w14:textId="77777777" w:rsidR="000E7F98" w:rsidRPr="00E94E2A" w:rsidRDefault="000E7F98" w:rsidP="00E83A84">
            <w:pPr>
              <w:keepNext/>
              <w:keepLines/>
              <w:tabs>
                <w:tab w:val="left" w:pos="720"/>
              </w:tabs>
              <w:ind w:right="-100"/>
              <w:jc w:val="both"/>
              <w:rPr>
                <w:rFonts w:ascii="Univers (W1)" w:hAnsi="Univers (W1)"/>
                <w:sz w:val="12"/>
              </w:rPr>
            </w:pPr>
            <w:r w:rsidRPr="00E94E2A">
              <w:rPr>
                <w:rFonts w:ascii="Univers (W1)" w:hAnsi="Univers (W1)"/>
                <w:sz w:val="12"/>
              </w:rPr>
              <w:t>2.  TITLE OF DATA ITEM</w:t>
            </w:r>
          </w:p>
        </w:tc>
        <w:tc>
          <w:tcPr>
            <w:tcW w:w="3424" w:type="dxa"/>
            <w:gridSpan w:val="6"/>
            <w:tcBorders>
              <w:top w:val="single" w:sz="6" w:space="0" w:color="auto"/>
              <w:left w:val="single" w:sz="6" w:space="0" w:color="auto"/>
              <w:bottom w:val="nil"/>
              <w:right w:val="single" w:sz="18" w:space="0" w:color="auto"/>
            </w:tcBorders>
            <w:hideMark/>
          </w:tcPr>
          <w:p w14:paraId="788F55CE" w14:textId="77777777" w:rsidR="000E7F98" w:rsidRPr="00E94E2A" w:rsidRDefault="000E7F98" w:rsidP="00E83A84">
            <w:pPr>
              <w:keepNext/>
              <w:keepLines/>
              <w:tabs>
                <w:tab w:val="left" w:pos="720"/>
              </w:tabs>
              <w:ind w:right="-100"/>
              <w:jc w:val="both"/>
              <w:rPr>
                <w:rFonts w:ascii="Univers (W1)" w:hAnsi="Univers (W1)"/>
                <w:sz w:val="12"/>
              </w:rPr>
            </w:pPr>
            <w:r w:rsidRPr="00E94E2A">
              <w:rPr>
                <w:rFonts w:ascii="Univers (W1)" w:hAnsi="Univers (W1)"/>
                <w:sz w:val="12"/>
              </w:rPr>
              <w:t>3.  SUBTITLE</w:t>
            </w:r>
          </w:p>
        </w:tc>
        <w:tc>
          <w:tcPr>
            <w:tcW w:w="187" w:type="dxa"/>
          </w:tcPr>
          <w:p w14:paraId="2DDBC416" w14:textId="77777777" w:rsidR="000E7F98" w:rsidRPr="00E94E2A" w:rsidRDefault="000E7F98" w:rsidP="00E83A84">
            <w:pPr>
              <w:keepNext/>
              <w:keepLines/>
              <w:tabs>
                <w:tab w:val="left" w:pos="720"/>
              </w:tabs>
              <w:ind w:right="-100"/>
              <w:jc w:val="both"/>
              <w:rPr>
                <w:rFonts w:ascii="Univers (W1)" w:hAnsi="Univers (W1)"/>
                <w:sz w:val="8"/>
              </w:rPr>
            </w:pPr>
          </w:p>
        </w:tc>
        <w:tc>
          <w:tcPr>
            <w:tcW w:w="992" w:type="dxa"/>
            <w:tcBorders>
              <w:top w:val="single" w:sz="18" w:space="0" w:color="auto"/>
              <w:left w:val="single" w:sz="18" w:space="0" w:color="auto"/>
              <w:bottom w:val="nil"/>
              <w:right w:val="single" w:sz="18" w:space="0" w:color="auto"/>
            </w:tcBorders>
            <w:hideMark/>
          </w:tcPr>
          <w:p w14:paraId="62FE4A65" w14:textId="77777777" w:rsidR="000E7F98" w:rsidRPr="00E94E2A" w:rsidRDefault="000E7F98" w:rsidP="00E83A84">
            <w:pPr>
              <w:keepNext/>
              <w:keepLines/>
              <w:tabs>
                <w:tab w:val="left" w:pos="720"/>
              </w:tabs>
              <w:ind w:right="-100"/>
              <w:rPr>
                <w:rFonts w:ascii="Univers (W1)" w:hAnsi="Univers (W1)"/>
                <w:sz w:val="10"/>
              </w:rPr>
            </w:pPr>
            <w:r w:rsidRPr="00E94E2A">
              <w:rPr>
                <w:rFonts w:ascii="Univers (W1)" w:hAnsi="Univers (W1)"/>
                <w:sz w:val="10"/>
              </w:rPr>
              <w:t>17. PRICE GROUP</w:t>
            </w:r>
          </w:p>
        </w:tc>
      </w:tr>
      <w:tr w:rsidR="000E7F98" w:rsidRPr="00E94E2A" w14:paraId="176920B9" w14:textId="77777777" w:rsidTr="00E83A84">
        <w:trPr>
          <w:cantSplit/>
        </w:trPr>
        <w:tc>
          <w:tcPr>
            <w:tcW w:w="1432" w:type="dxa"/>
            <w:gridSpan w:val="2"/>
            <w:tcBorders>
              <w:top w:val="nil"/>
              <w:left w:val="single" w:sz="18" w:space="0" w:color="auto"/>
              <w:bottom w:val="single" w:sz="6" w:space="0" w:color="auto"/>
              <w:right w:val="single" w:sz="6" w:space="0" w:color="auto"/>
            </w:tcBorders>
          </w:tcPr>
          <w:p w14:paraId="4A1D20A3" w14:textId="77777777" w:rsidR="000E7F98" w:rsidRPr="00B972B8" w:rsidRDefault="000E7F98" w:rsidP="00E83A84">
            <w:pPr>
              <w:keepNext/>
              <w:keepLines/>
              <w:tabs>
                <w:tab w:val="left" w:pos="720"/>
              </w:tabs>
              <w:ind w:right="-100"/>
              <w:jc w:val="center"/>
              <w:rPr>
                <w:b/>
                <w:caps/>
                <w:sz w:val="20"/>
              </w:rPr>
            </w:pPr>
            <w:r w:rsidRPr="00B972B8">
              <w:rPr>
                <w:b/>
                <w:caps/>
                <w:sz w:val="20"/>
              </w:rPr>
              <w:t>A001</w:t>
            </w:r>
          </w:p>
        </w:tc>
        <w:tc>
          <w:tcPr>
            <w:tcW w:w="4321" w:type="dxa"/>
            <w:gridSpan w:val="6"/>
            <w:tcBorders>
              <w:top w:val="nil"/>
              <w:left w:val="single" w:sz="6" w:space="0" w:color="auto"/>
              <w:bottom w:val="single" w:sz="6" w:space="0" w:color="auto"/>
              <w:right w:val="single" w:sz="6" w:space="0" w:color="auto"/>
            </w:tcBorders>
            <w:hideMark/>
          </w:tcPr>
          <w:p w14:paraId="5A79DAFD" w14:textId="606C6278" w:rsidR="000E7F98" w:rsidRPr="007C59E7" w:rsidRDefault="006E5DDD" w:rsidP="00E83A84">
            <w:pPr>
              <w:keepNext/>
              <w:keepLines/>
              <w:tabs>
                <w:tab w:val="left" w:pos="720"/>
              </w:tabs>
              <w:ind w:right="-100"/>
              <w:rPr>
                <w:b/>
                <w:sz w:val="20"/>
              </w:rPr>
            </w:pPr>
            <w:r w:rsidRPr="006E5DDD">
              <w:rPr>
                <w:b/>
                <w:sz w:val="20"/>
              </w:rPr>
              <w:t>Engineering Change Proposal</w:t>
            </w:r>
          </w:p>
        </w:tc>
        <w:tc>
          <w:tcPr>
            <w:tcW w:w="3424" w:type="dxa"/>
            <w:gridSpan w:val="6"/>
            <w:tcBorders>
              <w:top w:val="nil"/>
              <w:left w:val="single" w:sz="6" w:space="0" w:color="auto"/>
              <w:bottom w:val="single" w:sz="6" w:space="0" w:color="auto"/>
              <w:right w:val="single" w:sz="18" w:space="0" w:color="auto"/>
            </w:tcBorders>
            <w:hideMark/>
          </w:tcPr>
          <w:p w14:paraId="0FD30A95" w14:textId="2F24842D" w:rsidR="000E7F98" w:rsidRPr="007C59E7" w:rsidRDefault="000E7F98" w:rsidP="00E83A84">
            <w:pPr>
              <w:keepNext/>
              <w:keepLines/>
              <w:tabs>
                <w:tab w:val="left" w:pos="720"/>
              </w:tabs>
              <w:ind w:right="-100"/>
              <w:rPr>
                <w:b/>
                <w:sz w:val="20"/>
              </w:rPr>
            </w:pPr>
          </w:p>
        </w:tc>
        <w:tc>
          <w:tcPr>
            <w:tcW w:w="187" w:type="dxa"/>
          </w:tcPr>
          <w:p w14:paraId="2E49B478" w14:textId="77777777" w:rsidR="000E7F98" w:rsidRPr="00E94E2A" w:rsidRDefault="000E7F98" w:rsidP="00E83A84">
            <w:pPr>
              <w:keepNext/>
              <w:keepLines/>
              <w:tabs>
                <w:tab w:val="left" w:pos="720"/>
              </w:tabs>
              <w:ind w:right="-100"/>
              <w:rPr>
                <w:b/>
                <w:sz w:val="8"/>
              </w:rPr>
            </w:pPr>
          </w:p>
        </w:tc>
        <w:tc>
          <w:tcPr>
            <w:tcW w:w="992" w:type="dxa"/>
            <w:tcBorders>
              <w:top w:val="nil"/>
              <w:left w:val="single" w:sz="18" w:space="0" w:color="auto"/>
              <w:bottom w:val="nil"/>
              <w:right w:val="single" w:sz="18" w:space="0" w:color="auto"/>
            </w:tcBorders>
          </w:tcPr>
          <w:p w14:paraId="5C9D3E3A" w14:textId="77777777" w:rsidR="000E7F98" w:rsidRPr="00E94E2A" w:rsidRDefault="000E7F98" w:rsidP="00E83A84">
            <w:pPr>
              <w:keepNext/>
              <w:keepLines/>
              <w:tabs>
                <w:tab w:val="left" w:pos="720"/>
              </w:tabs>
              <w:ind w:right="-100"/>
              <w:rPr>
                <w:b/>
              </w:rPr>
            </w:pPr>
          </w:p>
        </w:tc>
      </w:tr>
      <w:tr w:rsidR="000E7F98" w:rsidRPr="00E94E2A" w14:paraId="3A001F55" w14:textId="77777777" w:rsidTr="00E83A84">
        <w:trPr>
          <w:cantSplit/>
        </w:trPr>
        <w:tc>
          <w:tcPr>
            <w:tcW w:w="3142" w:type="dxa"/>
            <w:gridSpan w:val="4"/>
            <w:tcBorders>
              <w:top w:val="single" w:sz="6" w:space="0" w:color="auto"/>
              <w:left w:val="single" w:sz="18" w:space="0" w:color="auto"/>
              <w:bottom w:val="nil"/>
              <w:right w:val="single" w:sz="6" w:space="0" w:color="auto"/>
            </w:tcBorders>
            <w:tcMar>
              <w:top w:w="0" w:type="dxa"/>
              <w:left w:w="79" w:type="dxa"/>
              <w:bottom w:w="0" w:type="dxa"/>
              <w:right w:w="79" w:type="dxa"/>
            </w:tcMar>
            <w:hideMark/>
          </w:tcPr>
          <w:p w14:paraId="37191108" w14:textId="77777777" w:rsidR="000E7F98" w:rsidRPr="00E94E2A" w:rsidRDefault="000E7F98" w:rsidP="00E83A84">
            <w:pPr>
              <w:keepNext/>
              <w:keepLines/>
              <w:tabs>
                <w:tab w:val="left" w:pos="720"/>
              </w:tabs>
              <w:ind w:right="-101"/>
              <w:rPr>
                <w:rFonts w:ascii="Univers (W1)" w:hAnsi="Univers (W1)"/>
                <w:sz w:val="12"/>
              </w:rPr>
            </w:pPr>
            <w:r w:rsidRPr="00E94E2A">
              <w:rPr>
                <w:rFonts w:ascii="Univers (W1)" w:hAnsi="Univers (W1)"/>
                <w:sz w:val="12"/>
              </w:rPr>
              <w:t xml:space="preserve">4. AUTHORITY </w:t>
            </w:r>
            <w:r w:rsidRPr="00E94E2A">
              <w:rPr>
                <w:rFonts w:ascii="Univers (W1)" w:hAnsi="Univers (W1)"/>
                <w:i/>
                <w:sz w:val="12"/>
              </w:rPr>
              <w:t>(Data Acquisition Document No.)</w:t>
            </w:r>
          </w:p>
        </w:tc>
        <w:tc>
          <w:tcPr>
            <w:tcW w:w="2791" w:type="dxa"/>
            <w:gridSpan w:val="5"/>
            <w:tcBorders>
              <w:top w:val="single" w:sz="6" w:space="0" w:color="auto"/>
              <w:left w:val="single" w:sz="6" w:space="0" w:color="auto"/>
              <w:bottom w:val="nil"/>
              <w:right w:val="single" w:sz="6" w:space="0" w:color="auto"/>
            </w:tcBorders>
            <w:tcMar>
              <w:top w:w="0" w:type="dxa"/>
              <w:left w:w="79" w:type="dxa"/>
              <w:bottom w:w="0" w:type="dxa"/>
              <w:right w:w="79" w:type="dxa"/>
            </w:tcMar>
            <w:hideMark/>
          </w:tcPr>
          <w:p w14:paraId="57AF1FBE" w14:textId="77777777" w:rsidR="000E7F98" w:rsidRPr="00E94E2A" w:rsidRDefault="000E7F98" w:rsidP="00E83A84">
            <w:pPr>
              <w:keepNext/>
              <w:keepLines/>
              <w:tabs>
                <w:tab w:val="left" w:pos="720"/>
              </w:tabs>
              <w:rPr>
                <w:rFonts w:ascii="Univers (W1)" w:hAnsi="Univers (W1)"/>
                <w:sz w:val="12"/>
              </w:rPr>
            </w:pPr>
            <w:r w:rsidRPr="00E94E2A">
              <w:rPr>
                <w:rFonts w:ascii="Univers (W1)" w:hAnsi="Univers (W1)"/>
                <w:sz w:val="12"/>
              </w:rPr>
              <w:t>5. CONTRACT REFERENCE</w:t>
            </w:r>
          </w:p>
        </w:tc>
        <w:tc>
          <w:tcPr>
            <w:tcW w:w="3244" w:type="dxa"/>
            <w:gridSpan w:val="5"/>
            <w:tcBorders>
              <w:top w:val="single" w:sz="6" w:space="0" w:color="auto"/>
              <w:left w:val="single" w:sz="6" w:space="0" w:color="auto"/>
              <w:bottom w:val="nil"/>
              <w:right w:val="single" w:sz="18" w:space="0" w:color="auto"/>
            </w:tcBorders>
            <w:tcMar>
              <w:top w:w="0" w:type="dxa"/>
              <w:left w:w="79" w:type="dxa"/>
              <w:bottom w:w="0" w:type="dxa"/>
              <w:right w:w="79" w:type="dxa"/>
            </w:tcMar>
            <w:hideMark/>
          </w:tcPr>
          <w:p w14:paraId="7461B2EF" w14:textId="77777777" w:rsidR="000E7F98" w:rsidRPr="00E94E2A" w:rsidRDefault="000E7F98" w:rsidP="00E83A84">
            <w:pPr>
              <w:keepNext/>
              <w:keepLines/>
              <w:tabs>
                <w:tab w:val="left" w:pos="720"/>
              </w:tabs>
              <w:rPr>
                <w:rFonts w:ascii="Univers (W1)" w:hAnsi="Univers (W1)"/>
                <w:sz w:val="12"/>
              </w:rPr>
            </w:pPr>
            <w:r w:rsidRPr="00E94E2A">
              <w:rPr>
                <w:rFonts w:ascii="Univers (W1)" w:hAnsi="Univers (W1)"/>
                <w:sz w:val="12"/>
              </w:rPr>
              <w:t>6. REQUIRING OFFICE</w:t>
            </w:r>
          </w:p>
        </w:tc>
        <w:tc>
          <w:tcPr>
            <w:tcW w:w="187" w:type="dxa"/>
            <w:tcMar>
              <w:top w:w="0" w:type="dxa"/>
              <w:left w:w="79" w:type="dxa"/>
              <w:bottom w:w="0" w:type="dxa"/>
              <w:right w:w="79" w:type="dxa"/>
            </w:tcMar>
          </w:tcPr>
          <w:p w14:paraId="631A5EC7" w14:textId="77777777" w:rsidR="000E7F98" w:rsidRPr="00E94E2A" w:rsidRDefault="000E7F98" w:rsidP="00E83A84">
            <w:pPr>
              <w:keepNext/>
              <w:keepLines/>
              <w:tabs>
                <w:tab w:val="left" w:pos="720"/>
              </w:tabs>
              <w:rPr>
                <w:rFonts w:ascii="Univers (W1)" w:hAnsi="Univers (W1)"/>
                <w:sz w:val="8"/>
              </w:rPr>
            </w:pPr>
          </w:p>
        </w:tc>
        <w:tc>
          <w:tcPr>
            <w:tcW w:w="992" w:type="dxa"/>
            <w:tcBorders>
              <w:top w:val="single" w:sz="18" w:space="0" w:color="auto"/>
              <w:left w:val="single" w:sz="18" w:space="0" w:color="auto"/>
              <w:bottom w:val="nil"/>
              <w:right w:val="single" w:sz="18" w:space="0" w:color="auto"/>
            </w:tcBorders>
            <w:tcMar>
              <w:top w:w="0" w:type="dxa"/>
              <w:left w:w="79" w:type="dxa"/>
              <w:bottom w:w="0" w:type="dxa"/>
              <w:right w:w="79" w:type="dxa"/>
            </w:tcMar>
            <w:hideMark/>
          </w:tcPr>
          <w:p w14:paraId="05B2DE20" w14:textId="77777777" w:rsidR="000E7F98" w:rsidRPr="00E94E2A" w:rsidRDefault="000E7F98" w:rsidP="00E83A84">
            <w:pPr>
              <w:keepNext/>
              <w:keepLines/>
              <w:tabs>
                <w:tab w:val="left" w:pos="720"/>
              </w:tabs>
              <w:ind w:right="-100"/>
              <w:rPr>
                <w:rFonts w:ascii="Univers (W1)" w:hAnsi="Univers (W1)"/>
                <w:sz w:val="10"/>
              </w:rPr>
            </w:pPr>
            <w:r w:rsidRPr="00E94E2A">
              <w:rPr>
                <w:rFonts w:ascii="Univers (W1)" w:hAnsi="Univers (W1)"/>
                <w:sz w:val="10"/>
              </w:rPr>
              <w:t>18. ESTIMATED TOTAL PRICE</w:t>
            </w:r>
          </w:p>
        </w:tc>
      </w:tr>
      <w:tr w:rsidR="000E7F98" w:rsidRPr="00E94E2A" w14:paraId="6EF7C81A" w14:textId="77777777" w:rsidTr="00E83A84">
        <w:trPr>
          <w:cantSplit/>
        </w:trPr>
        <w:tc>
          <w:tcPr>
            <w:tcW w:w="3142" w:type="dxa"/>
            <w:gridSpan w:val="4"/>
            <w:tcBorders>
              <w:top w:val="nil"/>
              <w:left w:val="single" w:sz="18" w:space="0" w:color="auto"/>
              <w:bottom w:val="single" w:sz="6" w:space="0" w:color="auto"/>
              <w:right w:val="single" w:sz="6" w:space="0" w:color="auto"/>
            </w:tcBorders>
            <w:tcMar>
              <w:top w:w="0" w:type="dxa"/>
              <w:left w:w="79" w:type="dxa"/>
              <w:bottom w:w="0" w:type="dxa"/>
              <w:right w:w="79" w:type="dxa"/>
            </w:tcMar>
            <w:hideMark/>
          </w:tcPr>
          <w:p w14:paraId="31BED214" w14:textId="616A9756" w:rsidR="000E7F98" w:rsidRPr="007C59E7" w:rsidRDefault="006E5DDD" w:rsidP="00E83A84">
            <w:pPr>
              <w:keepNext/>
              <w:keepLines/>
              <w:tabs>
                <w:tab w:val="left" w:pos="720"/>
              </w:tabs>
              <w:ind w:right="-101"/>
              <w:jc w:val="center"/>
              <w:rPr>
                <w:b/>
                <w:caps/>
                <w:sz w:val="20"/>
              </w:rPr>
            </w:pPr>
            <w:r w:rsidRPr="006E5DDD">
              <w:rPr>
                <w:b/>
                <w:sz w:val="20"/>
              </w:rPr>
              <w:t>DI-SESS-80639E</w:t>
            </w:r>
          </w:p>
        </w:tc>
        <w:tc>
          <w:tcPr>
            <w:tcW w:w="2791" w:type="dxa"/>
            <w:gridSpan w:val="5"/>
            <w:tcBorders>
              <w:top w:val="nil"/>
              <w:left w:val="single" w:sz="6" w:space="0" w:color="auto"/>
              <w:bottom w:val="single" w:sz="6" w:space="0" w:color="auto"/>
              <w:right w:val="single" w:sz="6" w:space="0" w:color="auto"/>
            </w:tcBorders>
            <w:tcMar>
              <w:top w:w="0" w:type="dxa"/>
              <w:left w:w="79" w:type="dxa"/>
              <w:bottom w:w="0" w:type="dxa"/>
              <w:right w:w="79" w:type="dxa"/>
            </w:tcMar>
            <w:hideMark/>
          </w:tcPr>
          <w:p w14:paraId="008E06B6" w14:textId="77777777" w:rsidR="000E7F98" w:rsidRPr="007C59E7" w:rsidRDefault="000E7F98" w:rsidP="00E83A84">
            <w:pPr>
              <w:keepNext/>
              <w:keepLines/>
              <w:tabs>
                <w:tab w:val="left" w:pos="720"/>
              </w:tabs>
              <w:jc w:val="center"/>
              <w:rPr>
                <w:b/>
                <w:sz w:val="20"/>
              </w:rPr>
            </w:pPr>
            <w:r>
              <w:rPr>
                <w:b/>
                <w:sz w:val="20"/>
              </w:rPr>
              <w:t>Exhibit A</w:t>
            </w:r>
            <w:r w:rsidRPr="004B7DE3">
              <w:rPr>
                <w:b/>
                <w:sz w:val="20"/>
              </w:rPr>
              <w:t>-Technical Requirements</w:t>
            </w:r>
          </w:p>
        </w:tc>
        <w:tc>
          <w:tcPr>
            <w:tcW w:w="3244" w:type="dxa"/>
            <w:gridSpan w:val="5"/>
            <w:tcBorders>
              <w:top w:val="nil"/>
              <w:left w:val="single" w:sz="6" w:space="0" w:color="auto"/>
              <w:bottom w:val="single" w:sz="6" w:space="0" w:color="auto"/>
              <w:right w:val="single" w:sz="18" w:space="0" w:color="auto"/>
            </w:tcBorders>
            <w:tcMar>
              <w:top w:w="0" w:type="dxa"/>
              <w:left w:w="79" w:type="dxa"/>
              <w:bottom w:w="0" w:type="dxa"/>
              <w:right w:w="79" w:type="dxa"/>
            </w:tcMar>
            <w:hideMark/>
          </w:tcPr>
          <w:p w14:paraId="63A4257E" w14:textId="77777777" w:rsidR="000E7F98" w:rsidRPr="00E94E2A" w:rsidRDefault="000E7F98" w:rsidP="00E83A84">
            <w:pPr>
              <w:keepNext/>
              <w:keepLines/>
              <w:tabs>
                <w:tab w:val="left" w:pos="720"/>
              </w:tabs>
              <w:jc w:val="center"/>
              <w:rPr>
                <w:b/>
                <w:caps/>
              </w:rPr>
            </w:pPr>
            <w:r>
              <w:rPr>
                <w:b/>
                <w:caps/>
                <w:sz w:val="20"/>
              </w:rPr>
              <w:t>FCDD-ISE-HDB</w:t>
            </w:r>
          </w:p>
        </w:tc>
        <w:tc>
          <w:tcPr>
            <w:tcW w:w="187" w:type="dxa"/>
            <w:tcMar>
              <w:top w:w="0" w:type="dxa"/>
              <w:left w:w="79" w:type="dxa"/>
              <w:bottom w:w="0" w:type="dxa"/>
              <w:right w:w="79" w:type="dxa"/>
            </w:tcMar>
          </w:tcPr>
          <w:p w14:paraId="2B3F4784" w14:textId="77777777" w:rsidR="000E7F98" w:rsidRPr="00E94E2A" w:rsidRDefault="000E7F98" w:rsidP="00E83A84">
            <w:pPr>
              <w:keepNext/>
              <w:keepLines/>
              <w:tabs>
                <w:tab w:val="left" w:pos="720"/>
              </w:tabs>
              <w:jc w:val="center"/>
              <w:rPr>
                <w:b/>
                <w:caps/>
                <w:sz w:val="8"/>
              </w:rPr>
            </w:pPr>
          </w:p>
        </w:tc>
        <w:tc>
          <w:tcPr>
            <w:tcW w:w="992" w:type="dxa"/>
            <w:tcBorders>
              <w:top w:val="nil"/>
              <w:left w:val="single" w:sz="18" w:space="0" w:color="auto"/>
              <w:bottom w:val="nil"/>
              <w:right w:val="single" w:sz="18" w:space="0" w:color="auto"/>
            </w:tcBorders>
            <w:tcMar>
              <w:top w:w="0" w:type="dxa"/>
              <w:left w:w="79" w:type="dxa"/>
              <w:bottom w:w="0" w:type="dxa"/>
              <w:right w:w="79" w:type="dxa"/>
            </w:tcMar>
            <w:hideMark/>
          </w:tcPr>
          <w:p w14:paraId="35A751BE" w14:textId="77777777" w:rsidR="000E7F98" w:rsidRPr="00E94E2A" w:rsidRDefault="000E7F98" w:rsidP="00E83A84">
            <w:pPr>
              <w:keepNext/>
              <w:keepLines/>
              <w:tabs>
                <w:tab w:val="left" w:pos="720"/>
              </w:tabs>
              <w:jc w:val="center"/>
              <w:rPr>
                <w:rFonts w:ascii="CG Times (W1)" w:hAnsi="CG Times (W1)"/>
                <w:b/>
                <w:caps/>
                <w:sz w:val="20"/>
              </w:rPr>
            </w:pPr>
            <w:r w:rsidRPr="00E94E2A">
              <w:rPr>
                <w:rFonts w:ascii="CG Times (W1)" w:hAnsi="CG Times (W1)"/>
                <w:b/>
                <w:caps/>
                <w:sz w:val="20"/>
              </w:rPr>
              <w:t>INSERT</w:t>
            </w:r>
          </w:p>
        </w:tc>
      </w:tr>
      <w:tr w:rsidR="000E7F98" w:rsidRPr="00E94E2A" w14:paraId="33C8F474" w14:textId="77777777" w:rsidTr="00E83A84">
        <w:trPr>
          <w:cantSplit/>
        </w:trPr>
        <w:tc>
          <w:tcPr>
            <w:tcW w:w="1161" w:type="dxa"/>
            <w:tcBorders>
              <w:top w:val="single" w:sz="6" w:space="0" w:color="auto"/>
              <w:left w:val="single" w:sz="18" w:space="0" w:color="auto"/>
              <w:bottom w:val="nil"/>
              <w:right w:val="single" w:sz="6" w:space="0" w:color="auto"/>
            </w:tcBorders>
            <w:hideMark/>
          </w:tcPr>
          <w:p w14:paraId="32C484BB" w14:textId="77777777" w:rsidR="000E7F98" w:rsidRPr="00E94E2A" w:rsidRDefault="000E7F98" w:rsidP="00E83A84">
            <w:pPr>
              <w:keepNext/>
              <w:keepLines/>
              <w:tabs>
                <w:tab w:val="left" w:pos="720"/>
              </w:tabs>
              <w:ind w:right="-101"/>
              <w:rPr>
                <w:rFonts w:ascii="Univers (W1)" w:hAnsi="Univers (W1)"/>
                <w:sz w:val="14"/>
              </w:rPr>
            </w:pPr>
            <w:r w:rsidRPr="00E94E2A">
              <w:rPr>
                <w:rFonts w:ascii="Univers (W1)" w:hAnsi="Univers (W1)"/>
                <w:sz w:val="12"/>
              </w:rPr>
              <w:t>7.  DD 250 REQ</w:t>
            </w:r>
          </w:p>
        </w:tc>
        <w:tc>
          <w:tcPr>
            <w:tcW w:w="1442" w:type="dxa"/>
            <w:gridSpan w:val="2"/>
            <w:tcBorders>
              <w:top w:val="single" w:sz="6" w:space="0" w:color="auto"/>
              <w:left w:val="nil"/>
              <w:bottom w:val="nil"/>
              <w:right w:val="single" w:sz="6" w:space="0" w:color="auto"/>
            </w:tcBorders>
            <w:hideMark/>
          </w:tcPr>
          <w:p w14:paraId="3824DA5E" w14:textId="77777777" w:rsidR="000E7F98" w:rsidRPr="00E94E2A" w:rsidRDefault="000E7F98" w:rsidP="00E83A84">
            <w:pPr>
              <w:keepNext/>
              <w:keepLines/>
              <w:tabs>
                <w:tab w:val="left" w:pos="720"/>
              </w:tabs>
              <w:ind w:right="-100"/>
              <w:rPr>
                <w:rFonts w:ascii="Univers (W1)" w:hAnsi="Univers (W1)"/>
                <w:sz w:val="14"/>
              </w:rPr>
            </w:pPr>
            <w:r w:rsidRPr="00E94E2A">
              <w:rPr>
                <w:rFonts w:ascii="Univers (W1)" w:hAnsi="Univers (W1)"/>
                <w:sz w:val="12"/>
              </w:rPr>
              <w:t>9.DIST STATEMENT    REQUIRED</w:t>
            </w:r>
          </w:p>
        </w:tc>
        <w:tc>
          <w:tcPr>
            <w:tcW w:w="1440" w:type="dxa"/>
            <w:gridSpan w:val="3"/>
            <w:tcBorders>
              <w:top w:val="single" w:sz="6" w:space="0" w:color="auto"/>
              <w:left w:val="nil"/>
              <w:bottom w:val="nil"/>
              <w:right w:val="single" w:sz="6" w:space="0" w:color="auto"/>
            </w:tcBorders>
            <w:hideMark/>
          </w:tcPr>
          <w:p w14:paraId="78DA1938" w14:textId="77777777" w:rsidR="000E7F98" w:rsidRPr="00E94E2A" w:rsidRDefault="000E7F98" w:rsidP="00E83A84">
            <w:pPr>
              <w:keepNext/>
              <w:keepLines/>
              <w:tabs>
                <w:tab w:val="left" w:pos="720"/>
              </w:tabs>
              <w:ind w:right="-100"/>
              <w:rPr>
                <w:rFonts w:ascii="Univers (W1)" w:hAnsi="Univers (W1)"/>
                <w:sz w:val="14"/>
              </w:rPr>
            </w:pPr>
            <w:r w:rsidRPr="00E94E2A">
              <w:rPr>
                <w:rFonts w:ascii="Univers (W1)" w:hAnsi="Univers (W1)"/>
                <w:sz w:val="12"/>
              </w:rPr>
              <w:t>10. FREQUENCY</w:t>
            </w:r>
          </w:p>
        </w:tc>
        <w:tc>
          <w:tcPr>
            <w:tcW w:w="1890" w:type="dxa"/>
            <w:gridSpan w:val="3"/>
            <w:tcBorders>
              <w:top w:val="single" w:sz="6" w:space="0" w:color="auto"/>
              <w:left w:val="nil"/>
              <w:bottom w:val="nil"/>
              <w:right w:val="single" w:sz="6" w:space="0" w:color="auto"/>
            </w:tcBorders>
            <w:hideMark/>
          </w:tcPr>
          <w:p w14:paraId="620667B6" w14:textId="77777777" w:rsidR="000E7F98" w:rsidRPr="00E94E2A" w:rsidRDefault="000E7F98" w:rsidP="00E83A84">
            <w:pPr>
              <w:keepNext/>
              <w:keepLines/>
              <w:tabs>
                <w:tab w:val="left" w:pos="720"/>
              </w:tabs>
              <w:ind w:right="20"/>
              <w:rPr>
                <w:rFonts w:ascii="Univers (W1)" w:hAnsi="Univers (W1)"/>
                <w:sz w:val="14"/>
              </w:rPr>
            </w:pPr>
            <w:r w:rsidRPr="00E94E2A">
              <w:rPr>
                <w:rFonts w:ascii="Univers (W1)" w:hAnsi="Univers (W1)"/>
                <w:sz w:val="12"/>
              </w:rPr>
              <w:t>12. DATE OF FIRST  SUBMISSION</w:t>
            </w:r>
          </w:p>
        </w:tc>
        <w:tc>
          <w:tcPr>
            <w:tcW w:w="3244" w:type="dxa"/>
            <w:gridSpan w:val="5"/>
            <w:tcBorders>
              <w:top w:val="single" w:sz="6" w:space="0" w:color="auto"/>
              <w:left w:val="nil"/>
              <w:bottom w:val="single" w:sz="6" w:space="0" w:color="auto"/>
              <w:right w:val="single" w:sz="18" w:space="0" w:color="auto"/>
            </w:tcBorders>
            <w:hideMark/>
          </w:tcPr>
          <w:p w14:paraId="2AC5A063" w14:textId="77777777" w:rsidR="000E7F98" w:rsidRPr="00E94E2A" w:rsidRDefault="000E7F98" w:rsidP="00E83A84">
            <w:pPr>
              <w:keepNext/>
              <w:keepLines/>
              <w:tabs>
                <w:tab w:val="left" w:pos="720"/>
                <w:tab w:val="left" w:pos="900"/>
                <w:tab w:val="left" w:pos="2880"/>
              </w:tabs>
              <w:spacing w:before="60"/>
              <w:ind w:right="-101"/>
              <w:jc w:val="both"/>
              <w:rPr>
                <w:rFonts w:ascii="Univers (W1)" w:hAnsi="Univers (W1)"/>
                <w:sz w:val="14"/>
              </w:rPr>
            </w:pPr>
            <w:r w:rsidRPr="00E94E2A">
              <w:rPr>
                <w:rFonts w:ascii="Univers (W1)" w:hAnsi="Univers (W1)"/>
                <w:sz w:val="12"/>
              </w:rPr>
              <w:t xml:space="preserve">14. </w:t>
            </w:r>
            <w:r w:rsidRPr="00E94E2A">
              <w:rPr>
                <w:rFonts w:ascii="Univers (W1)" w:hAnsi="Univers (W1)"/>
                <w:sz w:val="12"/>
              </w:rPr>
              <w:tab/>
              <w:t>DISTRIBUTION</w:t>
            </w:r>
          </w:p>
        </w:tc>
        <w:tc>
          <w:tcPr>
            <w:tcW w:w="187" w:type="dxa"/>
          </w:tcPr>
          <w:p w14:paraId="7AA6C5AF" w14:textId="77777777" w:rsidR="000E7F98" w:rsidRPr="00E94E2A" w:rsidRDefault="000E7F98" w:rsidP="00E83A84">
            <w:pPr>
              <w:keepNext/>
              <w:keepLines/>
              <w:tabs>
                <w:tab w:val="left" w:pos="720"/>
                <w:tab w:val="left" w:pos="900"/>
                <w:tab w:val="left" w:pos="2880"/>
              </w:tabs>
              <w:spacing w:before="60"/>
              <w:ind w:right="-101"/>
              <w:jc w:val="both"/>
              <w:rPr>
                <w:rFonts w:ascii="Univers (W1)" w:hAnsi="Univers (W1)"/>
                <w:sz w:val="8"/>
              </w:rPr>
            </w:pPr>
          </w:p>
        </w:tc>
        <w:tc>
          <w:tcPr>
            <w:tcW w:w="992" w:type="dxa"/>
            <w:tcBorders>
              <w:top w:val="nil"/>
              <w:left w:val="single" w:sz="18" w:space="0" w:color="auto"/>
              <w:bottom w:val="nil"/>
              <w:right w:val="single" w:sz="18" w:space="0" w:color="auto"/>
            </w:tcBorders>
            <w:hideMark/>
          </w:tcPr>
          <w:p w14:paraId="6AFAD4F7" w14:textId="77777777" w:rsidR="000E7F98" w:rsidRPr="00E94E2A" w:rsidRDefault="000E7F98" w:rsidP="00E83A84">
            <w:pPr>
              <w:keepNext/>
              <w:keepLines/>
              <w:tabs>
                <w:tab w:val="left" w:pos="720"/>
                <w:tab w:val="left" w:pos="900"/>
                <w:tab w:val="left" w:pos="2880"/>
              </w:tabs>
              <w:spacing w:before="60"/>
              <w:ind w:right="-101"/>
              <w:jc w:val="center"/>
              <w:rPr>
                <w:rFonts w:ascii="CG Times (W1)" w:hAnsi="CG Times (W1)"/>
                <w:b/>
                <w:sz w:val="20"/>
              </w:rPr>
            </w:pPr>
            <w:r w:rsidRPr="00E94E2A">
              <w:rPr>
                <w:rFonts w:ascii="CG Times (W1)" w:hAnsi="CG Times (W1)"/>
                <w:b/>
                <w:sz w:val="20"/>
              </w:rPr>
              <w:t>IN</w:t>
            </w:r>
          </w:p>
        </w:tc>
      </w:tr>
      <w:tr w:rsidR="000E7F98" w:rsidRPr="00E94E2A" w14:paraId="020685CA" w14:textId="77777777" w:rsidTr="00E83A84">
        <w:trPr>
          <w:cantSplit/>
        </w:trPr>
        <w:tc>
          <w:tcPr>
            <w:tcW w:w="1161" w:type="dxa"/>
            <w:tcBorders>
              <w:top w:val="nil"/>
              <w:left w:val="single" w:sz="18" w:space="0" w:color="auto"/>
              <w:bottom w:val="single" w:sz="6" w:space="0" w:color="auto"/>
              <w:right w:val="single" w:sz="6" w:space="0" w:color="auto"/>
            </w:tcBorders>
            <w:hideMark/>
          </w:tcPr>
          <w:p w14:paraId="3F56CF32" w14:textId="77777777" w:rsidR="000E7F98" w:rsidRPr="007C59E7" w:rsidRDefault="000E7F98" w:rsidP="00E83A84">
            <w:pPr>
              <w:keepNext/>
              <w:keepLines/>
              <w:tabs>
                <w:tab w:val="left" w:pos="720"/>
              </w:tabs>
              <w:ind w:right="10"/>
              <w:jc w:val="center"/>
              <w:rPr>
                <w:b/>
                <w:caps/>
                <w:sz w:val="20"/>
              </w:rPr>
            </w:pPr>
            <w:r w:rsidRPr="007C59E7">
              <w:rPr>
                <w:b/>
                <w:caps/>
                <w:sz w:val="20"/>
              </w:rPr>
              <w:t>DD</w:t>
            </w:r>
          </w:p>
        </w:tc>
        <w:tc>
          <w:tcPr>
            <w:tcW w:w="1442" w:type="dxa"/>
            <w:gridSpan w:val="2"/>
            <w:tcBorders>
              <w:top w:val="nil"/>
              <w:left w:val="single" w:sz="6" w:space="0" w:color="auto"/>
              <w:bottom w:val="nil"/>
              <w:right w:val="single" w:sz="6" w:space="0" w:color="auto"/>
            </w:tcBorders>
          </w:tcPr>
          <w:p w14:paraId="00578ED4" w14:textId="77777777" w:rsidR="000E7F98" w:rsidRPr="00E94E2A" w:rsidRDefault="000E7F98" w:rsidP="00E83A84">
            <w:pPr>
              <w:keepNext/>
              <w:keepLines/>
              <w:tabs>
                <w:tab w:val="left" w:pos="720"/>
              </w:tabs>
              <w:ind w:right="-100"/>
              <w:jc w:val="center"/>
              <w:rPr>
                <w:rFonts w:ascii="Univers (W1)" w:hAnsi="Univers (W1)"/>
                <w:sz w:val="8"/>
              </w:rPr>
            </w:pPr>
          </w:p>
        </w:tc>
        <w:tc>
          <w:tcPr>
            <w:tcW w:w="1440" w:type="dxa"/>
            <w:gridSpan w:val="3"/>
            <w:tcBorders>
              <w:top w:val="nil"/>
              <w:left w:val="single" w:sz="6" w:space="0" w:color="auto"/>
              <w:bottom w:val="single" w:sz="6" w:space="0" w:color="auto"/>
              <w:right w:val="single" w:sz="6" w:space="0" w:color="auto"/>
            </w:tcBorders>
            <w:hideMark/>
          </w:tcPr>
          <w:p w14:paraId="3A0F1071" w14:textId="77777777" w:rsidR="000E7F98" w:rsidRPr="007C59E7" w:rsidRDefault="000E7F98" w:rsidP="00E83A84">
            <w:pPr>
              <w:keepNext/>
              <w:keepLines/>
              <w:tabs>
                <w:tab w:val="left" w:pos="720"/>
              </w:tabs>
              <w:ind w:right="20"/>
              <w:jc w:val="center"/>
              <w:rPr>
                <w:b/>
                <w:caps/>
                <w:sz w:val="20"/>
              </w:rPr>
            </w:pPr>
            <w:r w:rsidRPr="007C59E7">
              <w:rPr>
                <w:b/>
                <w:caps/>
                <w:sz w:val="20"/>
              </w:rPr>
              <w:t>ASREQ</w:t>
            </w:r>
          </w:p>
        </w:tc>
        <w:tc>
          <w:tcPr>
            <w:tcW w:w="1890" w:type="dxa"/>
            <w:gridSpan w:val="3"/>
            <w:tcBorders>
              <w:top w:val="nil"/>
              <w:left w:val="single" w:sz="6" w:space="0" w:color="auto"/>
              <w:bottom w:val="single" w:sz="6" w:space="0" w:color="auto"/>
              <w:right w:val="single" w:sz="6" w:space="0" w:color="auto"/>
            </w:tcBorders>
            <w:hideMark/>
          </w:tcPr>
          <w:p w14:paraId="6EF68615" w14:textId="65120803" w:rsidR="000E7F98" w:rsidRPr="007C59E7" w:rsidRDefault="00727F58" w:rsidP="00E83A84">
            <w:pPr>
              <w:keepNext/>
              <w:keepLines/>
              <w:tabs>
                <w:tab w:val="left" w:pos="720"/>
              </w:tabs>
              <w:ind w:right="20"/>
              <w:jc w:val="center"/>
              <w:rPr>
                <w:b/>
                <w:caps/>
                <w:sz w:val="20"/>
              </w:rPr>
            </w:pPr>
            <w:r>
              <w:rPr>
                <w:b/>
                <w:sz w:val="20"/>
              </w:rPr>
              <w:t xml:space="preserve">See </w:t>
            </w:r>
            <w:r w:rsidR="00FD241C">
              <w:rPr>
                <w:b/>
                <w:sz w:val="20"/>
              </w:rPr>
              <w:t>Item</w:t>
            </w:r>
            <w:r w:rsidR="000E7F98">
              <w:rPr>
                <w:b/>
                <w:sz w:val="20"/>
              </w:rPr>
              <w:t xml:space="preserve"> </w:t>
            </w:r>
            <w:r w:rsidR="006E5DDD">
              <w:rPr>
                <w:b/>
                <w:sz w:val="20"/>
              </w:rPr>
              <w:t>1</w:t>
            </w:r>
            <w:r w:rsidR="000E7F98">
              <w:rPr>
                <w:b/>
                <w:caps/>
                <w:sz w:val="20"/>
              </w:rPr>
              <w:t>6</w:t>
            </w:r>
          </w:p>
        </w:tc>
        <w:tc>
          <w:tcPr>
            <w:tcW w:w="1890" w:type="dxa"/>
            <w:gridSpan w:val="2"/>
            <w:tcBorders>
              <w:top w:val="single" w:sz="6" w:space="0" w:color="auto"/>
              <w:left w:val="single" w:sz="6" w:space="0" w:color="auto"/>
              <w:bottom w:val="nil"/>
              <w:right w:val="single" w:sz="6" w:space="0" w:color="auto"/>
            </w:tcBorders>
          </w:tcPr>
          <w:p w14:paraId="0282C35A" w14:textId="77777777" w:rsidR="000E7F98" w:rsidRPr="00E94E2A" w:rsidRDefault="000E7F98" w:rsidP="00E83A84">
            <w:pPr>
              <w:keepNext/>
              <w:keepLines/>
              <w:tabs>
                <w:tab w:val="left" w:pos="720"/>
              </w:tabs>
              <w:ind w:right="-100"/>
              <w:jc w:val="both"/>
              <w:rPr>
                <w:sz w:val="8"/>
              </w:rPr>
            </w:pPr>
          </w:p>
        </w:tc>
        <w:tc>
          <w:tcPr>
            <w:tcW w:w="1354" w:type="dxa"/>
            <w:gridSpan w:val="3"/>
            <w:tcBorders>
              <w:top w:val="single" w:sz="6" w:space="0" w:color="auto"/>
              <w:left w:val="single" w:sz="6" w:space="0" w:color="auto"/>
              <w:bottom w:val="single" w:sz="6" w:space="0" w:color="auto"/>
              <w:right w:val="single" w:sz="18" w:space="0" w:color="auto"/>
            </w:tcBorders>
            <w:hideMark/>
          </w:tcPr>
          <w:p w14:paraId="6D8D0093" w14:textId="77777777" w:rsidR="000E7F98" w:rsidRPr="00E94E2A" w:rsidRDefault="000E7F98" w:rsidP="00E83A84">
            <w:pPr>
              <w:keepNext/>
              <w:keepLines/>
              <w:tabs>
                <w:tab w:val="left" w:pos="720"/>
              </w:tabs>
              <w:ind w:right="14"/>
              <w:jc w:val="center"/>
              <w:rPr>
                <w:rFonts w:ascii="Univers (W1)" w:hAnsi="Univers (W1)"/>
                <w:sz w:val="12"/>
              </w:rPr>
            </w:pPr>
            <w:r w:rsidRPr="00E94E2A">
              <w:rPr>
                <w:rFonts w:ascii="Univers (W1)" w:hAnsi="Univers (W1)"/>
                <w:sz w:val="12"/>
              </w:rPr>
              <w:t>b.  COPIES</w:t>
            </w:r>
          </w:p>
        </w:tc>
        <w:tc>
          <w:tcPr>
            <w:tcW w:w="187" w:type="dxa"/>
          </w:tcPr>
          <w:p w14:paraId="555C000A" w14:textId="77777777" w:rsidR="000E7F98" w:rsidRPr="00E94E2A" w:rsidRDefault="000E7F98" w:rsidP="00E83A84">
            <w:pPr>
              <w:keepNext/>
              <w:keepLines/>
              <w:tabs>
                <w:tab w:val="left" w:pos="720"/>
              </w:tabs>
              <w:spacing w:before="120"/>
              <w:ind w:right="20"/>
              <w:jc w:val="center"/>
              <w:rPr>
                <w:rFonts w:ascii="Univers (W1)" w:hAnsi="Univers (W1)"/>
                <w:sz w:val="8"/>
              </w:rPr>
            </w:pPr>
          </w:p>
        </w:tc>
        <w:tc>
          <w:tcPr>
            <w:tcW w:w="992" w:type="dxa"/>
            <w:tcBorders>
              <w:top w:val="nil"/>
              <w:left w:val="single" w:sz="18" w:space="0" w:color="auto"/>
              <w:bottom w:val="single" w:sz="18" w:space="0" w:color="auto"/>
              <w:right w:val="single" w:sz="18" w:space="0" w:color="auto"/>
            </w:tcBorders>
            <w:hideMark/>
          </w:tcPr>
          <w:p w14:paraId="457A5B1F" w14:textId="77777777" w:rsidR="000E7F98" w:rsidRPr="00E94E2A" w:rsidRDefault="000E7F98" w:rsidP="00E83A84">
            <w:pPr>
              <w:keepNext/>
              <w:keepLines/>
              <w:tabs>
                <w:tab w:val="left" w:pos="720"/>
              </w:tabs>
              <w:spacing w:before="120"/>
              <w:ind w:right="20"/>
              <w:jc w:val="center"/>
              <w:rPr>
                <w:rFonts w:ascii="CG Times (W1)" w:hAnsi="CG Times (W1)"/>
                <w:b/>
                <w:sz w:val="20"/>
              </w:rPr>
            </w:pPr>
            <w:r w:rsidRPr="00E94E2A">
              <w:rPr>
                <w:rFonts w:ascii="CG Times (W1)" w:hAnsi="CG Times (W1)"/>
                <w:b/>
                <w:sz w:val="20"/>
              </w:rPr>
              <w:t>SECT. B</w:t>
            </w:r>
          </w:p>
        </w:tc>
      </w:tr>
      <w:tr w:rsidR="000E7F98" w:rsidRPr="00E94E2A" w14:paraId="642F0936" w14:textId="77777777" w:rsidTr="00E83A84">
        <w:trPr>
          <w:gridAfter w:val="2"/>
          <w:wAfter w:w="1179" w:type="dxa"/>
          <w:cantSplit/>
        </w:trPr>
        <w:tc>
          <w:tcPr>
            <w:tcW w:w="1161" w:type="dxa"/>
            <w:tcBorders>
              <w:top w:val="single" w:sz="6" w:space="0" w:color="auto"/>
              <w:left w:val="single" w:sz="18" w:space="0" w:color="auto"/>
              <w:bottom w:val="nil"/>
              <w:right w:val="nil"/>
            </w:tcBorders>
            <w:hideMark/>
          </w:tcPr>
          <w:p w14:paraId="4F473B79" w14:textId="77777777" w:rsidR="000E7F98" w:rsidRPr="00E94E2A" w:rsidRDefault="000E7F98" w:rsidP="00E83A84">
            <w:pPr>
              <w:keepNext/>
              <w:keepLines/>
              <w:tabs>
                <w:tab w:val="left" w:pos="720"/>
              </w:tabs>
              <w:ind w:right="-100"/>
              <w:rPr>
                <w:rFonts w:ascii="Univers (W1)" w:hAnsi="Univers (W1)"/>
                <w:sz w:val="12"/>
              </w:rPr>
            </w:pPr>
            <w:r w:rsidRPr="00E94E2A">
              <w:rPr>
                <w:rFonts w:ascii="Univers (W1)" w:hAnsi="Univers (W1)"/>
                <w:sz w:val="12"/>
              </w:rPr>
              <w:t>8. APP CODE</w:t>
            </w:r>
          </w:p>
        </w:tc>
        <w:tc>
          <w:tcPr>
            <w:tcW w:w="1442" w:type="dxa"/>
            <w:gridSpan w:val="2"/>
            <w:tcBorders>
              <w:top w:val="nil"/>
              <w:left w:val="single" w:sz="6" w:space="0" w:color="auto"/>
              <w:bottom w:val="nil"/>
              <w:right w:val="single" w:sz="6" w:space="0" w:color="auto"/>
            </w:tcBorders>
            <w:hideMark/>
          </w:tcPr>
          <w:p w14:paraId="7AC1676C" w14:textId="77777777" w:rsidR="000E7F98" w:rsidRPr="007C59E7" w:rsidRDefault="000E7F98" w:rsidP="00E83A84">
            <w:pPr>
              <w:keepNext/>
              <w:keepLines/>
              <w:tabs>
                <w:tab w:val="left" w:pos="720"/>
              </w:tabs>
              <w:ind w:right="-100"/>
              <w:jc w:val="center"/>
              <w:rPr>
                <w:b/>
                <w:caps/>
                <w:sz w:val="20"/>
              </w:rPr>
            </w:pPr>
            <w:r>
              <w:rPr>
                <w:b/>
                <w:caps/>
                <w:sz w:val="20"/>
              </w:rPr>
              <w:t>C</w:t>
            </w:r>
          </w:p>
        </w:tc>
        <w:tc>
          <w:tcPr>
            <w:tcW w:w="1440" w:type="dxa"/>
            <w:gridSpan w:val="3"/>
            <w:tcBorders>
              <w:top w:val="single" w:sz="6" w:space="0" w:color="auto"/>
              <w:left w:val="nil"/>
              <w:bottom w:val="nil"/>
              <w:right w:val="single" w:sz="6" w:space="0" w:color="auto"/>
            </w:tcBorders>
            <w:hideMark/>
          </w:tcPr>
          <w:p w14:paraId="68A9A29A" w14:textId="77777777" w:rsidR="000E7F98" w:rsidRPr="00E94E2A" w:rsidRDefault="000E7F98" w:rsidP="00E83A84">
            <w:pPr>
              <w:keepNext/>
              <w:keepLines/>
              <w:tabs>
                <w:tab w:val="left" w:pos="720"/>
              </w:tabs>
              <w:ind w:right="-100"/>
              <w:rPr>
                <w:rFonts w:ascii="Univers (W1)" w:hAnsi="Univers (W1)"/>
                <w:sz w:val="12"/>
              </w:rPr>
            </w:pPr>
            <w:r w:rsidRPr="00E94E2A">
              <w:rPr>
                <w:rFonts w:ascii="Univers (W1)" w:hAnsi="Univers (W1)"/>
                <w:sz w:val="12"/>
              </w:rPr>
              <w:t>11. AS OF DATE</w:t>
            </w:r>
          </w:p>
        </w:tc>
        <w:tc>
          <w:tcPr>
            <w:tcW w:w="1890" w:type="dxa"/>
            <w:gridSpan w:val="3"/>
            <w:tcBorders>
              <w:top w:val="single" w:sz="6" w:space="0" w:color="auto"/>
              <w:left w:val="nil"/>
              <w:bottom w:val="nil"/>
              <w:right w:val="single" w:sz="6" w:space="0" w:color="auto"/>
            </w:tcBorders>
            <w:hideMark/>
          </w:tcPr>
          <w:p w14:paraId="4ECFDE43" w14:textId="77777777" w:rsidR="000E7F98" w:rsidRPr="00E94E2A" w:rsidRDefault="000E7F98" w:rsidP="00E83A84">
            <w:pPr>
              <w:keepNext/>
              <w:keepLines/>
              <w:tabs>
                <w:tab w:val="left" w:pos="720"/>
              </w:tabs>
              <w:ind w:left="-72" w:right="-101"/>
              <w:rPr>
                <w:rFonts w:ascii="Univers (W1)" w:hAnsi="Univers (W1)"/>
                <w:sz w:val="12"/>
              </w:rPr>
            </w:pPr>
            <w:r w:rsidRPr="00E94E2A">
              <w:rPr>
                <w:rFonts w:ascii="Univers (W1)" w:hAnsi="Univers (W1)"/>
                <w:sz w:val="12"/>
              </w:rPr>
              <w:t>13.  DATE OF SUBSEQUENT</w:t>
            </w:r>
          </w:p>
          <w:p w14:paraId="178E94E5" w14:textId="77777777" w:rsidR="000E7F98" w:rsidRPr="00E94E2A" w:rsidRDefault="000E7F98" w:rsidP="00E83A84">
            <w:pPr>
              <w:keepNext/>
              <w:keepLines/>
              <w:tabs>
                <w:tab w:val="left" w:pos="720"/>
              </w:tabs>
              <w:ind w:right="-100"/>
              <w:rPr>
                <w:rFonts w:ascii="Univers (W1)" w:hAnsi="Univers (W1)"/>
                <w:sz w:val="12"/>
              </w:rPr>
            </w:pPr>
            <w:r w:rsidRPr="00E94E2A">
              <w:rPr>
                <w:rFonts w:ascii="Univers (W1)" w:hAnsi="Univers (W1)"/>
                <w:sz w:val="12"/>
              </w:rPr>
              <w:t>SUBMISSION</w:t>
            </w:r>
          </w:p>
        </w:tc>
        <w:tc>
          <w:tcPr>
            <w:tcW w:w="1890" w:type="dxa"/>
            <w:gridSpan w:val="2"/>
            <w:tcBorders>
              <w:top w:val="nil"/>
              <w:left w:val="nil"/>
              <w:bottom w:val="nil"/>
              <w:right w:val="single" w:sz="6" w:space="0" w:color="auto"/>
            </w:tcBorders>
            <w:hideMark/>
          </w:tcPr>
          <w:p w14:paraId="53F2E5E3" w14:textId="77777777" w:rsidR="000E7F98" w:rsidRPr="00E94E2A" w:rsidRDefault="000E7F98" w:rsidP="00E83A84">
            <w:pPr>
              <w:keepNext/>
              <w:keepLines/>
              <w:tabs>
                <w:tab w:val="left" w:pos="720"/>
              </w:tabs>
              <w:ind w:right="-80"/>
              <w:jc w:val="both"/>
              <w:rPr>
                <w:rFonts w:ascii="Univers (W1)" w:hAnsi="Univers (W1)"/>
                <w:sz w:val="12"/>
              </w:rPr>
            </w:pPr>
            <w:r w:rsidRPr="00E94E2A">
              <w:rPr>
                <w:rFonts w:ascii="Univers (W1)" w:hAnsi="Univers (W1)"/>
                <w:sz w:val="12"/>
              </w:rPr>
              <w:t>a.   ADDRESSEE</w:t>
            </w:r>
          </w:p>
        </w:tc>
        <w:tc>
          <w:tcPr>
            <w:tcW w:w="454" w:type="dxa"/>
            <w:tcBorders>
              <w:top w:val="single" w:sz="6" w:space="0" w:color="auto"/>
              <w:left w:val="nil"/>
              <w:bottom w:val="nil"/>
              <w:right w:val="single" w:sz="6" w:space="0" w:color="auto"/>
            </w:tcBorders>
          </w:tcPr>
          <w:p w14:paraId="286A275C" w14:textId="77777777" w:rsidR="000E7F98" w:rsidRPr="00E94E2A" w:rsidRDefault="000E7F98" w:rsidP="00E83A84">
            <w:pPr>
              <w:keepNext/>
              <w:keepLines/>
              <w:tabs>
                <w:tab w:val="left" w:pos="720"/>
              </w:tabs>
              <w:ind w:left="-180" w:right="-100"/>
              <w:jc w:val="center"/>
              <w:rPr>
                <w:rFonts w:ascii="Univers (W1)" w:hAnsi="Univers (W1)"/>
                <w:sz w:val="12"/>
              </w:rPr>
            </w:pPr>
          </w:p>
          <w:p w14:paraId="0B74AB7F" w14:textId="77777777" w:rsidR="000E7F98" w:rsidRPr="00E94E2A" w:rsidRDefault="000E7F98" w:rsidP="00E83A84">
            <w:pPr>
              <w:keepNext/>
              <w:keepLines/>
              <w:tabs>
                <w:tab w:val="left" w:pos="720"/>
              </w:tabs>
              <w:ind w:left="-180" w:right="-100"/>
              <w:jc w:val="center"/>
              <w:rPr>
                <w:rFonts w:ascii="Univers (W1)" w:hAnsi="Univers (W1)"/>
                <w:sz w:val="12"/>
              </w:rPr>
            </w:pPr>
            <w:r w:rsidRPr="00E94E2A">
              <w:rPr>
                <w:rFonts w:ascii="Univers (W1)" w:hAnsi="Univers (W1)"/>
                <w:sz w:val="12"/>
              </w:rPr>
              <w:t>Draft</w:t>
            </w:r>
          </w:p>
        </w:tc>
        <w:tc>
          <w:tcPr>
            <w:tcW w:w="900" w:type="dxa"/>
            <w:gridSpan w:val="2"/>
            <w:tcBorders>
              <w:top w:val="single" w:sz="6" w:space="0" w:color="auto"/>
              <w:left w:val="nil"/>
              <w:bottom w:val="single" w:sz="6" w:space="0" w:color="auto"/>
              <w:right w:val="single" w:sz="18" w:space="0" w:color="auto"/>
            </w:tcBorders>
            <w:hideMark/>
          </w:tcPr>
          <w:p w14:paraId="15E3EE06" w14:textId="77777777" w:rsidR="000E7F98" w:rsidRPr="00E94E2A" w:rsidRDefault="000E7F98" w:rsidP="00E83A84">
            <w:pPr>
              <w:keepNext/>
              <w:keepLines/>
              <w:tabs>
                <w:tab w:val="left" w:pos="720"/>
              </w:tabs>
              <w:ind w:right="20"/>
              <w:jc w:val="center"/>
              <w:rPr>
                <w:rFonts w:ascii="Univers (W1)" w:hAnsi="Univers (W1)"/>
                <w:sz w:val="12"/>
              </w:rPr>
            </w:pPr>
            <w:r w:rsidRPr="00E94E2A">
              <w:rPr>
                <w:rFonts w:ascii="Univers (W1)" w:hAnsi="Univers (W1)"/>
                <w:sz w:val="12"/>
              </w:rPr>
              <w:t>Final</w:t>
            </w:r>
          </w:p>
        </w:tc>
      </w:tr>
      <w:tr w:rsidR="000E7F98" w:rsidRPr="00E94E2A" w14:paraId="40352325" w14:textId="77777777" w:rsidTr="00E83A84">
        <w:trPr>
          <w:gridAfter w:val="2"/>
          <w:wAfter w:w="1179" w:type="dxa"/>
          <w:cantSplit/>
        </w:trPr>
        <w:tc>
          <w:tcPr>
            <w:tcW w:w="1161" w:type="dxa"/>
            <w:tcBorders>
              <w:top w:val="nil"/>
              <w:left w:val="single" w:sz="18" w:space="0" w:color="auto"/>
              <w:bottom w:val="single" w:sz="6" w:space="0" w:color="auto"/>
              <w:right w:val="single" w:sz="6" w:space="0" w:color="auto"/>
            </w:tcBorders>
            <w:tcMar>
              <w:top w:w="0" w:type="dxa"/>
              <w:left w:w="79" w:type="dxa"/>
              <w:bottom w:w="0" w:type="dxa"/>
              <w:right w:w="79" w:type="dxa"/>
            </w:tcMar>
          </w:tcPr>
          <w:p w14:paraId="7B813CD2" w14:textId="77777777" w:rsidR="000E7F98" w:rsidRPr="00156DF4" w:rsidRDefault="000E7F98" w:rsidP="00E83A84">
            <w:pPr>
              <w:keepNext/>
              <w:keepLines/>
              <w:tabs>
                <w:tab w:val="left" w:pos="720"/>
              </w:tabs>
              <w:ind w:right="10"/>
              <w:jc w:val="center"/>
              <w:rPr>
                <w:b/>
                <w:caps/>
                <w:sz w:val="20"/>
              </w:rPr>
            </w:pPr>
            <w:r w:rsidRPr="00156DF4">
              <w:rPr>
                <w:b/>
                <w:caps/>
                <w:sz w:val="20"/>
              </w:rPr>
              <w:t>N/A</w:t>
            </w:r>
          </w:p>
        </w:tc>
        <w:tc>
          <w:tcPr>
            <w:tcW w:w="1442" w:type="dxa"/>
            <w:gridSpan w:val="2"/>
            <w:tcBorders>
              <w:top w:val="nil"/>
              <w:left w:val="nil"/>
              <w:bottom w:val="single" w:sz="6" w:space="0" w:color="auto"/>
              <w:right w:val="single" w:sz="6" w:space="0" w:color="auto"/>
            </w:tcBorders>
            <w:tcMar>
              <w:top w:w="0" w:type="dxa"/>
              <w:left w:w="79" w:type="dxa"/>
              <w:bottom w:w="0" w:type="dxa"/>
              <w:right w:w="79" w:type="dxa"/>
            </w:tcMar>
          </w:tcPr>
          <w:p w14:paraId="28074D2F" w14:textId="77777777" w:rsidR="000E7F98" w:rsidRPr="00E94E2A" w:rsidRDefault="000E7F98" w:rsidP="00E83A84">
            <w:pPr>
              <w:keepNext/>
              <w:keepLines/>
              <w:tabs>
                <w:tab w:val="left" w:pos="720"/>
              </w:tabs>
              <w:ind w:right="20"/>
              <w:jc w:val="center"/>
              <w:rPr>
                <w:rFonts w:ascii="Univers (W1)" w:hAnsi="Univers (W1)"/>
                <w:sz w:val="8"/>
              </w:rPr>
            </w:pPr>
          </w:p>
        </w:tc>
        <w:tc>
          <w:tcPr>
            <w:tcW w:w="1440" w:type="dxa"/>
            <w:gridSpan w:val="3"/>
            <w:tcBorders>
              <w:top w:val="nil"/>
              <w:left w:val="nil"/>
              <w:bottom w:val="single" w:sz="6" w:space="0" w:color="auto"/>
              <w:right w:val="single" w:sz="6" w:space="0" w:color="auto"/>
            </w:tcBorders>
            <w:tcMar>
              <w:top w:w="0" w:type="dxa"/>
              <w:left w:w="79" w:type="dxa"/>
              <w:bottom w:w="0" w:type="dxa"/>
              <w:right w:w="79" w:type="dxa"/>
            </w:tcMar>
          </w:tcPr>
          <w:p w14:paraId="3B28D885" w14:textId="74E08184" w:rsidR="000E7F98" w:rsidRPr="00E94E2A" w:rsidRDefault="00727F58" w:rsidP="00E83A84">
            <w:pPr>
              <w:keepNext/>
              <w:keepLines/>
              <w:tabs>
                <w:tab w:val="left" w:pos="720"/>
              </w:tabs>
              <w:ind w:right="20"/>
              <w:jc w:val="center"/>
              <w:rPr>
                <w:b/>
                <w:caps/>
              </w:rPr>
            </w:pPr>
            <w:r>
              <w:rPr>
                <w:b/>
                <w:sz w:val="20"/>
              </w:rPr>
              <w:t xml:space="preserve">See </w:t>
            </w:r>
            <w:r w:rsidR="00FD241C">
              <w:rPr>
                <w:b/>
                <w:sz w:val="20"/>
              </w:rPr>
              <w:t>Item</w:t>
            </w:r>
            <w:r w:rsidR="000E7F98">
              <w:rPr>
                <w:b/>
                <w:caps/>
              </w:rPr>
              <w:t xml:space="preserve"> 6</w:t>
            </w:r>
          </w:p>
        </w:tc>
        <w:tc>
          <w:tcPr>
            <w:tcW w:w="1890" w:type="dxa"/>
            <w:gridSpan w:val="3"/>
            <w:tcBorders>
              <w:top w:val="nil"/>
              <w:left w:val="nil"/>
              <w:bottom w:val="single" w:sz="6" w:space="0" w:color="auto"/>
              <w:right w:val="single" w:sz="6" w:space="0" w:color="auto"/>
            </w:tcBorders>
            <w:tcMar>
              <w:top w:w="0" w:type="dxa"/>
              <w:left w:w="79" w:type="dxa"/>
              <w:bottom w:w="0" w:type="dxa"/>
              <w:right w:w="79" w:type="dxa"/>
            </w:tcMar>
            <w:hideMark/>
          </w:tcPr>
          <w:p w14:paraId="290734FE" w14:textId="0CFE2D62" w:rsidR="000E7F98" w:rsidRPr="007C59E7" w:rsidRDefault="00727F58" w:rsidP="00E83A84">
            <w:pPr>
              <w:keepNext/>
              <w:keepLines/>
              <w:tabs>
                <w:tab w:val="left" w:pos="720"/>
              </w:tabs>
              <w:ind w:right="20"/>
              <w:jc w:val="center"/>
              <w:rPr>
                <w:b/>
                <w:caps/>
                <w:sz w:val="20"/>
              </w:rPr>
            </w:pPr>
            <w:r>
              <w:rPr>
                <w:b/>
                <w:sz w:val="20"/>
              </w:rPr>
              <w:t xml:space="preserve">See </w:t>
            </w:r>
            <w:r w:rsidR="00FD241C">
              <w:rPr>
                <w:b/>
                <w:sz w:val="20"/>
              </w:rPr>
              <w:t>Item</w:t>
            </w:r>
            <w:r w:rsidR="000E7F98">
              <w:rPr>
                <w:b/>
                <w:caps/>
                <w:sz w:val="20"/>
              </w:rPr>
              <w:t xml:space="preserve"> </w:t>
            </w:r>
            <w:r w:rsidR="006E5DDD">
              <w:rPr>
                <w:b/>
                <w:caps/>
                <w:sz w:val="20"/>
              </w:rPr>
              <w:t>1</w:t>
            </w:r>
            <w:r w:rsidR="000E7F98">
              <w:rPr>
                <w:b/>
                <w:caps/>
                <w:sz w:val="20"/>
              </w:rPr>
              <w:t>6</w:t>
            </w:r>
          </w:p>
        </w:tc>
        <w:tc>
          <w:tcPr>
            <w:tcW w:w="1890" w:type="dxa"/>
            <w:gridSpan w:val="2"/>
            <w:tcBorders>
              <w:top w:val="nil"/>
              <w:left w:val="nil"/>
              <w:bottom w:val="single" w:sz="6" w:space="0" w:color="auto"/>
              <w:right w:val="single" w:sz="6" w:space="0" w:color="auto"/>
            </w:tcBorders>
            <w:tcMar>
              <w:top w:w="0" w:type="dxa"/>
              <w:left w:w="79" w:type="dxa"/>
              <w:bottom w:w="0" w:type="dxa"/>
              <w:right w:w="79" w:type="dxa"/>
            </w:tcMar>
          </w:tcPr>
          <w:p w14:paraId="1488C37A" w14:textId="77777777" w:rsidR="000E7F98" w:rsidRPr="00E94E2A" w:rsidRDefault="000E7F98" w:rsidP="00E83A84">
            <w:pPr>
              <w:keepNext/>
              <w:keepLines/>
              <w:tabs>
                <w:tab w:val="left" w:pos="720"/>
              </w:tabs>
              <w:ind w:right="-100"/>
              <w:jc w:val="both"/>
              <w:rPr>
                <w:rFonts w:ascii="Univers (W1)" w:hAnsi="Univers (W1)"/>
                <w:sz w:val="14"/>
              </w:rPr>
            </w:pPr>
          </w:p>
        </w:tc>
        <w:tc>
          <w:tcPr>
            <w:tcW w:w="454" w:type="dxa"/>
            <w:tcBorders>
              <w:top w:val="nil"/>
              <w:left w:val="nil"/>
              <w:bottom w:val="single" w:sz="6" w:space="0" w:color="auto"/>
              <w:right w:val="single" w:sz="6" w:space="0" w:color="auto"/>
            </w:tcBorders>
            <w:tcMar>
              <w:top w:w="0" w:type="dxa"/>
              <w:left w:w="79" w:type="dxa"/>
              <w:bottom w:w="0" w:type="dxa"/>
              <w:right w:w="79" w:type="dxa"/>
            </w:tcMar>
          </w:tcPr>
          <w:p w14:paraId="5DBFD292" w14:textId="77777777" w:rsidR="000E7F98" w:rsidRPr="00E94E2A" w:rsidRDefault="000E7F98" w:rsidP="00E83A84">
            <w:pPr>
              <w:keepNext/>
              <w:keepLines/>
              <w:tabs>
                <w:tab w:val="left" w:pos="720"/>
              </w:tabs>
              <w:ind w:right="-100"/>
              <w:jc w:val="both"/>
              <w:rPr>
                <w:rFonts w:ascii="Univers (W1)" w:hAnsi="Univers (W1)"/>
                <w:sz w:val="14"/>
              </w:rPr>
            </w:pPr>
          </w:p>
        </w:tc>
        <w:tc>
          <w:tcPr>
            <w:tcW w:w="450" w:type="dxa"/>
            <w:tcBorders>
              <w:top w:val="nil"/>
              <w:left w:val="nil"/>
              <w:bottom w:val="single" w:sz="6" w:space="0" w:color="auto"/>
              <w:right w:val="single" w:sz="6" w:space="0" w:color="auto"/>
            </w:tcBorders>
            <w:tcMar>
              <w:top w:w="0" w:type="dxa"/>
              <w:left w:w="79" w:type="dxa"/>
              <w:bottom w:w="0" w:type="dxa"/>
              <w:right w:w="79" w:type="dxa"/>
            </w:tcMar>
          </w:tcPr>
          <w:p w14:paraId="22FE0E2C" w14:textId="77777777" w:rsidR="000E7F98" w:rsidRPr="00E94E2A" w:rsidRDefault="000E7F98" w:rsidP="00E83A84">
            <w:pPr>
              <w:keepNext/>
              <w:keepLines/>
              <w:tabs>
                <w:tab w:val="left" w:pos="720"/>
              </w:tabs>
              <w:ind w:right="-100"/>
              <w:jc w:val="both"/>
              <w:rPr>
                <w:rFonts w:ascii="Univers (W1)" w:hAnsi="Univers (W1)"/>
                <w:sz w:val="10"/>
              </w:rPr>
            </w:pPr>
          </w:p>
          <w:p w14:paraId="07726D61" w14:textId="77777777" w:rsidR="000E7F98" w:rsidRPr="00E94E2A" w:rsidRDefault="000E7F98" w:rsidP="00E83A84">
            <w:pPr>
              <w:keepNext/>
              <w:keepLines/>
              <w:tabs>
                <w:tab w:val="left" w:pos="720"/>
              </w:tabs>
              <w:ind w:right="-100"/>
              <w:jc w:val="both"/>
              <w:rPr>
                <w:rFonts w:ascii="Univers (W1)" w:hAnsi="Univers (W1)"/>
                <w:sz w:val="12"/>
              </w:rPr>
            </w:pPr>
            <w:r w:rsidRPr="00E94E2A">
              <w:rPr>
                <w:rFonts w:ascii="Univers (W1)" w:hAnsi="Univers (W1)"/>
                <w:sz w:val="10"/>
              </w:rPr>
              <w:t>Reg</w:t>
            </w:r>
          </w:p>
        </w:tc>
        <w:tc>
          <w:tcPr>
            <w:tcW w:w="450" w:type="dxa"/>
            <w:tcBorders>
              <w:top w:val="single" w:sz="6" w:space="0" w:color="auto"/>
              <w:left w:val="single" w:sz="6" w:space="0" w:color="auto"/>
              <w:bottom w:val="single" w:sz="6" w:space="0" w:color="auto"/>
              <w:right w:val="single" w:sz="18" w:space="0" w:color="auto"/>
            </w:tcBorders>
            <w:tcMar>
              <w:top w:w="0" w:type="dxa"/>
              <w:left w:w="79" w:type="dxa"/>
              <w:bottom w:w="0" w:type="dxa"/>
              <w:right w:w="79" w:type="dxa"/>
            </w:tcMar>
          </w:tcPr>
          <w:p w14:paraId="4BDAC8FA" w14:textId="77777777" w:rsidR="000E7F98" w:rsidRPr="00E94E2A" w:rsidRDefault="000E7F98" w:rsidP="00E83A84">
            <w:pPr>
              <w:keepNext/>
              <w:keepLines/>
              <w:tabs>
                <w:tab w:val="left" w:pos="720"/>
              </w:tabs>
              <w:ind w:left="-80" w:right="-70"/>
              <w:jc w:val="both"/>
              <w:rPr>
                <w:rFonts w:ascii="Univers (W1)" w:hAnsi="Univers (W1)"/>
                <w:sz w:val="10"/>
              </w:rPr>
            </w:pPr>
          </w:p>
          <w:p w14:paraId="235CF524" w14:textId="77777777" w:rsidR="000E7F98" w:rsidRPr="00E94E2A" w:rsidRDefault="000E7F98" w:rsidP="00E83A84">
            <w:pPr>
              <w:keepNext/>
              <w:keepLines/>
              <w:tabs>
                <w:tab w:val="left" w:pos="720"/>
              </w:tabs>
              <w:ind w:right="-72"/>
              <w:rPr>
                <w:rFonts w:ascii="Univers (W1)" w:hAnsi="Univers (W1)"/>
                <w:sz w:val="10"/>
              </w:rPr>
            </w:pPr>
            <w:r w:rsidRPr="00E94E2A">
              <w:rPr>
                <w:rFonts w:ascii="Univers (W1)" w:hAnsi="Univers (W1)"/>
                <w:sz w:val="10"/>
              </w:rPr>
              <w:t>Repro</w:t>
            </w:r>
          </w:p>
        </w:tc>
      </w:tr>
      <w:tr w:rsidR="000E7F98" w:rsidRPr="00E94E2A" w14:paraId="447ED11C" w14:textId="77777777" w:rsidTr="00E83A84">
        <w:trPr>
          <w:gridAfter w:val="2"/>
          <w:wAfter w:w="1179" w:type="dxa"/>
          <w:cantSplit/>
        </w:trPr>
        <w:tc>
          <w:tcPr>
            <w:tcW w:w="5933" w:type="dxa"/>
            <w:gridSpan w:val="9"/>
            <w:tcBorders>
              <w:top w:val="single" w:sz="6" w:space="0" w:color="auto"/>
              <w:left w:val="single" w:sz="18" w:space="0" w:color="auto"/>
              <w:bottom w:val="nil"/>
              <w:right w:val="single" w:sz="6" w:space="0" w:color="auto"/>
            </w:tcBorders>
            <w:tcMar>
              <w:top w:w="0" w:type="dxa"/>
              <w:left w:w="79" w:type="dxa"/>
              <w:bottom w:w="0" w:type="dxa"/>
              <w:right w:w="79" w:type="dxa"/>
            </w:tcMar>
          </w:tcPr>
          <w:p w14:paraId="51921DB4" w14:textId="77777777" w:rsidR="000E7F98" w:rsidRPr="004C3B95" w:rsidRDefault="000E7F98" w:rsidP="00E83A84">
            <w:pPr>
              <w:keepNext/>
              <w:keepLines/>
              <w:tabs>
                <w:tab w:val="left" w:pos="720"/>
              </w:tabs>
              <w:ind w:right="100"/>
              <w:rPr>
                <w:b/>
                <w:sz w:val="14"/>
                <w:szCs w:val="14"/>
              </w:rPr>
            </w:pPr>
            <w:r w:rsidRPr="004C3B95">
              <w:rPr>
                <w:rFonts w:ascii="Univers (W1)" w:hAnsi="Univers (W1)"/>
                <w:b/>
                <w:sz w:val="14"/>
                <w:szCs w:val="14"/>
              </w:rPr>
              <w:t>16. REMARKS:</w:t>
            </w:r>
            <w:r w:rsidRPr="004C3B95">
              <w:rPr>
                <w:b/>
                <w:sz w:val="14"/>
                <w:szCs w:val="14"/>
              </w:rPr>
              <w:t xml:space="preserve">     </w:t>
            </w:r>
          </w:p>
          <w:p w14:paraId="715FC553" w14:textId="77777777" w:rsidR="000E7F98" w:rsidRPr="004C3B95" w:rsidRDefault="000E7F98" w:rsidP="00E83A84">
            <w:pPr>
              <w:keepNext/>
              <w:keepLines/>
              <w:tabs>
                <w:tab w:val="left" w:pos="720"/>
              </w:tabs>
              <w:ind w:right="100"/>
              <w:rPr>
                <w:b/>
                <w:sz w:val="14"/>
                <w:szCs w:val="14"/>
              </w:rPr>
            </w:pPr>
          </w:p>
          <w:p w14:paraId="0221FCDD" w14:textId="0A5D0325" w:rsidR="000E7F98" w:rsidRPr="004C3B95" w:rsidRDefault="000E7F98" w:rsidP="00E83A84">
            <w:pPr>
              <w:keepNext/>
              <w:keepLines/>
              <w:tabs>
                <w:tab w:val="left" w:pos="720"/>
              </w:tabs>
              <w:ind w:right="100"/>
              <w:rPr>
                <w:b/>
                <w:sz w:val="14"/>
                <w:szCs w:val="14"/>
              </w:rPr>
            </w:pPr>
            <w:r w:rsidRPr="004C3B95">
              <w:rPr>
                <w:b/>
                <w:sz w:val="14"/>
                <w:szCs w:val="14"/>
              </w:rPr>
              <w:t xml:space="preserve">The contractor shall prepare and submit </w:t>
            </w:r>
            <w:r w:rsidR="00F26451" w:rsidRPr="004C3B95">
              <w:rPr>
                <w:b/>
                <w:sz w:val="14"/>
                <w:szCs w:val="14"/>
              </w:rPr>
              <w:t xml:space="preserve">an Engineering Change Proposal </w:t>
            </w:r>
            <w:r w:rsidR="005B2933" w:rsidRPr="004C3B95">
              <w:rPr>
                <w:b/>
                <w:sz w:val="14"/>
                <w:szCs w:val="14"/>
              </w:rPr>
              <w:t xml:space="preserve">(ECP) </w:t>
            </w:r>
            <w:r w:rsidRPr="004C3B95">
              <w:rPr>
                <w:b/>
                <w:sz w:val="14"/>
                <w:szCs w:val="14"/>
              </w:rPr>
              <w:t xml:space="preserve">in accordance with the Technical Requirements Document section for Configuration Control when a change to or departure from a contractual baseline document is deemed necessary. </w:t>
            </w:r>
          </w:p>
          <w:p w14:paraId="6CEE5990" w14:textId="77777777" w:rsidR="000E7F98" w:rsidRPr="004C3B95" w:rsidRDefault="000E7F98" w:rsidP="00E83A84">
            <w:pPr>
              <w:keepNext/>
              <w:keepLines/>
              <w:tabs>
                <w:tab w:val="left" w:pos="720"/>
              </w:tabs>
              <w:ind w:right="100"/>
              <w:rPr>
                <w:b/>
                <w:sz w:val="14"/>
                <w:szCs w:val="14"/>
              </w:rPr>
            </w:pPr>
          </w:p>
          <w:p w14:paraId="1A650452" w14:textId="0C5B2B8B" w:rsidR="005B2933" w:rsidRPr="004C3B95" w:rsidRDefault="005B2933" w:rsidP="00E83A84">
            <w:pPr>
              <w:keepNext/>
              <w:keepLines/>
              <w:tabs>
                <w:tab w:val="left" w:pos="720"/>
              </w:tabs>
              <w:ind w:right="100"/>
              <w:rPr>
                <w:b/>
                <w:sz w:val="14"/>
                <w:szCs w:val="14"/>
              </w:rPr>
            </w:pPr>
            <w:r w:rsidRPr="004C3B95">
              <w:rPr>
                <w:b/>
                <w:sz w:val="14"/>
                <w:szCs w:val="14"/>
              </w:rPr>
              <w:t>An ECP shall be submitted using the latest revision of DD Form 1692.</w:t>
            </w:r>
          </w:p>
          <w:p w14:paraId="09C91898" w14:textId="77777777" w:rsidR="005B2933" w:rsidRPr="004C3B95" w:rsidRDefault="005B2933" w:rsidP="00E83A84">
            <w:pPr>
              <w:keepNext/>
              <w:keepLines/>
              <w:tabs>
                <w:tab w:val="left" w:pos="720"/>
              </w:tabs>
              <w:ind w:right="100"/>
              <w:rPr>
                <w:b/>
                <w:sz w:val="14"/>
                <w:szCs w:val="14"/>
              </w:rPr>
            </w:pPr>
          </w:p>
          <w:p w14:paraId="0EEEDAC2" w14:textId="06A70FFE" w:rsidR="000E7F98" w:rsidRPr="004C3B95" w:rsidRDefault="000E7F98" w:rsidP="00E83A84">
            <w:pPr>
              <w:ind w:right="100"/>
              <w:rPr>
                <w:b/>
                <w:sz w:val="14"/>
                <w:szCs w:val="14"/>
              </w:rPr>
            </w:pPr>
            <w:r w:rsidRPr="004C3B95">
              <w:rPr>
                <w:b/>
                <w:sz w:val="14"/>
                <w:szCs w:val="14"/>
              </w:rPr>
              <w:t xml:space="preserve">The Government will have 30 days to review, accept, and/or comment on the draft submission.  The contractor shall incorporate changes into the electronic deliverable within </w:t>
            </w:r>
            <w:r w:rsidR="00F26451" w:rsidRPr="004C3B95">
              <w:rPr>
                <w:b/>
                <w:sz w:val="14"/>
                <w:szCs w:val="14"/>
              </w:rPr>
              <w:t>15</w:t>
            </w:r>
            <w:r w:rsidRPr="004C3B95">
              <w:rPr>
                <w:b/>
                <w:sz w:val="14"/>
                <w:szCs w:val="14"/>
              </w:rPr>
              <w:t xml:space="preserve"> days after receipt of Government comments. The Government will have 30 days to review, accept, and/or comment on the final submission.</w:t>
            </w:r>
          </w:p>
          <w:p w14:paraId="4EF5FDBC" w14:textId="77777777" w:rsidR="004C3B95" w:rsidRPr="004C3B95" w:rsidRDefault="004C3B95" w:rsidP="00E83A84">
            <w:pPr>
              <w:keepLines/>
              <w:ind w:right="100"/>
              <w:rPr>
                <w:b/>
                <w:sz w:val="14"/>
                <w:szCs w:val="14"/>
              </w:rPr>
            </w:pPr>
          </w:p>
          <w:p w14:paraId="1EE8C5CF" w14:textId="487BC309" w:rsidR="00B14155" w:rsidRPr="004C3B95" w:rsidRDefault="00B14155" w:rsidP="00E83A84">
            <w:pPr>
              <w:keepLines/>
              <w:ind w:right="100"/>
              <w:rPr>
                <w:b/>
                <w:sz w:val="14"/>
                <w:szCs w:val="14"/>
              </w:rPr>
            </w:pPr>
            <w:r w:rsidRPr="004C3B95">
              <w:rPr>
                <w:b/>
                <w:sz w:val="14"/>
                <w:szCs w:val="14"/>
              </w:rPr>
              <w:t>Item 9: The contractor shall apply the following distribution statement to each deliverable:</w:t>
            </w:r>
          </w:p>
          <w:p w14:paraId="7C4B0F2D" w14:textId="62F95F54" w:rsidR="000E7F98" w:rsidRPr="004C3B95" w:rsidRDefault="00B14155" w:rsidP="00E83A84">
            <w:pPr>
              <w:keepLines/>
              <w:ind w:right="100"/>
              <w:rPr>
                <w:b/>
                <w:sz w:val="14"/>
                <w:szCs w:val="14"/>
              </w:rPr>
            </w:pPr>
            <w:r w:rsidRPr="004C3B95">
              <w:rPr>
                <w:b/>
                <w:sz w:val="14"/>
                <w:szCs w:val="14"/>
              </w:rPr>
              <w:t>DISTRIBUTION STATEMENT C. Distribution authorized to U. S. Government agencies and their contractors. Reason: Export Controlled. Date of Determination: 11 May 2017. Other requests for this document shall be referred to U. S. Army, CECOM, 6565 Surveillance Loop, C3-322, CMDI Branch, Aberdeen Proving Ground, MD 21005-1846.</w:t>
            </w:r>
          </w:p>
          <w:p w14:paraId="08EEB3FE" w14:textId="77777777" w:rsidR="004C3B95" w:rsidRPr="004C3B95" w:rsidRDefault="004C3B95" w:rsidP="00E83A84">
            <w:pPr>
              <w:keepLines/>
              <w:ind w:right="100"/>
              <w:rPr>
                <w:b/>
                <w:sz w:val="14"/>
                <w:szCs w:val="14"/>
              </w:rPr>
            </w:pPr>
          </w:p>
          <w:p w14:paraId="66923538" w14:textId="77777777" w:rsidR="000E7F98" w:rsidRPr="004C3B95" w:rsidRDefault="000E7F98" w:rsidP="00E83A84">
            <w:pPr>
              <w:rPr>
                <w:b/>
                <w:sz w:val="14"/>
                <w:szCs w:val="14"/>
              </w:rPr>
            </w:pPr>
            <w:r w:rsidRPr="004C3B95">
              <w:rPr>
                <w:b/>
                <w:sz w:val="14"/>
                <w:szCs w:val="14"/>
              </w:rPr>
              <w:t xml:space="preserve">All deliveries shall be in digital format, compatible with Microsoft Office 2007 software and Adobe Acrobat version 7.0 and delivered by email or via DoD SAFE (Secure Access File Exchange) website (https://safe.apps.mil/) in case the deliveries can't be sent through the email services.  Request Code is required for the use of DoD SAFE.  Contact the Government Procuring Contracting Officer (PCO) or Engineer for the Request Code.  Alternative delivery media may be discussed with the Government PCO prior to delivery.  The Government personnel listed in the distribution list will receive a copy of the submittal.  Name and electronic address of the Government personnel are specified below:  </w:t>
            </w:r>
          </w:p>
          <w:p w14:paraId="12109990" w14:textId="77777777" w:rsidR="000E7F98" w:rsidRPr="004C3B95" w:rsidRDefault="000E7F98" w:rsidP="00E83A84">
            <w:pPr>
              <w:rPr>
                <w:b/>
                <w:sz w:val="14"/>
                <w:szCs w:val="14"/>
              </w:rPr>
            </w:pPr>
          </w:p>
          <w:p w14:paraId="21DFD23A" w14:textId="77777777" w:rsidR="000E7F98" w:rsidRPr="004C3B95" w:rsidRDefault="000E7F98" w:rsidP="00E83A84">
            <w:pPr>
              <w:keepNext/>
              <w:keepLines/>
              <w:tabs>
                <w:tab w:val="left" w:pos="720"/>
                <w:tab w:val="left" w:pos="1930"/>
                <w:tab w:val="left" w:pos="2390"/>
                <w:tab w:val="left" w:pos="2837"/>
              </w:tabs>
              <w:ind w:right="-70"/>
              <w:rPr>
                <w:b/>
                <w:caps/>
                <w:sz w:val="14"/>
                <w:szCs w:val="14"/>
              </w:rPr>
            </w:pPr>
            <w:r w:rsidRPr="004C3B95">
              <w:rPr>
                <w:b/>
                <w:caps/>
                <w:sz w:val="14"/>
                <w:szCs w:val="14"/>
              </w:rPr>
              <w:t>FCDD-ISE-HDB (</w:t>
            </w:r>
            <w:r w:rsidRPr="004C3B95">
              <w:rPr>
                <w:b/>
                <w:sz w:val="14"/>
                <w:szCs w:val="14"/>
              </w:rPr>
              <w:t>Technical</w:t>
            </w:r>
            <w:r w:rsidRPr="004C3B95">
              <w:rPr>
                <w:b/>
                <w:caps/>
                <w:sz w:val="14"/>
                <w:szCs w:val="14"/>
              </w:rPr>
              <w:t xml:space="preserve"> poc): </w:t>
            </w:r>
            <w:r w:rsidRPr="004C3B95">
              <w:rPr>
                <w:b/>
                <w:sz w:val="14"/>
                <w:szCs w:val="14"/>
              </w:rPr>
              <w:t>Stanley Chan, stanley.u.chan.civ@army.mil</w:t>
            </w:r>
          </w:p>
          <w:p w14:paraId="2290B54B" w14:textId="51C331E0" w:rsidR="000E7F98" w:rsidRPr="004C3B95" w:rsidRDefault="000E7F98" w:rsidP="00E83A84">
            <w:pPr>
              <w:rPr>
                <w:b/>
                <w:sz w:val="14"/>
                <w:szCs w:val="14"/>
              </w:rPr>
            </w:pPr>
            <w:r w:rsidRPr="004C3B95">
              <w:rPr>
                <w:b/>
                <w:sz w:val="14"/>
                <w:szCs w:val="14"/>
              </w:rPr>
              <w:t xml:space="preserve">PCO: </w:t>
            </w:r>
            <w:r w:rsidR="00E73FA9">
              <w:rPr>
                <w:b/>
                <w:sz w:val="14"/>
                <w:szCs w:val="14"/>
              </w:rPr>
              <w:t xml:space="preserve">Ariel Martin, </w:t>
            </w:r>
            <w:r w:rsidR="005F475B" w:rsidRPr="005F475B">
              <w:rPr>
                <w:b/>
                <w:sz w:val="14"/>
                <w:szCs w:val="14"/>
              </w:rPr>
              <w:t>ariel.j.martin@dla.mil</w:t>
            </w:r>
            <w:r w:rsidRPr="004C3B95">
              <w:rPr>
                <w:b/>
                <w:sz w:val="14"/>
                <w:szCs w:val="14"/>
              </w:rPr>
              <w:t xml:space="preserve">              </w:t>
            </w:r>
          </w:p>
          <w:p w14:paraId="2487B6E5" w14:textId="77777777" w:rsidR="000E7F98" w:rsidRPr="004C3B95" w:rsidRDefault="000E7F98" w:rsidP="00E83A84">
            <w:pPr>
              <w:rPr>
                <w:b/>
                <w:sz w:val="14"/>
                <w:szCs w:val="14"/>
              </w:rPr>
            </w:pPr>
            <w:r w:rsidRPr="004C3B95">
              <w:rPr>
                <w:b/>
                <w:sz w:val="14"/>
                <w:szCs w:val="14"/>
              </w:rPr>
              <w:t>ACO: TBA</w:t>
            </w:r>
          </w:p>
          <w:p w14:paraId="05802EF6" w14:textId="77777777" w:rsidR="000E7F98" w:rsidRPr="004C3B95" w:rsidRDefault="000E7F98" w:rsidP="00E83A84">
            <w:pPr>
              <w:rPr>
                <w:b/>
                <w:sz w:val="14"/>
                <w:szCs w:val="14"/>
              </w:rPr>
            </w:pPr>
            <w:r w:rsidRPr="004C3B95">
              <w:rPr>
                <w:b/>
                <w:sz w:val="14"/>
                <w:szCs w:val="14"/>
              </w:rPr>
              <w:t>QAR: TBA</w:t>
            </w:r>
          </w:p>
          <w:p w14:paraId="21963696" w14:textId="77777777" w:rsidR="000E7F98" w:rsidRPr="004C3B95" w:rsidRDefault="000E7F98" w:rsidP="00E83A84">
            <w:pPr>
              <w:rPr>
                <w:b/>
                <w:bCs/>
                <w:sz w:val="14"/>
                <w:szCs w:val="14"/>
              </w:rPr>
            </w:pPr>
          </w:p>
          <w:p w14:paraId="1AB8DA35" w14:textId="77777777" w:rsidR="000E7F98" w:rsidRPr="004C3B95" w:rsidRDefault="000E7F98" w:rsidP="00E83A84">
            <w:pPr>
              <w:ind w:right="100"/>
              <w:rPr>
                <w:b/>
                <w:sz w:val="14"/>
                <w:szCs w:val="14"/>
              </w:rPr>
            </w:pPr>
            <w:r w:rsidRPr="004C3B95">
              <w:rPr>
                <w:b/>
                <w:sz w:val="14"/>
                <w:szCs w:val="14"/>
              </w:rPr>
              <w:t>If the CDRL Data Deliverable is priced and is not NSP (Not Separately Priced), then an electronic DD Form 250 will be required via the Wide Area Workflow website in order for the contractor to receive payment for the data deliverable (see section G of the Contract).  E-mail notification is required with any electronic submission.</w:t>
            </w:r>
          </w:p>
        </w:tc>
        <w:tc>
          <w:tcPr>
            <w:tcW w:w="1890" w:type="dxa"/>
            <w:gridSpan w:val="2"/>
            <w:tcBorders>
              <w:top w:val="single" w:sz="6" w:space="0" w:color="auto"/>
              <w:left w:val="nil"/>
              <w:bottom w:val="nil"/>
              <w:right w:val="single" w:sz="6" w:space="0" w:color="auto"/>
            </w:tcBorders>
            <w:tcMar>
              <w:top w:w="0" w:type="dxa"/>
              <w:left w:w="79" w:type="dxa"/>
              <w:bottom w:w="0" w:type="dxa"/>
              <w:right w:w="79" w:type="dxa"/>
            </w:tcMar>
          </w:tcPr>
          <w:p w14:paraId="4097E232" w14:textId="77777777" w:rsidR="000E7F98" w:rsidRPr="007C59E7" w:rsidRDefault="000E7F98" w:rsidP="00E83A84">
            <w:pPr>
              <w:keepNext/>
              <w:keepLines/>
              <w:tabs>
                <w:tab w:val="left" w:pos="720"/>
                <w:tab w:val="left" w:pos="1930"/>
                <w:tab w:val="left" w:pos="2390"/>
                <w:tab w:val="left" w:pos="2837"/>
              </w:tabs>
              <w:ind w:right="-70"/>
              <w:jc w:val="center"/>
              <w:rPr>
                <w:b/>
                <w:caps/>
                <w:sz w:val="16"/>
                <w:szCs w:val="16"/>
              </w:rPr>
            </w:pPr>
            <w:r w:rsidRPr="007C59E7">
              <w:rPr>
                <w:b/>
                <w:caps/>
                <w:sz w:val="16"/>
                <w:szCs w:val="16"/>
              </w:rPr>
              <w:t>FCDD-</w:t>
            </w:r>
            <w:r>
              <w:rPr>
                <w:b/>
                <w:caps/>
                <w:sz w:val="16"/>
                <w:szCs w:val="16"/>
              </w:rPr>
              <w:t>ISE-HDB</w:t>
            </w:r>
          </w:p>
          <w:p w14:paraId="1DCD61D2" w14:textId="77777777" w:rsidR="000E7F98" w:rsidRPr="00E94E2A" w:rsidRDefault="000E7F98" w:rsidP="00E83A84">
            <w:pPr>
              <w:keepNext/>
              <w:keepLines/>
              <w:tabs>
                <w:tab w:val="left" w:pos="720"/>
                <w:tab w:val="left" w:pos="1930"/>
                <w:tab w:val="left" w:pos="2390"/>
                <w:tab w:val="left" w:pos="2837"/>
              </w:tabs>
              <w:ind w:right="-70"/>
              <w:jc w:val="center"/>
              <w:rPr>
                <w:b/>
                <w:caps/>
                <w:sz w:val="16"/>
              </w:rPr>
            </w:pPr>
            <w:r w:rsidRPr="00E94E2A">
              <w:rPr>
                <w:b/>
                <w:caps/>
                <w:sz w:val="16"/>
              </w:rPr>
              <w:t>PCO</w:t>
            </w:r>
          </w:p>
          <w:p w14:paraId="6B2E7DF8" w14:textId="77777777" w:rsidR="000E7F98" w:rsidRPr="00E94E2A" w:rsidRDefault="000E7F98" w:rsidP="00E83A84">
            <w:pPr>
              <w:keepNext/>
              <w:keepLines/>
              <w:tabs>
                <w:tab w:val="left" w:pos="720"/>
                <w:tab w:val="left" w:pos="1930"/>
                <w:tab w:val="left" w:pos="2390"/>
                <w:tab w:val="left" w:pos="2837"/>
              </w:tabs>
              <w:ind w:right="-70"/>
              <w:jc w:val="center"/>
              <w:rPr>
                <w:b/>
                <w:caps/>
                <w:sz w:val="16"/>
              </w:rPr>
            </w:pPr>
            <w:r w:rsidRPr="00E94E2A">
              <w:rPr>
                <w:b/>
                <w:caps/>
                <w:sz w:val="16"/>
              </w:rPr>
              <w:t>ACO</w:t>
            </w:r>
          </w:p>
          <w:p w14:paraId="71A37446" w14:textId="77777777" w:rsidR="000E7F98" w:rsidRPr="00E94E2A" w:rsidRDefault="000E7F98" w:rsidP="00E83A84">
            <w:pPr>
              <w:keepNext/>
              <w:keepLines/>
              <w:tabs>
                <w:tab w:val="left" w:pos="720"/>
                <w:tab w:val="left" w:pos="1930"/>
                <w:tab w:val="left" w:pos="2390"/>
                <w:tab w:val="left" w:pos="2837"/>
              </w:tabs>
              <w:ind w:right="-70"/>
              <w:jc w:val="center"/>
              <w:rPr>
                <w:b/>
                <w:caps/>
                <w:sz w:val="16"/>
              </w:rPr>
            </w:pPr>
            <w:r w:rsidRPr="00E94E2A">
              <w:rPr>
                <w:b/>
                <w:caps/>
                <w:sz w:val="16"/>
              </w:rPr>
              <w:t>QAR</w:t>
            </w:r>
          </w:p>
          <w:p w14:paraId="26B091E6" w14:textId="77777777" w:rsidR="000E7F98" w:rsidRPr="00E94E2A" w:rsidRDefault="000E7F98" w:rsidP="00E83A84">
            <w:pPr>
              <w:keepNext/>
              <w:keepLines/>
              <w:tabs>
                <w:tab w:val="left" w:pos="720"/>
                <w:tab w:val="left" w:pos="1930"/>
                <w:tab w:val="left" w:pos="2390"/>
                <w:tab w:val="left" w:pos="2837"/>
              </w:tabs>
              <w:ind w:right="-70"/>
              <w:jc w:val="center"/>
              <w:rPr>
                <w:b/>
                <w:caps/>
                <w:sz w:val="16"/>
              </w:rPr>
            </w:pPr>
          </w:p>
        </w:tc>
        <w:tc>
          <w:tcPr>
            <w:tcW w:w="454" w:type="dxa"/>
            <w:tcBorders>
              <w:top w:val="single" w:sz="6" w:space="0" w:color="auto"/>
              <w:left w:val="nil"/>
              <w:bottom w:val="nil"/>
              <w:right w:val="single" w:sz="6" w:space="0" w:color="auto"/>
            </w:tcBorders>
            <w:tcMar>
              <w:top w:w="0" w:type="dxa"/>
              <w:left w:w="79" w:type="dxa"/>
              <w:bottom w:w="0" w:type="dxa"/>
              <w:right w:w="79" w:type="dxa"/>
            </w:tcMar>
            <w:hideMark/>
          </w:tcPr>
          <w:p w14:paraId="5ED9F0C1" w14:textId="77777777" w:rsidR="000E7F98" w:rsidRPr="00E94E2A" w:rsidRDefault="000E7F98" w:rsidP="00E83A84">
            <w:pPr>
              <w:keepNext/>
              <w:keepLines/>
              <w:tabs>
                <w:tab w:val="left" w:pos="720"/>
                <w:tab w:val="left" w:pos="1930"/>
                <w:tab w:val="left" w:pos="2390"/>
                <w:tab w:val="left" w:pos="2837"/>
              </w:tabs>
              <w:ind w:right="-70"/>
              <w:jc w:val="center"/>
              <w:rPr>
                <w:b/>
                <w:sz w:val="16"/>
              </w:rPr>
            </w:pPr>
            <w:r w:rsidRPr="00E94E2A">
              <w:rPr>
                <w:b/>
                <w:sz w:val="16"/>
              </w:rPr>
              <w:t>0</w:t>
            </w:r>
          </w:p>
          <w:p w14:paraId="69F611E6" w14:textId="77777777" w:rsidR="000E7F98" w:rsidRPr="00E94E2A" w:rsidRDefault="000E7F98" w:rsidP="00E83A84">
            <w:pPr>
              <w:keepNext/>
              <w:keepLines/>
              <w:tabs>
                <w:tab w:val="left" w:pos="720"/>
                <w:tab w:val="left" w:pos="1930"/>
                <w:tab w:val="left" w:pos="2390"/>
                <w:tab w:val="left" w:pos="2837"/>
              </w:tabs>
              <w:ind w:right="-70"/>
              <w:jc w:val="center"/>
              <w:rPr>
                <w:b/>
                <w:sz w:val="16"/>
              </w:rPr>
            </w:pPr>
            <w:r w:rsidRPr="00E94E2A">
              <w:rPr>
                <w:b/>
                <w:sz w:val="16"/>
              </w:rPr>
              <w:t>0</w:t>
            </w:r>
          </w:p>
          <w:p w14:paraId="20199314" w14:textId="77777777" w:rsidR="000E7F98" w:rsidRPr="00E94E2A" w:rsidRDefault="000E7F98" w:rsidP="00E83A84">
            <w:pPr>
              <w:keepNext/>
              <w:keepLines/>
              <w:tabs>
                <w:tab w:val="left" w:pos="720"/>
                <w:tab w:val="left" w:pos="1930"/>
                <w:tab w:val="left" w:pos="2390"/>
                <w:tab w:val="left" w:pos="2837"/>
              </w:tabs>
              <w:ind w:right="-70"/>
              <w:jc w:val="center"/>
              <w:rPr>
                <w:b/>
                <w:sz w:val="16"/>
              </w:rPr>
            </w:pPr>
            <w:r w:rsidRPr="00E94E2A">
              <w:rPr>
                <w:b/>
                <w:sz w:val="16"/>
              </w:rPr>
              <w:t>0</w:t>
            </w:r>
          </w:p>
          <w:p w14:paraId="102C16AC" w14:textId="77777777" w:rsidR="000E7F98" w:rsidRPr="00E94E2A" w:rsidRDefault="000E7F98" w:rsidP="00E83A84">
            <w:pPr>
              <w:keepNext/>
              <w:keepLines/>
              <w:tabs>
                <w:tab w:val="left" w:pos="720"/>
                <w:tab w:val="left" w:pos="1930"/>
                <w:tab w:val="left" w:pos="2390"/>
                <w:tab w:val="left" w:pos="2837"/>
              </w:tabs>
              <w:ind w:right="-70"/>
              <w:jc w:val="center"/>
              <w:rPr>
                <w:b/>
                <w:sz w:val="16"/>
              </w:rPr>
            </w:pPr>
            <w:r w:rsidRPr="00E94E2A">
              <w:rPr>
                <w:b/>
                <w:sz w:val="16"/>
              </w:rPr>
              <w:t>0</w:t>
            </w:r>
          </w:p>
          <w:p w14:paraId="066E8500" w14:textId="77777777" w:rsidR="000E7F98" w:rsidRPr="00E94E2A" w:rsidRDefault="000E7F98" w:rsidP="00E83A84">
            <w:pPr>
              <w:keepNext/>
              <w:keepLines/>
              <w:tabs>
                <w:tab w:val="left" w:pos="720"/>
                <w:tab w:val="left" w:pos="1930"/>
                <w:tab w:val="left" w:pos="2390"/>
                <w:tab w:val="left" w:pos="2837"/>
              </w:tabs>
              <w:ind w:right="-70"/>
              <w:jc w:val="center"/>
              <w:rPr>
                <w:b/>
                <w:sz w:val="16"/>
              </w:rPr>
            </w:pPr>
          </w:p>
        </w:tc>
        <w:tc>
          <w:tcPr>
            <w:tcW w:w="450" w:type="dxa"/>
            <w:tcBorders>
              <w:top w:val="single" w:sz="6" w:space="0" w:color="auto"/>
              <w:left w:val="nil"/>
              <w:bottom w:val="nil"/>
              <w:right w:val="single" w:sz="6" w:space="0" w:color="auto"/>
            </w:tcBorders>
            <w:tcMar>
              <w:top w:w="0" w:type="dxa"/>
              <w:left w:w="79" w:type="dxa"/>
              <w:bottom w:w="0" w:type="dxa"/>
              <w:right w:w="79" w:type="dxa"/>
            </w:tcMar>
            <w:hideMark/>
          </w:tcPr>
          <w:p w14:paraId="58F11389" w14:textId="77777777" w:rsidR="000E7F98" w:rsidRPr="00E94E2A" w:rsidRDefault="000E7F98" w:rsidP="00E83A84">
            <w:pPr>
              <w:keepNext/>
              <w:keepLines/>
              <w:tabs>
                <w:tab w:val="left" w:pos="720"/>
                <w:tab w:val="left" w:pos="1930"/>
                <w:tab w:val="left" w:pos="2390"/>
                <w:tab w:val="left" w:pos="2837"/>
              </w:tabs>
              <w:ind w:right="-70"/>
              <w:jc w:val="center"/>
              <w:rPr>
                <w:b/>
                <w:sz w:val="16"/>
              </w:rPr>
            </w:pPr>
            <w:r w:rsidRPr="00E94E2A">
              <w:rPr>
                <w:b/>
                <w:sz w:val="16"/>
              </w:rPr>
              <w:t>1</w:t>
            </w:r>
          </w:p>
          <w:p w14:paraId="33875400" w14:textId="77777777" w:rsidR="000E7F98" w:rsidRPr="00E94E2A" w:rsidRDefault="000E7F98" w:rsidP="00E83A84">
            <w:pPr>
              <w:keepNext/>
              <w:keepLines/>
              <w:tabs>
                <w:tab w:val="left" w:pos="720"/>
                <w:tab w:val="left" w:pos="1930"/>
                <w:tab w:val="left" w:pos="2390"/>
                <w:tab w:val="left" w:pos="2837"/>
              </w:tabs>
              <w:ind w:right="-70"/>
              <w:jc w:val="center"/>
              <w:rPr>
                <w:b/>
                <w:sz w:val="16"/>
              </w:rPr>
            </w:pPr>
            <w:r w:rsidRPr="00E94E2A">
              <w:rPr>
                <w:b/>
                <w:sz w:val="16"/>
              </w:rPr>
              <w:t>1</w:t>
            </w:r>
          </w:p>
          <w:p w14:paraId="69AE46AF" w14:textId="77777777" w:rsidR="000E7F98" w:rsidRPr="00E94E2A" w:rsidRDefault="000E7F98" w:rsidP="00E83A84">
            <w:pPr>
              <w:keepNext/>
              <w:keepLines/>
              <w:tabs>
                <w:tab w:val="left" w:pos="720"/>
                <w:tab w:val="left" w:pos="1930"/>
                <w:tab w:val="left" w:pos="2390"/>
                <w:tab w:val="left" w:pos="2837"/>
              </w:tabs>
              <w:ind w:right="-70"/>
              <w:jc w:val="center"/>
              <w:rPr>
                <w:b/>
                <w:sz w:val="16"/>
              </w:rPr>
            </w:pPr>
            <w:r w:rsidRPr="00E94E2A">
              <w:rPr>
                <w:b/>
                <w:sz w:val="16"/>
              </w:rPr>
              <w:t>1</w:t>
            </w:r>
          </w:p>
          <w:p w14:paraId="5DDA9ABD" w14:textId="77777777" w:rsidR="000E7F98" w:rsidRPr="00E94E2A" w:rsidRDefault="000E7F98" w:rsidP="00E83A84">
            <w:pPr>
              <w:keepNext/>
              <w:keepLines/>
              <w:tabs>
                <w:tab w:val="left" w:pos="720"/>
                <w:tab w:val="left" w:pos="1930"/>
                <w:tab w:val="left" w:pos="2390"/>
                <w:tab w:val="left" w:pos="2837"/>
              </w:tabs>
              <w:ind w:right="-70"/>
              <w:jc w:val="center"/>
              <w:rPr>
                <w:b/>
                <w:sz w:val="16"/>
              </w:rPr>
            </w:pPr>
            <w:r w:rsidRPr="00E94E2A">
              <w:rPr>
                <w:b/>
                <w:sz w:val="16"/>
              </w:rPr>
              <w:t>1</w:t>
            </w:r>
          </w:p>
          <w:p w14:paraId="266F2578" w14:textId="77777777" w:rsidR="000E7F98" w:rsidRPr="00E94E2A" w:rsidRDefault="000E7F98" w:rsidP="00E83A84">
            <w:pPr>
              <w:keepNext/>
              <w:keepLines/>
              <w:tabs>
                <w:tab w:val="left" w:pos="720"/>
                <w:tab w:val="left" w:pos="1930"/>
                <w:tab w:val="left" w:pos="2390"/>
                <w:tab w:val="left" w:pos="2837"/>
              </w:tabs>
              <w:ind w:right="-70"/>
              <w:jc w:val="center"/>
              <w:rPr>
                <w:b/>
                <w:sz w:val="16"/>
              </w:rPr>
            </w:pPr>
          </w:p>
        </w:tc>
        <w:tc>
          <w:tcPr>
            <w:tcW w:w="450" w:type="dxa"/>
            <w:tcBorders>
              <w:top w:val="single" w:sz="6" w:space="0" w:color="auto"/>
              <w:left w:val="nil"/>
              <w:bottom w:val="single" w:sz="6" w:space="0" w:color="auto"/>
              <w:right w:val="single" w:sz="18" w:space="0" w:color="auto"/>
            </w:tcBorders>
            <w:tcMar>
              <w:top w:w="0" w:type="dxa"/>
              <w:left w:w="79" w:type="dxa"/>
              <w:bottom w:w="0" w:type="dxa"/>
              <w:right w:w="79" w:type="dxa"/>
            </w:tcMar>
            <w:hideMark/>
          </w:tcPr>
          <w:p w14:paraId="10FD3A26" w14:textId="77777777" w:rsidR="000E7F98" w:rsidRPr="00E94E2A" w:rsidRDefault="000E7F98" w:rsidP="00E83A84">
            <w:pPr>
              <w:keepNext/>
              <w:keepLines/>
              <w:tabs>
                <w:tab w:val="left" w:pos="720"/>
                <w:tab w:val="left" w:pos="1930"/>
                <w:tab w:val="left" w:pos="2390"/>
                <w:tab w:val="left" w:pos="2837"/>
              </w:tabs>
              <w:ind w:right="-70"/>
              <w:jc w:val="center"/>
              <w:rPr>
                <w:b/>
                <w:sz w:val="16"/>
              </w:rPr>
            </w:pPr>
            <w:r w:rsidRPr="00E94E2A">
              <w:rPr>
                <w:b/>
                <w:sz w:val="16"/>
              </w:rPr>
              <w:t>0</w:t>
            </w:r>
          </w:p>
          <w:p w14:paraId="5DAC7734" w14:textId="77777777" w:rsidR="000E7F98" w:rsidRPr="00E94E2A" w:rsidRDefault="000E7F98" w:rsidP="00E83A84">
            <w:pPr>
              <w:keepNext/>
              <w:keepLines/>
              <w:tabs>
                <w:tab w:val="left" w:pos="720"/>
                <w:tab w:val="left" w:pos="1930"/>
                <w:tab w:val="left" w:pos="2390"/>
                <w:tab w:val="left" w:pos="2837"/>
              </w:tabs>
              <w:ind w:right="-70"/>
              <w:jc w:val="center"/>
              <w:rPr>
                <w:b/>
                <w:sz w:val="16"/>
              </w:rPr>
            </w:pPr>
            <w:r w:rsidRPr="00E94E2A">
              <w:rPr>
                <w:b/>
                <w:sz w:val="16"/>
              </w:rPr>
              <w:t>0</w:t>
            </w:r>
          </w:p>
          <w:p w14:paraId="3C65F6F5" w14:textId="77777777" w:rsidR="000E7F98" w:rsidRPr="00E94E2A" w:rsidRDefault="000E7F98" w:rsidP="00E83A84">
            <w:pPr>
              <w:keepNext/>
              <w:keepLines/>
              <w:tabs>
                <w:tab w:val="left" w:pos="720"/>
                <w:tab w:val="left" w:pos="1930"/>
                <w:tab w:val="left" w:pos="2390"/>
                <w:tab w:val="left" w:pos="2837"/>
              </w:tabs>
              <w:ind w:right="-70"/>
              <w:jc w:val="center"/>
              <w:rPr>
                <w:b/>
                <w:sz w:val="16"/>
              </w:rPr>
            </w:pPr>
            <w:r w:rsidRPr="00E94E2A">
              <w:rPr>
                <w:b/>
                <w:sz w:val="16"/>
              </w:rPr>
              <w:t>0</w:t>
            </w:r>
          </w:p>
          <w:p w14:paraId="2EBFF284" w14:textId="77777777" w:rsidR="000E7F98" w:rsidRPr="00E94E2A" w:rsidRDefault="000E7F98" w:rsidP="00E83A84">
            <w:pPr>
              <w:keepNext/>
              <w:keepLines/>
              <w:tabs>
                <w:tab w:val="left" w:pos="720"/>
                <w:tab w:val="left" w:pos="1930"/>
                <w:tab w:val="left" w:pos="2390"/>
                <w:tab w:val="left" w:pos="2837"/>
              </w:tabs>
              <w:ind w:right="-70"/>
              <w:jc w:val="center"/>
              <w:rPr>
                <w:b/>
                <w:sz w:val="16"/>
              </w:rPr>
            </w:pPr>
            <w:r w:rsidRPr="00E94E2A">
              <w:rPr>
                <w:b/>
                <w:sz w:val="16"/>
              </w:rPr>
              <w:t>0</w:t>
            </w:r>
          </w:p>
          <w:p w14:paraId="14C77FCE" w14:textId="77777777" w:rsidR="000E7F98" w:rsidRPr="00E94E2A" w:rsidRDefault="000E7F98" w:rsidP="00E83A84">
            <w:pPr>
              <w:keepNext/>
              <w:keepLines/>
              <w:tabs>
                <w:tab w:val="left" w:pos="720"/>
                <w:tab w:val="left" w:pos="1930"/>
                <w:tab w:val="left" w:pos="2390"/>
                <w:tab w:val="left" w:pos="2837"/>
              </w:tabs>
              <w:ind w:right="-70"/>
              <w:jc w:val="center"/>
              <w:rPr>
                <w:b/>
                <w:sz w:val="16"/>
              </w:rPr>
            </w:pPr>
          </w:p>
        </w:tc>
      </w:tr>
      <w:tr w:rsidR="000E7F98" w:rsidRPr="00E94E2A" w14:paraId="21263670" w14:textId="77777777" w:rsidTr="00E83A84">
        <w:trPr>
          <w:gridAfter w:val="2"/>
          <w:wAfter w:w="1179" w:type="dxa"/>
          <w:cantSplit/>
        </w:trPr>
        <w:tc>
          <w:tcPr>
            <w:tcW w:w="5933" w:type="dxa"/>
            <w:gridSpan w:val="9"/>
            <w:tcBorders>
              <w:top w:val="nil"/>
              <w:left w:val="single" w:sz="18" w:space="0" w:color="auto"/>
              <w:bottom w:val="nil"/>
              <w:right w:val="single" w:sz="6" w:space="0" w:color="auto"/>
            </w:tcBorders>
            <w:tcMar>
              <w:top w:w="0" w:type="dxa"/>
              <w:left w:w="79" w:type="dxa"/>
              <w:bottom w:w="0" w:type="dxa"/>
              <w:right w:w="79" w:type="dxa"/>
            </w:tcMar>
          </w:tcPr>
          <w:p w14:paraId="5028FFC1" w14:textId="77777777" w:rsidR="000E7F98" w:rsidRPr="00E94E2A" w:rsidRDefault="000E7F98" w:rsidP="00E83A84">
            <w:pPr>
              <w:keepNext/>
              <w:keepLines/>
              <w:tabs>
                <w:tab w:val="left" w:pos="720"/>
              </w:tabs>
              <w:ind w:right="100"/>
              <w:jc w:val="both"/>
              <w:rPr>
                <w:rFonts w:ascii="Univers (W1)" w:hAnsi="Univers (W1)"/>
                <w:sz w:val="20"/>
              </w:rPr>
            </w:pPr>
          </w:p>
        </w:tc>
        <w:tc>
          <w:tcPr>
            <w:tcW w:w="1890" w:type="dxa"/>
            <w:gridSpan w:val="2"/>
            <w:tcBorders>
              <w:top w:val="single" w:sz="6" w:space="0" w:color="auto"/>
              <w:left w:val="nil"/>
              <w:bottom w:val="single" w:sz="6" w:space="0" w:color="auto"/>
              <w:right w:val="single" w:sz="6" w:space="0" w:color="auto"/>
            </w:tcBorders>
            <w:tcMar>
              <w:top w:w="0" w:type="dxa"/>
              <w:left w:w="79" w:type="dxa"/>
              <w:bottom w:w="0" w:type="dxa"/>
              <w:right w:w="79" w:type="dxa"/>
            </w:tcMar>
            <w:hideMark/>
          </w:tcPr>
          <w:p w14:paraId="4FE86E1F" w14:textId="77777777" w:rsidR="000E7F98" w:rsidRPr="00E94E2A" w:rsidRDefault="000E7F98" w:rsidP="00E83A84">
            <w:pPr>
              <w:keepNext/>
              <w:keepLines/>
              <w:tabs>
                <w:tab w:val="left" w:pos="720"/>
              </w:tabs>
              <w:ind w:right="-100"/>
              <w:jc w:val="both"/>
              <w:rPr>
                <w:rFonts w:ascii="Univers (W1)" w:hAnsi="Univers (W1)"/>
                <w:sz w:val="14"/>
              </w:rPr>
            </w:pPr>
            <w:r w:rsidRPr="00E94E2A">
              <w:rPr>
                <w:rFonts w:ascii="Bookman" w:hAnsi="Bookman"/>
                <w:sz w:val="14"/>
              </w:rPr>
              <w:t xml:space="preserve">15. </w:t>
            </w:r>
            <w:r w:rsidRPr="00E94E2A">
              <w:rPr>
                <w:rFonts w:ascii="Univers (W1)" w:hAnsi="Univers (W1)"/>
                <w:sz w:val="14"/>
              </w:rPr>
              <w:t>TOTAL</w:t>
            </w:r>
            <w:r w:rsidRPr="00E94E2A">
              <w:rPr>
                <w:rFonts w:ascii="Univers (W1)" w:hAnsi="Univers (W1)"/>
                <w:noProof/>
                <w:sz w:val="20"/>
              </w:rPr>
              <w:drawing>
                <wp:inline distT="0" distB="0" distL="0" distR="0" wp14:anchorId="5BA2D419" wp14:editId="10AFB43A">
                  <wp:extent cx="527050" cy="13970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27050" cy="139700"/>
                          </a:xfrm>
                          <a:prstGeom prst="rect">
                            <a:avLst/>
                          </a:prstGeom>
                          <a:noFill/>
                          <a:ln w="9525">
                            <a:noFill/>
                            <a:miter lim="800000"/>
                            <a:headEnd/>
                            <a:tailEnd/>
                          </a:ln>
                        </pic:spPr>
                      </pic:pic>
                    </a:graphicData>
                  </a:graphic>
                </wp:inline>
              </w:drawing>
            </w:r>
          </w:p>
        </w:tc>
        <w:tc>
          <w:tcPr>
            <w:tcW w:w="454" w:type="dxa"/>
            <w:tcBorders>
              <w:top w:val="single" w:sz="6" w:space="0" w:color="auto"/>
              <w:left w:val="single" w:sz="6" w:space="0" w:color="auto"/>
              <w:bottom w:val="single" w:sz="6" w:space="0" w:color="auto"/>
              <w:right w:val="single" w:sz="6" w:space="0" w:color="auto"/>
            </w:tcBorders>
            <w:tcMar>
              <w:top w:w="0" w:type="dxa"/>
              <w:left w:w="79" w:type="dxa"/>
              <w:bottom w:w="0" w:type="dxa"/>
              <w:right w:w="79" w:type="dxa"/>
            </w:tcMar>
            <w:hideMark/>
          </w:tcPr>
          <w:p w14:paraId="22D58164" w14:textId="77777777" w:rsidR="000E7F98" w:rsidRPr="00E94E2A" w:rsidRDefault="000E7F98" w:rsidP="00E83A84">
            <w:pPr>
              <w:keepNext/>
              <w:keepLines/>
              <w:tabs>
                <w:tab w:val="left" w:pos="720"/>
              </w:tabs>
              <w:ind w:right="20"/>
              <w:jc w:val="center"/>
              <w:rPr>
                <w:b/>
              </w:rPr>
            </w:pPr>
            <w:r w:rsidRPr="00E94E2A">
              <w:rPr>
                <w:b/>
              </w:rPr>
              <w:t>0</w:t>
            </w:r>
          </w:p>
        </w:tc>
        <w:tc>
          <w:tcPr>
            <w:tcW w:w="450" w:type="dxa"/>
            <w:tcBorders>
              <w:top w:val="single" w:sz="6" w:space="0" w:color="auto"/>
              <w:left w:val="single" w:sz="6" w:space="0" w:color="auto"/>
              <w:bottom w:val="single" w:sz="6" w:space="0" w:color="auto"/>
              <w:right w:val="single" w:sz="6" w:space="0" w:color="auto"/>
            </w:tcBorders>
            <w:tcMar>
              <w:top w:w="0" w:type="dxa"/>
              <w:left w:w="79" w:type="dxa"/>
              <w:bottom w:w="0" w:type="dxa"/>
              <w:right w:w="79" w:type="dxa"/>
            </w:tcMar>
            <w:hideMark/>
          </w:tcPr>
          <w:p w14:paraId="73D1A2E8" w14:textId="77777777" w:rsidR="000E7F98" w:rsidRPr="00E94E2A" w:rsidRDefault="000E7F98" w:rsidP="00E83A84">
            <w:pPr>
              <w:keepNext/>
              <w:keepLines/>
              <w:tabs>
                <w:tab w:val="left" w:pos="720"/>
              </w:tabs>
              <w:ind w:left="-86" w:right="-72"/>
              <w:jc w:val="center"/>
              <w:rPr>
                <w:b/>
              </w:rPr>
            </w:pPr>
            <w:r>
              <w:rPr>
                <w:b/>
              </w:rPr>
              <w:t>4</w:t>
            </w:r>
          </w:p>
        </w:tc>
        <w:tc>
          <w:tcPr>
            <w:tcW w:w="450" w:type="dxa"/>
            <w:tcBorders>
              <w:top w:val="single" w:sz="6" w:space="0" w:color="auto"/>
              <w:left w:val="single" w:sz="6" w:space="0" w:color="auto"/>
              <w:bottom w:val="single" w:sz="6" w:space="0" w:color="auto"/>
              <w:right w:val="single" w:sz="18" w:space="0" w:color="auto"/>
            </w:tcBorders>
            <w:tcMar>
              <w:top w:w="0" w:type="dxa"/>
              <w:left w:w="79" w:type="dxa"/>
              <w:bottom w:w="0" w:type="dxa"/>
              <w:right w:w="79" w:type="dxa"/>
            </w:tcMar>
            <w:hideMark/>
          </w:tcPr>
          <w:p w14:paraId="4C63865B" w14:textId="77777777" w:rsidR="000E7F98" w:rsidRPr="00E94E2A" w:rsidRDefault="000E7F98" w:rsidP="00E83A84">
            <w:pPr>
              <w:keepNext/>
              <w:keepLines/>
              <w:tabs>
                <w:tab w:val="left" w:pos="720"/>
              </w:tabs>
              <w:ind w:left="-86" w:right="-72"/>
              <w:jc w:val="center"/>
              <w:rPr>
                <w:b/>
              </w:rPr>
            </w:pPr>
            <w:r w:rsidRPr="00E94E2A">
              <w:rPr>
                <w:b/>
              </w:rPr>
              <w:t>0</w:t>
            </w:r>
          </w:p>
        </w:tc>
      </w:tr>
      <w:tr w:rsidR="000E7F98" w:rsidRPr="00E94E2A" w14:paraId="310AD39A" w14:textId="77777777" w:rsidTr="00E83A84">
        <w:trPr>
          <w:gridAfter w:val="2"/>
          <w:wAfter w:w="1179" w:type="dxa"/>
          <w:cantSplit/>
        </w:trPr>
        <w:tc>
          <w:tcPr>
            <w:tcW w:w="3233" w:type="dxa"/>
            <w:gridSpan w:val="5"/>
            <w:tcBorders>
              <w:top w:val="single" w:sz="12" w:space="0" w:color="auto"/>
              <w:left w:val="single" w:sz="18" w:space="0" w:color="auto"/>
              <w:bottom w:val="nil"/>
              <w:right w:val="single" w:sz="6" w:space="0" w:color="auto"/>
            </w:tcBorders>
            <w:hideMark/>
          </w:tcPr>
          <w:p w14:paraId="5203374F" w14:textId="77777777" w:rsidR="000E7F98" w:rsidRPr="00E94E2A" w:rsidRDefault="000E7F98" w:rsidP="00E83A84">
            <w:pPr>
              <w:pStyle w:val="PDPSOW"/>
              <w:keepNext/>
              <w:keepLines/>
              <w:rPr>
                <w:sz w:val="12"/>
              </w:rPr>
            </w:pPr>
            <w:r w:rsidRPr="00E94E2A">
              <w:rPr>
                <w:sz w:val="12"/>
              </w:rPr>
              <w:t>G.  PREPARED BY</w:t>
            </w:r>
          </w:p>
        </w:tc>
        <w:tc>
          <w:tcPr>
            <w:tcW w:w="1350" w:type="dxa"/>
            <w:gridSpan w:val="2"/>
            <w:tcBorders>
              <w:top w:val="single" w:sz="12" w:space="0" w:color="auto"/>
              <w:left w:val="single" w:sz="6" w:space="0" w:color="auto"/>
              <w:bottom w:val="nil"/>
              <w:right w:val="single" w:sz="6" w:space="0" w:color="auto"/>
            </w:tcBorders>
            <w:hideMark/>
          </w:tcPr>
          <w:p w14:paraId="606DBC9F" w14:textId="77777777" w:rsidR="000E7F98" w:rsidRPr="00E94E2A" w:rsidRDefault="000E7F98" w:rsidP="00E83A84">
            <w:pPr>
              <w:pStyle w:val="PDPSOW"/>
              <w:keepNext/>
              <w:keepLines/>
              <w:rPr>
                <w:sz w:val="12"/>
              </w:rPr>
            </w:pPr>
            <w:r w:rsidRPr="00E94E2A">
              <w:rPr>
                <w:sz w:val="12"/>
              </w:rPr>
              <w:t>H.  DATE</w:t>
            </w:r>
          </w:p>
        </w:tc>
        <w:tc>
          <w:tcPr>
            <w:tcW w:w="3240" w:type="dxa"/>
            <w:gridSpan w:val="4"/>
            <w:tcBorders>
              <w:top w:val="single" w:sz="12" w:space="0" w:color="auto"/>
              <w:left w:val="single" w:sz="6" w:space="0" w:color="auto"/>
              <w:bottom w:val="nil"/>
              <w:right w:val="single" w:sz="6" w:space="0" w:color="auto"/>
            </w:tcBorders>
            <w:hideMark/>
          </w:tcPr>
          <w:p w14:paraId="6CEA0151" w14:textId="77777777" w:rsidR="000E7F98" w:rsidRPr="00E94E2A" w:rsidRDefault="000E7F98" w:rsidP="00E83A84">
            <w:pPr>
              <w:pStyle w:val="PDPSOW"/>
              <w:keepNext/>
              <w:keepLines/>
              <w:rPr>
                <w:sz w:val="12"/>
              </w:rPr>
            </w:pPr>
            <w:r w:rsidRPr="00E94E2A">
              <w:rPr>
                <w:sz w:val="12"/>
              </w:rPr>
              <w:t>I.  APPROVED BY</w:t>
            </w:r>
          </w:p>
        </w:tc>
        <w:tc>
          <w:tcPr>
            <w:tcW w:w="1354" w:type="dxa"/>
            <w:gridSpan w:val="3"/>
            <w:tcBorders>
              <w:top w:val="single" w:sz="12" w:space="0" w:color="auto"/>
              <w:left w:val="single" w:sz="6" w:space="0" w:color="auto"/>
              <w:bottom w:val="nil"/>
              <w:right w:val="single" w:sz="18" w:space="0" w:color="auto"/>
            </w:tcBorders>
            <w:hideMark/>
          </w:tcPr>
          <w:p w14:paraId="68416D4B" w14:textId="77777777" w:rsidR="000E7F98" w:rsidRPr="00E94E2A" w:rsidRDefault="000E7F98" w:rsidP="00E83A84">
            <w:pPr>
              <w:pStyle w:val="PDPSOW"/>
              <w:keepNext/>
              <w:keepLines/>
              <w:rPr>
                <w:sz w:val="12"/>
              </w:rPr>
            </w:pPr>
            <w:r w:rsidRPr="00E94E2A">
              <w:rPr>
                <w:sz w:val="12"/>
              </w:rPr>
              <w:t>J.  DATE</w:t>
            </w:r>
          </w:p>
        </w:tc>
      </w:tr>
      <w:tr w:rsidR="000E7F98" w:rsidRPr="007C59E7" w14:paraId="539462A7" w14:textId="77777777" w:rsidTr="00E83A84">
        <w:trPr>
          <w:gridAfter w:val="2"/>
          <w:wAfter w:w="1179" w:type="dxa"/>
          <w:cantSplit/>
        </w:trPr>
        <w:tc>
          <w:tcPr>
            <w:tcW w:w="3233" w:type="dxa"/>
            <w:gridSpan w:val="5"/>
            <w:tcBorders>
              <w:top w:val="nil"/>
              <w:left w:val="single" w:sz="18" w:space="0" w:color="auto"/>
              <w:bottom w:val="single" w:sz="18" w:space="0" w:color="auto"/>
              <w:right w:val="single" w:sz="6" w:space="0" w:color="auto"/>
            </w:tcBorders>
            <w:hideMark/>
          </w:tcPr>
          <w:p w14:paraId="0764905E" w14:textId="77777777" w:rsidR="000E7F98" w:rsidRPr="007C59E7" w:rsidRDefault="000E7F98" w:rsidP="00E83A84">
            <w:pPr>
              <w:keepNext/>
              <w:keepLines/>
              <w:tabs>
                <w:tab w:val="left" w:pos="720"/>
              </w:tabs>
              <w:ind w:right="10"/>
              <w:rPr>
                <w:b/>
                <w:sz w:val="20"/>
              </w:rPr>
            </w:pPr>
            <w:r w:rsidRPr="007C59E7">
              <w:rPr>
                <w:b/>
                <w:sz w:val="20"/>
              </w:rPr>
              <w:t>STANLEY U. CHAN</w:t>
            </w:r>
          </w:p>
          <w:p w14:paraId="38031C53" w14:textId="77777777" w:rsidR="000E7F98" w:rsidRPr="007C59E7" w:rsidRDefault="000E7F98" w:rsidP="00E83A84">
            <w:pPr>
              <w:keepNext/>
              <w:keepLines/>
              <w:tabs>
                <w:tab w:val="left" w:pos="720"/>
              </w:tabs>
              <w:ind w:right="10"/>
              <w:rPr>
                <w:b/>
                <w:sz w:val="20"/>
              </w:rPr>
            </w:pPr>
            <w:r w:rsidRPr="007C59E7">
              <w:rPr>
                <w:b/>
                <w:sz w:val="20"/>
              </w:rPr>
              <w:t>FCDD-</w:t>
            </w:r>
            <w:r>
              <w:rPr>
                <w:b/>
                <w:sz w:val="20"/>
              </w:rPr>
              <w:t>ISE-HDB</w:t>
            </w:r>
          </w:p>
          <w:p w14:paraId="6A625C24" w14:textId="77777777" w:rsidR="000E7F98" w:rsidRPr="007C59E7" w:rsidRDefault="000E7F98" w:rsidP="00E83A84">
            <w:pPr>
              <w:keepNext/>
              <w:keepLines/>
              <w:tabs>
                <w:tab w:val="left" w:pos="720"/>
              </w:tabs>
              <w:ind w:right="10"/>
              <w:rPr>
                <w:b/>
                <w:sz w:val="20"/>
              </w:rPr>
            </w:pPr>
            <w:r w:rsidRPr="007C59E7">
              <w:rPr>
                <w:b/>
                <w:sz w:val="20"/>
              </w:rPr>
              <w:t>Electronics Engineer</w:t>
            </w:r>
          </w:p>
        </w:tc>
        <w:tc>
          <w:tcPr>
            <w:tcW w:w="1350" w:type="dxa"/>
            <w:gridSpan w:val="2"/>
            <w:tcBorders>
              <w:top w:val="nil"/>
              <w:left w:val="single" w:sz="6" w:space="0" w:color="auto"/>
              <w:bottom w:val="single" w:sz="18" w:space="0" w:color="auto"/>
              <w:right w:val="single" w:sz="6" w:space="0" w:color="auto"/>
            </w:tcBorders>
            <w:hideMark/>
          </w:tcPr>
          <w:p w14:paraId="5A75AF90" w14:textId="45EA1471" w:rsidR="000E7F98" w:rsidRPr="007C59E7" w:rsidRDefault="0046108F" w:rsidP="00E83A84">
            <w:pPr>
              <w:keepNext/>
              <w:keepLines/>
              <w:tabs>
                <w:tab w:val="left" w:pos="720"/>
              </w:tabs>
              <w:ind w:right="20"/>
              <w:jc w:val="center"/>
              <w:rPr>
                <w:b/>
                <w:sz w:val="20"/>
              </w:rPr>
            </w:pPr>
            <w:r>
              <w:rPr>
                <w:b/>
                <w:sz w:val="20"/>
              </w:rPr>
              <w:t>09/18/2025</w:t>
            </w:r>
          </w:p>
        </w:tc>
        <w:tc>
          <w:tcPr>
            <w:tcW w:w="3240" w:type="dxa"/>
            <w:gridSpan w:val="4"/>
            <w:tcBorders>
              <w:top w:val="nil"/>
              <w:left w:val="single" w:sz="6" w:space="0" w:color="auto"/>
              <w:bottom w:val="single" w:sz="18" w:space="0" w:color="auto"/>
              <w:right w:val="single" w:sz="6" w:space="0" w:color="auto"/>
            </w:tcBorders>
            <w:hideMark/>
          </w:tcPr>
          <w:p w14:paraId="6FDD0306" w14:textId="77777777" w:rsidR="000E7F98" w:rsidRDefault="000E7F98" w:rsidP="00E83A84">
            <w:pPr>
              <w:keepNext/>
              <w:keepLines/>
              <w:tabs>
                <w:tab w:val="left" w:pos="720"/>
              </w:tabs>
              <w:ind w:right="10"/>
              <w:rPr>
                <w:b/>
                <w:color w:val="000000"/>
                <w:sz w:val="20"/>
              </w:rPr>
            </w:pPr>
            <w:r w:rsidRPr="00BD5167">
              <w:rPr>
                <w:b/>
                <w:color w:val="000000"/>
                <w:sz w:val="20"/>
              </w:rPr>
              <w:t xml:space="preserve">LYSSA J. MURPHY </w:t>
            </w:r>
          </w:p>
          <w:p w14:paraId="0CC9E39C" w14:textId="77777777" w:rsidR="000E7F98" w:rsidRPr="007C59E7" w:rsidRDefault="000E7F98" w:rsidP="00E83A84">
            <w:pPr>
              <w:keepNext/>
              <w:keepLines/>
              <w:tabs>
                <w:tab w:val="left" w:pos="720"/>
              </w:tabs>
              <w:ind w:right="10"/>
              <w:rPr>
                <w:b/>
                <w:sz w:val="20"/>
              </w:rPr>
            </w:pPr>
            <w:r w:rsidRPr="007C59E7">
              <w:rPr>
                <w:b/>
                <w:sz w:val="20"/>
              </w:rPr>
              <w:t>FCDD-</w:t>
            </w:r>
            <w:r>
              <w:rPr>
                <w:b/>
                <w:sz w:val="20"/>
              </w:rPr>
              <w:t>ISE-HDB</w:t>
            </w:r>
          </w:p>
          <w:p w14:paraId="382D96D6" w14:textId="77777777" w:rsidR="000E7F98" w:rsidRPr="007C59E7" w:rsidRDefault="000E7F98" w:rsidP="00E83A84">
            <w:pPr>
              <w:keepNext/>
              <w:keepLines/>
              <w:tabs>
                <w:tab w:val="left" w:pos="720"/>
              </w:tabs>
              <w:ind w:right="20"/>
              <w:rPr>
                <w:b/>
                <w:sz w:val="20"/>
              </w:rPr>
            </w:pPr>
            <w:r>
              <w:rPr>
                <w:b/>
                <w:sz w:val="20"/>
              </w:rPr>
              <w:t>Supervisory Engineer</w:t>
            </w:r>
          </w:p>
        </w:tc>
        <w:tc>
          <w:tcPr>
            <w:tcW w:w="1354" w:type="dxa"/>
            <w:gridSpan w:val="3"/>
            <w:tcBorders>
              <w:top w:val="nil"/>
              <w:left w:val="single" w:sz="6" w:space="0" w:color="auto"/>
              <w:bottom w:val="single" w:sz="18" w:space="0" w:color="auto"/>
              <w:right w:val="single" w:sz="18" w:space="0" w:color="auto"/>
            </w:tcBorders>
            <w:hideMark/>
          </w:tcPr>
          <w:p w14:paraId="48006E4D" w14:textId="0391893E" w:rsidR="000E7F98" w:rsidRPr="007C59E7" w:rsidRDefault="0046108F" w:rsidP="00E83A84">
            <w:pPr>
              <w:keepNext/>
              <w:keepLines/>
              <w:tabs>
                <w:tab w:val="left" w:pos="720"/>
              </w:tabs>
              <w:ind w:right="20"/>
              <w:jc w:val="center"/>
              <w:rPr>
                <w:b/>
                <w:sz w:val="20"/>
              </w:rPr>
            </w:pPr>
            <w:r>
              <w:rPr>
                <w:b/>
                <w:sz w:val="20"/>
              </w:rPr>
              <w:t>09/18/2025</w:t>
            </w:r>
          </w:p>
        </w:tc>
      </w:tr>
    </w:tbl>
    <w:p w14:paraId="62427048" w14:textId="164BB67A" w:rsidR="000E7F98" w:rsidRDefault="000E7F98" w:rsidP="000E7F98">
      <w:pPr>
        <w:keepNext/>
        <w:keepLines/>
        <w:tabs>
          <w:tab w:val="left" w:pos="720"/>
        </w:tabs>
      </w:pPr>
    </w:p>
    <w:tbl>
      <w:tblPr>
        <w:tblpPr w:leftFromText="180" w:rightFromText="180" w:horzAnchor="margin" w:tblpY="-825"/>
        <w:tblW w:w="10356" w:type="dxa"/>
        <w:tblLayout w:type="fixed"/>
        <w:tblCellMar>
          <w:left w:w="80" w:type="dxa"/>
          <w:right w:w="80" w:type="dxa"/>
        </w:tblCellMar>
        <w:tblLook w:val="04A0" w:firstRow="1" w:lastRow="0" w:firstColumn="1" w:lastColumn="0" w:noHBand="0" w:noVBand="1"/>
      </w:tblPr>
      <w:tblGrid>
        <w:gridCol w:w="1161"/>
        <w:gridCol w:w="271"/>
        <w:gridCol w:w="1171"/>
        <w:gridCol w:w="539"/>
        <w:gridCol w:w="91"/>
        <w:gridCol w:w="810"/>
        <w:gridCol w:w="540"/>
        <w:gridCol w:w="1170"/>
        <w:gridCol w:w="180"/>
        <w:gridCol w:w="810"/>
        <w:gridCol w:w="1080"/>
        <w:gridCol w:w="454"/>
        <w:gridCol w:w="450"/>
        <w:gridCol w:w="450"/>
        <w:gridCol w:w="187"/>
        <w:gridCol w:w="992"/>
      </w:tblGrid>
      <w:tr w:rsidR="00F41C91" w:rsidRPr="00E94E2A" w14:paraId="35AE9415" w14:textId="77777777" w:rsidTr="00E83A84">
        <w:trPr>
          <w:gridAfter w:val="2"/>
          <w:wAfter w:w="1179" w:type="dxa"/>
          <w:cantSplit/>
        </w:trPr>
        <w:tc>
          <w:tcPr>
            <w:tcW w:w="6743" w:type="dxa"/>
            <w:gridSpan w:val="10"/>
            <w:tcBorders>
              <w:top w:val="single" w:sz="18" w:space="0" w:color="auto"/>
              <w:left w:val="single" w:sz="18" w:space="0" w:color="auto"/>
              <w:bottom w:val="single" w:sz="6" w:space="0" w:color="auto"/>
              <w:right w:val="single" w:sz="6" w:space="0" w:color="auto"/>
            </w:tcBorders>
            <w:hideMark/>
          </w:tcPr>
          <w:p w14:paraId="7930D163" w14:textId="77777777" w:rsidR="00F41C91" w:rsidRPr="00E94E2A" w:rsidRDefault="00F41C91" w:rsidP="00E83A84">
            <w:pPr>
              <w:pStyle w:val="Header"/>
              <w:keepNext/>
              <w:keepLines/>
              <w:tabs>
                <w:tab w:val="left" w:pos="720"/>
                <w:tab w:val="left" w:pos="1440"/>
              </w:tabs>
              <w:jc w:val="center"/>
              <w:rPr>
                <w:b/>
              </w:rPr>
            </w:pPr>
            <w:r w:rsidRPr="00E94E2A">
              <w:rPr>
                <w:b/>
              </w:rPr>
              <w:t>CONTRACT DATA REQUIREMENTS LIST</w:t>
            </w:r>
          </w:p>
          <w:p w14:paraId="60DDBE25" w14:textId="77777777" w:rsidR="00F41C91" w:rsidRPr="00E94E2A" w:rsidRDefault="00F41C91" w:rsidP="00E83A84">
            <w:pPr>
              <w:pStyle w:val="Header"/>
              <w:keepNext/>
              <w:keepLines/>
              <w:tabs>
                <w:tab w:val="left" w:pos="720"/>
                <w:tab w:val="left" w:pos="1440"/>
              </w:tabs>
              <w:jc w:val="center"/>
            </w:pPr>
            <w:r w:rsidRPr="00E94E2A">
              <w:rPr>
                <w:b/>
                <w:i/>
              </w:rPr>
              <w:t>(1 Data Item)</w:t>
            </w:r>
          </w:p>
        </w:tc>
        <w:tc>
          <w:tcPr>
            <w:tcW w:w="2434" w:type="dxa"/>
            <w:gridSpan w:val="4"/>
            <w:tcBorders>
              <w:top w:val="single" w:sz="18" w:space="0" w:color="auto"/>
              <w:left w:val="single" w:sz="6" w:space="0" w:color="auto"/>
              <w:bottom w:val="single" w:sz="6" w:space="0" w:color="auto"/>
              <w:right w:val="single" w:sz="18" w:space="0" w:color="auto"/>
            </w:tcBorders>
          </w:tcPr>
          <w:p w14:paraId="35D482F5" w14:textId="77777777" w:rsidR="00F41C91" w:rsidRPr="00E94E2A" w:rsidRDefault="00F41C91" w:rsidP="00E83A84">
            <w:pPr>
              <w:pStyle w:val="Header"/>
              <w:keepNext/>
              <w:keepLines/>
              <w:tabs>
                <w:tab w:val="left" w:pos="620"/>
                <w:tab w:val="left" w:pos="720"/>
              </w:tabs>
              <w:jc w:val="both"/>
              <w:rPr>
                <w:sz w:val="18"/>
              </w:rPr>
            </w:pPr>
            <w:r w:rsidRPr="00E94E2A">
              <w:rPr>
                <w:sz w:val="18"/>
              </w:rPr>
              <w:t>Original Form Approved</w:t>
            </w:r>
          </w:p>
          <w:p w14:paraId="34B0D1F6" w14:textId="77777777" w:rsidR="00F41C91" w:rsidRPr="00E94E2A" w:rsidRDefault="00F41C91" w:rsidP="00E83A84">
            <w:pPr>
              <w:pStyle w:val="Header"/>
              <w:keepNext/>
              <w:keepLines/>
              <w:tabs>
                <w:tab w:val="left" w:pos="620"/>
                <w:tab w:val="left" w:pos="720"/>
              </w:tabs>
              <w:jc w:val="both"/>
              <w:rPr>
                <w:sz w:val="18"/>
              </w:rPr>
            </w:pPr>
            <w:r w:rsidRPr="00E94E2A">
              <w:rPr>
                <w:sz w:val="18"/>
              </w:rPr>
              <w:t>OMB No. 0704-0188</w:t>
            </w:r>
          </w:p>
          <w:p w14:paraId="7E73A5DA" w14:textId="77777777" w:rsidR="00F41C91" w:rsidRPr="00E94E2A" w:rsidRDefault="00F41C91" w:rsidP="00E83A84">
            <w:pPr>
              <w:pStyle w:val="Header"/>
              <w:keepNext/>
              <w:keepLines/>
              <w:tabs>
                <w:tab w:val="left" w:pos="620"/>
                <w:tab w:val="left" w:pos="720"/>
              </w:tabs>
              <w:jc w:val="both"/>
              <w:rPr>
                <w:sz w:val="18"/>
              </w:rPr>
            </w:pPr>
          </w:p>
        </w:tc>
      </w:tr>
      <w:tr w:rsidR="00F41C91" w:rsidRPr="00E94E2A" w14:paraId="42F6BD19" w14:textId="77777777" w:rsidTr="00E83A84">
        <w:trPr>
          <w:gridAfter w:val="2"/>
          <w:wAfter w:w="1179" w:type="dxa"/>
          <w:cantSplit/>
        </w:trPr>
        <w:tc>
          <w:tcPr>
            <w:tcW w:w="9177" w:type="dxa"/>
            <w:gridSpan w:val="14"/>
            <w:tcBorders>
              <w:top w:val="single" w:sz="6" w:space="0" w:color="auto"/>
              <w:left w:val="single" w:sz="18" w:space="0" w:color="auto"/>
              <w:bottom w:val="nil"/>
              <w:right w:val="single" w:sz="18" w:space="0" w:color="auto"/>
            </w:tcBorders>
            <w:hideMark/>
          </w:tcPr>
          <w:p w14:paraId="0573B516" w14:textId="77777777" w:rsidR="00F41C91" w:rsidRPr="00E94E2A" w:rsidRDefault="00F41C91" w:rsidP="00E83A84">
            <w:pPr>
              <w:pStyle w:val="SmallH"/>
              <w:keepNext/>
              <w:keepLines/>
              <w:tabs>
                <w:tab w:val="left" w:pos="720"/>
              </w:tabs>
              <w:spacing w:before="0" w:after="0"/>
              <w:ind w:left="0"/>
              <w:rPr>
                <w:sz w:val="10"/>
              </w:rPr>
            </w:pPr>
            <w:r w:rsidRPr="002A4288">
              <w:rPr>
                <w:sz w:val="10"/>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w:t>
            </w:r>
            <w:proofErr w:type="spellStart"/>
            <w:r w:rsidRPr="002A4288">
              <w:rPr>
                <w:sz w:val="10"/>
              </w:rPr>
              <w:t>collectionof</w:t>
            </w:r>
            <w:proofErr w:type="spellEnd"/>
            <w:r w:rsidRPr="002A4288">
              <w:rPr>
                <w:sz w:val="10"/>
              </w:rPr>
              <w:t xml:space="preserve"> information if it does not display a currently valid OMB control number. Please do not return your form to the above organization. Send completed form to the Government Issuing Contracting Officer for the Contract/PR No. listed in Block E.</w:t>
            </w:r>
          </w:p>
        </w:tc>
      </w:tr>
      <w:tr w:rsidR="00F41C91" w:rsidRPr="00E94E2A" w14:paraId="73F1DD0F" w14:textId="77777777" w:rsidTr="00E83A84">
        <w:trPr>
          <w:gridAfter w:val="2"/>
          <w:wAfter w:w="1179" w:type="dxa"/>
          <w:cantSplit/>
        </w:trPr>
        <w:tc>
          <w:tcPr>
            <w:tcW w:w="2603" w:type="dxa"/>
            <w:gridSpan w:val="3"/>
            <w:tcBorders>
              <w:top w:val="single" w:sz="6" w:space="0" w:color="auto"/>
              <w:left w:val="single" w:sz="18" w:space="0" w:color="auto"/>
              <w:bottom w:val="nil"/>
              <w:right w:val="single" w:sz="6" w:space="0" w:color="auto"/>
            </w:tcBorders>
            <w:hideMark/>
          </w:tcPr>
          <w:p w14:paraId="0EC13317" w14:textId="77777777" w:rsidR="00F41C91" w:rsidRPr="00E94E2A" w:rsidRDefault="00F41C91" w:rsidP="00E83A84">
            <w:pPr>
              <w:pStyle w:val="Header"/>
              <w:keepNext/>
              <w:keepLines/>
              <w:tabs>
                <w:tab w:val="left" w:pos="720"/>
                <w:tab w:val="left" w:pos="1440"/>
              </w:tabs>
              <w:jc w:val="both"/>
              <w:rPr>
                <w:sz w:val="14"/>
              </w:rPr>
            </w:pPr>
            <w:r w:rsidRPr="00E94E2A">
              <w:rPr>
                <w:sz w:val="14"/>
              </w:rPr>
              <w:t>A. CONTRACT LINE ITEM NO.</w:t>
            </w:r>
          </w:p>
        </w:tc>
        <w:tc>
          <w:tcPr>
            <w:tcW w:w="1440" w:type="dxa"/>
            <w:gridSpan w:val="3"/>
            <w:tcBorders>
              <w:top w:val="single" w:sz="6" w:space="0" w:color="auto"/>
              <w:left w:val="single" w:sz="6" w:space="0" w:color="auto"/>
              <w:bottom w:val="nil"/>
              <w:right w:val="single" w:sz="6" w:space="0" w:color="auto"/>
            </w:tcBorders>
            <w:hideMark/>
          </w:tcPr>
          <w:p w14:paraId="24D1A604" w14:textId="77777777" w:rsidR="00F41C91" w:rsidRPr="00E94E2A" w:rsidRDefault="00F41C91" w:rsidP="00E83A84">
            <w:pPr>
              <w:pStyle w:val="Header"/>
              <w:keepNext/>
              <w:keepLines/>
              <w:tabs>
                <w:tab w:val="left" w:pos="720"/>
                <w:tab w:val="left" w:pos="1440"/>
              </w:tabs>
              <w:jc w:val="both"/>
              <w:rPr>
                <w:sz w:val="14"/>
              </w:rPr>
            </w:pPr>
            <w:r w:rsidRPr="00E94E2A">
              <w:rPr>
                <w:sz w:val="14"/>
              </w:rPr>
              <w:t>B.  EXHIBIT</w:t>
            </w:r>
          </w:p>
        </w:tc>
        <w:tc>
          <w:tcPr>
            <w:tcW w:w="5134" w:type="dxa"/>
            <w:gridSpan w:val="8"/>
            <w:tcBorders>
              <w:top w:val="single" w:sz="6" w:space="0" w:color="auto"/>
              <w:left w:val="single" w:sz="6" w:space="0" w:color="auto"/>
              <w:bottom w:val="nil"/>
              <w:right w:val="single" w:sz="18" w:space="0" w:color="auto"/>
            </w:tcBorders>
            <w:hideMark/>
          </w:tcPr>
          <w:p w14:paraId="19DAA4D2" w14:textId="77777777" w:rsidR="00F41C91" w:rsidRPr="00E94E2A" w:rsidRDefault="00F41C91" w:rsidP="00E83A84">
            <w:pPr>
              <w:pStyle w:val="Header"/>
              <w:keepNext/>
              <w:keepLines/>
              <w:tabs>
                <w:tab w:val="left" w:pos="720"/>
                <w:tab w:val="left" w:pos="1440"/>
                <w:tab w:val="left" w:pos="2520"/>
              </w:tabs>
              <w:jc w:val="both"/>
              <w:rPr>
                <w:sz w:val="14"/>
              </w:rPr>
            </w:pPr>
            <w:r w:rsidRPr="00E94E2A">
              <w:rPr>
                <w:sz w:val="14"/>
              </w:rPr>
              <w:t>C.  CATEGORY:</w:t>
            </w:r>
          </w:p>
        </w:tc>
      </w:tr>
      <w:tr w:rsidR="00F41C91" w:rsidRPr="00E94E2A" w14:paraId="554914E1" w14:textId="77777777" w:rsidTr="00E83A84">
        <w:trPr>
          <w:gridAfter w:val="2"/>
          <w:wAfter w:w="1179" w:type="dxa"/>
          <w:cantSplit/>
        </w:trPr>
        <w:tc>
          <w:tcPr>
            <w:tcW w:w="2603" w:type="dxa"/>
            <w:gridSpan w:val="3"/>
            <w:tcBorders>
              <w:top w:val="nil"/>
              <w:left w:val="single" w:sz="18" w:space="0" w:color="auto"/>
              <w:bottom w:val="single" w:sz="6" w:space="0" w:color="auto"/>
              <w:right w:val="single" w:sz="6" w:space="0" w:color="auto"/>
            </w:tcBorders>
          </w:tcPr>
          <w:p w14:paraId="20BA8150" w14:textId="160DACED" w:rsidR="00F41C91" w:rsidRPr="007C59E7" w:rsidRDefault="001B0746" w:rsidP="001B0746">
            <w:pPr>
              <w:pStyle w:val="Header"/>
              <w:keepNext/>
              <w:keepLines/>
              <w:tabs>
                <w:tab w:val="left" w:pos="720"/>
                <w:tab w:val="left" w:pos="1440"/>
              </w:tabs>
              <w:jc w:val="center"/>
              <w:rPr>
                <w:rFonts w:ascii="CG Times (W1)" w:hAnsi="CG Times (W1)"/>
                <w:b/>
                <w:caps/>
                <w:sz w:val="20"/>
              </w:rPr>
            </w:pPr>
            <w:r>
              <w:rPr>
                <w:rFonts w:ascii="CG Times (W1)" w:hAnsi="CG Times (W1)"/>
                <w:b/>
                <w:caps/>
                <w:sz w:val="20"/>
              </w:rPr>
              <w:t>0001</w:t>
            </w:r>
          </w:p>
        </w:tc>
        <w:tc>
          <w:tcPr>
            <w:tcW w:w="1440" w:type="dxa"/>
            <w:gridSpan w:val="3"/>
            <w:tcBorders>
              <w:top w:val="nil"/>
              <w:left w:val="single" w:sz="6" w:space="0" w:color="auto"/>
              <w:bottom w:val="single" w:sz="6" w:space="0" w:color="auto"/>
              <w:right w:val="single" w:sz="6" w:space="0" w:color="auto"/>
            </w:tcBorders>
          </w:tcPr>
          <w:p w14:paraId="2DFF8D17" w14:textId="25AFB320" w:rsidR="00F41C91" w:rsidRPr="00E94E2A" w:rsidRDefault="001B0746" w:rsidP="001B0746">
            <w:pPr>
              <w:pStyle w:val="Header"/>
              <w:keepNext/>
              <w:keepLines/>
              <w:tabs>
                <w:tab w:val="left" w:pos="720"/>
              </w:tabs>
              <w:ind w:right="-70"/>
              <w:jc w:val="center"/>
              <w:rPr>
                <w:rFonts w:ascii="CG Times (W1)" w:hAnsi="CG Times (W1)"/>
                <w:b/>
                <w:caps/>
              </w:rPr>
            </w:pPr>
            <w:r>
              <w:rPr>
                <w:rFonts w:ascii="CG Times (W1)" w:hAnsi="CG Times (W1)"/>
                <w:b/>
                <w:caps/>
              </w:rPr>
              <w:t>A</w:t>
            </w:r>
          </w:p>
        </w:tc>
        <w:tc>
          <w:tcPr>
            <w:tcW w:w="5134" w:type="dxa"/>
            <w:gridSpan w:val="8"/>
            <w:tcBorders>
              <w:top w:val="nil"/>
              <w:left w:val="single" w:sz="6" w:space="0" w:color="auto"/>
              <w:bottom w:val="single" w:sz="6" w:space="0" w:color="auto"/>
              <w:right w:val="single" w:sz="18" w:space="0" w:color="auto"/>
            </w:tcBorders>
            <w:hideMark/>
          </w:tcPr>
          <w:p w14:paraId="3FD47995" w14:textId="77777777" w:rsidR="00F41C91" w:rsidRPr="00E94E2A" w:rsidRDefault="00F41C91" w:rsidP="00E83A84">
            <w:pPr>
              <w:pStyle w:val="Header"/>
              <w:keepNext/>
              <w:keepLines/>
              <w:tabs>
                <w:tab w:val="left" w:pos="360"/>
                <w:tab w:val="left" w:pos="720"/>
                <w:tab w:val="left" w:pos="1440"/>
                <w:tab w:val="left" w:pos="2340"/>
                <w:tab w:val="left" w:pos="4140"/>
              </w:tabs>
              <w:spacing w:after="60"/>
              <w:ind w:right="14"/>
              <w:rPr>
                <w:sz w:val="14"/>
              </w:rPr>
            </w:pPr>
            <w:r w:rsidRPr="00E94E2A">
              <w:rPr>
                <w:caps/>
                <w:sz w:val="14"/>
              </w:rPr>
              <w:t xml:space="preserve">   TDP </w:t>
            </w:r>
            <w:r w:rsidRPr="00E94E2A">
              <w:rPr>
                <w:b/>
                <w:caps/>
              </w:rPr>
              <w:t>x</w:t>
            </w:r>
            <w:r w:rsidRPr="00E94E2A">
              <w:rPr>
                <w:rFonts w:ascii="CG Times (W1)" w:hAnsi="CG Times (W1)"/>
                <w:b/>
                <w:caps/>
              </w:rPr>
              <w:t xml:space="preserve"> </w:t>
            </w:r>
            <w:r w:rsidRPr="00E94E2A">
              <w:rPr>
                <w:caps/>
                <w:sz w:val="14"/>
              </w:rPr>
              <w:t>TM</w:t>
            </w:r>
            <w:r w:rsidRPr="00E94E2A">
              <w:rPr>
                <w:rFonts w:ascii="CG Times (W1)" w:hAnsi="CG Times (W1)"/>
                <w:b/>
                <w:caps/>
              </w:rPr>
              <w:t xml:space="preserve">      </w:t>
            </w:r>
            <w:r w:rsidRPr="00E94E2A">
              <w:rPr>
                <w:caps/>
                <w:sz w:val="14"/>
              </w:rPr>
              <w:t>OTHER</w:t>
            </w:r>
            <w:r w:rsidRPr="00E94E2A">
              <w:rPr>
                <w:rFonts w:ascii="CG Times (W1)" w:hAnsi="CG Times (W1)"/>
                <w:b/>
                <w:caps/>
              </w:rPr>
              <w:t xml:space="preserve">      </w:t>
            </w:r>
          </w:p>
        </w:tc>
      </w:tr>
      <w:tr w:rsidR="00F41C91" w:rsidRPr="00E94E2A" w14:paraId="6B0059AA" w14:textId="77777777" w:rsidTr="00E83A84">
        <w:trPr>
          <w:gridAfter w:val="2"/>
          <w:wAfter w:w="1179" w:type="dxa"/>
          <w:cantSplit/>
        </w:trPr>
        <w:tc>
          <w:tcPr>
            <w:tcW w:w="3233" w:type="dxa"/>
            <w:gridSpan w:val="5"/>
            <w:tcBorders>
              <w:top w:val="single" w:sz="6" w:space="0" w:color="auto"/>
              <w:left w:val="single" w:sz="18" w:space="0" w:color="auto"/>
              <w:bottom w:val="nil"/>
              <w:right w:val="single" w:sz="6" w:space="0" w:color="auto"/>
            </w:tcBorders>
            <w:hideMark/>
          </w:tcPr>
          <w:p w14:paraId="6FB2EE14" w14:textId="77777777" w:rsidR="00F41C91" w:rsidRPr="00E94E2A" w:rsidRDefault="00F41C91" w:rsidP="00E83A84">
            <w:pPr>
              <w:pStyle w:val="Header"/>
              <w:keepNext/>
              <w:keepLines/>
              <w:tabs>
                <w:tab w:val="left" w:pos="720"/>
                <w:tab w:val="left" w:pos="1440"/>
              </w:tabs>
              <w:jc w:val="both"/>
              <w:rPr>
                <w:sz w:val="14"/>
              </w:rPr>
            </w:pPr>
            <w:r w:rsidRPr="00E94E2A">
              <w:rPr>
                <w:sz w:val="14"/>
              </w:rPr>
              <w:t>D.  SYSTEM/ITEM</w:t>
            </w:r>
          </w:p>
        </w:tc>
        <w:tc>
          <w:tcPr>
            <w:tcW w:w="2520" w:type="dxa"/>
            <w:gridSpan w:val="3"/>
            <w:tcBorders>
              <w:top w:val="single" w:sz="6" w:space="0" w:color="auto"/>
              <w:left w:val="single" w:sz="6" w:space="0" w:color="auto"/>
              <w:bottom w:val="nil"/>
              <w:right w:val="single" w:sz="6" w:space="0" w:color="auto"/>
            </w:tcBorders>
            <w:hideMark/>
          </w:tcPr>
          <w:p w14:paraId="3E645626" w14:textId="77777777" w:rsidR="00F41C91" w:rsidRPr="00E94E2A" w:rsidRDefault="00F41C91" w:rsidP="00E83A84">
            <w:pPr>
              <w:pStyle w:val="Header"/>
              <w:keepNext/>
              <w:keepLines/>
              <w:tabs>
                <w:tab w:val="left" w:pos="720"/>
                <w:tab w:val="left" w:pos="1440"/>
              </w:tabs>
              <w:jc w:val="both"/>
              <w:rPr>
                <w:sz w:val="14"/>
              </w:rPr>
            </w:pPr>
            <w:r w:rsidRPr="00E94E2A">
              <w:rPr>
                <w:sz w:val="14"/>
              </w:rPr>
              <w:t>E.  CONTRACT/PR NO.</w:t>
            </w:r>
          </w:p>
        </w:tc>
        <w:tc>
          <w:tcPr>
            <w:tcW w:w="3424" w:type="dxa"/>
            <w:gridSpan w:val="6"/>
            <w:tcBorders>
              <w:top w:val="single" w:sz="6" w:space="0" w:color="auto"/>
              <w:left w:val="single" w:sz="6" w:space="0" w:color="auto"/>
              <w:bottom w:val="nil"/>
              <w:right w:val="single" w:sz="18" w:space="0" w:color="auto"/>
            </w:tcBorders>
            <w:hideMark/>
          </w:tcPr>
          <w:p w14:paraId="2A49C466" w14:textId="77777777" w:rsidR="00F41C91" w:rsidRPr="00E94E2A" w:rsidRDefault="00F41C91" w:rsidP="00E83A84">
            <w:pPr>
              <w:pStyle w:val="Header"/>
              <w:keepNext/>
              <w:keepLines/>
              <w:tabs>
                <w:tab w:val="left" w:pos="720"/>
                <w:tab w:val="left" w:pos="1440"/>
              </w:tabs>
              <w:jc w:val="both"/>
              <w:rPr>
                <w:sz w:val="14"/>
              </w:rPr>
            </w:pPr>
            <w:r w:rsidRPr="00E94E2A">
              <w:rPr>
                <w:sz w:val="14"/>
              </w:rPr>
              <w:t>F.  CONTRACTOR</w:t>
            </w:r>
          </w:p>
        </w:tc>
      </w:tr>
      <w:tr w:rsidR="00F41C91" w:rsidRPr="00E94E2A" w14:paraId="4936ED33" w14:textId="77777777" w:rsidTr="00E83A84">
        <w:trPr>
          <w:gridAfter w:val="2"/>
          <w:wAfter w:w="1179" w:type="dxa"/>
          <w:cantSplit/>
        </w:trPr>
        <w:tc>
          <w:tcPr>
            <w:tcW w:w="3233" w:type="dxa"/>
            <w:gridSpan w:val="5"/>
            <w:tcBorders>
              <w:top w:val="nil"/>
              <w:left w:val="single" w:sz="18" w:space="0" w:color="auto"/>
              <w:bottom w:val="single" w:sz="6" w:space="0" w:color="auto"/>
              <w:right w:val="single" w:sz="6" w:space="0" w:color="auto"/>
            </w:tcBorders>
            <w:hideMark/>
          </w:tcPr>
          <w:p w14:paraId="077CBC15" w14:textId="77777777" w:rsidR="00F41C91" w:rsidRPr="00156DF4" w:rsidRDefault="00F41C91" w:rsidP="00E83A84">
            <w:pPr>
              <w:pStyle w:val="Header"/>
              <w:keepNext/>
              <w:keepLines/>
              <w:tabs>
                <w:tab w:val="left" w:pos="720"/>
                <w:tab w:val="left" w:pos="1440"/>
              </w:tabs>
              <w:jc w:val="center"/>
              <w:rPr>
                <w:rFonts w:ascii="Times New Roman" w:hAnsi="Times New Roman"/>
                <w:b/>
                <w:sz w:val="20"/>
              </w:rPr>
            </w:pPr>
            <w:r w:rsidRPr="00156DF4">
              <w:rPr>
                <w:rFonts w:ascii="Times New Roman" w:hAnsi="Times New Roman"/>
                <w:b/>
                <w:sz w:val="20"/>
              </w:rPr>
              <w:t>SINCGARS</w:t>
            </w:r>
          </w:p>
        </w:tc>
        <w:tc>
          <w:tcPr>
            <w:tcW w:w="2520" w:type="dxa"/>
            <w:gridSpan w:val="3"/>
            <w:tcBorders>
              <w:top w:val="nil"/>
              <w:left w:val="single" w:sz="6" w:space="0" w:color="auto"/>
              <w:bottom w:val="single" w:sz="6" w:space="0" w:color="auto"/>
              <w:right w:val="single" w:sz="6" w:space="0" w:color="auto"/>
            </w:tcBorders>
          </w:tcPr>
          <w:p w14:paraId="574825B4" w14:textId="77777777" w:rsidR="00F41C91" w:rsidRPr="00156DF4" w:rsidRDefault="00F41C91" w:rsidP="00E83A84">
            <w:pPr>
              <w:pStyle w:val="Header"/>
              <w:keepNext/>
              <w:keepLines/>
              <w:tabs>
                <w:tab w:val="left" w:pos="720"/>
                <w:tab w:val="left" w:pos="1440"/>
              </w:tabs>
              <w:rPr>
                <w:rFonts w:ascii="CG Times (W1)" w:hAnsi="CG Times (W1)"/>
                <w:b/>
                <w:caps/>
                <w:sz w:val="20"/>
              </w:rPr>
            </w:pPr>
            <w:r w:rsidRPr="00156DF4">
              <w:rPr>
                <w:rFonts w:ascii="CG Times (W1)" w:hAnsi="CG Times (W1)"/>
                <w:b/>
                <w:caps/>
                <w:sz w:val="20"/>
              </w:rPr>
              <w:t>TBA</w:t>
            </w:r>
          </w:p>
        </w:tc>
        <w:tc>
          <w:tcPr>
            <w:tcW w:w="3424" w:type="dxa"/>
            <w:gridSpan w:val="6"/>
            <w:tcBorders>
              <w:top w:val="nil"/>
              <w:left w:val="single" w:sz="6" w:space="0" w:color="auto"/>
              <w:bottom w:val="single" w:sz="6" w:space="0" w:color="auto"/>
              <w:right w:val="single" w:sz="18" w:space="0" w:color="auto"/>
            </w:tcBorders>
            <w:hideMark/>
          </w:tcPr>
          <w:p w14:paraId="05DB4D73" w14:textId="77777777" w:rsidR="00F41C91" w:rsidRPr="007C59E7" w:rsidRDefault="00F41C91" w:rsidP="00E83A84">
            <w:pPr>
              <w:pStyle w:val="Header"/>
              <w:keepNext/>
              <w:keepLines/>
              <w:tabs>
                <w:tab w:val="left" w:pos="720"/>
                <w:tab w:val="left" w:pos="1440"/>
              </w:tabs>
              <w:rPr>
                <w:rFonts w:ascii="Times New Roman" w:hAnsi="Times New Roman"/>
                <w:b/>
                <w:sz w:val="20"/>
              </w:rPr>
            </w:pPr>
            <w:r w:rsidRPr="007C59E7">
              <w:rPr>
                <w:rFonts w:ascii="Times New Roman" w:hAnsi="Times New Roman"/>
                <w:b/>
                <w:sz w:val="20"/>
              </w:rPr>
              <w:t>TBD</w:t>
            </w:r>
          </w:p>
        </w:tc>
      </w:tr>
      <w:tr w:rsidR="00F41C91" w:rsidRPr="00E94E2A" w14:paraId="2005F0BC" w14:textId="77777777" w:rsidTr="00E83A84">
        <w:trPr>
          <w:cantSplit/>
        </w:trPr>
        <w:tc>
          <w:tcPr>
            <w:tcW w:w="1432" w:type="dxa"/>
            <w:gridSpan w:val="2"/>
            <w:tcBorders>
              <w:top w:val="single" w:sz="6" w:space="0" w:color="auto"/>
              <w:left w:val="single" w:sz="18" w:space="0" w:color="auto"/>
              <w:bottom w:val="nil"/>
              <w:right w:val="single" w:sz="6" w:space="0" w:color="auto"/>
            </w:tcBorders>
            <w:hideMark/>
          </w:tcPr>
          <w:p w14:paraId="5B368EC0" w14:textId="77777777" w:rsidR="00F41C91" w:rsidRPr="00E94E2A" w:rsidRDefault="00F41C91" w:rsidP="00E83A84">
            <w:pPr>
              <w:keepNext/>
              <w:keepLines/>
              <w:tabs>
                <w:tab w:val="left" w:pos="720"/>
              </w:tabs>
              <w:ind w:right="-100"/>
              <w:jc w:val="both"/>
              <w:rPr>
                <w:rFonts w:ascii="Univers (W1)" w:hAnsi="Univers (W1)"/>
                <w:sz w:val="12"/>
              </w:rPr>
            </w:pPr>
            <w:r w:rsidRPr="00E94E2A">
              <w:rPr>
                <w:rFonts w:ascii="Univers (W1)" w:hAnsi="Univers (W1)"/>
                <w:sz w:val="12"/>
              </w:rPr>
              <w:t>1. DATA ITEM NO.</w:t>
            </w:r>
          </w:p>
        </w:tc>
        <w:tc>
          <w:tcPr>
            <w:tcW w:w="4321" w:type="dxa"/>
            <w:gridSpan w:val="6"/>
            <w:tcBorders>
              <w:top w:val="single" w:sz="6" w:space="0" w:color="auto"/>
              <w:left w:val="single" w:sz="6" w:space="0" w:color="auto"/>
              <w:bottom w:val="nil"/>
              <w:right w:val="single" w:sz="6" w:space="0" w:color="auto"/>
            </w:tcBorders>
            <w:hideMark/>
          </w:tcPr>
          <w:p w14:paraId="570F31B1" w14:textId="77777777" w:rsidR="00F41C91" w:rsidRPr="00E94E2A" w:rsidRDefault="00F41C91" w:rsidP="00E83A84">
            <w:pPr>
              <w:keepNext/>
              <w:keepLines/>
              <w:tabs>
                <w:tab w:val="left" w:pos="720"/>
              </w:tabs>
              <w:ind w:right="-100"/>
              <w:jc w:val="both"/>
              <w:rPr>
                <w:rFonts w:ascii="Univers (W1)" w:hAnsi="Univers (W1)"/>
                <w:sz w:val="12"/>
              </w:rPr>
            </w:pPr>
            <w:r w:rsidRPr="00E94E2A">
              <w:rPr>
                <w:rFonts w:ascii="Univers (W1)" w:hAnsi="Univers (W1)"/>
                <w:sz w:val="12"/>
              </w:rPr>
              <w:t>2.  TITLE OF DATA ITEM</w:t>
            </w:r>
          </w:p>
        </w:tc>
        <w:tc>
          <w:tcPr>
            <w:tcW w:w="3424" w:type="dxa"/>
            <w:gridSpan w:val="6"/>
            <w:tcBorders>
              <w:top w:val="single" w:sz="6" w:space="0" w:color="auto"/>
              <w:left w:val="single" w:sz="6" w:space="0" w:color="auto"/>
              <w:bottom w:val="nil"/>
              <w:right w:val="single" w:sz="18" w:space="0" w:color="auto"/>
            </w:tcBorders>
            <w:hideMark/>
          </w:tcPr>
          <w:p w14:paraId="7CF23A40" w14:textId="77777777" w:rsidR="00F41C91" w:rsidRPr="00E94E2A" w:rsidRDefault="00F41C91" w:rsidP="00E83A84">
            <w:pPr>
              <w:keepNext/>
              <w:keepLines/>
              <w:tabs>
                <w:tab w:val="left" w:pos="720"/>
              </w:tabs>
              <w:ind w:right="-100"/>
              <w:jc w:val="both"/>
              <w:rPr>
                <w:rFonts w:ascii="Univers (W1)" w:hAnsi="Univers (W1)"/>
                <w:sz w:val="12"/>
              </w:rPr>
            </w:pPr>
            <w:r w:rsidRPr="00E94E2A">
              <w:rPr>
                <w:rFonts w:ascii="Univers (W1)" w:hAnsi="Univers (W1)"/>
                <w:sz w:val="12"/>
              </w:rPr>
              <w:t>3.  SUBTITLE</w:t>
            </w:r>
          </w:p>
        </w:tc>
        <w:tc>
          <w:tcPr>
            <w:tcW w:w="187" w:type="dxa"/>
          </w:tcPr>
          <w:p w14:paraId="73B1991D" w14:textId="77777777" w:rsidR="00F41C91" w:rsidRPr="00E94E2A" w:rsidRDefault="00F41C91" w:rsidP="00E83A84">
            <w:pPr>
              <w:keepNext/>
              <w:keepLines/>
              <w:tabs>
                <w:tab w:val="left" w:pos="720"/>
              </w:tabs>
              <w:ind w:right="-100"/>
              <w:jc w:val="both"/>
              <w:rPr>
                <w:rFonts w:ascii="Univers (W1)" w:hAnsi="Univers (W1)"/>
                <w:sz w:val="8"/>
              </w:rPr>
            </w:pPr>
          </w:p>
        </w:tc>
        <w:tc>
          <w:tcPr>
            <w:tcW w:w="992" w:type="dxa"/>
            <w:tcBorders>
              <w:top w:val="single" w:sz="18" w:space="0" w:color="auto"/>
              <w:left w:val="single" w:sz="18" w:space="0" w:color="auto"/>
              <w:bottom w:val="nil"/>
              <w:right w:val="single" w:sz="18" w:space="0" w:color="auto"/>
            </w:tcBorders>
            <w:hideMark/>
          </w:tcPr>
          <w:p w14:paraId="7F4BF514" w14:textId="77777777" w:rsidR="00F41C91" w:rsidRPr="00E94E2A" w:rsidRDefault="00F41C91" w:rsidP="00E83A84">
            <w:pPr>
              <w:keepNext/>
              <w:keepLines/>
              <w:tabs>
                <w:tab w:val="left" w:pos="720"/>
              </w:tabs>
              <w:ind w:right="-100"/>
              <w:rPr>
                <w:rFonts w:ascii="Univers (W1)" w:hAnsi="Univers (W1)"/>
                <w:sz w:val="10"/>
              </w:rPr>
            </w:pPr>
            <w:r w:rsidRPr="00E94E2A">
              <w:rPr>
                <w:rFonts w:ascii="Univers (W1)" w:hAnsi="Univers (W1)"/>
                <w:sz w:val="10"/>
              </w:rPr>
              <w:t>17. PRICE GROUP</w:t>
            </w:r>
          </w:p>
        </w:tc>
      </w:tr>
      <w:tr w:rsidR="00F41C91" w:rsidRPr="00E94E2A" w14:paraId="5C83366F" w14:textId="77777777" w:rsidTr="00E83A84">
        <w:trPr>
          <w:cantSplit/>
        </w:trPr>
        <w:tc>
          <w:tcPr>
            <w:tcW w:w="1432" w:type="dxa"/>
            <w:gridSpan w:val="2"/>
            <w:tcBorders>
              <w:top w:val="nil"/>
              <w:left w:val="single" w:sz="18" w:space="0" w:color="auto"/>
              <w:bottom w:val="single" w:sz="6" w:space="0" w:color="auto"/>
              <w:right w:val="single" w:sz="6" w:space="0" w:color="auto"/>
            </w:tcBorders>
          </w:tcPr>
          <w:p w14:paraId="1EF12880" w14:textId="0A92ACEF" w:rsidR="00F41C91" w:rsidRPr="00B972B8" w:rsidRDefault="005B2933" w:rsidP="00E83A84">
            <w:pPr>
              <w:keepNext/>
              <w:keepLines/>
              <w:tabs>
                <w:tab w:val="left" w:pos="720"/>
              </w:tabs>
              <w:ind w:right="-100"/>
              <w:jc w:val="center"/>
              <w:rPr>
                <w:b/>
                <w:caps/>
                <w:sz w:val="20"/>
              </w:rPr>
            </w:pPr>
            <w:r w:rsidRPr="00B972B8">
              <w:rPr>
                <w:b/>
                <w:caps/>
                <w:sz w:val="20"/>
              </w:rPr>
              <w:t>B</w:t>
            </w:r>
            <w:r w:rsidR="00F41C91" w:rsidRPr="00B972B8">
              <w:rPr>
                <w:b/>
                <w:caps/>
                <w:sz w:val="20"/>
              </w:rPr>
              <w:t>001</w:t>
            </w:r>
          </w:p>
        </w:tc>
        <w:tc>
          <w:tcPr>
            <w:tcW w:w="4321" w:type="dxa"/>
            <w:gridSpan w:val="6"/>
            <w:tcBorders>
              <w:top w:val="nil"/>
              <w:left w:val="single" w:sz="6" w:space="0" w:color="auto"/>
              <w:bottom w:val="single" w:sz="6" w:space="0" w:color="auto"/>
              <w:right w:val="single" w:sz="6" w:space="0" w:color="auto"/>
            </w:tcBorders>
            <w:hideMark/>
          </w:tcPr>
          <w:p w14:paraId="24AB85ED" w14:textId="44A7AD98" w:rsidR="00F41C91" w:rsidRPr="007C59E7" w:rsidRDefault="00E34B93" w:rsidP="00E83A84">
            <w:pPr>
              <w:keepNext/>
              <w:keepLines/>
              <w:tabs>
                <w:tab w:val="left" w:pos="720"/>
              </w:tabs>
              <w:ind w:right="-100"/>
              <w:rPr>
                <w:b/>
                <w:sz w:val="20"/>
              </w:rPr>
            </w:pPr>
            <w:r w:rsidRPr="00E34B93">
              <w:rPr>
                <w:b/>
                <w:sz w:val="20"/>
              </w:rPr>
              <w:t>Notice of Revision</w:t>
            </w:r>
          </w:p>
        </w:tc>
        <w:tc>
          <w:tcPr>
            <w:tcW w:w="3424" w:type="dxa"/>
            <w:gridSpan w:val="6"/>
            <w:tcBorders>
              <w:top w:val="nil"/>
              <w:left w:val="single" w:sz="6" w:space="0" w:color="auto"/>
              <w:bottom w:val="single" w:sz="6" w:space="0" w:color="auto"/>
              <w:right w:val="single" w:sz="18" w:space="0" w:color="auto"/>
            </w:tcBorders>
            <w:hideMark/>
          </w:tcPr>
          <w:p w14:paraId="633D9D40" w14:textId="7F8F14F9" w:rsidR="00F41C91" w:rsidRPr="007C59E7" w:rsidRDefault="00F41C91" w:rsidP="00E83A84">
            <w:pPr>
              <w:keepNext/>
              <w:keepLines/>
              <w:tabs>
                <w:tab w:val="left" w:pos="720"/>
              </w:tabs>
              <w:ind w:right="-100"/>
              <w:rPr>
                <w:b/>
                <w:sz w:val="20"/>
              </w:rPr>
            </w:pPr>
          </w:p>
        </w:tc>
        <w:tc>
          <w:tcPr>
            <w:tcW w:w="187" w:type="dxa"/>
          </w:tcPr>
          <w:p w14:paraId="4DC69D61" w14:textId="77777777" w:rsidR="00F41C91" w:rsidRPr="00E94E2A" w:rsidRDefault="00F41C91" w:rsidP="00E83A84">
            <w:pPr>
              <w:keepNext/>
              <w:keepLines/>
              <w:tabs>
                <w:tab w:val="left" w:pos="720"/>
              </w:tabs>
              <w:ind w:right="-100"/>
              <w:rPr>
                <w:b/>
                <w:sz w:val="8"/>
              </w:rPr>
            </w:pPr>
          </w:p>
        </w:tc>
        <w:tc>
          <w:tcPr>
            <w:tcW w:w="992" w:type="dxa"/>
            <w:tcBorders>
              <w:top w:val="nil"/>
              <w:left w:val="single" w:sz="18" w:space="0" w:color="auto"/>
              <w:bottom w:val="nil"/>
              <w:right w:val="single" w:sz="18" w:space="0" w:color="auto"/>
            </w:tcBorders>
          </w:tcPr>
          <w:p w14:paraId="5790791D" w14:textId="77777777" w:rsidR="00F41C91" w:rsidRPr="00E94E2A" w:rsidRDefault="00F41C91" w:rsidP="00E83A84">
            <w:pPr>
              <w:keepNext/>
              <w:keepLines/>
              <w:tabs>
                <w:tab w:val="left" w:pos="720"/>
              </w:tabs>
              <w:ind w:right="-100"/>
              <w:rPr>
                <w:b/>
              </w:rPr>
            </w:pPr>
          </w:p>
        </w:tc>
      </w:tr>
      <w:tr w:rsidR="00F41C91" w:rsidRPr="00E94E2A" w14:paraId="5CCABFAA" w14:textId="77777777" w:rsidTr="00E83A84">
        <w:trPr>
          <w:cantSplit/>
        </w:trPr>
        <w:tc>
          <w:tcPr>
            <w:tcW w:w="3142" w:type="dxa"/>
            <w:gridSpan w:val="4"/>
            <w:tcBorders>
              <w:top w:val="single" w:sz="6" w:space="0" w:color="auto"/>
              <w:left w:val="single" w:sz="18" w:space="0" w:color="auto"/>
              <w:bottom w:val="nil"/>
              <w:right w:val="single" w:sz="6" w:space="0" w:color="auto"/>
            </w:tcBorders>
            <w:tcMar>
              <w:top w:w="0" w:type="dxa"/>
              <w:left w:w="79" w:type="dxa"/>
              <w:bottom w:w="0" w:type="dxa"/>
              <w:right w:w="79" w:type="dxa"/>
            </w:tcMar>
            <w:hideMark/>
          </w:tcPr>
          <w:p w14:paraId="30CC258E" w14:textId="77777777" w:rsidR="00F41C91" w:rsidRPr="00E94E2A" w:rsidRDefault="00F41C91" w:rsidP="00E83A84">
            <w:pPr>
              <w:keepNext/>
              <w:keepLines/>
              <w:tabs>
                <w:tab w:val="left" w:pos="720"/>
              </w:tabs>
              <w:ind w:right="-101"/>
              <w:rPr>
                <w:rFonts w:ascii="Univers (W1)" w:hAnsi="Univers (W1)"/>
                <w:sz w:val="12"/>
              </w:rPr>
            </w:pPr>
            <w:r w:rsidRPr="00E94E2A">
              <w:rPr>
                <w:rFonts w:ascii="Univers (W1)" w:hAnsi="Univers (W1)"/>
                <w:sz w:val="12"/>
              </w:rPr>
              <w:t xml:space="preserve">4. AUTHORITY </w:t>
            </w:r>
            <w:r w:rsidRPr="00E94E2A">
              <w:rPr>
                <w:rFonts w:ascii="Univers (W1)" w:hAnsi="Univers (W1)"/>
                <w:i/>
                <w:sz w:val="12"/>
              </w:rPr>
              <w:t>(Data Acquisition Document No.)</w:t>
            </w:r>
          </w:p>
        </w:tc>
        <w:tc>
          <w:tcPr>
            <w:tcW w:w="2791" w:type="dxa"/>
            <w:gridSpan w:val="5"/>
            <w:tcBorders>
              <w:top w:val="single" w:sz="6" w:space="0" w:color="auto"/>
              <w:left w:val="single" w:sz="6" w:space="0" w:color="auto"/>
              <w:bottom w:val="nil"/>
              <w:right w:val="single" w:sz="6" w:space="0" w:color="auto"/>
            </w:tcBorders>
            <w:tcMar>
              <w:top w:w="0" w:type="dxa"/>
              <w:left w:w="79" w:type="dxa"/>
              <w:bottom w:w="0" w:type="dxa"/>
              <w:right w:w="79" w:type="dxa"/>
            </w:tcMar>
            <w:hideMark/>
          </w:tcPr>
          <w:p w14:paraId="22C97B46" w14:textId="77777777" w:rsidR="00F41C91" w:rsidRPr="00E94E2A" w:rsidRDefault="00F41C91" w:rsidP="00E83A84">
            <w:pPr>
              <w:keepNext/>
              <w:keepLines/>
              <w:tabs>
                <w:tab w:val="left" w:pos="720"/>
              </w:tabs>
              <w:rPr>
                <w:rFonts w:ascii="Univers (W1)" w:hAnsi="Univers (W1)"/>
                <w:sz w:val="12"/>
              </w:rPr>
            </w:pPr>
            <w:r w:rsidRPr="00E94E2A">
              <w:rPr>
                <w:rFonts w:ascii="Univers (W1)" w:hAnsi="Univers (W1)"/>
                <w:sz w:val="12"/>
              </w:rPr>
              <w:t>5. CONTRACT REFERENCE</w:t>
            </w:r>
          </w:p>
        </w:tc>
        <w:tc>
          <w:tcPr>
            <w:tcW w:w="3244" w:type="dxa"/>
            <w:gridSpan w:val="5"/>
            <w:tcBorders>
              <w:top w:val="single" w:sz="6" w:space="0" w:color="auto"/>
              <w:left w:val="single" w:sz="6" w:space="0" w:color="auto"/>
              <w:bottom w:val="nil"/>
              <w:right w:val="single" w:sz="18" w:space="0" w:color="auto"/>
            </w:tcBorders>
            <w:tcMar>
              <w:top w:w="0" w:type="dxa"/>
              <w:left w:w="79" w:type="dxa"/>
              <w:bottom w:w="0" w:type="dxa"/>
              <w:right w:w="79" w:type="dxa"/>
            </w:tcMar>
            <w:hideMark/>
          </w:tcPr>
          <w:p w14:paraId="268AF93C" w14:textId="77777777" w:rsidR="00F41C91" w:rsidRPr="00E94E2A" w:rsidRDefault="00F41C91" w:rsidP="00E83A84">
            <w:pPr>
              <w:keepNext/>
              <w:keepLines/>
              <w:tabs>
                <w:tab w:val="left" w:pos="720"/>
              </w:tabs>
              <w:rPr>
                <w:rFonts w:ascii="Univers (W1)" w:hAnsi="Univers (W1)"/>
                <w:sz w:val="12"/>
              </w:rPr>
            </w:pPr>
            <w:r w:rsidRPr="00E94E2A">
              <w:rPr>
                <w:rFonts w:ascii="Univers (W1)" w:hAnsi="Univers (W1)"/>
                <w:sz w:val="12"/>
              </w:rPr>
              <w:t>6. REQUIRING OFFICE</w:t>
            </w:r>
          </w:p>
        </w:tc>
        <w:tc>
          <w:tcPr>
            <w:tcW w:w="187" w:type="dxa"/>
            <w:tcMar>
              <w:top w:w="0" w:type="dxa"/>
              <w:left w:w="79" w:type="dxa"/>
              <w:bottom w:w="0" w:type="dxa"/>
              <w:right w:w="79" w:type="dxa"/>
            </w:tcMar>
          </w:tcPr>
          <w:p w14:paraId="3C882D3E" w14:textId="77777777" w:rsidR="00F41C91" w:rsidRPr="00E94E2A" w:rsidRDefault="00F41C91" w:rsidP="00E83A84">
            <w:pPr>
              <w:keepNext/>
              <w:keepLines/>
              <w:tabs>
                <w:tab w:val="left" w:pos="720"/>
              </w:tabs>
              <w:rPr>
                <w:rFonts w:ascii="Univers (W1)" w:hAnsi="Univers (W1)"/>
                <w:sz w:val="8"/>
              </w:rPr>
            </w:pPr>
          </w:p>
        </w:tc>
        <w:tc>
          <w:tcPr>
            <w:tcW w:w="992" w:type="dxa"/>
            <w:tcBorders>
              <w:top w:val="single" w:sz="18" w:space="0" w:color="auto"/>
              <w:left w:val="single" w:sz="18" w:space="0" w:color="auto"/>
              <w:bottom w:val="nil"/>
              <w:right w:val="single" w:sz="18" w:space="0" w:color="auto"/>
            </w:tcBorders>
            <w:tcMar>
              <w:top w:w="0" w:type="dxa"/>
              <w:left w:w="79" w:type="dxa"/>
              <w:bottom w:w="0" w:type="dxa"/>
              <w:right w:w="79" w:type="dxa"/>
            </w:tcMar>
            <w:hideMark/>
          </w:tcPr>
          <w:p w14:paraId="4F3C7113" w14:textId="77777777" w:rsidR="00F41C91" w:rsidRPr="00E94E2A" w:rsidRDefault="00F41C91" w:rsidP="00E83A84">
            <w:pPr>
              <w:keepNext/>
              <w:keepLines/>
              <w:tabs>
                <w:tab w:val="left" w:pos="720"/>
              </w:tabs>
              <w:ind w:right="-100"/>
              <w:rPr>
                <w:rFonts w:ascii="Univers (W1)" w:hAnsi="Univers (W1)"/>
                <w:sz w:val="10"/>
              </w:rPr>
            </w:pPr>
            <w:r w:rsidRPr="00E94E2A">
              <w:rPr>
                <w:rFonts w:ascii="Univers (W1)" w:hAnsi="Univers (W1)"/>
                <w:sz w:val="10"/>
              </w:rPr>
              <w:t>18. ESTIMATED TOTAL PRICE</w:t>
            </w:r>
          </w:p>
        </w:tc>
      </w:tr>
      <w:tr w:rsidR="00F41C91" w:rsidRPr="00E94E2A" w14:paraId="02112164" w14:textId="77777777" w:rsidTr="00E83A84">
        <w:trPr>
          <w:cantSplit/>
        </w:trPr>
        <w:tc>
          <w:tcPr>
            <w:tcW w:w="3142" w:type="dxa"/>
            <w:gridSpan w:val="4"/>
            <w:tcBorders>
              <w:top w:val="nil"/>
              <w:left w:val="single" w:sz="18" w:space="0" w:color="auto"/>
              <w:bottom w:val="single" w:sz="6" w:space="0" w:color="auto"/>
              <w:right w:val="single" w:sz="6" w:space="0" w:color="auto"/>
            </w:tcBorders>
            <w:tcMar>
              <w:top w:w="0" w:type="dxa"/>
              <w:left w:w="79" w:type="dxa"/>
              <w:bottom w:w="0" w:type="dxa"/>
              <w:right w:w="79" w:type="dxa"/>
            </w:tcMar>
            <w:hideMark/>
          </w:tcPr>
          <w:p w14:paraId="6927CDD3" w14:textId="49B65510" w:rsidR="00F41C91" w:rsidRPr="007C59E7" w:rsidRDefault="00F41C91" w:rsidP="00E83A84">
            <w:pPr>
              <w:keepNext/>
              <w:keepLines/>
              <w:tabs>
                <w:tab w:val="left" w:pos="720"/>
              </w:tabs>
              <w:ind w:right="-101"/>
              <w:jc w:val="center"/>
              <w:rPr>
                <w:b/>
                <w:caps/>
                <w:sz w:val="20"/>
              </w:rPr>
            </w:pPr>
            <w:r w:rsidRPr="006E5DDD">
              <w:rPr>
                <w:b/>
                <w:sz w:val="20"/>
              </w:rPr>
              <w:t>DI-SESS-806</w:t>
            </w:r>
            <w:r w:rsidR="00062B4E">
              <w:rPr>
                <w:b/>
                <w:sz w:val="20"/>
              </w:rPr>
              <w:t>42</w:t>
            </w:r>
            <w:r w:rsidRPr="006E5DDD">
              <w:rPr>
                <w:b/>
                <w:sz w:val="20"/>
              </w:rPr>
              <w:t>E</w:t>
            </w:r>
          </w:p>
        </w:tc>
        <w:tc>
          <w:tcPr>
            <w:tcW w:w="2791" w:type="dxa"/>
            <w:gridSpan w:val="5"/>
            <w:tcBorders>
              <w:top w:val="nil"/>
              <w:left w:val="single" w:sz="6" w:space="0" w:color="auto"/>
              <w:bottom w:val="single" w:sz="6" w:space="0" w:color="auto"/>
              <w:right w:val="single" w:sz="6" w:space="0" w:color="auto"/>
            </w:tcBorders>
            <w:tcMar>
              <w:top w:w="0" w:type="dxa"/>
              <w:left w:w="79" w:type="dxa"/>
              <w:bottom w:w="0" w:type="dxa"/>
              <w:right w:w="79" w:type="dxa"/>
            </w:tcMar>
            <w:hideMark/>
          </w:tcPr>
          <w:p w14:paraId="370FF52A" w14:textId="77777777" w:rsidR="00F41C91" w:rsidRPr="007C59E7" w:rsidRDefault="00F41C91" w:rsidP="00E83A84">
            <w:pPr>
              <w:keepNext/>
              <w:keepLines/>
              <w:tabs>
                <w:tab w:val="left" w:pos="720"/>
              </w:tabs>
              <w:jc w:val="center"/>
              <w:rPr>
                <w:b/>
                <w:sz w:val="20"/>
              </w:rPr>
            </w:pPr>
            <w:r>
              <w:rPr>
                <w:b/>
                <w:sz w:val="20"/>
              </w:rPr>
              <w:t>Exhibit A</w:t>
            </w:r>
            <w:r w:rsidRPr="004B7DE3">
              <w:rPr>
                <w:b/>
                <w:sz w:val="20"/>
              </w:rPr>
              <w:t>-Technical Requirements</w:t>
            </w:r>
          </w:p>
        </w:tc>
        <w:tc>
          <w:tcPr>
            <w:tcW w:w="3244" w:type="dxa"/>
            <w:gridSpan w:val="5"/>
            <w:tcBorders>
              <w:top w:val="nil"/>
              <w:left w:val="single" w:sz="6" w:space="0" w:color="auto"/>
              <w:bottom w:val="single" w:sz="6" w:space="0" w:color="auto"/>
              <w:right w:val="single" w:sz="18" w:space="0" w:color="auto"/>
            </w:tcBorders>
            <w:tcMar>
              <w:top w:w="0" w:type="dxa"/>
              <w:left w:w="79" w:type="dxa"/>
              <w:bottom w:w="0" w:type="dxa"/>
              <w:right w:w="79" w:type="dxa"/>
            </w:tcMar>
            <w:hideMark/>
          </w:tcPr>
          <w:p w14:paraId="7A3D1A1B" w14:textId="77777777" w:rsidR="00F41C91" w:rsidRPr="00E94E2A" w:rsidRDefault="00F41C91" w:rsidP="00E83A84">
            <w:pPr>
              <w:keepNext/>
              <w:keepLines/>
              <w:tabs>
                <w:tab w:val="left" w:pos="720"/>
              </w:tabs>
              <w:jc w:val="center"/>
              <w:rPr>
                <w:b/>
                <w:caps/>
              </w:rPr>
            </w:pPr>
            <w:r>
              <w:rPr>
                <w:b/>
                <w:caps/>
                <w:sz w:val="20"/>
              </w:rPr>
              <w:t>FCDD-ISE-HDB</w:t>
            </w:r>
          </w:p>
        </w:tc>
        <w:tc>
          <w:tcPr>
            <w:tcW w:w="187" w:type="dxa"/>
            <w:tcMar>
              <w:top w:w="0" w:type="dxa"/>
              <w:left w:w="79" w:type="dxa"/>
              <w:bottom w:w="0" w:type="dxa"/>
              <w:right w:w="79" w:type="dxa"/>
            </w:tcMar>
          </w:tcPr>
          <w:p w14:paraId="151F7373" w14:textId="77777777" w:rsidR="00F41C91" w:rsidRPr="00E94E2A" w:rsidRDefault="00F41C91" w:rsidP="00E83A84">
            <w:pPr>
              <w:keepNext/>
              <w:keepLines/>
              <w:tabs>
                <w:tab w:val="left" w:pos="720"/>
              </w:tabs>
              <w:jc w:val="center"/>
              <w:rPr>
                <w:b/>
                <w:caps/>
                <w:sz w:val="8"/>
              </w:rPr>
            </w:pPr>
          </w:p>
        </w:tc>
        <w:tc>
          <w:tcPr>
            <w:tcW w:w="992" w:type="dxa"/>
            <w:tcBorders>
              <w:top w:val="nil"/>
              <w:left w:val="single" w:sz="18" w:space="0" w:color="auto"/>
              <w:bottom w:val="nil"/>
              <w:right w:val="single" w:sz="18" w:space="0" w:color="auto"/>
            </w:tcBorders>
            <w:tcMar>
              <w:top w:w="0" w:type="dxa"/>
              <w:left w:w="79" w:type="dxa"/>
              <w:bottom w:w="0" w:type="dxa"/>
              <w:right w:w="79" w:type="dxa"/>
            </w:tcMar>
            <w:hideMark/>
          </w:tcPr>
          <w:p w14:paraId="729CBD25" w14:textId="77777777" w:rsidR="00F41C91" w:rsidRPr="00E94E2A" w:rsidRDefault="00F41C91" w:rsidP="00E83A84">
            <w:pPr>
              <w:keepNext/>
              <w:keepLines/>
              <w:tabs>
                <w:tab w:val="left" w:pos="720"/>
              </w:tabs>
              <w:jc w:val="center"/>
              <w:rPr>
                <w:rFonts w:ascii="CG Times (W1)" w:hAnsi="CG Times (W1)"/>
                <w:b/>
                <w:caps/>
                <w:sz w:val="20"/>
              </w:rPr>
            </w:pPr>
            <w:r w:rsidRPr="00E94E2A">
              <w:rPr>
                <w:rFonts w:ascii="CG Times (W1)" w:hAnsi="CG Times (W1)"/>
                <w:b/>
                <w:caps/>
                <w:sz w:val="20"/>
              </w:rPr>
              <w:t>INSERT</w:t>
            </w:r>
          </w:p>
        </w:tc>
      </w:tr>
      <w:tr w:rsidR="00F41C91" w:rsidRPr="00E94E2A" w14:paraId="6CB6B65E" w14:textId="77777777" w:rsidTr="00E83A84">
        <w:trPr>
          <w:cantSplit/>
        </w:trPr>
        <w:tc>
          <w:tcPr>
            <w:tcW w:w="1161" w:type="dxa"/>
            <w:tcBorders>
              <w:top w:val="single" w:sz="6" w:space="0" w:color="auto"/>
              <w:left w:val="single" w:sz="18" w:space="0" w:color="auto"/>
              <w:bottom w:val="nil"/>
              <w:right w:val="single" w:sz="6" w:space="0" w:color="auto"/>
            </w:tcBorders>
            <w:hideMark/>
          </w:tcPr>
          <w:p w14:paraId="663AB0FF" w14:textId="77777777" w:rsidR="00F41C91" w:rsidRPr="00E94E2A" w:rsidRDefault="00F41C91" w:rsidP="00E83A84">
            <w:pPr>
              <w:keepNext/>
              <w:keepLines/>
              <w:tabs>
                <w:tab w:val="left" w:pos="720"/>
              </w:tabs>
              <w:ind w:right="-101"/>
              <w:rPr>
                <w:rFonts w:ascii="Univers (W1)" w:hAnsi="Univers (W1)"/>
                <w:sz w:val="14"/>
              </w:rPr>
            </w:pPr>
            <w:r w:rsidRPr="00E94E2A">
              <w:rPr>
                <w:rFonts w:ascii="Univers (W1)" w:hAnsi="Univers (W1)"/>
                <w:sz w:val="12"/>
              </w:rPr>
              <w:t>7.  DD 250 REQ</w:t>
            </w:r>
          </w:p>
        </w:tc>
        <w:tc>
          <w:tcPr>
            <w:tcW w:w="1442" w:type="dxa"/>
            <w:gridSpan w:val="2"/>
            <w:tcBorders>
              <w:top w:val="single" w:sz="6" w:space="0" w:color="auto"/>
              <w:left w:val="nil"/>
              <w:bottom w:val="nil"/>
              <w:right w:val="single" w:sz="6" w:space="0" w:color="auto"/>
            </w:tcBorders>
            <w:hideMark/>
          </w:tcPr>
          <w:p w14:paraId="74A52544" w14:textId="77777777" w:rsidR="00F41C91" w:rsidRPr="00E94E2A" w:rsidRDefault="00F41C91" w:rsidP="00E83A84">
            <w:pPr>
              <w:keepNext/>
              <w:keepLines/>
              <w:tabs>
                <w:tab w:val="left" w:pos="720"/>
              </w:tabs>
              <w:ind w:right="-100"/>
              <w:rPr>
                <w:rFonts w:ascii="Univers (W1)" w:hAnsi="Univers (W1)"/>
                <w:sz w:val="14"/>
              </w:rPr>
            </w:pPr>
            <w:r w:rsidRPr="00E94E2A">
              <w:rPr>
                <w:rFonts w:ascii="Univers (W1)" w:hAnsi="Univers (W1)"/>
                <w:sz w:val="12"/>
              </w:rPr>
              <w:t>9.DIST STATEMENT    REQUIRED</w:t>
            </w:r>
          </w:p>
        </w:tc>
        <w:tc>
          <w:tcPr>
            <w:tcW w:w="1440" w:type="dxa"/>
            <w:gridSpan w:val="3"/>
            <w:tcBorders>
              <w:top w:val="single" w:sz="6" w:space="0" w:color="auto"/>
              <w:left w:val="nil"/>
              <w:bottom w:val="nil"/>
              <w:right w:val="single" w:sz="6" w:space="0" w:color="auto"/>
            </w:tcBorders>
            <w:hideMark/>
          </w:tcPr>
          <w:p w14:paraId="7E93917E" w14:textId="77777777" w:rsidR="00F41C91" w:rsidRPr="00E94E2A" w:rsidRDefault="00F41C91" w:rsidP="00E83A84">
            <w:pPr>
              <w:keepNext/>
              <w:keepLines/>
              <w:tabs>
                <w:tab w:val="left" w:pos="720"/>
              </w:tabs>
              <w:ind w:right="-100"/>
              <w:rPr>
                <w:rFonts w:ascii="Univers (W1)" w:hAnsi="Univers (W1)"/>
                <w:sz w:val="14"/>
              </w:rPr>
            </w:pPr>
            <w:r w:rsidRPr="00E94E2A">
              <w:rPr>
                <w:rFonts w:ascii="Univers (W1)" w:hAnsi="Univers (W1)"/>
                <w:sz w:val="12"/>
              </w:rPr>
              <w:t>10. FREQUENCY</w:t>
            </w:r>
          </w:p>
        </w:tc>
        <w:tc>
          <w:tcPr>
            <w:tcW w:w="1890" w:type="dxa"/>
            <w:gridSpan w:val="3"/>
            <w:tcBorders>
              <w:top w:val="single" w:sz="6" w:space="0" w:color="auto"/>
              <w:left w:val="nil"/>
              <w:bottom w:val="nil"/>
              <w:right w:val="single" w:sz="6" w:space="0" w:color="auto"/>
            </w:tcBorders>
            <w:hideMark/>
          </w:tcPr>
          <w:p w14:paraId="7E418F46" w14:textId="77777777" w:rsidR="00F41C91" w:rsidRPr="00E94E2A" w:rsidRDefault="00F41C91" w:rsidP="00E83A84">
            <w:pPr>
              <w:keepNext/>
              <w:keepLines/>
              <w:tabs>
                <w:tab w:val="left" w:pos="720"/>
              </w:tabs>
              <w:ind w:right="20"/>
              <w:rPr>
                <w:rFonts w:ascii="Univers (W1)" w:hAnsi="Univers (W1)"/>
                <w:sz w:val="14"/>
              </w:rPr>
            </w:pPr>
            <w:r w:rsidRPr="00E94E2A">
              <w:rPr>
                <w:rFonts w:ascii="Univers (W1)" w:hAnsi="Univers (W1)"/>
                <w:sz w:val="12"/>
              </w:rPr>
              <w:t>12. DATE OF FIRST  SUBMISSION</w:t>
            </w:r>
          </w:p>
        </w:tc>
        <w:tc>
          <w:tcPr>
            <w:tcW w:w="3244" w:type="dxa"/>
            <w:gridSpan w:val="5"/>
            <w:tcBorders>
              <w:top w:val="single" w:sz="6" w:space="0" w:color="auto"/>
              <w:left w:val="nil"/>
              <w:bottom w:val="single" w:sz="6" w:space="0" w:color="auto"/>
              <w:right w:val="single" w:sz="18" w:space="0" w:color="auto"/>
            </w:tcBorders>
            <w:hideMark/>
          </w:tcPr>
          <w:p w14:paraId="34225E0D" w14:textId="77777777" w:rsidR="00F41C91" w:rsidRPr="00E94E2A" w:rsidRDefault="00F41C91" w:rsidP="00E83A84">
            <w:pPr>
              <w:keepNext/>
              <w:keepLines/>
              <w:tabs>
                <w:tab w:val="left" w:pos="720"/>
                <w:tab w:val="left" w:pos="900"/>
                <w:tab w:val="left" w:pos="2880"/>
              </w:tabs>
              <w:spacing w:before="60"/>
              <w:ind w:right="-101"/>
              <w:jc w:val="both"/>
              <w:rPr>
                <w:rFonts w:ascii="Univers (W1)" w:hAnsi="Univers (W1)"/>
                <w:sz w:val="14"/>
              </w:rPr>
            </w:pPr>
            <w:r w:rsidRPr="00E94E2A">
              <w:rPr>
                <w:rFonts w:ascii="Univers (W1)" w:hAnsi="Univers (W1)"/>
                <w:sz w:val="12"/>
              </w:rPr>
              <w:t xml:space="preserve">14. </w:t>
            </w:r>
            <w:r w:rsidRPr="00E94E2A">
              <w:rPr>
                <w:rFonts w:ascii="Univers (W1)" w:hAnsi="Univers (W1)"/>
                <w:sz w:val="12"/>
              </w:rPr>
              <w:tab/>
              <w:t>DISTRIBUTION</w:t>
            </w:r>
          </w:p>
        </w:tc>
        <w:tc>
          <w:tcPr>
            <w:tcW w:w="187" w:type="dxa"/>
          </w:tcPr>
          <w:p w14:paraId="257EE8AC" w14:textId="77777777" w:rsidR="00F41C91" w:rsidRPr="00E94E2A" w:rsidRDefault="00F41C91" w:rsidP="00E83A84">
            <w:pPr>
              <w:keepNext/>
              <w:keepLines/>
              <w:tabs>
                <w:tab w:val="left" w:pos="720"/>
                <w:tab w:val="left" w:pos="900"/>
                <w:tab w:val="left" w:pos="2880"/>
              </w:tabs>
              <w:spacing w:before="60"/>
              <w:ind w:right="-101"/>
              <w:jc w:val="both"/>
              <w:rPr>
                <w:rFonts w:ascii="Univers (W1)" w:hAnsi="Univers (W1)"/>
                <w:sz w:val="8"/>
              </w:rPr>
            </w:pPr>
          </w:p>
        </w:tc>
        <w:tc>
          <w:tcPr>
            <w:tcW w:w="992" w:type="dxa"/>
            <w:tcBorders>
              <w:top w:val="nil"/>
              <w:left w:val="single" w:sz="18" w:space="0" w:color="auto"/>
              <w:bottom w:val="nil"/>
              <w:right w:val="single" w:sz="18" w:space="0" w:color="auto"/>
            </w:tcBorders>
            <w:hideMark/>
          </w:tcPr>
          <w:p w14:paraId="10B0E10F" w14:textId="77777777" w:rsidR="00F41C91" w:rsidRPr="00E94E2A" w:rsidRDefault="00F41C91" w:rsidP="00E83A84">
            <w:pPr>
              <w:keepNext/>
              <w:keepLines/>
              <w:tabs>
                <w:tab w:val="left" w:pos="720"/>
                <w:tab w:val="left" w:pos="900"/>
                <w:tab w:val="left" w:pos="2880"/>
              </w:tabs>
              <w:spacing w:before="60"/>
              <w:ind w:right="-101"/>
              <w:jc w:val="center"/>
              <w:rPr>
                <w:rFonts w:ascii="CG Times (W1)" w:hAnsi="CG Times (W1)"/>
                <w:b/>
                <w:sz w:val="20"/>
              </w:rPr>
            </w:pPr>
            <w:r w:rsidRPr="00E94E2A">
              <w:rPr>
                <w:rFonts w:ascii="CG Times (W1)" w:hAnsi="CG Times (W1)"/>
                <w:b/>
                <w:sz w:val="20"/>
              </w:rPr>
              <w:t>IN</w:t>
            </w:r>
          </w:p>
        </w:tc>
      </w:tr>
      <w:tr w:rsidR="00F41C91" w:rsidRPr="00E94E2A" w14:paraId="1E592A19" w14:textId="77777777" w:rsidTr="00E83A84">
        <w:trPr>
          <w:cantSplit/>
        </w:trPr>
        <w:tc>
          <w:tcPr>
            <w:tcW w:w="1161" w:type="dxa"/>
            <w:tcBorders>
              <w:top w:val="nil"/>
              <w:left w:val="single" w:sz="18" w:space="0" w:color="auto"/>
              <w:bottom w:val="single" w:sz="6" w:space="0" w:color="auto"/>
              <w:right w:val="single" w:sz="6" w:space="0" w:color="auto"/>
            </w:tcBorders>
            <w:hideMark/>
          </w:tcPr>
          <w:p w14:paraId="387F1DA6" w14:textId="77777777" w:rsidR="00F41C91" w:rsidRPr="007C59E7" w:rsidRDefault="00F41C91" w:rsidP="00E83A84">
            <w:pPr>
              <w:keepNext/>
              <w:keepLines/>
              <w:tabs>
                <w:tab w:val="left" w:pos="720"/>
              </w:tabs>
              <w:ind w:right="10"/>
              <w:jc w:val="center"/>
              <w:rPr>
                <w:b/>
                <w:caps/>
                <w:sz w:val="20"/>
              </w:rPr>
            </w:pPr>
            <w:r w:rsidRPr="007C59E7">
              <w:rPr>
                <w:b/>
                <w:caps/>
                <w:sz w:val="20"/>
              </w:rPr>
              <w:t>DD</w:t>
            </w:r>
          </w:p>
        </w:tc>
        <w:tc>
          <w:tcPr>
            <w:tcW w:w="1442" w:type="dxa"/>
            <w:gridSpan w:val="2"/>
            <w:tcBorders>
              <w:top w:val="nil"/>
              <w:left w:val="single" w:sz="6" w:space="0" w:color="auto"/>
              <w:bottom w:val="nil"/>
              <w:right w:val="single" w:sz="6" w:space="0" w:color="auto"/>
            </w:tcBorders>
          </w:tcPr>
          <w:p w14:paraId="7FA1398D" w14:textId="77777777" w:rsidR="00F41C91" w:rsidRPr="00E94E2A" w:rsidRDefault="00F41C91" w:rsidP="00E83A84">
            <w:pPr>
              <w:keepNext/>
              <w:keepLines/>
              <w:tabs>
                <w:tab w:val="left" w:pos="720"/>
              </w:tabs>
              <w:ind w:right="-100"/>
              <w:jc w:val="center"/>
              <w:rPr>
                <w:rFonts w:ascii="Univers (W1)" w:hAnsi="Univers (W1)"/>
                <w:sz w:val="8"/>
              </w:rPr>
            </w:pPr>
          </w:p>
        </w:tc>
        <w:tc>
          <w:tcPr>
            <w:tcW w:w="1440" w:type="dxa"/>
            <w:gridSpan w:val="3"/>
            <w:tcBorders>
              <w:top w:val="nil"/>
              <w:left w:val="single" w:sz="6" w:space="0" w:color="auto"/>
              <w:bottom w:val="single" w:sz="6" w:space="0" w:color="auto"/>
              <w:right w:val="single" w:sz="6" w:space="0" w:color="auto"/>
            </w:tcBorders>
            <w:hideMark/>
          </w:tcPr>
          <w:p w14:paraId="6729C4AA" w14:textId="77777777" w:rsidR="00F41C91" w:rsidRPr="007C59E7" w:rsidRDefault="00F41C91" w:rsidP="00E83A84">
            <w:pPr>
              <w:keepNext/>
              <w:keepLines/>
              <w:tabs>
                <w:tab w:val="left" w:pos="720"/>
              </w:tabs>
              <w:ind w:right="20"/>
              <w:jc w:val="center"/>
              <w:rPr>
                <w:b/>
                <w:caps/>
                <w:sz w:val="20"/>
              </w:rPr>
            </w:pPr>
            <w:r w:rsidRPr="007C59E7">
              <w:rPr>
                <w:b/>
                <w:caps/>
                <w:sz w:val="20"/>
              </w:rPr>
              <w:t>ASREQ</w:t>
            </w:r>
          </w:p>
        </w:tc>
        <w:tc>
          <w:tcPr>
            <w:tcW w:w="1890" w:type="dxa"/>
            <w:gridSpan w:val="3"/>
            <w:tcBorders>
              <w:top w:val="nil"/>
              <w:left w:val="single" w:sz="6" w:space="0" w:color="auto"/>
              <w:bottom w:val="single" w:sz="6" w:space="0" w:color="auto"/>
              <w:right w:val="single" w:sz="6" w:space="0" w:color="auto"/>
            </w:tcBorders>
            <w:hideMark/>
          </w:tcPr>
          <w:p w14:paraId="486AA412" w14:textId="61332204" w:rsidR="00F41C91" w:rsidRPr="007C59E7" w:rsidRDefault="00F41C91" w:rsidP="00E83A84">
            <w:pPr>
              <w:keepNext/>
              <w:keepLines/>
              <w:tabs>
                <w:tab w:val="left" w:pos="720"/>
              </w:tabs>
              <w:ind w:right="20"/>
              <w:jc w:val="center"/>
              <w:rPr>
                <w:b/>
                <w:caps/>
                <w:sz w:val="20"/>
              </w:rPr>
            </w:pPr>
            <w:r>
              <w:rPr>
                <w:b/>
                <w:sz w:val="20"/>
              </w:rPr>
              <w:t xml:space="preserve">See </w:t>
            </w:r>
            <w:r w:rsidR="00FD241C">
              <w:rPr>
                <w:b/>
                <w:sz w:val="20"/>
              </w:rPr>
              <w:t>Item</w:t>
            </w:r>
            <w:r>
              <w:rPr>
                <w:b/>
                <w:sz w:val="20"/>
              </w:rPr>
              <w:t xml:space="preserve"> 1</w:t>
            </w:r>
            <w:r>
              <w:rPr>
                <w:b/>
                <w:caps/>
                <w:sz w:val="20"/>
              </w:rPr>
              <w:t>6</w:t>
            </w:r>
          </w:p>
        </w:tc>
        <w:tc>
          <w:tcPr>
            <w:tcW w:w="1890" w:type="dxa"/>
            <w:gridSpan w:val="2"/>
            <w:tcBorders>
              <w:top w:val="single" w:sz="6" w:space="0" w:color="auto"/>
              <w:left w:val="single" w:sz="6" w:space="0" w:color="auto"/>
              <w:bottom w:val="nil"/>
              <w:right w:val="single" w:sz="6" w:space="0" w:color="auto"/>
            </w:tcBorders>
          </w:tcPr>
          <w:p w14:paraId="3E25191C" w14:textId="77777777" w:rsidR="00F41C91" w:rsidRPr="00E94E2A" w:rsidRDefault="00F41C91" w:rsidP="00E83A84">
            <w:pPr>
              <w:keepNext/>
              <w:keepLines/>
              <w:tabs>
                <w:tab w:val="left" w:pos="720"/>
              </w:tabs>
              <w:ind w:right="-100"/>
              <w:jc w:val="both"/>
              <w:rPr>
                <w:sz w:val="8"/>
              </w:rPr>
            </w:pPr>
          </w:p>
        </w:tc>
        <w:tc>
          <w:tcPr>
            <w:tcW w:w="1354" w:type="dxa"/>
            <w:gridSpan w:val="3"/>
            <w:tcBorders>
              <w:top w:val="single" w:sz="6" w:space="0" w:color="auto"/>
              <w:left w:val="single" w:sz="6" w:space="0" w:color="auto"/>
              <w:bottom w:val="single" w:sz="6" w:space="0" w:color="auto"/>
              <w:right w:val="single" w:sz="18" w:space="0" w:color="auto"/>
            </w:tcBorders>
            <w:hideMark/>
          </w:tcPr>
          <w:p w14:paraId="30412775" w14:textId="77777777" w:rsidR="00F41C91" w:rsidRPr="00E94E2A" w:rsidRDefault="00F41C91" w:rsidP="00E83A84">
            <w:pPr>
              <w:keepNext/>
              <w:keepLines/>
              <w:tabs>
                <w:tab w:val="left" w:pos="720"/>
              </w:tabs>
              <w:ind w:right="14"/>
              <w:jc w:val="center"/>
              <w:rPr>
                <w:rFonts w:ascii="Univers (W1)" w:hAnsi="Univers (W1)"/>
                <w:sz w:val="12"/>
              </w:rPr>
            </w:pPr>
            <w:r w:rsidRPr="00E94E2A">
              <w:rPr>
                <w:rFonts w:ascii="Univers (W1)" w:hAnsi="Univers (W1)"/>
                <w:sz w:val="12"/>
              </w:rPr>
              <w:t>b.  COPIES</w:t>
            </w:r>
          </w:p>
        </w:tc>
        <w:tc>
          <w:tcPr>
            <w:tcW w:w="187" w:type="dxa"/>
          </w:tcPr>
          <w:p w14:paraId="4E9376A4" w14:textId="77777777" w:rsidR="00F41C91" w:rsidRPr="00E94E2A" w:rsidRDefault="00F41C91" w:rsidP="00E83A84">
            <w:pPr>
              <w:keepNext/>
              <w:keepLines/>
              <w:tabs>
                <w:tab w:val="left" w:pos="720"/>
              </w:tabs>
              <w:spacing w:before="120"/>
              <w:ind w:right="20"/>
              <w:jc w:val="center"/>
              <w:rPr>
                <w:rFonts w:ascii="Univers (W1)" w:hAnsi="Univers (W1)"/>
                <w:sz w:val="8"/>
              </w:rPr>
            </w:pPr>
          </w:p>
        </w:tc>
        <w:tc>
          <w:tcPr>
            <w:tcW w:w="992" w:type="dxa"/>
            <w:tcBorders>
              <w:top w:val="nil"/>
              <w:left w:val="single" w:sz="18" w:space="0" w:color="auto"/>
              <w:bottom w:val="single" w:sz="18" w:space="0" w:color="auto"/>
              <w:right w:val="single" w:sz="18" w:space="0" w:color="auto"/>
            </w:tcBorders>
            <w:hideMark/>
          </w:tcPr>
          <w:p w14:paraId="0A3B41D4" w14:textId="77777777" w:rsidR="00F41C91" w:rsidRPr="00E94E2A" w:rsidRDefault="00F41C91" w:rsidP="00E83A84">
            <w:pPr>
              <w:keepNext/>
              <w:keepLines/>
              <w:tabs>
                <w:tab w:val="left" w:pos="720"/>
              </w:tabs>
              <w:spacing w:before="120"/>
              <w:ind w:right="20"/>
              <w:jc w:val="center"/>
              <w:rPr>
                <w:rFonts w:ascii="CG Times (W1)" w:hAnsi="CG Times (W1)"/>
                <w:b/>
                <w:sz w:val="20"/>
              </w:rPr>
            </w:pPr>
            <w:r w:rsidRPr="00E94E2A">
              <w:rPr>
                <w:rFonts w:ascii="CG Times (W1)" w:hAnsi="CG Times (W1)"/>
                <w:b/>
                <w:sz w:val="20"/>
              </w:rPr>
              <w:t>SECT. B</w:t>
            </w:r>
          </w:p>
        </w:tc>
      </w:tr>
      <w:tr w:rsidR="00F41C91" w:rsidRPr="00E94E2A" w14:paraId="4F8C5234" w14:textId="77777777" w:rsidTr="00E83A84">
        <w:trPr>
          <w:gridAfter w:val="2"/>
          <w:wAfter w:w="1179" w:type="dxa"/>
          <w:cantSplit/>
        </w:trPr>
        <w:tc>
          <w:tcPr>
            <w:tcW w:w="1161" w:type="dxa"/>
            <w:tcBorders>
              <w:top w:val="single" w:sz="6" w:space="0" w:color="auto"/>
              <w:left w:val="single" w:sz="18" w:space="0" w:color="auto"/>
              <w:bottom w:val="nil"/>
              <w:right w:val="nil"/>
            </w:tcBorders>
            <w:hideMark/>
          </w:tcPr>
          <w:p w14:paraId="5DB0D0E1" w14:textId="77777777" w:rsidR="00F41C91" w:rsidRPr="00E94E2A" w:rsidRDefault="00F41C91" w:rsidP="00E83A84">
            <w:pPr>
              <w:keepNext/>
              <w:keepLines/>
              <w:tabs>
                <w:tab w:val="left" w:pos="720"/>
              </w:tabs>
              <w:ind w:right="-100"/>
              <w:rPr>
                <w:rFonts w:ascii="Univers (W1)" w:hAnsi="Univers (W1)"/>
                <w:sz w:val="12"/>
              </w:rPr>
            </w:pPr>
            <w:r w:rsidRPr="00E94E2A">
              <w:rPr>
                <w:rFonts w:ascii="Univers (W1)" w:hAnsi="Univers (W1)"/>
                <w:sz w:val="12"/>
              </w:rPr>
              <w:t>8. APP CODE</w:t>
            </w:r>
          </w:p>
        </w:tc>
        <w:tc>
          <w:tcPr>
            <w:tcW w:w="1442" w:type="dxa"/>
            <w:gridSpan w:val="2"/>
            <w:tcBorders>
              <w:top w:val="nil"/>
              <w:left w:val="single" w:sz="6" w:space="0" w:color="auto"/>
              <w:bottom w:val="nil"/>
              <w:right w:val="single" w:sz="6" w:space="0" w:color="auto"/>
            </w:tcBorders>
            <w:hideMark/>
          </w:tcPr>
          <w:p w14:paraId="634A32BC" w14:textId="77777777" w:rsidR="00F41C91" w:rsidRPr="007C59E7" w:rsidRDefault="00F41C91" w:rsidP="00E83A84">
            <w:pPr>
              <w:keepNext/>
              <w:keepLines/>
              <w:tabs>
                <w:tab w:val="left" w:pos="720"/>
              </w:tabs>
              <w:ind w:right="-100"/>
              <w:jc w:val="center"/>
              <w:rPr>
                <w:b/>
                <w:caps/>
                <w:sz w:val="20"/>
              </w:rPr>
            </w:pPr>
            <w:r>
              <w:rPr>
                <w:b/>
                <w:caps/>
                <w:sz w:val="20"/>
              </w:rPr>
              <w:t>C</w:t>
            </w:r>
          </w:p>
        </w:tc>
        <w:tc>
          <w:tcPr>
            <w:tcW w:w="1440" w:type="dxa"/>
            <w:gridSpan w:val="3"/>
            <w:tcBorders>
              <w:top w:val="single" w:sz="6" w:space="0" w:color="auto"/>
              <w:left w:val="nil"/>
              <w:bottom w:val="nil"/>
              <w:right w:val="single" w:sz="6" w:space="0" w:color="auto"/>
            </w:tcBorders>
            <w:hideMark/>
          </w:tcPr>
          <w:p w14:paraId="30893ED3" w14:textId="77777777" w:rsidR="00F41C91" w:rsidRPr="00E94E2A" w:rsidRDefault="00F41C91" w:rsidP="00E83A84">
            <w:pPr>
              <w:keepNext/>
              <w:keepLines/>
              <w:tabs>
                <w:tab w:val="left" w:pos="720"/>
              </w:tabs>
              <w:ind w:right="-100"/>
              <w:rPr>
                <w:rFonts w:ascii="Univers (W1)" w:hAnsi="Univers (W1)"/>
                <w:sz w:val="12"/>
              </w:rPr>
            </w:pPr>
            <w:r w:rsidRPr="00E94E2A">
              <w:rPr>
                <w:rFonts w:ascii="Univers (W1)" w:hAnsi="Univers (W1)"/>
                <w:sz w:val="12"/>
              </w:rPr>
              <w:t>11. AS OF DATE</w:t>
            </w:r>
          </w:p>
        </w:tc>
        <w:tc>
          <w:tcPr>
            <w:tcW w:w="1890" w:type="dxa"/>
            <w:gridSpan w:val="3"/>
            <w:tcBorders>
              <w:top w:val="single" w:sz="6" w:space="0" w:color="auto"/>
              <w:left w:val="nil"/>
              <w:bottom w:val="nil"/>
              <w:right w:val="single" w:sz="6" w:space="0" w:color="auto"/>
            </w:tcBorders>
            <w:hideMark/>
          </w:tcPr>
          <w:p w14:paraId="1C3BE70B" w14:textId="77777777" w:rsidR="00F41C91" w:rsidRPr="00E94E2A" w:rsidRDefault="00F41C91" w:rsidP="00E83A84">
            <w:pPr>
              <w:keepNext/>
              <w:keepLines/>
              <w:tabs>
                <w:tab w:val="left" w:pos="720"/>
              </w:tabs>
              <w:ind w:left="-72" w:right="-101"/>
              <w:rPr>
                <w:rFonts w:ascii="Univers (W1)" w:hAnsi="Univers (W1)"/>
                <w:sz w:val="12"/>
              </w:rPr>
            </w:pPr>
            <w:r w:rsidRPr="00E94E2A">
              <w:rPr>
                <w:rFonts w:ascii="Univers (W1)" w:hAnsi="Univers (W1)"/>
                <w:sz w:val="12"/>
              </w:rPr>
              <w:t>13.  DATE OF SUBSEQUENT</w:t>
            </w:r>
          </w:p>
          <w:p w14:paraId="411B41ED" w14:textId="77777777" w:rsidR="00F41C91" w:rsidRPr="00E94E2A" w:rsidRDefault="00F41C91" w:rsidP="00E83A84">
            <w:pPr>
              <w:keepNext/>
              <w:keepLines/>
              <w:tabs>
                <w:tab w:val="left" w:pos="720"/>
              </w:tabs>
              <w:ind w:right="-100"/>
              <w:rPr>
                <w:rFonts w:ascii="Univers (W1)" w:hAnsi="Univers (W1)"/>
                <w:sz w:val="12"/>
              </w:rPr>
            </w:pPr>
            <w:r w:rsidRPr="00E94E2A">
              <w:rPr>
                <w:rFonts w:ascii="Univers (W1)" w:hAnsi="Univers (W1)"/>
                <w:sz w:val="12"/>
              </w:rPr>
              <w:t>SUBMISSION</w:t>
            </w:r>
          </w:p>
        </w:tc>
        <w:tc>
          <w:tcPr>
            <w:tcW w:w="1890" w:type="dxa"/>
            <w:gridSpan w:val="2"/>
            <w:tcBorders>
              <w:top w:val="nil"/>
              <w:left w:val="nil"/>
              <w:bottom w:val="nil"/>
              <w:right w:val="single" w:sz="6" w:space="0" w:color="auto"/>
            </w:tcBorders>
            <w:hideMark/>
          </w:tcPr>
          <w:p w14:paraId="4DBCEC07" w14:textId="77777777" w:rsidR="00F41C91" w:rsidRPr="00E94E2A" w:rsidRDefault="00F41C91" w:rsidP="00E83A84">
            <w:pPr>
              <w:keepNext/>
              <w:keepLines/>
              <w:tabs>
                <w:tab w:val="left" w:pos="720"/>
              </w:tabs>
              <w:ind w:right="-80"/>
              <w:jc w:val="both"/>
              <w:rPr>
                <w:rFonts w:ascii="Univers (W1)" w:hAnsi="Univers (W1)"/>
                <w:sz w:val="12"/>
              </w:rPr>
            </w:pPr>
            <w:r w:rsidRPr="00E94E2A">
              <w:rPr>
                <w:rFonts w:ascii="Univers (W1)" w:hAnsi="Univers (W1)"/>
                <w:sz w:val="12"/>
              </w:rPr>
              <w:t>a.   ADDRESSEE</w:t>
            </w:r>
          </w:p>
        </w:tc>
        <w:tc>
          <w:tcPr>
            <w:tcW w:w="454" w:type="dxa"/>
            <w:tcBorders>
              <w:top w:val="single" w:sz="6" w:space="0" w:color="auto"/>
              <w:left w:val="nil"/>
              <w:bottom w:val="nil"/>
              <w:right w:val="single" w:sz="6" w:space="0" w:color="auto"/>
            </w:tcBorders>
          </w:tcPr>
          <w:p w14:paraId="63B79498" w14:textId="77777777" w:rsidR="00F41C91" w:rsidRPr="00E94E2A" w:rsidRDefault="00F41C91" w:rsidP="00E83A84">
            <w:pPr>
              <w:keepNext/>
              <w:keepLines/>
              <w:tabs>
                <w:tab w:val="left" w:pos="720"/>
              </w:tabs>
              <w:ind w:left="-180" w:right="-100"/>
              <w:jc w:val="center"/>
              <w:rPr>
                <w:rFonts w:ascii="Univers (W1)" w:hAnsi="Univers (W1)"/>
                <w:sz w:val="12"/>
              </w:rPr>
            </w:pPr>
          </w:p>
          <w:p w14:paraId="14CC7313" w14:textId="77777777" w:rsidR="00F41C91" w:rsidRPr="00E94E2A" w:rsidRDefault="00F41C91" w:rsidP="00E83A84">
            <w:pPr>
              <w:keepNext/>
              <w:keepLines/>
              <w:tabs>
                <w:tab w:val="left" w:pos="720"/>
              </w:tabs>
              <w:ind w:left="-180" w:right="-100"/>
              <w:jc w:val="center"/>
              <w:rPr>
                <w:rFonts w:ascii="Univers (W1)" w:hAnsi="Univers (W1)"/>
                <w:sz w:val="12"/>
              </w:rPr>
            </w:pPr>
            <w:r w:rsidRPr="00E94E2A">
              <w:rPr>
                <w:rFonts w:ascii="Univers (W1)" w:hAnsi="Univers (W1)"/>
                <w:sz w:val="12"/>
              </w:rPr>
              <w:t>Draft</w:t>
            </w:r>
          </w:p>
        </w:tc>
        <w:tc>
          <w:tcPr>
            <w:tcW w:w="900" w:type="dxa"/>
            <w:gridSpan w:val="2"/>
            <w:tcBorders>
              <w:top w:val="single" w:sz="6" w:space="0" w:color="auto"/>
              <w:left w:val="nil"/>
              <w:bottom w:val="single" w:sz="6" w:space="0" w:color="auto"/>
              <w:right w:val="single" w:sz="18" w:space="0" w:color="auto"/>
            </w:tcBorders>
            <w:hideMark/>
          </w:tcPr>
          <w:p w14:paraId="026749F1" w14:textId="77777777" w:rsidR="00F41C91" w:rsidRPr="00E94E2A" w:rsidRDefault="00F41C91" w:rsidP="00E83A84">
            <w:pPr>
              <w:keepNext/>
              <w:keepLines/>
              <w:tabs>
                <w:tab w:val="left" w:pos="720"/>
              </w:tabs>
              <w:ind w:right="20"/>
              <w:jc w:val="center"/>
              <w:rPr>
                <w:rFonts w:ascii="Univers (W1)" w:hAnsi="Univers (W1)"/>
                <w:sz w:val="12"/>
              </w:rPr>
            </w:pPr>
            <w:r w:rsidRPr="00E94E2A">
              <w:rPr>
                <w:rFonts w:ascii="Univers (W1)" w:hAnsi="Univers (W1)"/>
                <w:sz w:val="12"/>
              </w:rPr>
              <w:t>Final</w:t>
            </w:r>
          </w:p>
        </w:tc>
      </w:tr>
      <w:tr w:rsidR="00F41C91" w:rsidRPr="00E94E2A" w14:paraId="3F159A35" w14:textId="77777777" w:rsidTr="00E83A84">
        <w:trPr>
          <w:gridAfter w:val="2"/>
          <w:wAfter w:w="1179" w:type="dxa"/>
          <w:cantSplit/>
        </w:trPr>
        <w:tc>
          <w:tcPr>
            <w:tcW w:w="1161" w:type="dxa"/>
            <w:tcBorders>
              <w:top w:val="nil"/>
              <w:left w:val="single" w:sz="18" w:space="0" w:color="auto"/>
              <w:bottom w:val="single" w:sz="6" w:space="0" w:color="auto"/>
              <w:right w:val="single" w:sz="6" w:space="0" w:color="auto"/>
            </w:tcBorders>
            <w:tcMar>
              <w:top w:w="0" w:type="dxa"/>
              <w:left w:w="79" w:type="dxa"/>
              <w:bottom w:w="0" w:type="dxa"/>
              <w:right w:w="79" w:type="dxa"/>
            </w:tcMar>
          </w:tcPr>
          <w:p w14:paraId="553A82D0" w14:textId="77777777" w:rsidR="00F41C91" w:rsidRPr="00156DF4" w:rsidRDefault="00F41C91" w:rsidP="00E83A84">
            <w:pPr>
              <w:keepNext/>
              <w:keepLines/>
              <w:tabs>
                <w:tab w:val="left" w:pos="720"/>
              </w:tabs>
              <w:ind w:right="10"/>
              <w:jc w:val="center"/>
              <w:rPr>
                <w:b/>
                <w:caps/>
                <w:sz w:val="20"/>
              </w:rPr>
            </w:pPr>
            <w:r w:rsidRPr="00156DF4">
              <w:rPr>
                <w:b/>
                <w:caps/>
                <w:sz w:val="20"/>
              </w:rPr>
              <w:t>N/A</w:t>
            </w:r>
          </w:p>
        </w:tc>
        <w:tc>
          <w:tcPr>
            <w:tcW w:w="1442" w:type="dxa"/>
            <w:gridSpan w:val="2"/>
            <w:tcBorders>
              <w:top w:val="nil"/>
              <w:left w:val="nil"/>
              <w:bottom w:val="single" w:sz="6" w:space="0" w:color="auto"/>
              <w:right w:val="single" w:sz="6" w:space="0" w:color="auto"/>
            </w:tcBorders>
            <w:tcMar>
              <w:top w:w="0" w:type="dxa"/>
              <w:left w:w="79" w:type="dxa"/>
              <w:bottom w:w="0" w:type="dxa"/>
              <w:right w:w="79" w:type="dxa"/>
            </w:tcMar>
          </w:tcPr>
          <w:p w14:paraId="40B941F3" w14:textId="77777777" w:rsidR="00F41C91" w:rsidRPr="00E94E2A" w:rsidRDefault="00F41C91" w:rsidP="00E83A84">
            <w:pPr>
              <w:keepNext/>
              <w:keepLines/>
              <w:tabs>
                <w:tab w:val="left" w:pos="720"/>
              </w:tabs>
              <w:ind w:right="20"/>
              <w:jc w:val="center"/>
              <w:rPr>
                <w:rFonts w:ascii="Univers (W1)" w:hAnsi="Univers (W1)"/>
                <w:sz w:val="8"/>
              </w:rPr>
            </w:pPr>
          </w:p>
        </w:tc>
        <w:tc>
          <w:tcPr>
            <w:tcW w:w="1440" w:type="dxa"/>
            <w:gridSpan w:val="3"/>
            <w:tcBorders>
              <w:top w:val="nil"/>
              <w:left w:val="nil"/>
              <w:bottom w:val="single" w:sz="6" w:space="0" w:color="auto"/>
              <w:right w:val="single" w:sz="6" w:space="0" w:color="auto"/>
            </w:tcBorders>
            <w:tcMar>
              <w:top w:w="0" w:type="dxa"/>
              <w:left w:w="79" w:type="dxa"/>
              <w:bottom w:w="0" w:type="dxa"/>
              <w:right w:w="79" w:type="dxa"/>
            </w:tcMar>
          </w:tcPr>
          <w:p w14:paraId="1E23DFB2" w14:textId="5419FF56" w:rsidR="00F41C91" w:rsidRPr="00E94E2A" w:rsidRDefault="00F41C91" w:rsidP="00E83A84">
            <w:pPr>
              <w:keepNext/>
              <w:keepLines/>
              <w:tabs>
                <w:tab w:val="left" w:pos="720"/>
              </w:tabs>
              <w:ind w:right="20"/>
              <w:jc w:val="center"/>
              <w:rPr>
                <w:b/>
                <w:caps/>
              </w:rPr>
            </w:pPr>
            <w:r>
              <w:rPr>
                <w:b/>
                <w:sz w:val="20"/>
              </w:rPr>
              <w:t xml:space="preserve">See </w:t>
            </w:r>
            <w:r w:rsidR="00FD241C">
              <w:rPr>
                <w:b/>
                <w:sz w:val="20"/>
              </w:rPr>
              <w:t>Item</w:t>
            </w:r>
            <w:r>
              <w:rPr>
                <w:b/>
                <w:caps/>
              </w:rPr>
              <w:t xml:space="preserve"> </w:t>
            </w:r>
            <w:r w:rsidR="0070554B">
              <w:rPr>
                <w:b/>
                <w:caps/>
              </w:rPr>
              <w:t>1</w:t>
            </w:r>
            <w:r>
              <w:rPr>
                <w:b/>
                <w:caps/>
              </w:rPr>
              <w:t>6</w:t>
            </w:r>
          </w:p>
        </w:tc>
        <w:tc>
          <w:tcPr>
            <w:tcW w:w="1890" w:type="dxa"/>
            <w:gridSpan w:val="3"/>
            <w:tcBorders>
              <w:top w:val="nil"/>
              <w:left w:val="nil"/>
              <w:bottom w:val="single" w:sz="6" w:space="0" w:color="auto"/>
              <w:right w:val="single" w:sz="6" w:space="0" w:color="auto"/>
            </w:tcBorders>
            <w:tcMar>
              <w:top w:w="0" w:type="dxa"/>
              <w:left w:w="79" w:type="dxa"/>
              <w:bottom w:w="0" w:type="dxa"/>
              <w:right w:w="79" w:type="dxa"/>
            </w:tcMar>
            <w:hideMark/>
          </w:tcPr>
          <w:p w14:paraId="61497007" w14:textId="5E3DFD0E" w:rsidR="00F41C91" w:rsidRPr="007C59E7" w:rsidRDefault="00F41C91" w:rsidP="00E83A84">
            <w:pPr>
              <w:keepNext/>
              <w:keepLines/>
              <w:tabs>
                <w:tab w:val="left" w:pos="720"/>
              </w:tabs>
              <w:ind w:right="20"/>
              <w:jc w:val="center"/>
              <w:rPr>
                <w:b/>
                <w:caps/>
                <w:sz w:val="20"/>
              </w:rPr>
            </w:pPr>
            <w:r>
              <w:rPr>
                <w:b/>
                <w:sz w:val="20"/>
              </w:rPr>
              <w:t xml:space="preserve">See </w:t>
            </w:r>
            <w:r w:rsidR="00FD241C">
              <w:rPr>
                <w:b/>
                <w:sz w:val="20"/>
              </w:rPr>
              <w:t>Item</w:t>
            </w:r>
            <w:r>
              <w:rPr>
                <w:b/>
                <w:caps/>
                <w:sz w:val="20"/>
              </w:rPr>
              <w:t xml:space="preserve"> 16</w:t>
            </w:r>
          </w:p>
        </w:tc>
        <w:tc>
          <w:tcPr>
            <w:tcW w:w="1890" w:type="dxa"/>
            <w:gridSpan w:val="2"/>
            <w:tcBorders>
              <w:top w:val="nil"/>
              <w:left w:val="nil"/>
              <w:bottom w:val="single" w:sz="6" w:space="0" w:color="auto"/>
              <w:right w:val="single" w:sz="6" w:space="0" w:color="auto"/>
            </w:tcBorders>
            <w:tcMar>
              <w:top w:w="0" w:type="dxa"/>
              <w:left w:w="79" w:type="dxa"/>
              <w:bottom w:w="0" w:type="dxa"/>
              <w:right w:w="79" w:type="dxa"/>
            </w:tcMar>
          </w:tcPr>
          <w:p w14:paraId="595B9781" w14:textId="77777777" w:rsidR="00F41C91" w:rsidRPr="00E94E2A" w:rsidRDefault="00F41C91" w:rsidP="00E83A84">
            <w:pPr>
              <w:keepNext/>
              <w:keepLines/>
              <w:tabs>
                <w:tab w:val="left" w:pos="720"/>
              </w:tabs>
              <w:ind w:right="-100"/>
              <w:jc w:val="both"/>
              <w:rPr>
                <w:rFonts w:ascii="Univers (W1)" w:hAnsi="Univers (W1)"/>
                <w:sz w:val="14"/>
              </w:rPr>
            </w:pPr>
          </w:p>
        </w:tc>
        <w:tc>
          <w:tcPr>
            <w:tcW w:w="454" w:type="dxa"/>
            <w:tcBorders>
              <w:top w:val="nil"/>
              <w:left w:val="nil"/>
              <w:bottom w:val="single" w:sz="6" w:space="0" w:color="auto"/>
              <w:right w:val="single" w:sz="6" w:space="0" w:color="auto"/>
            </w:tcBorders>
            <w:tcMar>
              <w:top w:w="0" w:type="dxa"/>
              <w:left w:w="79" w:type="dxa"/>
              <w:bottom w:w="0" w:type="dxa"/>
              <w:right w:w="79" w:type="dxa"/>
            </w:tcMar>
          </w:tcPr>
          <w:p w14:paraId="29D01D56" w14:textId="77777777" w:rsidR="00F41C91" w:rsidRPr="00E94E2A" w:rsidRDefault="00F41C91" w:rsidP="00E83A84">
            <w:pPr>
              <w:keepNext/>
              <w:keepLines/>
              <w:tabs>
                <w:tab w:val="left" w:pos="720"/>
              </w:tabs>
              <w:ind w:right="-100"/>
              <w:jc w:val="both"/>
              <w:rPr>
                <w:rFonts w:ascii="Univers (W1)" w:hAnsi="Univers (W1)"/>
                <w:sz w:val="14"/>
              </w:rPr>
            </w:pPr>
          </w:p>
        </w:tc>
        <w:tc>
          <w:tcPr>
            <w:tcW w:w="450" w:type="dxa"/>
            <w:tcBorders>
              <w:top w:val="nil"/>
              <w:left w:val="nil"/>
              <w:bottom w:val="single" w:sz="6" w:space="0" w:color="auto"/>
              <w:right w:val="single" w:sz="6" w:space="0" w:color="auto"/>
            </w:tcBorders>
            <w:tcMar>
              <w:top w:w="0" w:type="dxa"/>
              <w:left w:w="79" w:type="dxa"/>
              <w:bottom w:w="0" w:type="dxa"/>
              <w:right w:w="79" w:type="dxa"/>
            </w:tcMar>
          </w:tcPr>
          <w:p w14:paraId="30022E2E" w14:textId="77777777" w:rsidR="00F41C91" w:rsidRPr="00E94E2A" w:rsidRDefault="00F41C91" w:rsidP="00E83A84">
            <w:pPr>
              <w:keepNext/>
              <w:keepLines/>
              <w:tabs>
                <w:tab w:val="left" w:pos="720"/>
              </w:tabs>
              <w:ind w:right="-100"/>
              <w:jc w:val="both"/>
              <w:rPr>
                <w:rFonts w:ascii="Univers (W1)" w:hAnsi="Univers (W1)"/>
                <w:sz w:val="10"/>
              </w:rPr>
            </w:pPr>
          </w:p>
          <w:p w14:paraId="5EB26E8E" w14:textId="77777777" w:rsidR="00F41C91" w:rsidRPr="00E94E2A" w:rsidRDefault="00F41C91" w:rsidP="00E83A84">
            <w:pPr>
              <w:keepNext/>
              <w:keepLines/>
              <w:tabs>
                <w:tab w:val="left" w:pos="720"/>
              </w:tabs>
              <w:ind w:right="-100"/>
              <w:jc w:val="both"/>
              <w:rPr>
                <w:rFonts w:ascii="Univers (W1)" w:hAnsi="Univers (W1)"/>
                <w:sz w:val="12"/>
              </w:rPr>
            </w:pPr>
            <w:r w:rsidRPr="00E94E2A">
              <w:rPr>
                <w:rFonts w:ascii="Univers (W1)" w:hAnsi="Univers (W1)"/>
                <w:sz w:val="10"/>
              </w:rPr>
              <w:t>Reg</w:t>
            </w:r>
          </w:p>
        </w:tc>
        <w:tc>
          <w:tcPr>
            <w:tcW w:w="450" w:type="dxa"/>
            <w:tcBorders>
              <w:top w:val="single" w:sz="6" w:space="0" w:color="auto"/>
              <w:left w:val="single" w:sz="6" w:space="0" w:color="auto"/>
              <w:bottom w:val="single" w:sz="6" w:space="0" w:color="auto"/>
              <w:right w:val="single" w:sz="18" w:space="0" w:color="auto"/>
            </w:tcBorders>
            <w:tcMar>
              <w:top w:w="0" w:type="dxa"/>
              <w:left w:w="79" w:type="dxa"/>
              <w:bottom w:w="0" w:type="dxa"/>
              <w:right w:w="79" w:type="dxa"/>
            </w:tcMar>
          </w:tcPr>
          <w:p w14:paraId="7E48213D" w14:textId="77777777" w:rsidR="00F41C91" w:rsidRPr="00E94E2A" w:rsidRDefault="00F41C91" w:rsidP="00E83A84">
            <w:pPr>
              <w:keepNext/>
              <w:keepLines/>
              <w:tabs>
                <w:tab w:val="left" w:pos="720"/>
              </w:tabs>
              <w:ind w:left="-80" w:right="-70"/>
              <w:jc w:val="both"/>
              <w:rPr>
                <w:rFonts w:ascii="Univers (W1)" w:hAnsi="Univers (W1)"/>
                <w:sz w:val="10"/>
              </w:rPr>
            </w:pPr>
          </w:p>
          <w:p w14:paraId="30301154" w14:textId="77777777" w:rsidR="00F41C91" w:rsidRPr="00E94E2A" w:rsidRDefault="00F41C91" w:rsidP="00E83A84">
            <w:pPr>
              <w:keepNext/>
              <w:keepLines/>
              <w:tabs>
                <w:tab w:val="left" w:pos="720"/>
              </w:tabs>
              <w:ind w:right="-72"/>
              <w:rPr>
                <w:rFonts w:ascii="Univers (W1)" w:hAnsi="Univers (W1)"/>
                <w:sz w:val="10"/>
              </w:rPr>
            </w:pPr>
            <w:r w:rsidRPr="00E94E2A">
              <w:rPr>
                <w:rFonts w:ascii="Univers (W1)" w:hAnsi="Univers (W1)"/>
                <w:sz w:val="10"/>
              </w:rPr>
              <w:t>Repro</w:t>
            </w:r>
          </w:p>
        </w:tc>
      </w:tr>
      <w:tr w:rsidR="00F41C91" w:rsidRPr="00E94E2A" w14:paraId="533C0FAF" w14:textId="77777777" w:rsidTr="00E83A84">
        <w:trPr>
          <w:gridAfter w:val="2"/>
          <w:wAfter w:w="1179" w:type="dxa"/>
          <w:cantSplit/>
        </w:trPr>
        <w:tc>
          <w:tcPr>
            <w:tcW w:w="5933" w:type="dxa"/>
            <w:gridSpan w:val="9"/>
            <w:tcBorders>
              <w:top w:val="single" w:sz="6" w:space="0" w:color="auto"/>
              <w:left w:val="single" w:sz="18" w:space="0" w:color="auto"/>
              <w:bottom w:val="nil"/>
              <w:right w:val="single" w:sz="6" w:space="0" w:color="auto"/>
            </w:tcBorders>
            <w:tcMar>
              <w:top w:w="0" w:type="dxa"/>
              <w:left w:w="79" w:type="dxa"/>
              <w:bottom w:w="0" w:type="dxa"/>
              <w:right w:w="79" w:type="dxa"/>
            </w:tcMar>
          </w:tcPr>
          <w:p w14:paraId="3AC9C32A" w14:textId="77777777" w:rsidR="00F41C91" w:rsidRPr="00E94E2A" w:rsidRDefault="00F41C91" w:rsidP="00E83A84">
            <w:pPr>
              <w:keepNext/>
              <w:keepLines/>
              <w:tabs>
                <w:tab w:val="left" w:pos="720"/>
              </w:tabs>
              <w:ind w:right="100"/>
              <w:rPr>
                <w:b/>
              </w:rPr>
            </w:pPr>
            <w:r w:rsidRPr="00E94E2A">
              <w:rPr>
                <w:rFonts w:ascii="Univers (W1)" w:hAnsi="Univers (W1)"/>
                <w:b/>
                <w:sz w:val="14"/>
              </w:rPr>
              <w:t>16. REMARKS:</w:t>
            </w:r>
            <w:r w:rsidRPr="00E94E2A">
              <w:rPr>
                <w:b/>
              </w:rPr>
              <w:t xml:space="preserve">     </w:t>
            </w:r>
          </w:p>
          <w:p w14:paraId="6950E8EA" w14:textId="77777777" w:rsidR="00F41C91" w:rsidRPr="00E05A98" w:rsidRDefault="00F41C91" w:rsidP="00E83A84">
            <w:pPr>
              <w:keepNext/>
              <w:keepLines/>
              <w:tabs>
                <w:tab w:val="left" w:pos="720"/>
              </w:tabs>
              <w:ind w:right="100"/>
              <w:rPr>
                <w:b/>
                <w:sz w:val="15"/>
                <w:szCs w:val="15"/>
              </w:rPr>
            </w:pPr>
          </w:p>
          <w:p w14:paraId="60043DDC" w14:textId="2488B05E" w:rsidR="00F41C91" w:rsidRPr="00B14155" w:rsidRDefault="00F41C91" w:rsidP="00E83A84">
            <w:pPr>
              <w:keepNext/>
              <w:keepLines/>
              <w:tabs>
                <w:tab w:val="left" w:pos="720"/>
              </w:tabs>
              <w:ind w:right="100"/>
              <w:rPr>
                <w:b/>
                <w:sz w:val="14"/>
                <w:szCs w:val="14"/>
              </w:rPr>
            </w:pPr>
            <w:r w:rsidRPr="00B14155">
              <w:rPr>
                <w:b/>
                <w:sz w:val="14"/>
                <w:szCs w:val="14"/>
              </w:rPr>
              <w:t xml:space="preserve">The contractor shall prepare and submit </w:t>
            </w:r>
            <w:r w:rsidR="00E34B93" w:rsidRPr="00B14155">
              <w:rPr>
                <w:b/>
                <w:sz w:val="14"/>
                <w:szCs w:val="14"/>
              </w:rPr>
              <w:t xml:space="preserve">the Notice of Revision </w:t>
            </w:r>
            <w:r w:rsidR="0037033D" w:rsidRPr="00B14155">
              <w:rPr>
                <w:b/>
                <w:sz w:val="14"/>
                <w:szCs w:val="14"/>
              </w:rPr>
              <w:t xml:space="preserve">(NOR) </w:t>
            </w:r>
            <w:r w:rsidR="00E34B93" w:rsidRPr="00B14155">
              <w:rPr>
                <w:b/>
                <w:sz w:val="14"/>
                <w:szCs w:val="14"/>
              </w:rPr>
              <w:t xml:space="preserve">along with </w:t>
            </w:r>
            <w:r w:rsidRPr="00B14155">
              <w:rPr>
                <w:b/>
                <w:sz w:val="14"/>
                <w:szCs w:val="14"/>
              </w:rPr>
              <w:t xml:space="preserve">an Engineering Change Proposal in accordance with the Technical Requirements Document section for Configuration Control when a change to or departure from a contractual baseline document is deemed necessary. </w:t>
            </w:r>
          </w:p>
          <w:p w14:paraId="42E916EE" w14:textId="77777777" w:rsidR="0037033D" w:rsidRPr="00B14155" w:rsidRDefault="0037033D" w:rsidP="00E83A84">
            <w:pPr>
              <w:keepNext/>
              <w:keepLines/>
              <w:tabs>
                <w:tab w:val="left" w:pos="720"/>
              </w:tabs>
              <w:ind w:right="100"/>
              <w:rPr>
                <w:b/>
                <w:sz w:val="14"/>
                <w:szCs w:val="14"/>
              </w:rPr>
            </w:pPr>
          </w:p>
          <w:p w14:paraId="1DC60D7F" w14:textId="56646495" w:rsidR="00F41C91" w:rsidRPr="00B14155" w:rsidRDefault="00310680" w:rsidP="00E83A84">
            <w:pPr>
              <w:keepNext/>
              <w:keepLines/>
              <w:tabs>
                <w:tab w:val="left" w:pos="720"/>
              </w:tabs>
              <w:ind w:right="100"/>
              <w:rPr>
                <w:b/>
                <w:sz w:val="14"/>
                <w:szCs w:val="14"/>
              </w:rPr>
            </w:pPr>
            <w:r w:rsidRPr="00B14155">
              <w:rPr>
                <w:b/>
                <w:sz w:val="14"/>
                <w:szCs w:val="14"/>
              </w:rPr>
              <w:t>A NOR shall be submitted using the latest revision of DD Form 1695.</w:t>
            </w:r>
          </w:p>
          <w:p w14:paraId="598EF7AD" w14:textId="77777777" w:rsidR="0037033D" w:rsidRPr="00B14155" w:rsidRDefault="0037033D" w:rsidP="00E83A84">
            <w:pPr>
              <w:keepNext/>
              <w:keepLines/>
              <w:tabs>
                <w:tab w:val="left" w:pos="720"/>
              </w:tabs>
              <w:ind w:right="100"/>
              <w:rPr>
                <w:b/>
                <w:sz w:val="14"/>
                <w:szCs w:val="14"/>
              </w:rPr>
            </w:pPr>
          </w:p>
          <w:p w14:paraId="52007C2E" w14:textId="77777777" w:rsidR="00F41C91" w:rsidRPr="00B14155" w:rsidRDefault="00F41C91" w:rsidP="00E83A84">
            <w:pPr>
              <w:ind w:right="100"/>
              <w:rPr>
                <w:b/>
                <w:sz w:val="14"/>
                <w:szCs w:val="14"/>
              </w:rPr>
            </w:pPr>
            <w:r w:rsidRPr="00B14155">
              <w:rPr>
                <w:b/>
                <w:sz w:val="14"/>
                <w:szCs w:val="14"/>
              </w:rPr>
              <w:t>The Government will have 30 days to review, accept, and/or comment on the draft submission.  The contractor shall incorporate changes into the electronic deliverable within 15 days after receipt of Government comments. The Government will have 30 days to review, accept, and/or comment on the final submission.</w:t>
            </w:r>
          </w:p>
          <w:p w14:paraId="205327C6" w14:textId="77777777" w:rsidR="00B14155" w:rsidRPr="00B14155" w:rsidRDefault="00B14155" w:rsidP="00E83A84">
            <w:pPr>
              <w:ind w:right="100"/>
              <w:rPr>
                <w:b/>
                <w:sz w:val="14"/>
                <w:szCs w:val="14"/>
              </w:rPr>
            </w:pPr>
          </w:p>
          <w:p w14:paraId="4D1F291A" w14:textId="77777777" w:rsidR="00B14155" w:rsidRPr="00B14155" w:rsidRDefault="00B14155" w:rsidP="00E83A84">
            <w:pPr>
              <w:ind w:right="100"/>
              <w:rPr>
                <w:b/>
                <w:sz w:val="14"/>
                <w:szCs w:val="14"/>
              </w:rPr>
            </w:pPr>
            <w:r w:rsidRPr="00B14155">
              <w:rPr>
                <w:b/>
                <w:sz w:val="14"/>
                <w:szCs w:val="14"/>
              </w:rPr>
              <w:t>Item 9: The contractor shall apply the following distribution statement to each deliverable:</w:t>
            </w:r>
          </w:p>
          <w:p w14:paraId="24B1117F" w14:textId="3F78B8E4" w:rsidR="00E34B93" w:rsidRPr="00B14155" w:rsidRDefault="00B14155" w:rsidP="00E83A84">
            <w:pPr>
              <w:ind w:right="100"/>
              <w:rPr>
                <w:b/>
                <w:sz w:val="14"/>
                <w:szCs w:val="14"/>
              </w:rPr>
            </w:pPr>
            <w:r w:rsidRPr="00B14155">
              <w:rPr>
                <w:b/>
                <w:sz w:val="14"/>
                <w:szCs w:val="14"/>
              </w:rPr>
              <w:t>DISTRIBUTION STATEMENT C. Distribution authorized to U. S. Government agencies and their contractors. Reason: Export Controlled. Date of Determination: 11 May 2017. Other requests for this document shall be referred to U. S. Army, CECOM, 6565 Surveillance Loop, C3-322, CMDI Branch, Aberdeen Proving Ground, MD 21005-1846.</w:t>
            </w:r>
          </w:p>
          <w:p w14:paraId="31F22F20" w14:textId="77777777" w:rsidR="00B14155" w:rsidRPr="00B14155" w:rsidRDefault="00B14155" w:rsidP="00E83A84">
            <w:pPr>
              <w:ind w:right="100"/>
              <w:rPr>
                <w:b/>
                <w:sz w:val="14"/>
                <w:szCs w:val="14"/>
              </w:rPr>
            </w:pPr>
          </w:p>
          <w:p w14:paraId="2232CC1A" w14:textId="77777777" w:rsidR="00F41C91" w:rsidRPr="00B14155" w:rsidRDefault="00F41C91" w:rsidP="00E83A84">
            <w:pPr>
              <w:rPr>
                <w:b/>
                <w:sz w:val="14"/>
                <w:szCs w:val="14"/>
              </w:rPr>
            </w:pPr>
            <w:r w:rsidRPr="00B14155">
              <w:rPr>
                <w:b/>
                <w:sz w:val="14"/>
                <w:szCs w:val="14"/>
              </w:rPr>
              <w:t xml:space="preserve">All deliveries shall be in digital format, compatible with Microsoft Office 2007 software and Adobe Acrobat version 7.0 and delivered by email or via DoD SAFE (Secure Access File Exchange) website (https://safe.apps.mil/) in case the deliveries can't be sent through the email services.  Request Code is required for the use of DoD SAFE.  Contact the Government Procuring Contracting Officer (PCO) or Engineer for the Request Code.  Alternative delivery media may be discussed with the Government PCO prior to delivery.  The Government personnel listed in the distribution list will receive a copy of the submittal.  Name and electronic address of the Government personnel are specified below:  </w:t>
            </w:r>
          </w:p>
          <w:p w14:paraId="11CCCF4D" w14:textId="77777777" w:rsidR="00F41C91" w:rsidRPr="00B14155" w:rsidRDefault="00F41C91" w:rsidP="00E83A84">
            <w:pPr>
              <w:rPr>
                <w:b/>
                <w:sz w:val="14"/>
                <w:szCs w:val="14"/>
              </w:rPr>
            </w:pPr>
          </w:p>
          <w:p w14:paraId="793965E1" w14:textId="77777777" w:rsidR="00F41C91" w:rsidRPr="00B14155" w:rsidRDefault="00F41C91" w:rsidP="00E83A84">
            <w:pPr>
              <w:keepNext/>
              <w:keepLines/>
              <w:tabs>
                <w:tab w:val="left" w:pos="720"/>
                <w:tab w:val="left" w:pos="1930"/>
                <w:tab w:val="left" w:pos="2390"/>
                <w:tab w:val="left" w:pos="2837"/>
              </w:tabs>
              <w:ind w:right="-70"/>
              <w:rPr>
                <w:b/>
                <w:caps/>
                <w:sz w:val="14"/>
                <w:szCs w:val="14"/>
              </w:rPr>
            </w:pPr>
            <w:r w:rsidRPr="00B14155">
              <w:rPr>
                <w:b/>
                <w:caps/>
                <w:sz w:val="14"/>
                <w:szCs w:val="14"/>
              </w:rPr>
              <w:t>FCDD-ISE-HDB (</w:t>
            </w:r>
            <w:r w:rsidRPr="00B14155">
              <w:rPr>
                <w:b/>
                <w:sz w:val="14"/>
                <w:szCs w:val="14"/>
              </w:rPr>
              <w:t>Technical</w:t>
            </w:r>
            <w:r w:rsidRPr="00B14155">
              <w:rPr>
                <w:b/>
                <w:caps/>
                <w:sz w:val="14"/>
                <w:szCs w:val="14"/>
              </w:rPr>
              <w:t xml:space="preserve"> poc): </w:t>
            </w:r>
            <w:r w:rsidRPr="00B14155">
              <w:rPr>
                <w:b/>
                <w:sz w:val="14"/>
                <w:szCs w:val="14"/>
              </w:rPr>
              <w:t>Stanley Chan, stanley.u.chan.civ@army.mil</w:t>
            </w:r>
          </w:p>
          <w:p w14:paraId="3AACEE61" w14:textId="77777777" w:rsidR="00E73FA9" w:rsidRPr="004C3B95" w:rsidRDefault="00E73FA9" w:rsidP="00E83A84">
            <w:pPr>
              <w:rPr>
                <w:b/>
                <w:sz w:val="14"/>
                <w:szCs w:val="14"/>
              </w:rPr>
            </w:pPr>
            <w:r w:rsidRPr="004C3B95">
              <w:rPr>
                <w:b/>
                <w:sz w:val="14"/>
                <w:szCs w:val="14"/>
              </w:rPr>
              <w:t xml:space="preserve">PCO: </w:t>
            </w:r>
            <w:r>
              <w:rPr>
                <w:b/>
                <w:sz w:val="14"/>
                <w:szCs w:val="14"/>
              </w:rPr>
              <w:t xml:space="preserve">Ariel Martin, </w:t>
            </w:r>
            <w:r w:rsidRPr="005F475B">
              <w:rPr>
                <w:b/>
                <w:sz w:val="14"/>
                <w:szCs w:val="14"/>
              </w:rPr>
              <w:t>ariel.j.martin@dla.mil</w:t>
            </w:r>
            <w:r w:rsidRPr="004C3B95">
              <w:rPr>
                <w:b/>
                <w:sz w:val="14"/>
                <w:szCs w:val="14"/>
              </w:rPr>
              <w:t xml:space="preserve">              </w:t>
            </w:r>
          </w:p>
          <w:p w14:paraId="53F76BA8" w14:textId="77777777" w:rsidR="00F41C91" w:rsidRPr="00B14155" w:rsidRDefault="00F41C91" w:rsidP="00E83A84">
            <w:pPr>
              <w:rPr>
                <w:b/>
                <w:sz w:val="14"/>
                <w:szCs w:val="14"/>
              </w:rPr>
            </w:pPr>
            <w:r w:rsidRPr="00B14155">
              <w:rPr>
                <w:b/>
                <w:sz w:val="14"/>
                <w:szCs w:val="14"/>
              </w:rPr>
              <w:t>ACO: TBA</w:t>
            </w:r>
          </w:p>
          <w:p w14:paraId="55E9F920" w14:textId="77777777" w:rsidR="00F41C91" w:rsidRPr="00B14155" w:rsidRDefault="00F41C91" w:rsidP="00E83A84">
            <w:pPr>
              <w:rPr>
                <w:b/>
                <w:sz w:val="14"/>
                <w:szCs w:val="14"/>
              </w:rPr>
            </w:pPr>
            <w:r w:rsidRPr="00B14155">
              <w:rPr>
                <w:b/>
                <w:sz w:val="14"/>
                <w:szCs w:val="14"/>
              </w:rPr>
              <w:t>QAR: TBA</w:t>
            </w:r>
          </w:p>
          <w:p w14:paraId="0C072C73" w14:textId="77777777" w:rsidR="00F41C91" w:rsidRPr="00B14155" w:rsidRDefault="00F41C91" w:rsidP="00E83A84">
            <w:pPr>
              <w:rPr>
                <w:b/>
                <w:bCs/>
                <w:sz w:val="14"/>
                <w:szCs w:val="14"/>
              </w:rPr>
            </w:pPr>
          </w:p>
          <w:p w14:paraId="0A40F9DE" w14:textId="77777777" w:rsidR="00F41C91" w:rsidRPr="00E94E2A" w:rsidRDefault="00F41C91" w:rsidP="00E83A84">
            <w:pPr>
              <w:ind w:right="100"/>
              <w:rPr>
                <w:b/>
                <w:sz w:val="20"/>
              </w:rPr>
            </w:pPr>
            <w:r w:rsidRPr="00B14155">
              <w:rPr>
                <w:b/>
                <w:sz w:val="14"/>
                <w:szCs w:val="14"/>
              </w:rPr>
              <w:t>If the CDRL Data Deliverable is priced and is not NSP (Not Separately Priced), then an electronic DD Form 250 will be required via the Wide Area Workflow website in order for the contractor to receive payment for the data deliverable (see section G of the Contract).  E-mail notification is required with any electronic submission.</w:t>
            </w:r>
          </w:p>
        </w:tc>
        <w:tc>
          <w:tcPr>
            <w:tcW w:w="1890" w:type="dxa"/>
            <w:gridSpan w:val="2"/>
            <w:tcBorders>
              <w:top w:val="single" w:sz="6" w:space="0" w:color="auto"/>
              <w:left w:val="nil"/>
              <w:bottom w:val="nil"/>
              <w:right w:val="single" w:sz="6" w:space="0" w:color="auto"/>
            </w:tcBorders>
            <w:tcMar>
              <w:top w:w="0" w:type="dxa"/>
              <w:left w:w="79" w:type="dxa"/>
              <w:bottom w:w="0" w:type="dxa"/>
              <w:right w:w="79" w:type="dxa"/>
            </w:tcMar>
          </w:tcPr>
          <w:p w14:paraId="79BE7510" w14:textId="77777777" w:rsidR="00F41C91" w:rsidRPr="007C59E7" w:rsidRDefault="00F41C91" w:rsidP="00E83A84">
            <w:pPr>
              <w:keepNext/>
              <w:keepLines/>
              <w:tabs>
                <w:tab w:val="left" w:pos="720"/>
                <w:tab w:val="left" w:pos="1930"/>
                <w:tab w:val="left" w:pos="2390"/>
                <w:tab w:val="left" w:pos="2837"/>
              </w:tabs>
              <w:ind w:right="-70"/>
              <w:jc w:val="center"/>
              <w:rPr>
                <w:b/>
                <w:caps/>
                <w:sz w:val="16"/>
                <w:szCs w:val="16"/>
              </w:rPr>
            </w:pPr>
            <w:r w:rsidRPr="007C59E7">
              <w:rPr>
                <w:b/>
                <w:caps/>
                <w:sz w:val="16"/>
                <w:szCs w:val="16"/>
              </w:rPr>
              <w:t>FCDD-</w:t>
            </w:r>
            <w:r>
              <w:rPr>
                <w:b/>
                <w:caps/>
                <w:sz w:val="16"/>
                <w:szCs w:val="16"/>
              </w:rPr>
              <w:t>ISE-HDB</w:t>
            </w:r>
          </w:p>
          <w:p w14:paraId="1A9DE897" w14:textId="77777777" w:rsidR="00F41C91" w:rsidRPr="00E94E2A" w:rsidRDefault="00F41C91" w:rsidP="00E83A84">
            <w:pPr>
              <w:keepNext/>
              <w:keepLines/>
              <w:tabs>
                <w:tab w:val="left" w:pos="720"/>
                <w:tab w:val="left" w:pos="1930"/>
                <w:tab w:val="left" w:pos="2390"/>
                <w:tab w:val="left" w:pos="2837"/>
              </w:tabs>
              <w:ind w:right="-70"/>
              <w:jc w:val="center"/>
              <w:rPr>
                <w:b/>
                <w:caps/>
                <w:sz w:val="16"/>
              </w:rPr>
            </w:pPr>
            <w:r w:rsidRPr="00E94E2A">
              <w:rPr>
                <w:b/>
                <w:caps/>
                <w:sz w:val="16"/>
              </w:rPr>
              <w:t>PCO</w:t>
            </w:r>
          </w:p>
          <w:p w14:paraId="36F0B369" w14:textId="77777777" w:rsidR="00F41C91" w:rsidRPr="00E94E2A" w:rsidRDefault="00F41C91" w:rsidP="00E83A84">
            <w:pPr>
              <w:keepNext/>
              <w:keepLines/>
              <w:tabs>
                <w:tab w:val="left" w:pos="720"/>
                <w:tab w:val="left" w:pos="1930"/>
                <w:tab w:val="left" w:pos="2390"/>
                <w:tab w:val="left" w:pos="2837"/>
              </w:tabs>
              <w:ind w:right="-70"/>
              <w:jc w:val="center"/>
              <w:rPr>
                <w:b/>
                <w:caps/>
                <w:sz w:val="16"/>
              </w:rPr>
            </w:pPr>
            <w:r w:rsidRPr="00E94E2A">
              <w:rPr>
                <w:b/>
                <w:caps/>
                <w:sz w:val="16"/>
              </w:rPr>
              <w:t>ACO</w:t>
            </w:r>
          </w:p>
          <w:p w14:paraId="4B1F92B8" w14:textId="77777777" w:rsidR="00F41C91" w:rsidRPr="00E94E2A" w:rsidRDefault="00F41C91" w:rsidP="00E83A84">
            <w:pPr>
              <w:keepNext/>
              <w:keepLines/>
              <w:tabs>
                <w:tab w:val="left" w:pos="720"/>
                <w:tab w:val="left" w:pos="1930"/>
                <w:tab w:val="left" w:pos="2390"/>
                <w:tab w:val="left" w:pos="2837"/>
              </w:tabs>
              <w:ind w:right="-70"/>
              <w:jc w:val="center"/>
              <w:rPr>
                <w:b/>
                <w:caps/>
                <w:sz w:val="16"/>
              </w:rPr>
            </w:pPr>
            <w:r w:rsidRPr="00E94E2A">
              <w:rPr>
                <w:b/>
                <w:caps/>
                <w:sz w:val="16"/>
              </w:rPr>
              <w:t>QAR</w:t>
            </w:r>
          </w:p>
          <w:p w14:paraId="154C72F0" w14:textId="77777777" w:rsidR="00F41C91" w:rsidRPr="00E94E2A" w:rsidRDefault="00F41C91" w:rsidP="00E83A84">
            <w:pPr>
              <w:keepNext/>
              <w:keepLines/>
              <w:tabs>
                <w:tab w:val="left" w:pos="720"/>
                <w:tab w:val="left" w:pos="1930"/>
                <w:tab w:val="left" w:pos="2390"/>
                <w:tab w:val="left" w:pos="2837"/>
              </w:tabs>
              <w:ind w:right="-70"/>
              <w:jc w:val="center"/>
              <w:rPr>
                <w:b/>
                <w:caps/>
                <w:sz w:val="16"/>
              </w:rPr>
            </w:pPr>
          </w:p>
        </w:tc>
        <w:tc>
          <w:tcPr>
            <w:tcW w:w="454" w:type="dxa"/>
            <w:tcBorders>
              <w:top w:val="single" w:sz="6" w:space="0" w:color="auto"/>
              <w:left w:val="nil"/>
              <w:bottom w:val="nil"/>
              <w:right w:val="single" w:sz="6" w:space="0" w:color="auto"/>
            </w:tcBorders>
            <w:tcMar>
              <w:top w:w="0" w:type="dxa"/>
              <w:left w:w="79" w:type="dxa"/>
              <w:bottom w:w="0" w:type="dxa"/>
              <w:right w:w="79" w:type="dxa"/>
            </w:tcMar>
            <w:hideMark/>
          </w:tcPr>
          <w:p w14:paraId="30E22FB7" w14:textId="77777777" w:rsidR="00F41C91" w:rsidRPr="00E94E2A" w:rsidRDefault="00F41C91" w:rsidP="00E83A84">
            <w:pPr>
              <w:keepNext/>
              <w:keepLines/>
              <w:tabs>
                <w:tab w:val="left" w:pos="720"/>
                <w:tab w:val="left" w:pos="1930"/>
                <w:tab w:val="left" w:pos="2390"/>
                <w:tab w:val="left" w:pos="2837"/>
              </w:tabs>
              <w:ind w:right="-70"/>
              <w:jc w:val="center"/>
              <w:rPr>
                <w:b/>
                <w:sz w:val="16"/>
              </w:rPr>
            </w:pPr>
            <w:r w:rsidRPr="00E94E2A">
              <w:rPr>
                <w:b/>
                <w:sz w:val="16"/>
              </w:rPr>
              <w:t>0</w:t>
            </w:r>
          </w:p>
          <w:p w14:paraId="704D40BE" w14:textId="77777777" w:rsidR="00F41C91" w:rsidRPr="00E94E2A" w:rsidRDefault="00F41C91" w:rsidP="00E83A84">
            <w:pPr>
              <w:keepNext/>
              <w:keepLines/>
              <w:tabs>
                <w:tab w:val="left" w:pos="720"/>
                <w:tab w:val="left" w:pos="1930"/>
                <w:tab w:val="left" w:pos="2390"/>
                <w:tab w:val="left" w:pos="2837"/>
              </w:tabs>
              <w:ind w:right="-70"/>
              <w:jc w:val="center"/>
              <w:rPr>
                <w:b/>
                <w:sz w:val="16"/>
              </w:rPr>
            </w:pPr>
            <w:r w:rsidRPr="00E94E2A">
              <w:rPr>
                <w:b/>
                <w:sz w:val="16"/>
              </w:rPr>
              <w:t>0</w:t>
            </w:r>
          </w:p>
          <w:p w14:paraId="5EB99AE1" w14:textId="77777777" w:rsidR="00F41C91" w:rsidRPr="00E94E2A" w:rsidRDefault="00F41C91" w:rsidP="00E83A84">
            <w:pPr>
              <w:keepNext/>
              <w:keepLines/>
              <w:tabs>
                <w:tab w:val="left" w:pos="720"/>
                <w:tab w:val="left" w:pos="1930"/>
                <w:tab w:val="left" w:pos="2390"/>
                <w:tab w:val="left" w:pos="2837"/>
              </w:tabs>
              <w:ind w:right="-70"/>
              <w:jc w:val="center"/>
              <w:rPr>
                <w:b/>
                <w:sz w:val="16"/>
              </w:rPr>
            </w:pPr>
            <w:r w:rsidRPr="00E94E2A">
              <w:rPr>
                <w:b/>
                <w:sz w:val="16"/>
              </w:rPr>
              <w:t>0</w:t>
            </w:r>
          </w:p>
          <w:p w14:paraId="11778C46" w14:textId="77777777" w:rsidR="00F41C91" w:rsidRPr="00E94E2A" w:rsidRDefault="00F41C91" w:rsidP="00E83A84">
            <w:pPr>
              <w:keepNext/>
              <w:keepLines/>
              <w:tabs>
                <w:tab w:val="left" w:pos="720"/>
                <w:tab w:val="left" w:pos="1930"/>
                <w:tab w:val="left" w:pos="2390"/>
                <w:tab w:val="left" w:pos="2837"/>
              </w:tabs>
              <w:ind w:right="-70"/>
              <w:jc w:val="center"/>
              <w:rPr>
                <w:b/>
                <w:sz w:val="16"/>
              </w:rPr>
            </w:pPr>
            <w:r w:rsidRPr="00E94E2A">
              <w:rPr>
                <w:b/>
                <w:sz w:val="16"/>
              </w:rPr>
              <w:t>0</w:t>
            </w:r>
          </w:p>
          <w:p w14:paraId="324D0770" w14:textId="77777777" w:rsidR="00F41C91" w:rsidRPr="00E94E2A" w:rsidRDefault="00F41C91" w:rsidP="00E83A84">
            <w:pPr>
              <w:keepNext/>
              <w:keepLines/>
              <w:tabs>
                <w:tab w:val="left" w:pos="720"/>
                <w:tab w:val="left" w:pos="1930"/>
                <w:tab w:val="left" w:pos="2390"/>
                <w:tab w:val="left" w:pos="2837"/>
              </w:tabs>
              <w:ind w:right="-70"/>
              <w:jc w:val="center"/>
              <w:rPr>
                <w:b/>
                <w:sz w:val="16"/>
              </w:rPr>
            </w:pPr>
          </w:p>
        </w:tc>
        <w:tc>
          <w:tcPr>
            <w:tcW w:w="450" w:type="dxa"/>
            <w:tcBorders>
              <w:top w:val="single" w:sz="6" w:space="0" w:color="auto"/>
              <w:left w:val="nil"/>
              <w:bottom w:val="nil"/>
              <w:right w:val="single" w:sz="6" w:space="0" w:color="auto"/>
            </w:tcBorders>
            <w:tcMar>
              <w:top w:w="0" w:type="dxa"/>
              <w:left w:w="79" w:type="dxa"/>
              <w:bottom w:w="0" w:type="dxa"/>
              <w:right w:w="79" w:type="dxa"/>
            </w:tcMar>
            <w:hideMark/>
          </w:tcPr>
          <w:p w14:paraId="50231B65" w14:textId="77777777" w:rsidR="00F41C91" w:rsidRPr="00E94E2A" w:rsidRDefault="00F41C91" w:rsidP="00E83A84">
            <w:pPr>
              <w:keepNext/>
              <w:keepLines/>
              <w:tabs>
                <w:tab w:val="left" w:pos="720"/>
                <w:tab w:val="left" w:pos="1930"/>
                <w:tab w:val="left" w:pos="2390"/>
                <w:tab w:val="left" w:pos="2837"/>
              </w:tabs>
              <w:ind w:right="-70"/>
              <w:jc w:val="center"/>
              <w:rPr>
                <w:b/>
                <w:sz w:val="16"/>
              </w:rPr>
            </w:pPr>
            <w:r w:rsidRPr="00E94E2A">
              <w:rPr>
                <w:b/>
                <w:sz w:val="16"/>
              </w:rPr>
              <w:t>1</w:t>
            </w:r>
          </w:p>
          <w:p w14:paraId="6DDEC502" w14:textId="77777777" w:rsidR="00F41C91" w:rsidRPr="00E94E2A" w:rsidRDefault="00F41C91" w:rsidP="00E83A84">
            <w:pPr>
              <w:keepNext/>
              <w:keepLines/>
              <w:tabs>
                <w:tab w:val="left" w:pos="720"/>
                <w:tab w:val="left" w:pos="1930"/>
                <w:tab w:val="left" w:pos="2390"/>
                <w:tab w:val="left" w:pos="2837"/>
              </w:tabs>
              <w:ind w:right="-70"/>
              <w:jc w:val="center"/>
              <w:rPr>
                <w:b/>
                <w:sz w:val="16"/>
              </w:rPr>
            </w:pPr>
            <w:r w:rsidRPr="00E94E2A">
              <w:rPr>
                <w:b/>
                <w:sz w:val="16"/>
              </w:rPr>
              <w:t>1</w:t>
            </w:r>
          </w:p>
          <w:p w14:paraId="1638DD55" w14:textId="77777777" w:rsidR="00F41C91" w:rsidRPr="00E94E2A" w:rsidRDefault="00F41C91" w:rsidP="00E83A84">
            <w:pPr>
              <w:keepNext/>
              <w:keepLines/>
              <w:tabs>
                <w:tab w:val="left" w:pos="720"/>
                <w:tab w:val="left" w:pos="1930"/>
                <w:tab w:val="left" w:pos="2390"/>
                <w:tab w:val="left" w:pos="2837"/>
              </w:tabs>
              <w:ind w:right="-70"/>
              <w:jc w:val="center"/>
              <w:rPr>
                <w:b/>
                <w:sz w:val="16"/>
              </w:rPr>
            </w:pPr>
            <w:r w:rsidRPr="00E94E2A">
              <w:rPr>
                <w:b/>
                <w:sz w:val="16"/>
              </w:rPr>
              <w:t>1</w:t>
            </w:r>
          </w:p>
          <w:p w14:paraId="1E8FC63F" w14:textId="77777777" w:rsidR="00F41C91" w:rsidRPr="00E94E2A" w:rsidRDefault="00F41C91" w:rsidP="00E83A84">
            <w:pPr>
              <w:keepNext/>
              <w:keepLines/>
              <w:tabs>
                <w:tab w:val="left" w:pos="720"/>
                <w:tab w:val="left" w:pos="1930"/>
                <w:tab w:val="left" w:pos="2390"/>
                <w:tab w:val="left" w:pos="2837"/>
              </w:tabs>
              <w:ind w:right="-70"/>
              <w:jc w:val="center"/>
              <w:rPr>
                <w:b/>
                <w:sz w:val="16"/>
              </w:rPr>
            </w:pPr>
            <w:r w:rsidRPr="00E94E2A">
              <w:rPr>
                <w:b/>
                <w:sz w:val="16"/>
              </w:rPr>
              <w:t>1</w:t>
            </w:r>
          </w:p>
          <w:p w14:paraId="0CB5137D" w14:textId="77777777" w:rsidR="00F41C91" w:rsidRPr="00E94E2A" w:rsidRDefault="00F41C91" w:rsidP="00E83A84">
            <w:pPr>
              <w:keepNext/>
              <w:keepLines/>
              <w:tabs>
                <w:tab w:val="left" w:pos="720"/>
                <w:tab w:val="left" w:pos="1930"/>
                <w:tab w:val="left" w:pos="2390"/>
                <w:tab w:val="left" w:pos="2837"/>
              </w:tabs>
              <w:ind w:right="-70"/>
              <w:jc w:val="center"/>
              <w:rPr>
                <w:b/>
                <w:sz w:val="16"/>
              </w:rPr>
            </w:pPr>
          </w:p>
        </w:tc>
        <w:tc>
          <w:tcPr>
            <w:tcW w:w="450" w:type="dxa"/>
            <w:tcBorders>
              <w:top w:val="single" w:sz="6" w:space="0" w:color="auto"/>
              <w:left w:val="nil"/>
              <w:bottom w:val="single" w:sz="6" w:space="0" w:color="auto"/>
              <w:right w:val="single" w:sz="18" w:space="0" w:color="auto"/>
            </w:tcBorders>
            <w:tcMar>
              <w:top w:w="0" w:type="dxa"/>
              <w:left w:w="79" w:type="dxa"/>
              <w:bottom w:w="0" w:type="dxa"/>
              <w:right w:w="79" w:type="dxa"/>
            </w:tcMar>
            <w:hideMark/>
          </w:tcPr>
          <w:p w14:paraId="19B96985" w14:textId="77777777" w:rsidR="00F41C91" w:rsidRPr="00E94E2A" w:rsidRDefault="00F41C91" w:rsidP="00E83A84">
            <w:pPr>
              <w:keepNext/>
              <w:keepLines/>
              <w:tabs>
                <w:tab w:val="left" w:pos="720"/>
                <w:tab w:val="left" w:pos="1930"/>
                <w:tab w:val="left" w:pos="2390"/>
                <w:tab w:val="left" w:pos="2837"/>
              </w:tabs>
              <w:ind w:right="-70"/>
              <w:jc w:val="center"/>
              <w:rPr>
                <w:b/>
                <w:sz w:val="16"/>
              </w:rPr>
            </w:pPr>
            <w:r w:rsidRPr="00E94E2A">
              <w:rPr>
                <w:b/>
                <w:sz w:val="16"/>
              </w:rPr>
              <w:t>0</w:t>
            </w:r>
          </w:p>
          <w:p w14:paraId="7911D540" w14:textId="77777777" w:rsidR="00F41C91" w:rsidRPr="00E94E2A" w:rsidRDefault="00F41C91" w:rsidP="00E83A84">
            <w:pPr>
              <w:keepNext/>
              <w:keepLines/>
              <w:tabs>
                <w:tab w:val="left" w:pos="720"/>
                <w:tab w:val="left" w:pos="1930"/>
                <w:tab w:val="left" w:pos="2390"/>
                <w:tab w:val="left" w:pos="2837"/>
              </w:tabs>
              <w:ind w:right="-70"/>
              <w:jc w:val="center"/>
              <w:rPr>
                <w:b/>
                <w:sz w:val="16"/>
              </w:rPr>
            </w:pPr>
            <w:r w:rsidRPr="00E94E2A">
              <w:rPr>
                <w:b/>
                <w:sz w:val="16"/>
              </w:rPr>
              <w:t>0</w:t>
            </w:r>
          </w:p>
          <w:p w14:paraId="3C2EF275" w14:textId="77777777" w:rsidR="00F41C91" w:rsidRPr="00E94E2A" w:rsidRDefault="00F41C91" w:rsidP="00E83A84">
            <w:pPr>
              <w:keepNext/>
              <w:keepLines/>
              <w:tabs>
                <w:tab w:val="left" w:pos="720"/>
                <w:tab w:val="left" w:pos="1930"/>
                <w:tab w:val="left" w:pos="2390"/>
                <w:tab w:val="left" w:pos="2837"/>
              </w:tabs>
              <w:ind w:right="-70"/>
              <w:jc w:val="center"/>
              <w:rPr>
                <w:b/>
                <w:sz w:val="16"/>
              </w:rPr>
            </w:pPr>
            <w:r w:rsidRPr="00E94E2A">
              <w:rPr>
                <w:b/>
                <w:sz w:val="16"/>
              </w:rPr>
              <w:t>0</w:t>
            </w:r>
          </w:p>
          <w:p w14:paraId="7018563B" w14:textId="77777777" w:rsidR="00F41C91" w:rsidRPr="00E94E2A" w:rsidRDefault="00F41C91" w:rsidP="00E83A84">
            <w:pPr>
              <w:keepNext/>
              <w:keepLines/>
              <w:tabs>
                <w:tab w:val="left" w:pos="720"/>
                <w:tab w:val="left" w:pos="1930"/>
                <w:tab w:val="left" w:pos="2390"/>
                <w:tab w:val="left" w:pos="2837"/>
              </w:tabs>
              <w:ind w:right="-70"/>
              <w:jc w:val="center"/>
              <w:rPr>
                <w:b/>
                <w:sz w:val="16"/>
              </w:rPr>
            </w:pPr>
            <w:r w:rsidRPr="00E94E2A">
              <w:rPr>
                <w:b/>
                <w:sz w:val="16"/>
              </w:rPr>
              <w:t>0</w:t>
            </w:r>
          </w:p>
          <w:p w14:paraId="70B10C91" w14:textId="77777777" w:rsidR="00F41C91" w:rsidRPr="00E94E2A" w:rsidRDefault="00F41C91" w:rsidP="00E83A84">
            <w:pPr>
              <w:keepNext/>
              <w:keepLines/>
              <w:tabs>
                <w:tab w:val="left" w:pos="720"/>
                <w:tab w:val="left" w:pos="1930"/>
                <w:tab w:val="left" w:pos="2390"/>
                <w:tab w:val="left" w:pos="2837"/>
              </w:tabs>
              <w:ind w:right="-70"/>
              <w:jc w:val="center"/>
              <w:rPr>
                <w:b/>
                <w:sz w:val="16"/>
              </w:rPr>
            </w:pPr>
          </w:p>
        </w:tc>
      </w:tr>
      <w:tr w:rsidR="00F41C91" w:rsidRPr="00E94E2A" w14:paraId="6ECB53CC" w14:textId="77777777" w:rsidTr="00E83A84">
        <w:trPr>
          <w:gridAfter w:val="2"/>
          <w:wAfter w:w="1179" w:type="dxa"/>
          <w:cantSplit/>
        </w:trPr>
        <w:tc>
          <w:tcPr>
            <w:tcW w:w="5933" w:type="dxa"/>
            <w:gridSpan w:val="9"/>
            <w:tcBorders>
              <w:top w:val="nil"/>
              <w:left w:val="single" w:sz="18" w:space="0" w:color="auto"/>
              <w:bottom w:val="nil"/>
              <w:right w:val="single" w:sz="6" w:space="0" w:color="auto"/>
            </w:tcBorders>
            <w:tcMar>
              <w:top w:w="0" w:type="dxa"/>
              <w:left w:w="79" w:type="dxa"/>
              <w:bottom w:w="0" w:type="dxa"/>
              <w:right w:w="79" w:type="dxa"/>
            </w:tcMar>
          </w:tcPr>
          <w:p w14:paraId="423293E7" w14:textId="77777777" w:rsidR="00F41C91" w:rsidRPr="00E94E2A" w:rsidRDefault="00F41C91" w:rsidP="00E83A84">
            <w:pPr>
              <w:keepNext/>
              <w:keepLines/>
              <w:tabs>
                <w:tab w:val="left" w:pos="720"/>
              </w:tabs>
              <w:ind w:right="100"/>
              <w:jc w:val="both"/>
              <w:rPr>
                <w:rFonts w:ascii="Univers (W1)" w:hAnsi="Univers (W1)"/>
                <w:sz w:val="20"/>
              </w:rPr>
            </w:pPr>
          </w:p>
        </w:tc>
        <w:tc>
          <w:tcPr>
            <w:tcW w:w="1890" w:type="dxa"/>
            <w:gridSpan w:val="2"/>
            <w:tcBorders>
              <w:top w:val="single" w:sz="6" w:space="0" w:color="auto"/>
              <w:left w:val="nil"/>
              <w:bottom w:val="single" w:sz="6" w:space="0" w:color="auto"/>
              <w:right w:val="single" w:sz="6" w:space="0" w:color="auto"/>
            </w:tcBorders>
            <w:tcMar>
              <w:top w:w="0" w:type="dxa"/>
              <w:left w:w="79" w:type="dxa"/>
              <w:bottom w:w="0" w:type="dxa"/>
              <w:right w:w="79" w:type="dxa"/>
            </w:tcMar>
            <w:hideMark/>
          </w:tcPr>
          <w:p w14:paraId="2960CAE7" w14:textId="77777777" w:rsidR="00F41C91" w:rsidRPr="00E94E2A" w:rsidRDefault="00F41C91" w:rsidP="00E83A84">
            <w:pPr>
              <w:keepNext/>
              <w:keepLines/>
              <w:tabs>
                <w:tab w:val="left" w:pos="720"/>
              </w:tabs>
              <w:ind w:right="-100"/>
              <w:jc w:val="both"/>
              <w:rPr>
                <w:rFonts w:ascii="Univers (W1)" w:hAnsi="Univers (W1)"/>
                <w:sz w:val="14"/>
              </w:rPr>
            </w:pPr>
            <w:r w:rsidRPr="00E94E2A">
              <w:rPr>
                <w:rFonts w:ascii="Bookman" w:hAnsi="Bookman"/>
                <w:sz w:val="14"/>
              </w:rPr>
              <w:t xml:space="preserve">15. </w:t>
            </w:r>
            <w:r w:rsidRPr="00E94E2A">
              <w:rPr>
                <w:rFonts w:ascii="Univers (W1)" w:hAnsi="Univers (W1)"/>
                <w:sz w:val="14"/>
              </w:rPr>
              <w:t>TOTAL</w:t>
            </w:r>
            <w:r w:rsidRPr="00E94E2A">
              <w:rPr>
                <w:rFonts w:ascii="Univers (W1)" w:hAnsi="Univers (W1)"/>
                <w:noProof/>
                <w:sz w:val="20"/>
              </w:rPr>
              <w:drawing>
                <wp:inline distT="0" distB="0" distL="0" distR="0" wp14:anchorId="33072B30" wp14:editId="3510ADB9">
                  <wp:extent cx="527050" cy="139700"/>
                  <wp:effectExtent l="19050" t="0" r="0" b="0"/>
                  <wp:docPr id="143085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27050" cy="139700"/>
                          </a:xfrm>
                          <a:prstGeom prst="rect">
                            <a:avLst/>
                          </a:prstGeom>
                          <a:noFill/>
                          <a:ln w="9525">
                            <a:noFill/>
                            <a:miter lim="800000"/>
                            <a:headEnd/>
                            <a:tailEnd/>
                          </a:ln>
                        </pic:spPr>
                      </pic:pic>
                    </a:graphicData>
                  </a:graphic>
                </wp:inline>
              </w:drawing>
            </w:r>
          </w:p>
        </w:tc>
        <w:tc>
          <w:tcPr>
            <w:tcW w:w="454" w:type="dxa"/>
            <w:tcBorders>
              <w:top w:val="single" w:sz="6" w:space="0" w:color="auto"/>
              <w:left w:val="single" w:sz="6" w:space="0" w:color="auto"/>
              <w:bottom w:val="single" w:sz="6" w:space="0" w:color="auto"/>
              <w:right w:val="single" w:sz="6" w:space="0" w:color="auto"/>
            </w:tcBorders>
            <w:tcMar>
              <w:top w:w="0" w:type="dxa"/>
              <w:left w:w="79" w:type="dxa"/>
              <w:bottom w:w="0" w:type="dxa"/>
              <w:right w:w="79" w:type="dxa"/>
            </w:tcMar>
            <w:hideMark/>
          </w:tcPr>
          <w:p w14:paraId="0154CC6D" w14:textId="77777777" w:rsidR="00F41C91" w:rsidRPr="00E94E2A" w:rsidRDefault="00F41C91" w:rsidP="00E83A84">
            <w:pPr>
              <w:keepNext/>
              <w:keepLines/>
              <w:tabs>
                <w:tab w:val="left" w:pos="720"/>
              </w:tabs>
              <w:ind w:right="20"/>
              <w:jc w:val="center"/>
              <w:rPr>
                <w:b/>
              </w:rPr>
            </w:pPr>
            <w:r w:rsidRPr="00E94E2A">
              <w:rPr>
                <w:b/>
              </w:rPr>
              <w:t>0</w:t>
            </w:r>
          </w:p>
        </w:tc>
        <w:tc>
          <w:tcPr>
            <w:tcW w:w="450" w:type="dxa"/>
            <w:tcBorders>
              <w:top w:val="single" w:sz="6" w:space="0" w:color="auto"/>
              <w:left w:val="single" w:sz="6" w:space="0" w:color="auto"/>
              <w:bottom w:val="single" w:sz="6" w:space="0" w:color="auto"/>
              <w:right w:val="single" w:sz="6" w:space="0" w:color="auto"/>
            </w:tcBorders>
            <w:tcMar>
              <w:top w:w="0" w:type="dxa"/>
              <w:left w:w="79" w:type="dxa"/>
              <w:bottom w:w="0" w:type="dxa"/>
              <w:right w:w="79" w:type="dxa"/>
            </w:tcMar>
            <w:hideMark/>
          </w:tcPr>
          <w:p w14:paraId="2D33102B" w14:textId="77777777" w:rsidR="00F41C91" w:rsidRPr="00E94E2A" w:rsidRDefault="00F41C91" w:rsidP="00E83A84">
            <w:pPr>
              <w:keepNext/>
              <w:keepLines/>
              <w:tabs>
                <w:tab w:val="left" w:pos="720"/>
              </w:tabs>
              <w:ind w:left="-86" w:right="-72"/>
              <w:jc w:val="center"/>
              <w:rPr>
                <w:b/>
              </w:rPr>
            </w:pPr>
            <w:r>
              <w:rPr>
                <w:b/>
              </w:rPr>
              <w:t>4</w:t>
            </w:r>
          </w:p>
        </w:tc>
        <w:tc>
          <w:tcPr>
            <w:tcW w:w="450" w:type="dxa"/>
            <w:tcBorders>
              <w:top w:val="single" w:sz="6" w:space="0" w:color="auto"/>
              <w:left w:val="single" w:sz="6" w:space="0" w:color="auto"/>
              <w:bottom w:val="single" w:sz="6" w:space="0" w:color="auto"/>
              <w:right w:val="single" w:sz="18" w:space="0" w:color="auto"/>
            </w:tcBorders>
            <w:tcMar>
              <w:top w:w="0" w:type="dxa"/>
              <w:left w:w="79" w:type="dxa"/>
              <w:bottom w:w="0" w:type="dxa"/>
              <w:right w:w="79" w:type="dxa"/>
            </w:tcMar>
            <w:hideMark/>
          </w:tcPr>
          <w:p w14:paraId="1B001FA9" w14:textId="77777777" w:rsidR="00F41C91" w:rsidRPr="00E94E2A" w:rsidRDefault="00F41C91" w:rsidP="00E83A84">
            <w:pPr>
              <w:keepNext/>
              <w:keepLines/>
              <w:tabs>
                <w:tab w:val="left" w:pos="720"/>
              </w:tabs>
              <w:ind w:left="-86" w:right="-72"/>
              <w:jc w:val="center"/>
              <w:rPr>
                <w:b/>
              </w:rPr>
            </w:pPr>
            <w:r w:rsidRPr="00E94E2A">
              <w:rPr>
                <w:b/>
              </w:rPr>
              <w:t>0</w:t>
            </w:r>
          </w:p>
        </w:tc>
      </w:tr>
      <w:tr w:rsidR="00F41C91" w:rsidRPr="00E94E2A" w14:paraId="4C46F59A" w14:textId="77777777" w:rsidTr="00E83A84">
        <w:trPr>
          <w:gridAfter w:val="2"/>
          <w:wAfter w:w="1179" w:type="dxa"/>
          <w:cantSplit/>
        </w:trPr>
        <w:tc>
          <w:tcPr>
            <w:tcW w:w="3233" w:type="dxa"/>
            <w:gridSpan w:val="5"/>
            <w:tcBorders>
              <w:top w:val="single" w:sz="12" w:space="0" w:color="auto"/>
              <w:left w:val="single" w:sz="18" w:space="0" w:color="auto"/>
              <w:bottom w:val="nil"/>
              <w:right w:val="single" w:sz="6" w:space="0" w:color="auto"/>
            </w:tcBorders>
            <w:hideMark/>
          </w:tcPr>
          <w:p w14:paraId="095AA08D" w14:textId="77777777" w:rsidR="00F41C91" w:rsidRPr="00E94E2A" w:rsidRDefault="00F41C91" w:rsidP="00E83A84">
            <w:pPr>
              <w:pStyle w:val="PDPSOW"/>
              <w:keepNext/>
              <w:keepLines/>
              <w:rPr>
                <w:sz w:val="12"/>
              </w:rPr>
            </w:pPr>
            <w:r w:rsidRPr="00E94E2A">
              <w:rPr>
                <w:sz w:val="12"/>
              </w:rPr>
              <w:t>G.  PREPARED BY</w:t>
            </w:r>
          </w:p>
        </w:tc>
        <w:tc>
          <w:tcPr>
            <w:tcW w:w="1350" w:type="dxa"/>
            <w:gridSpan w:val="2"/>
            <w:tcBorders>
              <w:top w:val="single" w:sz="12" w:space="0" w:color="auto"/>
              <w:left w:val="single" w:sz="6" w:space="0" w:color="auto"/>
              <w:bottom w:val="nil"/>
              <w:right w:val="single" w:sz="6" w:space="0" w:color="auto"/>
            </w:tcBorders>
            <w:hideMark/>
          </w:tcPr>
          <w:p w14:paraId="74CDFE96" w14:textId="77777777" w:rsidR="00F41C91" w:rsidRPr="00E94E2A" w:rsidRDefault="00F41C91" w:rsidP="00E83A84">
            <w:pPr>
              <w:pStyle w:val="PDPSOW"/>
              <w:keepNext/>
              <w:keepLines/>
              <w:rPr>
                <w:sz w:val="12"/>
              </w:rPr>
            </w:pPr>
            <w:r w:rsidRPr="00E94E2A">
              <w:rPr>
                <w:sz w:val="12"/>
              </w:rPr>
              <w:t>H.  DATE</w:t>
            </w:r>
          </w:p>
        </w:tc>
        <w:tc>
          <w:tcPr>
            <w:tcW w:w="3240" w:type="dxa"/>
            <w:gridSpan w:val="4"/>
            <w:tcBorders>
              <w:top w:val="single" w:sz="12" w:space="0" w:color="auto"/>
              <w:left w:val="single" w:sz="6" w:space="0" w:color="auto"/>
              <w:bottom w:val="nil"/>
              <w:right w:val="single" w:sz="6" w:space="0" w:color="auto"/>
            </w:tcBorders>
            <w:hideMark/>
          </w:tcPr>
          <w:p w14:paraId="1DACB7A1" w14:textId="77777777" w:rsidR="00F41C91" w:rsidRPr="00E94E2A" w:rsidRDefault="00F41C91" w:rsidP="00E83A84">
            <w:pPr>
              <w:pStyle w:val="PDPSOW"/>
              <w:keepNext/>
              <w:keepLines/>
              <w:rPr>
                <w:sz w:val="12"/>
              </w:rPr>
            </w:pPr>
            <w:r w:rsidRPr="00E94E2A">
              <w:rPr>
                <w:sz w:val="12"/>
              </w:rPr>
              <w:t>I.  APPROVED BY</w:t>
            </w:r>
          </w:p>
        </w:tc>
        <w:tc>
          <w:tcPr>
            <w:tcW w:w="1354" w:type="dxa"/>
            <w:gridSpan w:val="3"/>
            <w:tcBorders>
              <w:top w:val="single" w:sz="12" w:space="0" w:color="auto"/>
              <w:left w:val="single" w:sz="6" w:space="0" w:color="auto"/>
              <w:bottom w:val="nil"/>
              <w:right w:val="single" w:sz="18" w:space="0" w:color="auto"/>
            </w:tcBorders>
            <w:hideMark/>
          </w:tcPr>
          <w:p w14:paraId="060D6E23" w14:textId="77777777" w:rsidR="00F41C91" w:rsidRPr="00E94E2A" w:rsidRDefault="00F41C91" w:rsidP="00E83A84">
            <w:pPr>
              <w:pStyle w:val="PDPSOW"/>
              <w:keepNext/>
              <w:keepLines/>
              <w:rPr>
                <w:sz w:val="12"/>
              </w:rPr>
            </w:pPr>
            <w:r w:rsidRPr="00E94E2A">
              <w:rPr>
                <w:sz w:val="12"/>
              </w:rPr>
              <w:t>J.  DATE</w:t>
            </w:r>
          </w:p>
        </w:tc>
      </w:tr>
      <w:tr w:rsidR="00F41C91" w:rsidRPr="007C59E7" w14:paraId="2128A5A6" w14:textId="77777777" w:rsidTr="00E83A84">
        <w:trPr>
          <w:gridAfter w:val="2"/>
          <w:wAfter w:w="1179" w:type="dxa"/>
          <w:cantSplit/>
        </w:trPr>
        <w:tc>
          <w:tcPr>
            <w:tcW w:w="3233" w:type="dxa"/>
            <w:gridSpan w:val="5"/>
            <w:tcBorders>
              <w:top w:val="nil"/>
              <w:left w:val="single" w:sz="18" w:space="0" w:color="auto"/>
              <w:bottom w:val="single" w:sz="18" w:space="0" w:color="auto"/>
              <w:right w:val="single" w:sz="6" w:space="0" w:color="auto"/>
            </w:tcBorders>
            <w:hideMark/>
          </w:tcPr>
          <w:p w14:paraId="5948FA52" w14:textId="77777777" w:rsidR="00F41C91" w:rsidRPr="007C59E7" w:rsidRDefault="00F41C91" w:rsidP="00E83A84">
            <w:pPr>
              <w:keepNext/>
              <w:keepLines/>
              <w:tabs>
                <w:tab w:val="left" w:pos="720"/>
              </w:tabs>
              <w:ind w:right="10"/>
              <w:rPr>
                <w:b/>
                <w:sz w:val="20"/>
              </w:rPr>
            </w:pPr>
            <w:r w:rsidRPr="007C59E7">
              <w:rPr>
                <w:b/>
                <w:sz w:val="20"/>
              </w:rPr>
              <w:t>STANLEY U. CHAN</w:t>
            </w:r>
          </w:p>
          <w:p w14:paraId="5FB812C6" w14:textId="77777777" w:rsidR="00F41C91" w:rsidRPr="007C59E7" w:rsidRDefault="00F41C91" w:rsidP="00E83A84">
            <w:pPr>
              <w:keepNext/>
              <w:keepLines/>
              <w:tabs>
                <w:tab w:val="left" w:pos="720"/>
              </w:tabs>
              <w:ind w:right="10"/>
              <w:rPr>
                <w:b/>
                <w:sz w:val="20"/>
              </w:rPr>
            </w:pPr>
            <w:r w:rsidRPr="007C59E7">
              <w:rPr>
                <w:b/>
                <w:sz w:val="20"/>
              </w:rPr>
              <w:t>FCDD-</w:t>
            </w:r>
            <w:r>
              <w:rPr>
                <w:b/>
                <w:sz w:val="20"/>
              </w:rPr>
              <w:t>ISE-HDB</w:t>
            </w:r>
          </w:p>
          <w:p w14:paraId="33B520DA" w14:textId="77777777" w:rsidR="00F41C91" w:rsidRPr="007C59E7" w:rsidRDefault="00F41C91" w:rsidP="00E83A84">
            <w:pPr>
              <w:keepNext/>
              <w:keepLines/>
              <w:tabs>
                <w:tab w:val="left" w:pos="720"/>
              </w:tabs>
              <w:ind w:right="10"/>
              <w:rPr>
                <w:b/>
                <w:sz w:val="20"/>
              </w:rPr>
            </w:pPr>
            <w:r w:rsidRPr="007C59E7">
              <w:rPr>
                <w:b/>
                <w:sz w:val="20"/>
              </w:rPr>
              <w:t>Electronics Engineer</w:t>
            </w:r>
          </w:p>
        </w:tc>
        <w:tc>
          <w:tcPr>
            <w:tcW w:w="1350" w:type="dxa"/>
            <w:gridSpan w:val="2"/>
            <w:tcBorders>
              <w:top w:val="nil"/>
              <w:left w:val="single" w:sz="6" w:space="0" w:color="auto"/>
              <w:bottom w:val="single" w:sz="18" w:space="0" w:color="auto"/>
              <w:right w:val="single" w:sz="6" w:space="0" w:color="auto"/>
            </w:tcBorders>
            <w:hideMark/>
          </w:tcPr>
          <w:p w14:paraId="46BA2CC0" w14:textId="2DF393FB" w:rsidR="00F41C91" w:rsidRPr="007C59E7" w:rsidRDefault="0046108F" w:rsidP="00E83A84">
            <w:pPr>
              <w:keepNext/>
              <w:keepLines/>
              <w:tabs>
                <w:tab w:val="left" w:pos="720"/>
              </w:tabs>
              <w:ind w:right="20"/>
              <w:jc w:val="center"/>
              <w:rPr>
                <w:b/>
                <w:sz w:val="20"/>
              </w:rPr>
            </w:pPr>
            <w:r>
              <w:rPr>
                <w:b/>
                <w:sz w:val="20"/>
              </w:rPr>
              <w:t>09/18/2025</w:t>
            </w:r>
          </w:p>
        </w:tc>
        <w:tc>
          <w:tcPr>
            <w:tcW w:w="3240" w:type="dxa"/>
            <w:gridSpan w:val="4"/>
            <w:tcBorders>
              <w:top w:val="nil"/>
              <w:left w:val="single" w:sz="6" w:space="0" w:color="auto"/>
              <w:bottom w:val="single" w:sz="18" w:space="0" w:color="auto"/>
              <w:right w:val="single" w:sz="6" w:space="0" w:color="auto"/>
            </w:tcBorders>
            <w:hideMark/>
          </w:tcPr>
          <w:p w14:paraId="6F53AE9E" w14:textId="77777777" w:rsidR="00F41C91" w:rsidRDefault="00F41C91" w:rsidP="00E83A84">
            <w:pPr>
              <w:keepNext/>
              <w:keepLines/>
              <w:tabs>
                <w:tab w:val="left" w:pos="720"/>
              </w:tabs>
              <w:ind w:right="10"/>
              <w:rPr>
                <w:b/>
                <w:color w:val="000000"/>
                <w:sz w:val="20"/>
              </w:rPr>
            </w:pPr>
            <w:r w:rsidRPr="00BD5167">
              <w:rPr>
                <w:b/>
                <w:color w:val="000000"/>
                <w:sz w:val="20"/>
              </w:rPr>
              <w:t xml:space="preserve">LYSSA J. MURPHY </w:t>
            </w:r>
          </w:p>
          <w:p w14:paraId="785EE0AD" w14:textId="77777777" w:rsidR="00F41C91" w:rsidRPr="007C59E7" w:rsidRDefault="00F41C91" w:rsidP="00E83A84">
            <w:pPr>
              <w:keepNext/>
              <w:keepLines/>
              <w:tabs>
                <w:tab w:val="left" w:pos="720"/>
              </w:tabs>
              <w:ind w:right="10"/>
              <w:rPr>
                <w:b/>
                <w:sz w:val="20"/>
              </w:rPr>
            </w:pPr>
            <w:r w:rsidRPr="007C59E7">
              <w:rPr>
                <w:b/>
                <w:sz w:val="20"/>
              </w:rPr>
              <w:t>FCDD-</w:t>
            </w:r>
            <w:r>
              <w:rPr>
                <w:b/>
                <w:sz w:val="20"/>
              </w:rPr>
              <w:t>ISE-HDB</w:t>
            </w:r>
          </w:p>
          <w:p w14:paraId="6ADE41A9" w14:textId="77777777" w:rsidR="00F41C91" w:rsidRPr="007C59E7" w:rsidRDefault="00F41C91" w:rsidP="00E83A84">
            <w:pPr>
              <w:keepNext/>
              <w:keepLines/>
              <w:tabs>
                <w:tab w:val="left" w:pos="720"/>
              </w:tabs>
              <w:ind w:right="20"/>
              <w:rPr>
                <w:b/>
                <w:sz w:val="20"/>
              </w:rPr>
            </w:pPr>
            <w:r>
              <w:rPr>
                <w:b/>
                <w:sz w:val="20"/>
              </w:rPr>
              <w:t>Supervisory Engineer</w:t>
            </w:r>
          </w:p>
        </w:tc>
        <w:tc>
          <w:tcPr>
            <w:tcW w:w="1354" w:type="dxa"/>
            <w:gridSpan w:val="3"/>
            <w:tcBorders>
              <w:top w:val="nil"/>
              <w:left w:val="single" w:sz="6" w:space="0" w:color="auto"/>
              <w:bottom w:val="single" w:sz="18" w:space="0" w:color="auto"/>
              <w:right w:val="single" w:sz="18" w:space="0" w:color="auto"/>
            </w:tcBorders>
            <w:hideMark/>
          </w:tcPr>
          <w:p w14:paraId="6B89D120" w14:textId="0DAD368C" w:rsidR="00F41C91" w:rsidRPr="007C59E7" w:rsidRDefault="0046108F" w:rsidP="00E83A84">
            <w:pPr>
              <w:keepNext/>
              <w:keepLines/>
              <w:tabs>
                <w:tab w:val="left" w:pos="720"/>
              </w:tabs>
              <w:ind w:right="20"/>
              <w:jc w:val="center"/>
              <w:rPr>
                <w:b/>
                <w:sz w:val="20"/>
              </w:rPr>
            </w:pPr>
            <w:r>
              <w:rPr>
                <w:b/>
                <w:sz w:val="20"/>
              </w:rPr>
              <w:t>09/18/2025</w:t>
            </w:r>
          </w:p>
        </w:tc>
      </w:tr>
    </w:tbl>
    <w:tbl>
      <w:tblPr>
        <w:tblpPr w:leftFromText="180" w:rightFromText="180" w:vertAnchor="page" w:horzAnchor="margin" w:tblpY="646"/>
        <w:tblW w:w="10356" w:type="dxa"/>
        <w:tblLayout w:type="fixed"/>
        <w:tblCellMar>
          <w:left w:w="80" w:type="dxa"/>
          <w:right w:w="80" w:type="dxa"/>
        </w:tblCellMar>
        <w:tblLook w:val="04A0" w:firstRow="1" w:lastRow="0" w:firstColumn="1" w:lastColumn="0" w:noHBand="0" w:noVBand="1"/>
      </w:tblPr>
      <w:tblGrid>
        <w:gridCol w:w="1161"/>
        <w:gridCol w:w="271"/>
        <w:gridCol w:w="1171"/>
        <w:gridCol w:w="539"/>
        <w:gridCol w:w="91"/>
        <w:gridCol w:w="810"/>
        <w:gridCol w:w="540"/>
        <w:gridCol w:w="1170"/>
        <w:gridCol w:w="180"/>
        <w:gridCol w:w="810"/>
        <w:gridCol w:w="1080"/>
        <w:gridCol w:w="454"/>
        <w:gridCol w:w="450"/>
        <w:gridCol w:w="450"/>
        <w:gridCol w:w="187"/>
        <w:gridCol w:w="992"/>
      </w:tblGrid>
      <w:tr w:rsidR="00D24B0B" w:rsidRPr="00E94E2A" w14:paraId="40818153" w14:textId="77777777" w:rsidTr="00D24B0B">
        <w:trPr>
          <w:gridAfter w:val="2"/>
          <w:wAfter w:w="1179" w:type="dxa"/>
          <w:cantSplit/>
        </w:trPr>
        <w:tc>
          <w:tcPr>
            <w:tcW w:w="6743" w:type="dxa"/>
            <w:gridSpan w:val="10"/>
            <w:tcBorders>
              <w:top w:val="single" w:sz="18" w:space="0" w:color="auto"/>
              <w:left w:val="single" w:sz="18" w:space="0" w:color="auto"/>
              <w:bottom w:val="single" w:sz="6" w:space="0" w:color="auto"/>
              <w:right w:val="single" w:sz="6" w:space="0" w:color="auto"/>
            </w:tcBorders>
            <w:hideMark/>
          </w:tcPr>
          <w:p w14:paraId="2CEADF5A" w14:textId="77777777" w:rsidR="00D24B0B" w:rsidRPr="00E94E2A" w:rsidRDefault="00D24B0B" w:rsidP="00D24B0B">
            <w:pPr>
              <w:pStyle w:val="Header"/>
              <w:keepNext/>
              <w:keepLines/>
              <w:tabs>
                <w:tab w:val="left" w:pos="720"/>
                <w:tab w:val="left" w:pos="1440"/>
              </w:tabs>
              <w:jc w:val="center"/>
              <w:rPr>
                <w:b/>
              </w:rPr>
            </w:pPr>
            <w:r w:rsidRPr="00E94E2A">
              <w:rPr>
                <w:b/>
              </w:rPr>
              <w:lastRenderedPageBreak/>
              <w:t>CONTRACT DATA REQUIREMENTS LIST</w:t>
            </w:r>
          </w:p>
          <w:p w14:paraId="4987435B" w14:textId="77777777" w:rsidR="00D24B0B" w:rsidRPr="00E94E2A" w:rsidRDefault="00D24B0B" w:rsidP="00D24B0B">
            <w:pPr>
              <w:pStyle w:val="Header"/>
              <w:keepNext/>
              <w:keepLines/>
              <w:tabs>
                <w:tab w:val="left" w:pos="720"/>
                <w:tab w:val="left" w:pos="1440"/>
              </w:tabs>
              <w:jc w:val="center"/>
            </w:pPr>
            <w:r w:rsidRPr="00E94E2A">
              <w:rPr>
                <w:b/>
                <w:i/>
              </w:rPr>
              <w:t>(1 Data Item)</w:t>
            </w:r>
          </w:p>
        </w:tc>
        <w:tc>
          <w:tcPr>
            <w:tcW w:w="2434" w:type="dxa"/>
            <w:gridSpan w:val="4"/>
            <w:tcBorders>
              <w:top w:val="single" w:sz="18" w:space="0" w:color="auto"/>
              <w:left w:val="single" w:sz="6" w:space="0" w:color="auto"/>
              <w:bottom w:val="single" w:sz="6" w:space="0" w:color="auto"/>
              <w:right w:val="single" w:sz="18" w:space="0" w:color="auto"/>
            </w:tcBorders>
          </w:tcPr>
          <w:p w14:paraId="652FD4B8" w14:textId="77777777" w:rsidR="00D24B0B" w:rsidRPr="00E94E2A" w:rsidRDefault="00D24B0B" w:rsidP="00D24B0B">
            <w:pPr>
              <w:pStyle w:val="Header"/>
              <w:keepNext/>
              <w:keepLines/>
              <w:tabs>
                <w:tab w:val="left" w:pos="620"/>
                <w:tab w:val="left" w:pos="720"/>
              </w:tabs>
              <w:jc w:val="both"/>
              <w:rPr>
                <w:sz w:val="18"/>
              </w:rPr>
            </w:pPr>
            <w:r w:rsidRPr="00E94E2A">
              <w:rPr>
                <w:sz w:val="18"/>
              </w:rPr>
              <w:t>Original Form Approved</w:t>
            </w:r>
          </w:p>
          <w:p w14:paraId="77008ECD" w14:textId="77777777" w:rsidR="00D24B0B" w:rsidRPr="00E94E2A" w:rsidRDefault="00D24B0B" w:rsidP="00D24B0B">
            <w:pPr>
              <w:pStyle w:val="Header"/>
              <w:keepNext/>
              <w:keepLines/>
              <w:tabs>
                <w:tab w:val="left" w:pos="620"/>
                <w:tab w:val="left" w:pos="720"/>
              </w:tabs>
              <w:jc w:val="both"/>
              <w:rPr>
                <w:sz w:val="18"/>
              </w:rPr>
            </w:pPr>
            <w:r w:rsidRPr="00E94E2A">
              <w:rPr>
                <w:sz w:val="18"/>
              </w:rPr>
              <w:t>OMB No. 0704-0188</w:t>
            </w:r>
          </w:p>
          <w:p w14:paraId="6B734741" w14:textId="77777777" w:rsidR="00D24B0B" w:rsidRPr="00E94E2A" w:rsidRDefault="00D24B0B" w:rsidP="00D24B0B">
            <w:pPr>
              <w:pStyle w:val="Header"/>
              <w:keepNext/>
              <w:keepLines/>
              <w:tabs>
                <w:tab w:val="left" w:pos="620"/>
                <w:tab w:val="left" w:pos="720"/>
              </w:tabs>
              <w:jc w:val="both"/>
              <w:rPr>
                <w:sz w:val="18"/>
              </w:rPr>
            </w:pPr>
          </w:p>
        </w:tc>
      </w:tr>
      <w:tr w:rsidR="00D24B0B" w:rsidRPr="00E94E2A" w14:paraId="32FBC8C7" w14:textId="77777777" w:rsidTr="00D24B0B">
        <w:trPr>
          <w:gridAfter w:val="2"/>
          <w:wAfter w:w="1179" w:type="dxa"/>
          <w:cantSplit/>
        </w:trPr>
        <w:tc>
          <w:tcPr>
            <w:tcW w:w="9177" w:type="dxa"/>
            <w:gridSpan w:val="14"/>
            <w:tcBorders>
              <w:top w:val="single" w:sz="6" w:space="0" w:color="auto"/>
              <w:left w:val="single" w:sz="18" w:space="0" w:color="auto"/>
              <w:bottom w:val="nil"/>
              <w:right w:val="single" w:sz="18" w:space="0" w:color="auto"/>
            </w:tcBorders>
            <w:hideMark/>
          </w:tcPr>
          <w:p w14:paraId="434B189B" w14:textId="77777777" w:rsidR="00D24B0B" w:rsidRPr="00E94E2A" w:rsidRDefault="00D24B0B" w:rsidP="00D24B0B">
            <w:pPr>
              <w:pStyle w:val="SmallH"/>
              <w:keepNext/>
              <w:keepLines/>
              <w:tabs>
                <w:tab w:val="left" w:pos="720"/>
              </w:tabs>
              <w:spacing w:before="0" w:after="0"/>
              <w:ind w:left="0"/>
              <w:rPr>
                <w:sz w:val="10"/>
              </w:rPr>
            </w:pPr>
            <w:r w:rsidRPr="002A4288">
              <w:rPr>
                <w:sz w:val="10"/>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w:t>
            </w:r>
            <w:proofErr w:type="spellStart"/>
            <w:r w:rsidRPr="002A4288">
              <w:rPr>
                <w:sz w:val="10"/>
              </w:rPr>
              <w:t>collectionof</w:t>
            </w:r>
            <w:proofErr w:type="spellEnd"/>
            <w:r w:rsidRPr="002A4288">
              <w:rPr>
                <w:sz w:val="10"/>
              </w:rPr>
              <w:t xml:space="preserve"> information if it does not display a currently valid OMB control number. Please do not return your form to the above organization. Send completed form to the Government Issuing Contracting Officer for the Contract/PR No. listed in Block E.</w:t>
            </w:r>
          </w:p>
        </w:tc>
      </w:tr>
      <w:tr w:rsidR="00D24B0B" w:rsidRPr="00E94E2A" w14:paraId="0C837695" w14:textId="77777777" w:rsidTr="00D24B0B">
        <w:trPr>
          <w:gridAfter w:val="2"/>
          <w:wAfter w:w="1179" w:type="dxa"/>
          <w:cantSplit/>
        </w:trPr>
        <w:tc>
          <w:tcPr>
            <w:tcW w:w="2603" w:type="dxa"/>
            <w:gridSpan w:val="3"/>
            <w:tcBorders>
              <w:top w:val="single" w:sz="6" w:space="0" w:color="auto"/>
              <w:left w:val="single" w:sz="18" w:space="0" w:color="auto"/>
              <w:bottom w:val="nil"/>
              <w:right w:val="single" w:sz="6" w:space="0" w:color="auto"/>
            </w:tcBorders>
            <w:hideMark/>
          </w:tcPr>
          <w:p w14:paraId="0052454D" w14:textId="77777777" w:rsidR="00D24B0B" w:rsidRPr="00E94E2A" w:rsidRDefault="00D24B0B" w:rsidP="00D24B0B">
            <w:pPr>
              <w:pStyle w:val="Header"/>
              <w:keepNext/>
              <w:keepLines/>
              <w:tabs>
                <w:tab w:val="left" w:pos="720"/>
                <w:tab w:val="left" w:pos="1440"/>
              </w:tabs>
              <w:jc w:val="both"/>
              <w:rPr>
                <w:sz w:val="14"/>
              </w:rPr>
            </w:pPr>
            <w:r w:rsidRPr="00E94E2A">
              <w:rPr>
                <w:sz w:val="14"/>
              </w:rPr>
              <w:t>A. CONTRACT LINE ITEM NO.</w:t>
            </w:r>
          </w:p>
        </w:tc>
        <w:tc>
          <w:tcPr>
            <w:tcW w:w="1440" w:type="dxa"/>
            <w:gridSpan w:val="3"/>
            <w:tcBorders>
              <w:top w:val="single" w:sz="6" w:space="0" w:color="auto"/>
              <w:left w:val="single" w:sz="6" w:space="0" w:color="auto"/>
              <w:bottom w:val="nil"/>
              <w:right w:val="single" w:sz="6" w:space="0" w:color="auto"/>
            </w:tcBorders>
            <w:hideMark/>
          </w:tcPr>
          <w:p w14:paraId="6F3947A1" w14:textId="77777777" w:rsidR="00D24B0B" w:rsidRPr="00E94E2A" w:rsidRDefault="00D24B0B" w:rsidP="00D24B0B">
            <w:pPr>
              <w:pStyle w:val="Header"/>
              <w:keepNext/>
              <w:keepLines/>
              <w:tabs>
                <w:tab w:val="left" w:pos="720"/>
                <w:tab w:val="left" w:pos="1440"/>
              </w:tabs>
              <w:jc w:val="both"/>
              <w:rPr>
                <w:sz w:val="14"/>
              </w:rPr>
            </w:pPr>
            <w:r w:rsidRPr="00E94E2A">
              <w:rPr>
                <w:sz w:val="14"/>
              </w:rPr>
              <w:t>B.  EXHIBIT</w:t>
            </w:r>
          </w:p>
        </w:tc>
        <w:tc>
          <w:tcPr>
            <w:tcW w:w="5134" w:type="dxa"/>
            <w:gridSpan w:val="8"/>
            <w:tcBorders>
              <w:top w:val="single" w:sz="6" w:space="0" w:color="auto"/>
              <w:left w:val="single" w:sz="6" w:space="0" w:color="auto"/>
              <w:bottom w:val="nil"/>
              <w:right w:val="single" w:sz="18" w:space="0" w:color="auto"/>
            </w:tcBorders>
            <w:hideMark/>
          </w:tcPr>
          <w:p w14:paraId="037DCF39" w14:textId="77777777" w:rsidR="00D24B0B" w:rsidRPr="00E94E2A" w:rsidRDefault="00D24B0B" w:rsidP="00D24B0B">
            <w:pPr>
              <w:pStyle w:val="Header"/>
              <w:keepNext/>
              <w:keepLines/>
              <w:tabs>
                <w:tab w:val="left" w:pos="720"/>
                <w:tab w:val="left" w:pos="1440"/>
                <w:tab w:val="left" w:pos="2520"/>
              </w:tabs>
              <w:jc w:val="both"/>
              <w:rPr>
                <w:sz w:val="14"/>
              </w:rPr>
            </w:pPr>
            <w:r w:rsidRPr="00E94E2A">
              <w:rPr>
                <w:sz w:val="14"/>
              </w:rPr>
              <w:t>C.  CATEGORY:</w:t>
            </w:r>
          </w:p>
        </w:tc>
      </w:tr>
      <w:tr w:rsidR="00D24B0B" w:rsidRPr="00E94E2A" w14:paraId="3CCA31A3" w14:textId="77777777" w:rsidTr="00D24B0B">
        <w:trPr>
          <w:gridAfter w:val="2"/>
          <w:wAfter w:w="1179" w:type="dxa"/>
          <w:cantSplit/>
        </w:trPr>
        <w:tc>
          <w:tcPr>
            <w:tcW w:w="2603" w:type="dxa"/>
            <w:gridSpan w:val="3"/>
            <w:tcBorders>
              <w:top w:val="nil"/>
              <w:left w:val="single" w:sz="18" w:space="0" w:color="auto"/>
              <w:bottom w:val="single" w:sz="6" w:space="0" w:color="auto"/>
              <w:right w:val="single" w:sz="6" w:space="0" w:color="auto"/>
            </w:tcBorders>
          </w:tcPr>
          <w:p w14:paraId="2A68E070" w14:textId="3EAD6CDF" w:rsidR="00D24B0B" w:rsidRPr="007C59E7" w:rsidRDefault="001B0746" w:rsidP="001B0746">
            <w:pPr>
              <w:pStyle w:val="Header"/>
              <w:keepNext/>
              <w:keepLines/>
              <w:tabs>
                <w:tab w:val="left" w:pos="720"/>
                <w:tab w:val="left" w:pos="1440"/>
              </w:tabs>
              <w:jc w:val="center"/>
              <w:rPr>
                <w:rFonts w:ascii="CG Times (W1)" w:hAnsi="CG Times (W1)"/>
                <w:b/>
                <w:caps/>
                <w:sz w:val="20"/>
              </w:rPr>
            </w:pPr>
            <w:r>
              <w:rPr>
                <w:rFonts w:ascii="CG Times (W1)" w:hAnsi="CG Times (W1)"/>
                <w:b/>
                <w:caps/>
                <w:sz w:val="20"/>
              </w:rPr>
              <w:t>0001</w:t>
            </w:r>
          </w:p>
        </w:tc>
        <w:tc>
          <w:tcPr>
            <w:tcW w:w="1440" w:type="dxa"/>
            <w:gridSpan w:val="3"/>
            <w:tcBorders>
              <w:top w:val="nil"/>
              <w:left w:val="single" w:sz="6" w:space="0" w:color="auto"/>
              <w:bottom w:val="single" w:sz="6" w:space="0" w:color="auto"/>
              <w:right w:val="single" w:sz="6" w:space="0" w:color="auto"/>
            </w:tcBorders>
          </w:tcPr>
          <w:p w14:paraId="1476E5E8" w14:textId="1E367829" w:rsidR="00D24B0B" w:rsidRPr="00E94E2A" w:rsidRDefault="001B0746" w:rsidP="001B0746">
            <w:pPr>
              <w:pStyle w:val="Header"/>
              <w:keepNext/>
              <w:keepLines/>
              <w:tabs>
                <w:tab w:val="left" w:pos="720"/>
              </w:tabs>
              <w:ind w:right="-70"/>
              <w:jc w:val="center"/>
              <w:rPr>
                <w:rFonts w:ascii="CG Times (W1)" w:hAnsi="CG Times (W1)"/>
                <w:b/>
                <w:caps/>
              </w:rPr>
            </w:pPr>
            <w:r>
              <w:rPr>
                <w:rFonts w:ascii="CG Times (W1)" w:hAnsi="CG Times (W1)"/>
                <w:b/>
                <w:caps/>
              </w:rPr>
              <w:t>A</w:t>
            </w:r>
          </w:p>
        </w:tc>
        <w:tc>
          <w:tcPr>
            <w:tcW w:w="5134" w:type="dxa"/>
            <w:gridSpan w:val="8"/>
            <w:tcBorders>
              <w:top w:val="nil"/>
              <w:left w:val="single" w:sz="6" w:space="0" w:color="auto"/>
              <w:bottom w:val="single" w:sz="6" w:space="0" w:color="auto"/>
              <w:right w:val="single" w:sz="18" w:space="0" w:color="auto"/>
            </w:tcBorders>
            <w:hideMark/>
          </w:tcPr>
          <w:p w14:paraId="305EB81E" w14:textId="77777777" w:rsidR="00D24B0B" w:rsidRPr="00E94E2A" w:rsidRDefault="00D24B0B" w:rsidP="00D24B0B">
            <w:pPr>
              <w:pStyle w:val="Header"/>
              <w:keepNext/>
              <w:keepLines/>
              <w:tabs>
                <w:tab w:val="left" w:pos="360"/>
                <w:tab w:val="left" w:pos="720"/>
                <w:tab w:val="left" w:pos="1440"/>
                <w:tab w:val="left" w:pos="2340"/>
                <w:tab w:val="left" w:pos="4140"/>
              </w:tabs>
              <w:spacing w:after="60"/>
              <w:ind w:right="14"/>
              <w:rPr>
                <w:sz w:val="14"/>
              </w:rPr>
            </w:pPr>
            <w:r w:rsidRPr="00E94E2A">
              <w:rPr>
                <w:caps/>
                <w:sz w:val="14"/>
              </w:rPr>
              <w:t xml:space="preserve">   TDP </w:t>
            </w:r>
            <w:r w:rsidRPr="00E94E2A">
              <w:rPr>
                <w:b/>
                <w:caps/>
              </w:rPr>
              <w:t>x</w:t>
            </w:r>
            <w:r w:rsidRPr="00E94E2A">
              <w:rPr>
                <w:rFonts w:ascii="CG Times (W1)" w:hAnsi="CG Times (W1)"/>
                <w:b/>
                <w:caps/>
              </w:rPr>
              <w:t xml:space="preserve"> </w:t>
            </w:r>
            <w:r w:rsidRPr="00E94E2A">
              <w:rPr>
                <w:caps/>
                <w:sz w:val="14"/>
              </w:rPr>
              <w:t>TM</w:t>
            </w:r>
            <w:r w:rsidRPr="00E94E2A">
              <w:rPr>
                <w:rFonts w:ascii="CG Times (W1)" w:hAnsi="CG Times (W1)"/>
                <w:b/>
                <w:caps/>
              </w:rPr>
              <w:t xml:space="preserve">      </w:t>
            </w:r>
            <w:r w:rsidRPr="00E94E2A">
              <w:rPr>
                <w:caps/>
                <w:sz w:val="14"/>
              </w:rPr>
              <w:t>OTHER</w:t>
            </w:r>
            <w:r w:rsidRPr="00E94E2A">
              <w:rPr>
                <w:rFonts w:ascii="CG Times (W1)" w:hAnsi="CG Times (W1)"/>
                <w:b/>
                <w:caps/>
              </w:rPr>
              <w:t xml:space="preserve">      </w:t>
            </w:r>
          </w:p>
        </w:tc>
      </w:tr>
      <w:tr w:rsidR="00D24B0B" w:rsidRPr="00E94E2A" w14:paraId="18AC3C6E" w14:textId="77777777" w:rsidTr="00D24B0B">
        <w:trPr>
          <w:gridAfter w:val="2"/>
          <w:wAfter w:w="1179" w:type="dxa"/>
          <w:cantSplit/>
        </w:trPr>
        <w:tc>
          <w:tcPr>
            <w:tcW w:w="3233" w:type="dxa"/>
            <w:gridSpan w:val="5"/>
            <w:tcBorders>
              <w:top w:val="single" w:sz="6" w:space="0" w:color="auto"/>
              <w:left w:val="single" w:sz="18" w:space="0" w:color="auto"/>
              <w:bottom w:val="nil"/>
              <w:right w:val="single" w:sz="6" w:space="0" w:color="auto"/>
            </w:tcBorders>
            <w:hideMark/>
          </w:tcPr>
          <w:p w14:paraId="33DF12C8" w14:textId="77777777" w:rsidR="00D24B0B" w:rsidRPr="00E94E2A" w:rsidRDefault="00D24B0B" w:rsidP="00D24B0B">
            <w:pPr>
              <w:pStyle w:val="Header"/>
              <w:keepNext/>
              <w:keepLines/>
              <w:tabs>
                <w:tab w:val="left" w:pos="720"/>
                <w:tab w:val="left" w:pos="1440"/>
              </w:tabs>
              <w:jc w:val="both"/>
              <w:rPr>
                <w:sz w:val="14"/>
              </w:rPr>
            </w:pPr>
            <w:r w:rsidRPr="00E94E2A">
              <w:rPr>
                <w:sz w:val="14"/>
              </w:rPr>
              <w:t>D.  SYSTEM/ITEM</w:t>
            </w:r>
          </w:p>
        </w:tc>
        <w:tc>
          <w:tcPr>
            <w:tcW w:w="2520" w:type="dxa"/>
            <w:gridSpan w:val="3"/>
            <w:tcBorders>
              <w:top w:val="single" w:sz="6" w:space="0" w:color="auto"/>
              <w:left w:val="single" w:sz="6" w:space="0" w:color="auto"/>
              <w:bottom w:val="nil"/>
              <w:right w:val="single" w:sz="6" w:space="0" w:color="auto"/>
            </w:tcBorders>
            <w:hideMark/>
          </w:tcPr>
          <w:p w14:paraId="0FE050F6" w14:textId="77777777" w:rsidR="00D24B0B" w:rsidRPr="00E94E2A" w:rsidRDefault="00D24B0B" w:rsidP="00D24B0B">
            <w:pPr>
              <w:pStyle w:val="Header"/>
              <w:keepNext/>
              <w:keepLines/>
              <w:tabs>
                <w:tab w:val="left" w:pos="720"/>
                <w:tab w:val="left" w:pos="1440"/>
              </w:tabs>
              <w:jc w:val="both"/>
              <w:rPr>
                <w:sz w:val="14"/>
              </w:rPr>
            </w:pPr>
            <w:r w:rsidRPr="00E94E2A">
              <w:rPr>
                <w:sz w:val="14"/>
              </w:rPr>
              <w:t>E.  CONTRACT/PR NO.</w:t>
            </w:r>
          </w:p>
        </w:tc>
        <w:tc>
          <w:tcPr>
            <w:tcW w:w="3424" w:type="dxa"/>
            <w:gridSpan w:val="6"/>
            <w:tcBorders>
              <w:top w:val="single" w:sz="6" w:space="0" w:color="auto"/>
              <w:left w:val="single" w:sz="6" w:space="0" w:color="auto"/>
              <w:bottom w:val="nil"/>
              <w:right w:val="single" w:sz="18" w:space="0" w:color="auto"/>
            </w:tcBorders>
            <w:hideMark/>
          </w:tcPr>
          <w:p w14:paraId="2B8E99BA" w14:textId="77777777" w:rsidR="00D24B0B" w:rsidRPr="00E94E2A" w:rsidRDefault="00D24B0B" w:rsidP="00D24B0B">
            <w:pPr>
              <w:pStyle w:val="Header"/>
              <w:keepNext/>
              <w:keepLines/>
              <w:tabs>
                <w:tab w:val="left" w:pos="720"/>
                <w:tab w:val="left" w:pos="1440"/>
              </w:tabs>
              <w:jc w:val="both"/>
              <w:rPr>
                <w:sz w:val="14"/>
              </w:rPr>
            </w:pPr>
            <w:r w:rsidRPr="00E94E2A">
              <w:rPr>
                <w:sz w:val="14"/>
              </w:rPr>
              <w:t>F.  CONTRACTOR</w:t>
            </w:r>
          </w:p>
        </w:tc>
      </w:tr>
      <w:tr w:rsidR="00D24B0B" w:rsidRPr="00E94E2A" w14:paraId="3B62A8DD" w14:textId="77777777" w:rsidTr="00D24B0B">
        <w:trPr>
          <w:gridAfter w:val="2"/>
          <w:wAfter w:w="1179" w:type="dxa"/>
          <w:cantSplit/>
        </w:trPr>
        <w:tc>
          <w:tcPr>
            <w:tcW w:w="3233" w:type="dxa"/>
            <w:gridSpan w:val="5"/>
            <w:tcBorders>
              <w:top w:val="nil"/>
              <w:left w:val="single" w:sz="18" w:space="0" w:color="auto"/>
              <w:bottom w:val="single" w:sz="6" w:space="0" w:color="auto"/>
              <w:right w:val="single" w:sz="6" w:space="0" w:color="auto"/>
            </w:tcBorders>
            <w:hideMark/>
          </w:tcPr>
          <w:p w14:paraId="229702DB" w14:textId="77777777" w:rsidR="00D24B0B" w:rsidRPr="00156DF4" w:rsidRDefault="00D24B0B" w:rsidP="00D24B0B">
            <w:pPr>
              <w:pStyle w:val="Header"/>
              <w:keepNext/>
              <w:keepLines/>
              <w:tabs>
                <w:tab w:val="left" w:pos="720"/>
                <w:tab w:val="left" w:pos="1440"/>
              </w:tabs>
              <w:jc w:val="center"/>
              <w:rPr>
                <w:rFonts w:ascii="Times New Roman" w:hAnsi="Times New Roman"/>
                <w:b/>
                <w:sz w:val="20"/>
              </w:rPr>
            </w:pPr>
            <w:r w:rsidRPr="00156DF4">
              <w:rPr>
                <w:rFonts w:ascii="Times New Roman" w:hAnsi="Times New Roman"/>
                <w:b/>
                <w:sz w:val="20"/>
              </w:rPr>
              <w:t>SINCGARS</w:t>
            </w:r>
          </w:p>
        </w:tc>
        <w:tc>
          <w:tcPr>
            <w:tcW w:w="2520" w:type="dxa"/>
            <w:gridSpan w:val="3"/>
            <w:tcBorders>
              <w:top w:val="nil"/>
              <w:left w:val="single" w:sz="6" w:space="0" w:color="auto"/>
              <w:bottom w:val="single" w:sz="6" w:space="0" w:color="auto"/>
              <w:right w:val="single" w:sz="6" w:space="0" w:color="auto"/>
            </w:tcBorders>
          </w:tcPr>
          <w:p w14:paraId="16555C8F" w14:textId="77777777" w:rsidR="00D24B0B" w:rsidRPr="00156DF4" w:rsidRDefault="00D24B0B" w:rsidP="00D24B0B">
            <w:pPr>
              <w:pStyle w:val="Header"/>
              <w:keepNext/>
              <w:keepLines/>
              <w:tabs>
                <w:tab w:val="left" w:pos="720"/>
                <w:tab w:val="left" w:pos="1440"/>
              </w:tabs>
              <w:rPr>
                <w:rFonts w:ascii="CG Times (W1)" w:hAnsi="CG Times (W1)"/>
                <w:b/>
                <w:caps/>
                <w:sz w:val="20"/>
              </w:rPr>
            </w:pPr>
            <w:r w:rsidRPr="00156DF4">
              <w:rPr>
                <w:rFonts w:ascii="CG Times (W1)" w:hAnsi="CG Times (W1)"/>
                <w:b/>
                <w:caps/>
                <w:sz w:val="20"/>
              </w:rPr>
              <w:t>TBA</w:t>
            </w:r>
          </w:p>
        </w:tc>
        <w:tc>
          <w:tcPr>
            <w:tcW w:w="3424" w:type="dxa"/>
            <w:gridSpan w:val="6"/>
            <w:tcBorders>
              <w:top w:val="nil"/>
              <w:left w:val="single" w:sz="6" w:space="0" w:color="auto"/>
              <w:bottom w:val="single" w:sz="6" w:space="0" w:color="auto"/>
              <w:right w:val="single" w:sz="18" w:space="0" w:color="auto"/>
            </w:tcBorders>
            <w:hideMark/>
          </w:tcPr>
          <w:p w14:paraId="63CC9AFC" w14:textId="77777777" w:rsidR="00D24B0B" w:rsidRPr="007C59E7" w:rsidRDefault="00D24B0B" w:rsidP="00D24B0B">
            <w:pPr>
              <w:pStyle w:val="Header"/>
              <w:keepNext/>
              <w:keepLines/>
              <w:tabs>
                <w:tab w:val="left" w:pos="720"/>
                <w:tab w:val="left" w:pos="1440"/>
              </w:tabs>
              <w:rPr>
                <w:rFonts w:ascii="Times New Roman" w:hAnsi="Times New Roman"/>
                <w:b/>
                <w:sz w:val="20"/>
              </w:rPr>
            </w:pPr>
            <w:r w:rsidRPr="007C59E7">
              <w:rPr>
                <w:rFonts w:ascii="Times New Roman" w:hAnsi="Times New Roman"/>
                <w:b/>
                <w:sz w:val="20"/>
              </w:rPr>
              <w:t>TBD</w:t>
            </w:r>
          </w:p>
        </w:tc>
      </w:tr>
      <w:tr w:rsidR="00D24B0B" w:rsidRPr="00E94E2A" w14:paraId="66F1AD94" w14:textId="77777777" w:rsidTr="00D24B0B">
        <w:trPr>
          <w:cantSplit/>
        </w:trPr>
        <w:tc>
          <w:tcPr>
            <w:tcW w:w="1432" w:type="dxa"/>
            <w:gridSpan w:val="2"/>
            <w:tcBorders>
              <w:top w:val="single" w:sz="6" w:space="0" w:color="auto"/>
              <w:left w:val="single" w:sz="18" w:space="0" w:color="auto"/>
              <w:bottom w:val="nil"/>
              <w:right w:val="single" w:sz="6" w:space="0" w:color="auto"/>
            </w:tcBorders>
            <w:hideMark/>
          </w:tcPr>
          <w:p w14:paraId="52F4EEAA" w14:textId="77777777" w:rsidR="00D24B0B" w:rsidRPr="00E94E2A" w:rsidRDefault="00D24B0B" w:rsidP="00D24B0B">
            <w:pPr>
              <w:keepNext/>
              <w:keepLines/>
              <w:tabs>
                <w:tab w:val="left" w:pos="720"/>
              </w:tabs>
              <w:ind w:right="-100"/>
              <w:jc w:val="both"/>
              <w:rPr>
                <w:rFonts w:ascii="Univers (W1)" w:hAnsi="Univers (W1)"/>
                <w:sz w:val="12"/>
              </w:rPr>
            </w:pPr>
            <w:r w:rsidRPr="00E94E2A">
              <w:rPr>
                <w:rFonts w:ascii="Univers (W1)" w:hAnsi="Univers (W1)"/>
                <w:sz w:val="12"/>
              </w:rPr>
              <w:t>1. DATA ITEM NO.</w:t>
            </w:r>
          </w:p>
        </w:tc>
        <w:tc>
          <w:tcPr>
            <w:tcW w:w="4321" w:type="dxa"/>
            <w:gridSpan w:val="6"/>
            <w:tcBorders>
              <w:top w:val="single" w:sz="6" w:space="0" w:color="auto"/>
              <w:left w:val="single" w:sz="6" w:space="0" w:color="auto"/>
              <w:bottom w:val="nil"/>
              <w:right w:val="single" w:sz="6" w:space="0" w:color="auto"/>
            </w:tcBorders>
            <w:hideMark/>
          </w:tcPr>
          <w:p w14:paraId="1974DB6F" w14:textId="77777777" w:rsidR="00D24B0B" w:rsidRPr="00E94E2A" w:rsidRDefault="00D24B0B" w:rsidP="00D24B0B">
            <w:pPr>
              <w:keepNext/>
              <w:keepLines/>
              <w:tabs>
                <w:tab w:val="left" w:pos="720"/>
              </w:tabs>
              <w:ind w:right="-100"/>
              <w:jc w:val="both"/>
              <w:rPr>
                <w:rFonts w:ascii="Univers (W1)" w:hAnsi="Univers (W1)"/>
                <w:sz w:val="12"/>
              </w:rPr>
            </w:pPr>
            <w:r w:rsidRPr="00E94E2A">
              <w:rPr>
                <w:rFonts w:ascii="Univers (W1)" w:hAnsi="Univers (W1)"/>
                <w:sz w:val="12"/>
              </w:rPr>
              <w:t>2.  TITLE OF DATA ITEM</w:t>
            </w:r>
          </w:p>
        </w:tc>
        <w:tc>
          <w:tcPr>
            <w:tcW w:w="3424" w:type="dxa"/>
            <w:gridSpan w:val="6"/>
            <w:tcBorders>
              <w:top w:val="single" w:sz="6" w:space="0" w:color="auto"/>
              <w:left w:val="single" w:sz="6" w:space="0" w:color="auto"/>
              <w:bottom w:val="nil"/>
              <w:right w:val="single" w:sz="18" w:space="0" w:color="auto"/>
            </w:tcBorders>
            <w:hideMark/>
          </w:tcPr>
          <w:p w14:paraId="3312E57A" w14:textId="77777777" w:rsidR="00D24B0B" w:rsidRPr="00E94E2A" w:rsidRDefault="00D24B0B" w:rsidP="00D24B0B">
            <w:pPr>
              <w:keepNext/>
              <w:keepLines/>
              <w:tabs>
                <w:tab w:val="left" w:pos="720"/>
              </w:tabs>
              <w:ind w:right="-100"/>
              <w:jc w:val="both"/>
              <w:rPr>
                <w:rFonts w:ascii="Univers (W1)" w:hAnsi="Univers (W1)"/>
                <w:sz w:val="12"/>
              </w:rPr>
            </w:pPr>
            <w:r w:rsidRPr="00E94E2A">
              <w:rPr>
                <w:rFonts w:ascii="Univers (W1)" w:hAnsi="Univers (W1)"/>
                <w:sz w:val="12"/>
              </w:rPr>
              <w:t>3.  SUBTITLE</w:t>
            </w:r>
          </w:p>
        </w:tc>
        <w:tc>
          <w:tcPr>
            <w:tcW w:w="187" w:type="dxa"/>
          </w:tcPr>
          <w:p w14:paraId="76FA3CFA" w14:textId="77777777" w:rsidR="00D24B0B" w:rsidRPr="00E94E2A" w:rsidRDefault="00D24B0B" w:rsidP="00D24B0B">
            <w:pPr>
              <w:keepNext/>
              <w:keepLines/>
              <w:tabs>
                <w:tab w:val="left" w:pos="720"/>
              </w:tabs>
              <w:ind w:right="-100"/>
              <w:jc w:val="both"/>
              <w:rPr>
                <w:rFonts w:ascii="Univers (W1)" w:hAnsi="Univers (W1)"/>
                <w:sz w:val="8"/>
              </w:rPr>
            </w:pPr>
          </w:p>
        </w:tc>
        <w:tc>
          <w:tcPr>
            <w:tcW w:w="992" w:type="dxa"/>
            <w:tcBorders>
              <w:top w:val="single" w:sz="18" w:space="0" w:color="auto"/>
              <w:left w:val="single" w:sz="18" w:space="0" w:color="auto"/>
              <w:bottom w:val="nil"/>
              <w:right w:val="single" w:sz="18" w:space="0" w:color="auto"/>
            </w:tcBorders>
            <w:hideMark/>
          </w:tcPr>
          <w:p w14:paraId="790243D8" w14:textId="77777777" w:rsidR="00D24B0B" w:rsidRPr="00E94E2A" w:rsidRDefault="00D24B0B" w:rsidP="00D24B0B">
            <w:pPr>
              <w:keepNext/>
              <w:keepLines/>
              <w:tabs>
                <w:tab w:val="left" w:pos="720"/>
              </w:tabs>
              <w:ind w:right="-100"/>
              <w:rPr>
                <w:rFonts w:ascii="Univers (W1)" w:hAnsi="Univers (W1)"/>
                <w:sz w:val="10"/>
              </w:rPr>
            </w:pPr>
            <w:r w:rsidRPr="00E94E2A">
              <w:rPr>
                <w:rFonts w:ascii="Univers (W1)" w:hAnsi="Univers (W1)"/>
                <w:sz w:val="10"/>
              </w:rPr>
              <w:t>17. PRICE GROUP</w:t>
            </w:r>
          </w:p>
        </w:tc>
      </w:tr>
      <w:tr w:rsidR="00D24B0B" w:rsidRPr="00E94E2A" w14:paraId="59512228" w14:textId="77777777" w:rsidTr="00D24B0B">
        <w:trPr>
          <w:cantSplit/>
        </w:trPr>
        <w:tc>
          <w:tcPr>
            <w:tcW w:w="1432" w:type="dxa"/>
            <w:gridSpan w:val="2"/>
            <w:tcBorders>
              <w:top w:val="nil"/>
              <w:left w:val="single" w:sz="18" w:space="0" w:color="auto"/>
              <w:bottom w:val="single" w:sz="6" w:space="0" w:color="auto"/>
              <w:right w:val="single" w:sz="6" w:space="0" w:color="auto"/>
            </w:tcBorders>
          </w:tcPr>
          <w:p w14:paraId="609CE732" w14:textId="77777777" w:rsidR="00D24B0B" w:rsidRPr="00156DF4" w:rsidRDefault="00D24B0B" w:rsidP="00D24B0B">
            <w:pPr>
              <w:keepNext/>
              <w:keepLines/>
              <w:tabs>
                <w:tab w:val="left" w:pos="720"/>
              </w:tabs>
              <w:ind w:right="-100"/>
              <w:jc w:val="center"/>
              <w:rPr>
                <w:b/>
                <w:caps/>
                <w:sz w:val="20"/>
              </w:rPr>
            </w:pPr>
            <w:r w:rsidRPr="00156DF4">
              <w:rPr>
                <w:b/>
                <w:caps/>
                <w:sz w:val="20"/>
              </w:rPr>
              <w:t>C001</w:t>
            </w:r>
          </w:p>
        </w:tc>
        <w:tc>
          <w:tcPr>
            <w:tcW w:w="4321" w:type="dxa"/>
            <w:gridSpan w:val="6"/>
            <w:tcBorders>
              <w:top w:val="nil"/>
              <w:left w:val="single" w:sz="6" w:space="0" w:color="auto"/>
              <w:bottom w:val="single" w:sz="6" w:space="0" w:color="auto"/>
              <w:right w:val="single" w:sz="6" w:space="0" w:color="auto"/>
            </w:tcBorders>
            <w:hideMark/>
          </w:tcPr>
          <w:p w14:paraId="7E5E6099" w14:textId="77777777" w:rsidR="00D24B0B" w:rsidRPr="007C59E7" w:rsidRDefault="00D24B0B" w:rsidP="00D24B0B">
            <w:pPr>
              <w:keepNext/>
              <w:keepLines/>
              <w:tabs>
                <w:tab w:val="left" w:pos="720"/>
              </w:tabs>
              <w:ind w:right="-100"/>
              <w:rPr>
                <w:b/>
                <w:sz w:val="20"/>
              </w:rPr>
            </w:pPr>
            <w:r w:rsidRPr="00E440E6">
              <w:rPr>
                <w:b/>
                <w:sz w:val="20"/>
              </w:rPr>
              <w:t>Specification Change Notice</w:t>
            </w:r>
          </w:p>
        </w:tc>
        <w:tc>
          <w:tcPr>
            <w:tcW w:w="3424" w:type="dxa"/>
            <w:gridSpan w:val="6"/>
            <w:tcBorders>
              <w:top w:val="nil"/>
              <w:left w:val="single" w:sz="6" w:space="0" w:color="auto"/>
              <w:bottom w:val="single" w:sz="6" w:space="0" w:color="auto"/>
              <w:right w:val="single" w:sz="18" w:space="0" w:color="auto"/>
            </w:tcBorders>
            <w:hideMark/>
          </w:tcPr>
          <w:p w14:paraId="05ACBBF5" w14:textId="77777777" w:rsidR="00D24B0B" w:rsidRPr="007C59E7" w:rsidRDefault="00D24B0B" w:rsidP="00D24B0B">
            <w:pPr>
              <w:keepNext/>
              <w:keepLines/>
              <w:tabs>
                <w:tab w:val="left" w:pos="720"/>
              </w:tabs>
              <w:ind w:right="-100"/>
              <w:rPr>
                <w:b/>
                <w:sz w:val="20"/>
              </w:rPr>
            </w:pPr>
          </w:p>
        </w:tc>
        <w:tc>
          <w:tcPr>
            <w:tcW w:w="187" w:type="dxa"/>
          </w:tcPr>
          <w:p w14:paraId="4EB3488C" w14:textId="77777777" w:rsidR="00D24B0B" w:rsidRPr="00E94E2A" w:rsidRDefault="00D24B0B" w:rsidP="00D24B0B">
            <w:pPr>
              <w:keepNext/>
              <w:keepLines/>
              <w:tabs>
                <w:tab w:val="left" w:pos="720"/>
              </w:tabs>
              <w:ind w:right="-100"/>
              <w:rPr>
                <w:b/>
                <w:sz w:val="8"/>
              </w:rPr>
            </w:pPr>
          </w:p>
        </w:tc>
        <w:tc>
          <w:tcPr>
            <w:tcW w:w="992" w:type="dxa"/>
            <w:tcBorders>
              <w:top w:val="nil"/>
              <w:left w:val="single" w:sz="18" w:space="0" w:color="auto"/>
              <w:bottom w:val="nil"/>
              <w:right w:val="single" w:sz="18" w:space="0" w:color="auto"/>
            </w:tcBorders>
          </w:tcPr>
          <w:p w14:paraId="4EF2F295" w14:textId="77777777" w:rsidR="00D24B0B" w:rsidRPr="00E94E2A" w:rsidRDefault="00D24B0B" w:rsidP="00D24B0B">
            <w:pPr>
              <w:keepNext/>
              <w:keepLines/>
              <w:tabs>
                <w:tab w:val="left" w:pos="720"/>
              </w:tabs>
              <w:ind w:right="-100"/>
              <w:rPr>
                <w:b/>
              </w:rPr>
            </w:pPr>
          </w:p>
        </w:tc>
      </w:tr>
      <w:tr w:rsidR="00D24B0B" w:rsidRPr="00E94E2A" w14:paraId="3F15F49F" w14:textId="77777777" w:rsidTr="00D24B0B">
        <w:trPr>
          <w:cantSplit/>
        </w:trPr>
        <w:tc>
          <w:tcPr>
            <w:tcW w:w="3142" w:type="dxa"/>
            <w:gridSpan w:val="4"/>
            <w:tcBorders>
              <w:top w:val="single" w:sz="6" w:space="0" w:color="auto"/>
              <w:left w:val="single" w:sz="18" w:space="0" w:color="auto"/>
              <w:bottom w:val="nil"/>
              <w:right w:val="single" w:sz="6" w:space="0" w:color="auto"/>
            </w:tcBorders>
            <w:tcMar>
              <w:top w:w="0" w:type="dxa"/>
              <w:left w:w="79" w:type="dxa"/>
              <w:bottom w:w="0" w:type="dxa"/>
              <w:right w:w="79" w:type="dxa"/>
            </w:tcMar>
            <w:hideMark/>
          </w:tcPr>
          <w:p w14:paraId="1898452E" w14:textId="77777777" w:rsidR="00D24B0B" w:rsidRPr="00E94E2A" w:rsidRDefault="00D24B0B" w:rsidP="00D24B0B">
            <w:pPr>
              <w:keepNext/>
              <w:keepLines/>
              <w:tabs>
                <w:tab w:val="left" w:pos="720"/>
              </w:tabs>
              <w:ind w:right="-101"/>
              <w:rPr>
                <w:rFonts w:ascii="Univers (W1)" w:hAnsi="Univers (W1)"/>
                <w:sz w:val="12"/>
              </w:rPr>
            </w:pPr>
            <w:r w:rsidRPr="00E94E2A">
              <w:rPr>
                <w:rFonts w:ascii="Univers (W1)" w:hAnsi="Univers (W1)"/>
                <w:sz w:val="12"/>
              </w:rPr>
              <w:t xml:space="preserve">4. AUTHORITY </w:t>
            </w:r>
            <w:r w:rsidRPr="00E94E2A">
              <w:rPr>
                <w:rFonts w:ascii="Univers (W1)" w:hAnsi="Univers (W1)"/>
                <w:i/>
                <w:sz w:val="12"/>
              </w:rPr>
              <w:t>(Data Acquisition Document No.)</w:t>
            </w:r>
          </w:p>
        </w:tc>
        <w:tc>
          <w:tcPr>
            <w:tcW w:w="2791" w:type="dxa"/>
            <w:gridSpan w:val="5"/>
            <w:tcBorders>
              <w:top w:val="single" w:sz="6" w:space="0" w:color="auto"/>
              <w:left w:val="single" w:sz="6" w:space="0" w:color="auto"/>
              <w:bottom w:val="nil"/>
              <w:right w:val="single" w:sz="6" w:space="0" w:color="auto"/>
            </w:tcBorders>
            <w:tcMar>
              <w:top w:w="0" w:type="dxa"/>
              <w:left w:w="79" w:type="dxa"/>
              <w:bottom w:w="0" w:type="dxa"/>
              <w:right w:w="79" w:type="dxa"/>
            </w:tcMar>
            <w:hideMark/>
          </w:tcPr>
          <w:p w14:paraId="24A2B7BA" w14:textId="77777777" w:rsidR="00D24B0B" w:rsidRPr="00E94E2A" w:rsidRDefault="00D24B0B" w:rsidP="00D24B0B">
            <w:pPr>
              <w:keepNext/>
              <w:keepLines/>
              <w:tabs>
                <w:tab w:val="left" w:pos="720"/>
              </w:tabs>
              <w:rPr>
                <w:rFonts w:ascii="Univers (W1)" w:hAnsi="Univers (W1)"/>
                <w:sz w:val="12"/>
              </w:rPr>
            </w:pPr>
            <w:r w:rsidRPr="00E94E2A">
              <w:rPr>
                <w:rFonts w:ascii="Univers (W1)" w:hAnsi="Univers (W1)"/>
                <w:sz w:val="12"/>
              </w:rPr>
              <w:t>5. CONTRACT REFERENCE</w:t>
            </w:r>
          </w:p>
        </w:tc>
        <w:tc>
          <w:tcPr>
            <w:tcW w:w="3244" w:type="dxa"/>
            <w:gridSpan w:val="5"/>
            <w:tcBorders>
              <w:top w:val="single" w:sz="6" w:space="0" w:color="auto"/>
              <w:left w:val="single" w:sz="6" w:space="0" w:color="auto"/>
              <w:bottom w:val="nil"/>
              <w:right w:val="single" w:sz="18" w:space="0" w:color="auto"/>
            </w:tcBorders>
            <w:tcMar>
              <w:top w:w="0" w:type="dxa"/>
              <w:left w:w="79" w:type="dxa"/>
              <w:bottom w:w="0" w:type="dxa"/>
              <w:right w:w="79" w:type="dxa"/>
            </w:tcMar>
            <w:hideMark/>
          </w:tcPr>
          <w:p w14:paraId="116F0F06" w14:textId="77777777" w:rsidR="00D24B0B" w:rsidRPr="00E94E2A" w:rsidRDefault="00D24B0B" w:rsidP="00D24B0B">
            <w:pPr>
              <w:keepNext/>
              <w:keepLines/>
              <w:tabs>
                <w:tab w:val="left" w:pos="720"/>
              </w:tabs>
              <w:rPr>
                <w:rFonts w:ascii="Univers (W1)" w:hAnsi="Univers (W1)"/>
                <w:sz w:val="12"/>
              </w:rPr>
            </w:pPr>
            <w:r w:rsidRPr="00E94E2A">
              <w:rPr>
                <w:rFonts w:ascii="Univers (W1)" w:hAnsi="Univers (W1)"/>
                <w:sz w:val="12"/>
              </w:rPr>
              <w:t>6. REQUIRING OFFICE</w:t>
            </w:r>
          </w:p>
        </w:tc>
        <w:tc>
          <w:tcPr>
            <w:tcW w:w="187" w:type="dxa"/>
            <w:tcMar>
              <w:top w:w="0" w:type="dxa"/>
              <w:left w:w="79" w:type="dxa"/>
              <w:bottom w:w="0" w:type="dxa"/>
              <w:right w:w="79" w:type="dxa"/>
            </w:tcMar>
          </w:tcPr>
          <w:p w14:paraId="6CA01259" w14:textId="77777777" w:rsidR="00D24B0B" w:rsidRPr="00E94E2A" w:rsidRDefault="00D24B0B" w:rsidP="00D24B0B">
            <w:pPr>
              <w:keepNext/>
              <w:keepLines/>
              <w:tabs>
                <w:tab w:val="left" w:pos="720"/>
              </w:tabs>
              <w:rPr>
                <w:rFonts w:ascii="Univers (W1)" w:hAnsi="Univers (W1)"/>
                <w:sz w:val="8"/>
              </w:rPr>
            </w:pPr>
          </w:p>
        </w:tc>
        <w:tc>
          <w:tcPr>
            <w:tcW w:w="992" w:type="dxa"/>
            <w:tcBorders>
              <w:top w:val="single" w:sz="18" w:space="0" w:color="auto"/>
              <w:left w:val="single" w:sz="18" w:space="0" w:color="auto"/>
              <w:bottom w:val="nil"/>
              <w:right w:val="single" w:sz="18" w:space="0" w:color="auto"/>
            </w:tcBorders>
            <w:tcMar>
              <w:top w:w="0" w:type="dxa"/>
              <w:left w:w="79" w:type="dxa"/>
              <w:bottom w:w="0" w:type="dxa"/>
              <w:right w:w="79" w:type="dxa"/>
            </w:tcMar>
            <w:hideMark/>
          </w:tcPr>
          <w:p w14:paraId="53ECD0E0" w14:textId="77777777" w:rsidR="00D24B0B" w:rsidRPr="00E94E2A" w:rsidRDefault="00D24B0B" w:rsidP="00D24B0B">
            <w:pPr>
              <w:keepNext/>
              <w:keepLines/>
              <w:tabs>
                <w:tab w:val="left" w:pos="720"/>
              </w:tabs>
              <w:ind w:right="-100"/>
              <w:rPr>
                <w:rFonts w:ascii="Univers (W1)" w:hAnsi="Univers (W1)"/>
                <w:sz w:val="10"/>
              </w:rPr>
            </w:pPr>
            <w:r w:rsidRPr="00E94E2A">
              <w:rPr>
                <w:rFonts w:ascii="Univers (W1)" w:hAnsi="Univers (W1)"/>
                <w:sz w:val="10"/>
              </w:rPr>
              <w:t>18. ESTIMATED TOTAL PRICE</w:t>
            </w:r>
          </w:p>
        </w:tc>
      </w:tr>
      <w:tr w:rsidR="00D24B0B" w:rsidRPr="00E94E2A" w14:paraId="39863306" w14:textId="77777777" w:rsidTr="00D24B0B">
        <w:trPr>
          <w:cantSplit/>
        </w:trPr>
        <w:tc>
          <w:tcPr>
            <w:tcW w:w="3142" w:type="dxa"/>
            <w:gridSpan w:val="4"/>
            <w:tcBorders>
              <w:top w:val="nil"/>
              <w:left w:val="single" w:sz="18" w:space="0" w:color="auto"/>
              <w:bottom w:val="single" w:sz="6" w:space="0" w:color="auto"/>
              <w:right w:val="single" w:sz="6" w:space="0" w:color="auto"/>
            </w:tcBorders>
            <w:tcMar>
              <w:top w:w="0" w:type="dxa"/>
              <w:left w:w="79" w:type="dxa"/>
              <w:bottom w:w="0" w:type="dxa"/>
              <w:right w:w="79" w:type="dxa"/>
            </w:tcMar>
            <w:hideMark/>
          </w:tcPr>
          <w:p w14:paraId="48564A08" w14:textId="77777777" w:rsidR="00D24B0B" w:rsidRPr="007C59E7" w:rsidRDefault="00D24B0B" w:rsidP="00D24B0B">
            <w:pPr>
              <w:keepNext/>
              <w:keepLines/>
              <w:tabs>
                <w:tab w:val="left" w:pos="720"/>
              </w:tabs>
              <w:ind w:right="-101"/>
              <w:jc w:val="center"/>
              <w:rPr>
                <w:b/>
                <w:caps/>
                <w:sz w:val="20"/>
              </w:rPr>
            </w:pPr>
            <w:r w:rsidRPr="006E5DDD">
              <w:rPr>
                <w:b/>
                <w:sz w:val="20"/>
              </w:rPr>
              <w:t>DI-SESS-806</w:t>
            </w:r>
            <w:r>
              <w:rPr>
                <w:b/>
                <w:sz w:val="20"/>
              </w:rPr>
              <w:t>43</w:t>
            </w:r>
            <w:r w:rsidRPr="006E5DDD">
              <w:rPr>
                <w:b/>
                <w:sz w:val="20"/>
              </w:rPr>
              <w:t>E</w:t>
            </w:r>
          </w:p>
        </w:tc>
        <w:tc>
          <w:tcPr>
            <w:tcW w:w="2791" w:type="dxa"/>
            <w:gridSpan w:val="5"/>
            <w:tcBorders>
              <w:top w:val="nil"/>
              <w:left w:val="single" w:sz="6" w:space="0" w:color="auto"/>
              <w:bottom w:val="single" w:sz="6" w:space="0" w:color="auto"/>
              <w:right w:val="single" w:sz="6" w:space="0" w:color="auto"/>
            </w:tcBorders>
            <w:tcMar>
              <w:top w:w="0" w:type="dxa"/>
              <w:left w:w="79" w:type="dxa"/>
              <w:bottom w:w="0" w:type="dxa"/>
              <w:right w:w="79" w:type="dxa"/>
            </w:tcMar>
            <w:hideMark/>
          </w:tcPr>
          <w:p w14:paraId="3162FFAE" w14:textId="77777777" w:rsidR="00D24B0B" w:rsidRPr="007C59E7" w:rsidRDefault="00D24B0B" w:rsidP="00D24B0B">
            <w:pPr>
              <w:keepNext/>
              <w:keepLines/>
              <w:tabs>
                <w:tab w:val="left" w:pos="720"/>
              </w:tabs>
              <w:jc w:val="center"/>
              <w:rPr>
                <w:b/>
                <w:sz w:val="20"/>
              </w:rPr>
            </w:pPr>
            <w:r>
              <w:rPr>
                <w:b/>
                <w:sz w:val="20"/>
              </w:rPr>
              <w:t>Exhibit A</w:t>
            </w:r>
            <w:r w:rsidRPr="004B7DE3">
              <w:rPr>
                <w:b/>
                <w:sz w:val="20"/>
              </w:rPr>
              <w:t>-Technical Requirements</w:t>
            </w:r>
          </w:p>
        </w:tc>
        <w:tc>
          <w:tcPr>
            <w:tcW w:w="3244" w:type="dxa"/>
            <w:gridSpan w:val="5"/>
            <w:tcBorders>
              <w:top w:val="nil"/>
              <w:left w:val="single" w:sz="6" w:space="0" w:color="auto"/>
              <w:bottom w:val="single" w:sz="6" w:space="0" w:color="auto"/>
              <w:right w:val="single" w:sz="18" w:space="0" w:color="auto"/>
            </w:tcBorders>
            <w:tcMar>
              <w:top w:w="0" w:type="dxa"/>
              <w:left w:w="79" w:type="dxa"/>
              <w:bottom w:w="0" w:type="dxa"/>
              <w:right w:w="79" w:type="dxa"/>
            </w:tcMar>
            <w:hideMark/>
          </w:tcPr>
          <w:p w14:paraId="3DF789D5" w14:textId="77777777" w:rsidR="00D24B0B" w:rsidRPr="00E94E2A" w:rsidRDefault="00D24B0B" w:rsidP="00D24B0B">
            <w:pPr>
              <w:keepNext/>
              <w:keepLines/>
              <w:tabs>
                <w:tab w:val="left" w:pos="720"/>
              </w:tabs>
              <w:jc w:val="center"/>
              <w:rPr>
                <w:b/>
                <w:caps/>
              </w:rPr>
            </w:pPr>
            <w:r>
              <w:rPr>
                <w:b/>
                <w:caps/>
                <w:sz w:val="20"/>
              </w:rPr>
              <w:t>FCDD-ISE-HDB</w:t>
            </w:r>
          </w:p>
        </w:tc>
        <w:tc>
          <w:tcPr>
            <w:tcW w:w="187" w:type="dxa"/>
            <w:tcMar>
              <w:top w:w="0" w:type="dxa"/>
              <w:left w:w="79" w:type="dxa"/>
              <w:bottom w:w="0" w:type="dxa"/>
              <w:right w:w="79" w:type="dxa"/>
            </w:tcMar>
          </w:tcPr>
          <w:p w14:paraId="5C6F7F21" w14:textId="77777777" w:rsidR="00D24B0B" w:rsidRPr="00E94E2A" w:rsidRDefault="00D24B0B" w:rsidP="00D24B0B">
            <w:pPr>
              <w:keepNext/>
              <w:keepLines/>
              <w:tabs>
                <w:tab w:val="left" w:pos="720"/>
              </w:tabs>
              <w:jc w:val="center"/>
              <w:rPr>
                <w:b/>
                <w:caps/>
                <w:sz w:val="8"/>
              </w:rPr>
            </w:pPr>
          </w:p>
        </w:tc>
        <w:tc>
          <w:tcPr>
            <w:tcW w:w="992" w:type="dxa"/>
            <w:tcBorders>
              <w:top w:val="nil"/>
              <w:left w:val="single" w:sz="18" w:space="0" w:color="auto"/>
              <w:bottom w:val="nil"/>
              <w:right w:val="single" w:sz="18" w:space="0" w:color="auto"/>
            </w:tcBorders>
            <w:tcMar>
              <w:top w:w="0" w:type="dxa"/>
              <w:left w:w="79" w:type="dxa"/>
              <w:bottom w:w="0" w:type="dxa"/>
              <w:right w:w="79" w:type="dxa"/>
            </w:tcMar>
            <w:hideMark/>
          </w:tcPr>
          <w:p w14:paraId="3C6CEB28" w14:textId="77777777" w:rsidR="00D24B0B" w:rsidRPr="00E94E2A" w:rsidRDefault="00D24B0B" w:rsidP="00D24B0B">
            <w:pPr>
              <w:keepNext/>
              <w:keepLines/>
              <w:tabs>
                <w:tab w:val="left" w:pos="720"/>
              </w:tabs>
              <w:jc w:val="center"/>
              <w:rPr>
                <w:rFonts w:ascii="CG Times (W1)" w:hAnsi="CG Times (W1)"/>
                <w:b/>
                <w:caps/>
                <w:sz w:val="20"/>
              </w:rPr>
            </w:pPr>
            <w:r w:rsidRPr="00E94E2A">
              <w:rPr>
                <w:rFonts w:ascii="CG Times (W1)" w:hAnsi="CG Times (W1)"/>
                <w:b/>
                <w:caps/>
                <w:sz w:val="20"/>
              </w:rPr>
              <w:t>INSERT</w:t>
            </w:r>
          </w:p>
        </w:tc>
      </w:tr>
      <w:tr w:rsidR="00D24B0B" w:rsidRPr="00E94E2A" w14:paraId="5E8CF1E0" w14:textId="77777777" w:rsidTr="00D24B0B">
        <w:trPr>
          <w:cantSplit/>
        </w:trPr>
        <w:tc>
          <w:tcPr>
            <w:tcW w:w="1161" w:type="dxa"/>
            <w:tcBorders>
              <w:top w:val="single" w:sz="6" w:space="0" w:color="auto"/>
              <w:left w:val="single" w:sz="18" w:space="0" w:color="auto"/>
              <w:bottom w:val="nil"/>
              <w:right w:val="single" w:sz="6" w:space="0" w:color="auto"/>
            </w:tcBorders>
            <w:hideMark/>
          </w:tcPr>
          <w:p w14:paraId="6C6050AF" w14:textId="77777777" w:rsidR="00D24B0B" w:rsidRPr="00E94E2A" w:rsidRDefault="00D24B0B" w:rsidP="00D24B0B">
            <w:pPr>
              <w:keepNext/>
              <w:keepLines/>
              <w:tabs>
                <w:tab w:val="left" w:pos="720"/>
              </w:tabs>
              <w:ind w:right="-101"/>
              <w:rPr>
                <w:rFonts w:ascii="Univers (W1)" w:hAnsi="Univers (W1)"/>
                <w:sz w:val="14"/>
              </w:rPr>
            </w:pPr>
            <w:r w:rsidRPr="00E94E2A">
              <w:rPr>
                <w:rFonts w:ascii="Univers (W1)" w:hAnsi="Univers (W1)"/>
                <w:sz w:val="12"/>
              </w:rPr>
              <w:t>7.  DD 250 REQ</w:t>
            </w:r>
          </w:p>
        </w:tc>
        <w:tc>
          <w:tcPr>
            <w:tcW w:w="1442" w:type="dxa"/>
            <w:gridSpan w:val="2"/>
            <w:tcBorders>
              <w:top w:val="single" w:sz="6" w:space="0" w:color="auto"/>
              <w:left w:val="nil"/>
              <w:bottom w:val="nil"/>
              <w:right w:val="single" w:sz="6" w:space="0" w:color="auto"/>
            </w:tcBorders>
            <w:hideMark/>
          </w:tcPr>
          <w:p w14:paraId="46042BCE" w14:textId="77777777" w:rsidR="00D24B0B" w:rsidRPr="00E94E2A" w:rsidRDefault="00D24B0B" w:rsidP="00D24B0B">
            <w:pPr>
              <w:keepNext/>
              <w:keepLines/>
              <w:tabs>
                <w:tab w:val="left" w:pos="720"/>
              </w:tabs>
              <w:ind w:right="-100"/>
              <w:rPr>
                <w:rFonts w:ascii="Univers (W1)" w:hAnsi="Univers (W1)"/>
                <w:sz w:val="14"/>
              </w:rPr>
            </w:pPr>
            <w:r w:rsidRPr="00E94E2A">
              <w:rPr>
                <w:rFonts w:ascii="Univers (W1)" w:hAnsi="Univers (W1)"/>
                <w:sz w:val="12"/>
              </w:rPr>
              <w:t>9.DIST STATEMENT    REQUIRED</w:t>
            </w:r>
          </w:p>
        </w:tc>
        <w:tc>
          <w:tcPr>
            <w:tcW w:w="1440" w:type="dxa"/>
            <w:gridSpan w:val="3"/>
            <w:tcBorders>
              <w:top w:val="single" w:sz="6" w:space="0" w:color="auto"/>
              <w:left w:val="nil"/>
              <w:bottom w:val="nil"/>
              <w:right w:val="single" w:sz="6" w:space="0" w:color="auto"/>
            </w:tcBorders>
            <w:hideMark/>
          </w:tcPr>
          <w:p w14:paraId="29115CC6" w14:textId="77777777" w:rsidR="00D24B0B" w:rsidRPr="00E94E2A" w:rsidRDefault="00D24B0B" w:rsidP="00D24B0B">
            <w:pPr>
              <w:keepNext/>
              <w:keepLines/>
              <w:tabs>
                <w:tab w:val="left" w:pos="720"/>
              </w:tabs>
              <w:ind w:right="-100"/>
              <w:rPr>
                <w:rFonts w:ascii="Univers (W1)" w:hAnsi="Univers (W1)"/>
                <w:sz w:val="14"/>
              </w:rPr>
            </w:pPr>
            <w:r w:rsidRPr="00E94E2A">
              <w:rPr>
                <w:rFonts w:ascii="Univers (W1)" w:hAnsi="Univers (W1)"/>
                <w:sz w:val="12"/>
              </w:rPr>
              <w:t>10. FREQUENCY</w:t>
            </w:r>
          </w:p>
        </w:tc>
        <w:tc>
          <w:tcPr>
            <w:tcW w:w="1890" w:type="dxa"/>
            <w:gridSpan w:val="3"/>
            <w:tcBorders>
              <w:top w:val="single" w:sz="6" w:space="0" w:color="auto"/>
              <w:left w:val="nil"/>
              <w:bottom w:val="nil"/>
              <w:right w:val="single" w:sz="6" w:space="0" w:color="auto"/>
            </w:tcBorders>
            <w:hideMark/>
          </w:tcPr>
          <w:p w14:paraId="1A20D0BA" w14:textId="77777777" w:rsidR="00D24B0B" w:rsidRPr="00E94E2A" w:rsidRDefault="00D24B0B" w:rsidP="00D24B0B">
            <w:pPr>
              <w:keepNext/>
              <w:keepLines/>
              <w:tabs>
                <w:tab w:val="left" w:pos="720"/>
              </w:tabs>
              <w:ind w:right="20"/>
              <w:rPr>
                <w:rFonts w:ascii="Univers (W1)" w:hAnsi="Univers (W1)"/>
                <w:sz w:val="14"/>
              </w:rPr>
            </w:pPr>
            <w:r w:rsidRPr="00E94E2A">
              <w:rPr>
                <w:rFonts w:ascii="Univers (W1)" w:hAnsi="Univers (W1)"/>
                <w:sz w:val="12"/>
              </w:rPr>
              <w:t>12. DATE OF FIRST  SUBMISSION</w:t>
            </w:r>
          </w:p>
        </w:tc>
        <w:tc>
          <w:tcPr>
            <w:tcW w:w="3244" w:type="dxa"/>
            <w:gridSpan w:val="5"/>
            <w:tcBorders>
              <w:top w:val="single" w:sz="6" w:space="0" w:color="auto"/>
              <w:left w:val="nil"/>
              <w:bottom w:val="single" w:sz="6" w:space="0" w:color="auto"/>
              <w:right w:val="single" w:sz="18" w:space="0" w:color="auto"/>
            </w:tcBorders>
            <w:hideMark/>
          </w:tcPr>
          <w:p w14:paraId="77F43D45" w14:textId="77777777" w:rsidR="00D24B0B" w:rsidRPr="00E94E2A" w:rsidRDefault="00D24B0B" w:rsidP="00D24B0B">
            <w:pPr>
              <w:keepNext/>
              <w:keepLines/>
              <w:tabs>
                <w:tab w:val="left" w:pos="720"/>
                <w:tab w:val="left" w:pos="900"/>
                <w:tab w:val="left" w:pos="2880"/>
              </w:tabs>
              <w:spacing w:before="60"/>
              <w:ind w:right="-101"/>
              <w:jc w:val="both"/>
              <w:rPr>
                <w:rFonts w:ascii="Univers (W1)" w:hAnsi="Univers (W1)"/>
                <w:sz w:val="14"/>
              </w:rPr>
            </w:pPr>
            <w:r w:rsidRPr="00E94E2A">
              <w:rPr>
                <w:rFonts w:ascii="Univers (W1)" w:hAnsi="Univers (W1)"/>
                <w:sz w:val="12"/>
              </w:rPr>
              <w:t xml:space="preserve">14. </w:t>
            </w:r>
            <w:r w:rsidRPr="00E94E2A">
              <w:rPr>
                <w:rFonts w:ascii="Univers (W1)" w:hAnsi="Univers (W1)"/>
                <w:sz w:val="12"/>
              </w:rPr>
              <w:tab/>
              <w:t>DISTRIBUTION</w:t>
            </w:r>
          </w:p>
        </w:tc>
        <w:tc>
          <w:tcPr>
            <w:tcW w:w="187" w:type="dxa"/>
          </w:tcPr>
          <w:p w14:paraId="6FDF67C4" w14:textId="77777777" w:rsidR="00D24B0B" w:rsidRPr="00E94E2A" w:rsidRDefault="00D24B0B" w:rsidP="00D24B0B">
            <w:pPr>
              <w:keepNext/>
              <w:keepLines/>
              <w:tabs>
                <w:tab w:val="left" w:pos="720"/>
                <w:tab w:val="left" w:pos="900"/>
                <w:tab w:val="left" w:pos="2880"/>
              </w:tabs>
              <w:spacing w:before="60"/>
              <w:ind w:right="-101"/>
              <w:jc w:val="both"/>
              <w:rPr>
                <w:rFonts w:ascii="Univers (W1)" w:hAnsi="Univers (W1)"/>
                <w:sz w:val="8"/>
              </w:rPr>
            </w:pPr>
          </w:p>
        </w:tc>
        <w:tc>
          <w:tcPr>
            <w:tcW w:w="992" w:type="dxa"/>
            <w:tcBorders>
              <w:top w:val="nil"/>
              <w:left w:val="single" w:sz="18" w:space="0" w:color="auto"/>
              <w:bottom w:val="nil"/>
              <w:right w:val="single" w:sz="18" w:space="0" w:color="auto"/>
            </w:tcBorders>
            <w:hideMark/>
          </w:tcPr>
          <w:p w14:paraId="689CB307" w14:textId="77777777" w:rsidR="00D24B0B" w:rsidRPr="00E94E2A" w:rsidRDefault="00D24B0B" w:rsidP="00D24B0B">
            <w:pPr>
              <w:keepNext/>
              <w:keepLines/>
              <w:tabs>
                <w:tab w:val="left" w:pos="720"/>
                <w:tab w:val="left" w:pos="900"/>
                <w:tab w:val="left" w:pos="2880"/>
              </w:tabs>
              <w:spacing w:before="60"/>
              <w:ind w:right="-101"/>
              <w:jc w:val="center"/>
              <w:rPr>
                <w:rFonts w:ascii="CG Times (W1)" w:hAnsi="CG Times (W1)"/>
                <w:b/>
                <w:sz w:val="20"/>
              </w:rPr>
            </w:pPr>
            <w:r w:rsidRPr="00E94E2A">
              <w:rPr>
                <w:rFonts w:ascii="CG Times (W1)" w:hAnsi="CG Times (W1)"/>
                <w:b/>
                <w:sz w:val="20"/>
              </w:rPr>
              <w:t>IN</w:t>
            </w:r>
          </w:p>
        </w:tc>
      </w:tr>
      <w:tr w:rsidR="00D24B0B" w:rsidRPr="00E94E2A" w14:paraId="7C1A5A0C" w14:textId="77777777" w:rsidTr="00D24B0B">
        <w:trPr>
          <w:cantSplit/>
        </w:trPr>
        <w:tc>
          <w:tcPr>
            <w:tcW w:w="1161" w:type="dxa"/>
            <w:tcBorders>
              <w:top w:val="nil"/>
              <w:left w:val="single" w:sz="18" w:space="0" w:color="auto"/>
              <w:bottom w:val="single" w:sz="6" w:space="0" w:color="auto"/>
              <w:right w:val="single" w:sz="6" w:space="0" w:color="auto"/>
            </w:tcBorders>
            <w:hideMark/>
          </w:tcPr>
          <w:p w14:paraId="60281283" w14:textId="77777777" w:rsidR="00D24B0B" w:rsidRPr="007C59E7" w:rsidRDefault="00D24B0B" w:rsidP="00D24B0B">
            <w:pPr>
              <w:keepNext/>
              <w:keepLines/>
              <w:tabs>
                <w:tab w:val="left" w:pos="720"/>
              </w:tabs>
              <w:ind w:right="10"/>
              <w:jc w:val="center"/>
              <w:rPr>
                <w:b/>
                <w:caps/>
                <w:sz w:val="20"/>
              </w:rPr>
            </w:pPr>
            <w:r w:rsidRPr="007C59E7">
              <w:rPr>
                <w:b/>
                <w:caps/>
                <w:sz w:val="20"/>
              </w:rPr>
              <w:t>DD</w:t>
            </w:r>
          </w:p>
        </w:tc>
        <w:tc>
          <w:tcPr>
            <w:tcW w:w="1442" w:type="dxa"/>
            <w:gridSpan w:val="2"/>
            <w:tcBorders>
              <w:top w:val="nil"/>
              <w:left w:val="single" w:sz="6" w:space="0" w:color="auto"/>
              <w:bottom w:val="nil"/>
              <w:right w:val="single" w:sz="6" w:space="0" w:color="auto"/>
            </w:tcBorders>
          </w:tcPr>
          <w:p w14:paraId="7C5B1A41" w14:textId="77777777" w:rsidR="00D24B0B" w:rsidRPr="00E94E2A" w:rsidRDefault="00D24B0B" w:rsidP="00D24B0B">
            <w:pPr>
              <w:keepNext/>
              <w:keepLines/>
              <w:tabs>
                <w:tab w:val="left" w:pos="720"/>
              </w:tabs>
              <w:ind w:right="-100"/>
              <w:jc w:val="center"/>
              <w:rPr>
                <w:rFonts w:ascii="Univers (W1)" w:hAnsi="Univers (W1)"/>
                <w:sz w:val="8"/>
              </w:rPr>
            </w:pPr>
          </w:p>
        </w:tc>
        <w:tc>
          <w:tcPr>
            <w:tcW w:w="1440" w:type="dxa"/>
            <w:gridSpan w:val="3"/>
            <w:tcBorders>
              <w:top w:val="nil"/>
              <w:left w:val="single" w:sz="6" w:space="0" w:color="auto"/>
              <w:bottom w:val="single" w:sz="6" w:space="0" w:color="auto"/>
              <w:right w:val="single" w:sz="6" w:space="0" w:color="auto"/>
            </w:tcBorders>
            <w:hideMark/>
          </w:tcPr>
          <w:p w14:paraId="4E0B3AAE" w14:textId="77777777" w:rsidR="00D24B0B" w:rsidRPr="007C59E7" w:rsidRDefault="00D24B0B" w:rsidP="00D24B0B">
            <w:pPr>
              <w:keepNext/>
              <w:keepLines/>
              <w:tabs>
                <w:tab w:val="left" w:pos="720"/>
              </w:tabs>
              <w:ind w:right="20"/>
              <w:jc w:val="center"/>
              <w:rPr>
                <w:b/>
                <w:caps/>
                <w:sz w:val="20"/>
              </w:rPr>
            </w:pPr>
            <w:r w:rsidRPr="007C59E7">
              <w:rPr>
                <w:b/>
                <w:caps/>
                <w:sz w:val="20"/>
              </w:rPr>
              <w:t>ASREQ</w:t>
            </w:r>
          </w:p>
        </w:tc>
        <w:tc>
          <w:tcPr>
            <w:tcW w:w="1890" w:type="dxa"/>
            <w:gridSpan w:val="3"/>
            <w:tcBorders>
              <w:top w:val="nil"/>
              <w:left w:val="single" w:sz="6" w:space="0" w:color="auto"/>
              <w:bottom w:val="single" w:sz="6" w:space="0" w:color="auto"/>
              <w:right w:val="single" w:sz="6" w:space="0" w:color="auto"/>
            </w:tcBorders>
            <w:hideMark/>
          </w:tcPr>
          <w:p w14:paraId="1FD703D9" w14:textId="77777777" w:rsidR="00D24B0B" w:rsidRPr="007C59E7" w:rsidRDefault="00D24B0B" w:rsidP="00D24B0B">
            <w:pPr>
              <w:keepNext/>
              <w:keepLines/>
              <w:tabs>
                <w:tab w:val="left" w:pos="720"/>
              </w:tabs>
              <w:ind w:right="20"/>
              <w:jc w:val="center"/>
              <w:rPr>
                <w:b/>
                <w:caps/>
                <w:sz w:val="20"/>
              </w:rPr>
            </w:pPr>
            <w:r>
              <w:rPr>
                <w:b/>
                <w:sz w:val="20"/>
              </w:rPr>
              <w:t>See Item 1</w:t>
            </w:r>
            <w:r>
              <w:rPr>
                <w:b/>
                <w:caps/>
                <w:sz w:val="20"/>
              </w:rPr>
              <w:t>6</w:t>
            </w:r>
          </w:p>
        </w:tc>
        <w:tc>
          <w:tcPr>
            <w:tcW w:w="1890" w:type="dxa"/>
            <w:gridSpan w:val="2"/>
            <w:tcBorders>
              <w:top w:val="single" w:sz="6" w:space="0" w:color="auto"/>
              <w:left w:val="single" w:sz="6" w:space="0" w:color="auto"/>
              <w:bottom w:val="nil"/>
              <w:right w:val="single" w:sz="6" w:space="0" w:color="auto"/>
            </w:tcBorders>
          </w:tcPr>
          <w:p w14:paraId="16BB5F1F" w14:textId="77777777" w:rsidR="00D24B0B" w:rsidRPr="00E94E2A" w:rsidRDefault="00D24B0B" w:rsidP="00D24B0B">
            <w:pPr>
              <w:keepNext/>
              <w:keepLines/>
              <w:tabs>
                <w:tab w:val="left" w:pos="720"/>
              </w:tabs>
              <w:ind w:right="-100"/>
              <w:jc w:val="both"/>
              <w:rPr>
                <w:sz w:val="8"/>
              </w:rPr>
            </w:pPr>
          </w:p>
        </w:tc>
        <w:tc>
          <w:tcPr>
            <w:tcW w:w="1354" w:type="dxa"/>
            <w:gridSpan w:val="3"/>
            <w:tcBorders>
              <w:top w:val="single" w:sz="6" w:space="0" w:color="auto"/>
              <w:left w:val="single" w:sz="6" w:space="0" w:color="auto"/>
              <w:bottom w:val="single" w:sz="6" w:space="0" w:color="auto"/>
              <w:right w:val="single" w:sz="18" w:space="0" w:color="auto"/>
            </w:tcBorders>
            <w:hideMark/>
          </w:tcPr>
          <w:p w14:paraId="2D3CE016" w14:textId="77777777" w:rsidR="00D24B0B" w:rsidRPr="00E94E2A" w:rsidRDefault="00D24B0B" w:rsidP="00D24B0B">
            <w:pPr>
              <w:keepNext/>
              <w:keepLines/>
              <w:tabs>
                <w:tab w:val="left" w:pos="720"/>
              </w:tabs>
              <w:ind w:right="14"/>
              <w:jc w:val="center"/>
              <w:rPr>
                <w:rFonts w:ascii="Univers (W1)" w:hAnsi="Univers (W1)"/>
                <w:sz w:val="12"/>
              </w:rPr>
            </w:pPr>
            <w:r w:rsidRPr="00E94E2A">
              <w:rPr>
                <w:rFonts w:ascii="Univers (W1)" w:hAnsi="Univers (W1)"/>
                <w:sz w:val="12"/>
              </w:rPr>
              <w:t>b.  COPIES</w:t>
            </w:r>
          </w:p>
        </w:tc>
        <w:tc>
          <w:tcPr>
            <w:tcW w:w="187" w:type="dxa"/>
          </w:tcPr>
          <w:p w14:paraId="136D6BD6" w14:textId="77777777" w:rsidR="00D24B0B" w:rsidRPr="00E94E2A" w:rsidRDefault="00D24B0B" w:rsidP="00D24B0B">
            <w:pPr>
              <w:keepNext/>
              <w:keepLines/>
              <w:tabs>
                <w:tab w:val="left" w:pos="720"/>
              </w:tabs>
              <w:spacing w:before="120"/>
              <w:ind w:right="20"/>
              <w:jc w:val="center"/>
              <w:rPr>
                <w:rFonts w:ascii="Univers (W1)" w:hAnsi="Univers (W1)"/>
                <w:sz w:val="8"/>
              </w:rPr>
            </w:pPr>
          </w:p>
        </w:tc>
        <w:tc>
          <w:tcPr>
            <w:tcW w:w="992" w:type="dxa"/>
            <w:tcBorders>
              <w:top w:val="nil"/>
              <w:left w:val="single" w:sz="18" w:space="0" w:color="auto"/>
              <w:bottom w:val="single" w:sz="18" w:space="0" w:color="auto"/>
              <w:right w:val="single" w:sz="18" w:space="0" w:color="auto"/>
            </w:tcBorders>
            <w:hideMark/>
          </w:tcPr>
          <w:p w14:paraId="67CE9AED" w14:textId="77777777" w:rsidR="00D24B0B" w:rsidRPr="00E94E2A" w:rsidRDefault="00D24B0B" w:rsidP="00D24B0B">
            <w:pPr>
              <w:keepNext/>
              <w:keepLines/>
              <w:tabs>
                <w:tab w:val="left" w:pos="720"/>
              </w:tabs>
              <w:spacing w:before="120"/>
              <w:ind w:right="20"/>
              <w:jc w:val="center"/>
              <w:rPr>
                <w:rFonts w:ascii="CG Times (W1)" w:hAnsi="CG Times (W1)"/>
                <w:b/>
                <w:sz w:val="20"/>
              </w:rPr>
            </w:pPr>
            <w:r w:rsidRPr="00E94E2A">
              <w:rPr>
                <w:rFonts w:ascii="CG Times (W1)" w:hAnsi="CG Times (W1)"/>
                <w:b/>
                <w:sz w:val="20"/>
              </w:rPr>
              <w:t>SECT. B</w:t>
            </w:r>
          </w:p>
        </w:tc>
      </w:tr>
      <w:tr w:rsidR="00D24B0B" w:rsidRPr="00E94E2A" w14:paraId="15844883" w14:textId="77777777" w:rsidTr="00D24B0B">
        <w:trPr>
          <w:gridAfter w:val="2"/>
          <w:wAfter w:w="1179" w:type="dxa"/>
          <w:cantSplit/>
        </w:trPr>
        <w:tc>
          <w:tcPr>
            <w:tcW w:w="1161" w:type="dxa"/>
            <w:tcBorders>
              <w:top w:val="single" w:sz="6" w:space="0" w:color="auto"/>
              <w:left w:val="single" w:sz="18" w:space="0" w:color="auto"/>
              <w:bottom w:val="nil"/>
              <w:right w:val="nil"/>
            </w:tcBorders>
            <w:hideMark/>
          </w:tcPr>
          <w:p w14:paraId="19FD8A67" w14:textId="77777777" w:rsidR="00D24B0B" w:rsidRPr="00E94E2A" w:rsidRDefault="00D24B0B" w:rsidP="00D24B0B">
            <w:pPr>
              <w:keepNext/>
              <w:keepLines/>
              <w:tabs>
                <w:tab w:val="left" w:pos="720"/>
              </w:tabs>
              <w:ind w:right="-100"/>
              <w:rPr>
                <w:rFonts w:ascii="Univers (W1)" w:hAnsi="Univers (W1)"/>
                <w:sz w:val="12"/>
              </w:rPr>
            </w:pPr>
            <w:r w:rsidRPr="00E94E2A">
              <w:rPr>
                <w:rFonts w:ascii="Univers (W1)" w:hAnsi="Univers (W1)"/>
                <w:sz w:val="12"/>
              </w:rPr>
              <w:t>8. APP CODE</w:t>
            </w:r>
          </w:p>
        </w:tc>
        <w:tc>
          <w:tcPr>
            <w:tcW w:w="1442" w:type="dxa"/>
            <w:gridSpan w:val="2"/>
            <w:tcBorders>
              <w:top w:val="nil"/>
              <w:left w:val="single" w:sz="6" w:space="0" w:color="auto"/>
              <w:bottom w:val="nil"/>
              <w:right w:val="single" w:sz="6" w:space="0" w:color="auto"/>
            </w:tcBorders>
            <w:hideMark/>
          </w:tcPr>
          <w:p w14:paraId="2EB357A1" w14:textId="77777777" w:rsidR="00D24B0B" w:rsidRPr="007C59E7" w:rsidRDefault="00D24B0B" w:rsidP="00D24B0B">
            <w:pPr>
              <w:keepNext/>
              <w:keepLines/>
              <w:tabs>
                <w:tab w:val="left" w:pos="720"/>
              </w:tabs>
              <w:ind w:right="-100"/>
              <w:jc w:val="center"/>
              <w:rPr>
                <w:b/>
                <w:caps/>
                <w:sz w:val="20"/>
              </w:rPr>
            </w:pPr>
            <w:r>
              <w:rPr>
                <w:b/>
                <w:caps/>
                <w:sz w:val="20"/>
              </w:rPr>
              <w:t>C</w:t>
            </w:r>
          </w:p>
        </w:tc>
        <w:tc>
          <w:tcPr>
            <w:tcW w:w="1440" w:type="dxa"/>
            <w:gridSpan w:val="3"/>
            <w:tcBorders>
              <w:top w:val="single" w:sz="6" w:space="0" w:color="auto"/>
              <w:left w:val="nil"/>
              <w:bottom w:val="nil"/>
              <w:right w:val="single" w:sz="6" w:space="0" w:color="auto"/>
            </w:tcBorders>
            <w:hideMark/>
          </w:tcPr>
          <w:p w14:paraId="31357688" w14:textId="77777777" w:rsidR="00D24B0B" w:rsidRPr="00E94E2A" w:rsidRDefault="00D24B0B" w:rsidP="00D24B0B">
            <w:pPr>
              <w:keepNext/>
              <w:keepLines/>
              <w:tabs>
                <w:tab w:val="left" w:pos="720"/>
              </w:tabs>
              <w:ind w:right="-100"/>
              <w:rPr>
                <w:rFonts w:ascii="Univers (W1)" w:hAnsi="Univers (W1)"/>
                <w:sz w:val="12"/>
              </w:rPr>
            </w:pPr>
            <w:r w:rsidRPr="00E94E2A">
              <w:rPr>
                <w:rFonts w:ascii="Univers (W1)" w:hAnsi="Univers (W1)"/>
                <w:sz w:val="12"/>
              </w:rPr>
              <w:t>11. AS OF DATE</w:t>
            </w:r>
          </w:p>
        </w:tc>
        <w:tc>
          <w:tcPr>
            <w:tcW w:w="1890" w:type="dxa"/>
            <w:gridSpan w:val="3"/>
            <w:tcBorders>
              <w:top w:val="single" w:sz="6" w:space="0" w:color="auto"/>
              <w:left w:val="nil"/>
              <w:bottom w:val="nil"/>
              <w:right w:val="single" w:sz="6" w:space="0" w:color="auto"/>
            </w:tcBorders>
            <w:hideMark/>
          </w:tcPr>
          <w:p w14:paraId="6B111E57" w14:textId="77777777" w:rsidR="00D24B0B" w:rsidRPr="00E94E2A" w:rsidRDefault="00D24B0B" w:rsidP="00D24B0B">
            <w:pPr>
              <w:keepNext/>
              <w:keepLines/>
              <w:tabs>
                <w:tab w:val="left" w:pos="720"/>
              </w:tabs>
              <w:ind w:left="-72" w:right="-101"/>
              <w:rPr>
                <w:rFonts w:ascii="Univers (W1)" w:hAnsi="Univers (W1)"/>
                <w:sz w:val="12"/>
              </w:rPr>
            </w:pPr>
            <w:r w:rsidRPr="00E94E2A">
              <w:rPr>
                <w:rFonts w:ascii="Univers (W1)" w:hAnsi="Univers (W1)"/>
                <w:sz w:val="12"/>
              </w:rPr>
              <w:t>13.  DATE OF SUBSEQUENT</w:t>
            </w:r>
          </w:p>
          <w:p w14:paraId="0AC5CEC5" w14:textId="77777777" w:rsidR="00D24B0B" w:rsidRPr="00E94E2A" w:rsidRDefault="00D24B0B" w:rsidP="00D24B0B">
            <w:pPr>
              <w:keepNext/>
              <w:keepLines/>
              <w:tabs>
                <w:tab w:val="left" w:pos="720"/>
              </w:tabs>
              <w:ind w:right="-100"/>
              <w:rPr>
                <w:rFonts w:ascii="Univers (W1)" w:hAnsi="Univers (W1)"/>
                <w:sz w:val="12"/>
              </w:rPr>
            </w:pPr>
            <w:r w:rsidRPr="00E94E2A">
              <w:rPr>
                <w:rFonts w:ascii="Univers (W1)" w:hAnsi="Univers (W1)"/>
                <w:sz w:val="12"/>
              </w:rPr>
              <w:t>SUBMISSION</w:t>
            </w:r>
          </w:p>
        </w:tc>
        <w:tc>
          <w:tcPr>
            <w:tcW w:w="1890" w:type="dxa"/>
            <w:gridSpan w:val="2"/>
            <w:tcBorders>
              <w:top w:val="nil"/>
              <w:left w:val="nil"/>
              <w:bottom w:val="nil"/>
              <w:right w:val="single" w:sz="6" w:space="0" w:color="auto"/>
            </w:tcBorders>
            <w:hideMark/>
          </w:tcPr>
          <w:p w14:paraId="619A030D" w14:textId="77777777" w:rsidR="00D24B0B" w:rsidRPr="00E94E2A" w:rsidRDefault="00D24B0B" w:rsidP="00D24B0B">
            <w:pPr>
              <w:keepNext/>
              <w:keepLines/>
              <w:tabs>
                <w:tab w:val="left" w:pos="720"/>
              </w:tabs>
              <w:ind w:right="-80"/>
              <w:jc w:val="both"/>
              <w:rPr>
                <w:rFonts w:ascii="Univers (W1)" w:hAnsi="Univers (W1)"/>
                <w:sz w:val="12"/>
              </w:rPr>
            </w:pPr>
            <w:r w:rsidRPr="00E94E2A">
              <w:rPr>
                <w:rFonts w:ascii="Univers (W1)" w:hAnsi="Univers (W1)"/>
                <w:sz w:val="12"/>
              </w:rPr>
              <w:t>a.   ADDRESSEE</w:t>
            </w:r>
          </w:p>
        </w:tc>
        <w:tc>
          <w:tcPr>
            <w:tcW w:w="454" w:type="dxa"/>
            <w:tcBorders>
              <w:top w:val="single" w:sz="6" w:space="0" w:color="auto"/>
              <w:left w:val="nil"/>
              <w:bottom w:val="nil"/>
              <w:right w:val="single" w:sz="6" w:space="0" w:color="auto"/>
            </w:tcBorders>
          </w:tcPr>
          <w:p w14:paraId="6C73FF5C" w14:textId="77777777" w:rsidR="00D24B0B" w:rsidRPr="00E94E2A" w:rsidRDefault="00D24B0B" w:rsidP="00D24B0B">
            <w:pPr>
              <w:keepNext/>
              <w:keepLines/>
              <w:tabs>
                <w:tab w:val="left" w:pos="720"/>
              </w:tabs>
              <w:ind w:left="-180" w:right="-100"/>
              <w:jc w:val="center"/>
              <w:rPr>
                <w:rFonts w:ascii="Univers (W1)" w:hAnsi="Univers (W1)"/>
                <w:sz w:val="12"/>
              </w:rPr>
            </w:pPr>
          </w:p>
          <w:p w14:paraId="39184D01" w14:textId="77777777" w:rsidR="00D24B0B" w:rsidRPr="00E94E2A" w:rsidRDefault="00D24B0B" w:rsidP="00D24B0B">
            <w:pPr>
              <w:keepNext/>
              <w:keepLines/>
              <w:tabs>
                <w:tab w:val="left" w:pos="720"/>
              </w:tabs>
              <w:ind w:left="-180" w:right="-100"/>
              <w:jc w:val="center"/>
              <w:rPr>
                <w:rFonts w:ascii="Univers (W1)" w:hAnsi="Univers (W1)"/>
                <w:sz w:val="12"/>
              </w:rPr>
            </w:pPr>
            <w:r w:rsidRPr="00E94E2A">
              <w:rPr>
                <w:rFonts w:ascii="Univers (W1)" w:hAnsi="Univers (W1)"/>
                <w:sz w:val="12"/>
              </w:rPr>
              <w:t>Draft</w:t>
            </w:r>
          </w:p>
        </w:tc>
        <w:tc>
          <w:tcPr>
            <w:tcW w:w="900" w:type="dxa"/>
            <w:gridSpan w:val="2"/>
            <w:tcBorders>
              <w:top w:val="single" w:sz="6" w:space="0" w:color="auto"/>
              <w:left w:val="nil"/>
              <w:bottom w:val="single" w:sz="6" w:space="0" w:color="auto"/>
              <w:right w:val="single" w:sz="18" w:space="0" w:color="auto"/>
            </w:tcBorders>
            <w:hideMark/>
          </w:tcPr>
          <w:p w14:paraId="744EFE72" w14:textId="77777777" w:rsidR="00D24B0B" w:rsidRPr="00E94E2A" w:rsidRDefault="00D24B0B" w:rsidP="00D24B0B">
            <w:pPr>
              <w:keepNext/>
              <w:keepLines/>
              <w:tabs>
                <w:tab w:val="left" w:pos="720"/>
              </w:tabs>
              <w:ind w:right="20"/>
              <w:jc w:val="center"/>
              <w:rPr>
                <w:rFonts w:ascii="Univers (W1)" w:hAnsi="Univers (W1)"/>
                <w:sz w:val="12"/>
              </w:rPr>
            </w:pPr>
            <w:r w:rsidRPr="00E94E2A">
              <w:rPr>
                <w:rFonts w:ascii="Univers (W1)" w:hAnsi="Univers (W1)"/>
                <w:sz w:val="12"/>
              </w:rPr>
              <w:t>Final</w:t>
            </w:r>
          </w:p>
        </w:tc>
      </w:tr>
      <w:tr w:rsidR="00D24B0B" w:rsidRPr="00E94E2A" w14:paraId="183D6E31" w14:textId="77777777" w:rsidTr="00D24B0B">
        <w:trPr>
          <w:gridAfter w:val="2"/>
          <w:wAfter w:w="1179" w:type="dxa"/>
          <w:cantSplit/>
        </w:trPr>
        <w:tc>
          <w:tcPr>
            <w:tcW w:w="1161" w:type="dxa"/>
            <w:tcBorders>
              <w:top w:val="nil"/>
              <w:left w:val="single" w:sz="18" w:space="0" w:color="auto"/>
              <w:bottom w:val="single" w:sz="6" w:space="0" w:color="auto"/>
              <w:right w:val="single" w:sz="6" w:space="0" w:color="auto"/>
            </w:tcBorders>
            <w:tcMar>
              <w:top w:w="0" w:type="dxa"/>
              <w:left w:w="79" w:type="dxa"/>
              <w:bottom w:w="0" w:type="dxa"/>
              <w:right w:w="79" w:type="dxa"/>
            </w:tcMar>
          </w:tcPr>
          <w:p w14:paraId="0EDE8F0D" w14:textId="77777777" w:rsidR="00D24B0B" w:rsidRPr="00156DF4" w:rsidRDefault="00D24B0B" w:rsidP="00D24B0B">
            <w:pPr>
              <w:keepNext/>
              <w:keepLines/>
              <w:tabs>
                <w:tab w:val="left" w:pos="720"/>
              </w:tabs>
              <w:ind w:right="10"/>
              <w:jc w:val="center"/>
              <w:rPr>
                <w:b/>
                <w:caps/>
                <w:sz w:val="20"/>
              </w:rPr>
            </w:pPr>
            <w:r w:rsidRPr="00156DF4">
              <w:rPr>
                <w:b/>
                <w:caps/>
                <w:sz w:val="20"/>
              </w:rPr>
              <w:t>N/A</w:t>
            </w:r>
          </w:p>
        </w:tc>
        <w:tc>
          <w:tcPr>
            <w:tcW w:w="1442" w:type="dxa"/>
            <w:gridSpan w:val="2"/>
            <w:tcBorders>
              <w:top w:val="nil"/>
              <w:left w:val="nil"/>
              <w:bottom w:val="single" w:sz="6" w:space="0" w:color="auto"/>
              <w:right w:val="single" w:sz="6" w:space="0" w:color="auto"/>
            </w:tcBorders>
            <w:tcMar>
              <w:top w:w="0" w:type="dxa"/>
              <w:left w:w="79" w:type="dxa"/>
              <w:bottom w:w="0" w:type="dxa"/>
              <w:right w:w="79" w:type="dxa"/>
            </w:tcMar>
          </w:tcPr>
          <w:p w14:paraId="0B22A7D0" w14:textId="77777777" w:rsidR="00D24B0B" w:rsidRPr="00E94E2A" w:rsidRDefault="00D24B0B" w:rsidP="00D24B0B">
            <w:pPr>
              <w:keepNext/>
              <w:keepLines/>
              <w:tabs>
                <w:tab w:val="left" w:pos="720"/>
              </w:tabs>
              <w:ind w:right="20"/>
              <w:jc w:val="center"/>
              <w:rPr>
                <w:rFonts w:ascii="Univers (W1)" w:hAnsi="Univers (W1)"/>
                <w:sz w:val="8"/>
              </w:rPr>
            </w:pPr>
          </w:p>
        </w:tc>
        <w:tc>
          <w:tcPr>
            <w:tcW w:w="1440" w:type="dxa"/>
            <w:gridSpan w:val="3"/>
            <w:tcBorders>
              <w:top w:val="nil"/>
              <w:left w:val="nil"/>
              <w:bottom w:val="single" w:sz="6" w:space="0" w:color="auto"/>
              <w:right w:val="single" w:sz="6" w:space="0" w:color="auto"/>
            </w:tcBorders>
            <w:tcMar>
              <w:top w:w="0" w:type="dxa"/>
              <w:left w:w="79" w:type="dxa"/>
              <w:bottom w:w="0" w:type="dxa"/>
              <w:right w:w="79" w:type="dxa"/>
            </w:tcMar>
          </w:tcPr>
          <w:p w14:paraId="4B8C91FB" w14:textId="77777777" w:rsidR="00D24B0B" w:rsidRPr="00E94E2A" w:rsidRDefault="00D24B0B" w:rsidP="00D24B0B">
            <w:pPr>
              <w:keepNext/>
              <w:keepLines/>
              <w:tabs>
                <w:tab w:val="left" w:pos="720"/>
              </w:tabs>
              <w:ind w:right="20"/>
              <w:jc w:val="center"/>
              <w:rPr>
                <w:b/>
                <w:caps/>
              </w:rPr>
            </w:pPr>
            <w:r>
              <w:rPr>
                <w:b/>
                <w:sz w:val="20"/>
              </w:rPr>
              <w:t>See Item</w:t>
            </w:r>
            <w:r>
              <w:rPr>
                <w:b/>
                <w:caps/>
              </w:rPr>
              <w:t xml:space="preserve"> 6</w:t>
            </w:r>
          </w:p>
        </w:tc>
        <w:tc>
          <w:tcPr>
            <w:tcW w:w="1890" w:type="dxa"/>
            <w:gridSpan w:val="3"/>
            <w:tcBorders>
              <w:top w:val="nil"/>
              <w:left w:val="nil"/>
              <w:bottom w:val="single" w:sz="6" w:space="0" w:color="auto"/>
              <w:right w:val="single" w:sz="6" w:space="0" w:color="auto"/>
            </w:tcBorders>
            <w:tcMar>
              <w:top w:w="0" w:type="dxa"/>
              <w:left w:w="79" w:type="dxa"/>
              <w:bottom w:w="0" w:type="dxa"/>
              <w:right w:w="79" w:type="dxa"/>
            </w:tcMar>
            <w:hideMark/>
          </w:tcPr>
          <w:p w14:paraId="6AC92598" w14:textId="77777777" w:rsidR="00D24B0B" w:rsidRPr="007C59E7" w:rsidRDefault="00D24B0B" w:rsidP="00D24B0B">
            <w:pPr>
              <w:keepNext/>
              <w:keepLines/>
              <w:tabs>
                <w:tab w:val="left" w:pos="720"/>
              </w:tabs>
              <w:ind w:right="20"/>
              <w:jc w:val="center"/>
              <w:rPr>
                <w:b/>
                <w:caps/>
                <w:sz w:val="20"/>
              </w:rPr>
            </w:pPr>
            <w:r>
              <w:rPr>
                <w:b/>
                <w:sz w:val="20"/>
              </w:rPr>
              <w:t>See Item</w:t>
            </w:r>
            <w:r>
              <w:rPr>
                <w:b/>
                <w:caps/>
                <w:sz w:val="20"/>
              </w:rPr>
              <w:t xml:space="preserve"> 16</w:t>
            </w:r>
          </w:p>
        </w:tc>
        <w:tc>
          <w:tcPr>
            <w:tcW w:w="1890" w:type="dxa"/>
            <w:gridSpan w:val="2"/>
            <w:tcBorders>
              <w:top w:val="nil"/>
              <w:left w:val="nil"/>
              <w:bottom w:val="single" w:sz="6" w:space="0" w:color="auto"/>
              <w:right w:val="single" w:sz="6" w:space="0" w:color="auto"/>
            </w:tcBorders>
            <w:tcMar>
              <w:top w:w="0" w:type="dxa"/>
              <w:left w:w="79" w:type="dxa"/>
              <w:bottom w:w="0" w:type="dxa"/>
              <w:right w:w="79" w:type="dxa"/>
            </w:tcMar>
          </w:tcPr>
          <w:p w14:paraId="41B42923" w14:textId="77777777" w:rsidR="00D24B0B" w:rsidRPr="00E94E2A" w:rsidRDefault="00D24B0B" w:rsidP="00D24B0B">
            <w:pPr>
              <w:keepNext/>
              <w:keepLines/>
              <w:tabs>
                <w:tab w:val="left" w:pos="720"/>
              </w:tabs>
              <w:ind w:right="-100"/>
              <w:jc w:val="both"/>
              <w:rPr>
                <w:rFonts w:ascii="Univers (W1)" w:hAnsi="Univers (W1)"/>
                <w:sz w:val="14"/>
              </w:rPr>
            </w:pPr>
          </w:p>
        </w:tc>
        <w:tc>
          <w:tcPr>
            <w:tcW w:w="454" w:type="dxa"/>
            <w:tcBorders>
              <w:top w:val="nil"/>
              <w:left w:val="nil"/>
              <w:bottom w:val="single" w:sz="6" w:space="0" w:color="auto"/>
              <w:right w:val="single" w:sz="6" w:space="0" w:color="auto"/>
            </w:tcBorders>
            <w:tcMar>
              <w:top w:w="0" w:type="dxa"/>
              <w:left w:w="79" w:type="dxa"/>
              <w:bottom w:w="0" w:type="dxa"/>
              <w:right w:w="79" w:type="dxa"/>
            </w:tcMar>
          </w:tcPr>
          <w:p w14:paraId="379AF35D" w14:textId="77777777" w:rsidR="00D24B0B" w:rsidRPr="00E94E2A" w:rsidRDefault="00D24B0B" w:rsidP="00D24B0B">
            <w:pPr>
              <w:keepNext/>
              <w:keepLines/>
              <w:tabs>
                <w:tab w:val="left" w:pos="720"/>
              </w:tabs>
              <w:ind w:right="-100"/>
              <w:jc w:val="both"/>
              <w:rPr>
                <w:rFonts w:ascii="Univers (W1)" w:hAnsi="Univers (W1)"/>
                <w:sz w:val="14"/>
              </w:rPr>
            </w:pPr>
          </w:p>
        </w:tc>
        <w:tc>
          <w:tcPr>
            <w:tcW w:w="450" w:type="dxa"/>
            <w:tcBorders>
              <w:top w:val="nil"/>
              <w:left w:val="nil"/>
              <w:bottom w:val="single" w:sz="6" w:space="0" w:color="auto"/>
              <w:right w:val="single" w:sz="6" w:space="0" w:color="auto"/>
            </w:tcBorders>
            <w:tcMar>
              <w:top w:w="0" w:type="dxa"/>
              <w:left w:w="79" w:type="dxa"/>
              <w:bottom w:w="0" w:type="dxa"/>
              <w:right w:w="79" w:type="dxa"/>
            </w:tcMar>
          </w:tcPr>
          <w:p w14:paraId="4E7713D8" w14:textId="77777777" w:rsidR="00D24B0B" w:rsidRPr="00E94E2A" w:rsidRDefault="00D24B0B" w:rsidP="00D24B0B">
            <w:pPr>
              <w:keepNext/>
              <w:keepLines/>
              <w:tabs>
                <w:tab w:val="left" w:pos="720"/>
              </w:tabs>
              <w:ind w:right="-100"/>
              <w:jc w:val="both"/>
              <w:rPr>
                <w:rFonts w:ascii="Univers (W1)" w:hAnsi="Univers (W1)"/>
                <w:sz w:val="10"/>
              </w:rPr>
            </w:pPr>
          </w:p>
          <w:p w14:paraId="4941363C" w14:textId="77777777" w:rsidR="00D24B0B" w:rsidRPr="00E94E2A" w:rsidRDefault="00D24B0B" w:rsidP="00D24B0B">
            <w:pPr>
              <w:keepNext/>
              <w:keepLines/>
              <w:tabs>
                <w:tab w:val="left" w:pos="720"/>
              </w:tabs>
              <w:ind w:right="-100"/>
              <w:jc w:val="both"/>
              <w:rPr>
                <w:rFonts w:ascii="Univers (W1)" w:hAnsi="Univers (W1)"/>
                <w:sz w:val="12"/>
              </w:rPr>
            </w:pPr>
            <w:r w:rsidRPr="00E94E2A">
              <w:rPr>
                <w:rFonts w:ascii="Univers (W1)" w:hAnsi="Univers (W1)"/>
                <w:sz w:val="10"/>
              </w:rPr>
              <w:t>Reg</w:t>
            </w:r>
          </w:p>
        </w:tc>
        <w:tc>
          <w:tcPr>
            <w:tcW w:w="450" w:type="dxa"/>
            <w:tcBorders>
              <w:top w:val="single" w:sz="6" w:space="0" w:color="auto"/>
              <w:left w:val="single" w:sz="6" w:space="0" w:color="auto"/>
              <w:bottom w:val="single" w:sz="6" w:space="0" w:color="auto"/>
              <w:right w:val="single" w:sz="18" w:space="0" w:color="auto"/>
            </w:tcBorders>
            <w:tcMar>
              <w:top w:w="0" w:type="dxa"/>
              <w:left w:w="79" w:type="dxa"/>
              <w:bottom w:w="0" w:type="dxa"/>
              <w:right w:w="79" w:type="dxa"/>
            </w:tcMar>
          </w:tcPr>
          <w:p w14:paraId="65CA83CC" w14:textId="77777777" w:rsidR="00D24B0B" w:rsidRPr="00E94E2A" w:rsidRDefault="00D24B0B" w:rsidP="00D24B0B">
            <w:pPr>
              <w:keepNext/>
              <w:keepLines/>
              <w:tabs>
                <w:tab w:val="left" w:pos="720"/>
              </w:tabs>
              <w:ind w:left="-80" w:right="-70"/>
              <w:jc w:val="both"/>
              <w:rPr>
                <w:rFonts w:ascii="Univers (W1)" w:hAnsi="Univers (W1)"/>
                <w:sz w:val="10"/>
              </w:rPr>
            </w:pPr>
          </w:p>
          <w:p w14:paraId="252F0772" w14:textId="77777777" w:rsidR="00D24B0B" w:rsidRPr="00E94E2A" w:rsidRDefault="00D24B0B" w:rsidP="00D24B0B">
            <w:pPr>
              <w:keepNext/>
              <w:keepLines/>
              <w:tabs>
                <w:tab w:val="left" w:pos="720"/>
              </w:tabs>
              <w:ind w:right="-72"/>
              <w:rPr>
                <w:rFonts w:ascii="Univers (W1)" w:hAnsi="Univers (W1)"/>
                <w:sz w:val="10"/>
              </w:rPr>
            </w:pPr>
            <w:r w:rsidRPr="00E94E2A">
              <w:rPr>
                <w:rFonts w:ascii="Univers (W1)" w:hAnsi="Univers (W1)"/>
                <w:sz w:val="10"/>
              </w:rPr>
              <w:t>Repro</w:t>
            </w:r>
          </w:p>
        </w:tc>
      </w:tr>
      <w:tr w:rsidR="00D24B0B" w:rsidRPr="00E94E2A" w14:paraId="04D984A7" w14:textId="77777777" w:rsidTr="00D24B0B">
        <w:trPr>
          <w:gridAfter w:val="2"/>
          <w:wAfter w:w="1179" w:type="dxa"/>
          <w:cantSplit/>
        </w:trPr>
        <w:tc>
          <w:tcPr>
            <w:tcW w:w="5933" w:type="dxa"/>
            <w:gridSpan w:val="9"/>
            <w:tcBorders>
              <w:top w:val="single" w:sz="6" w:space="0" w:color="auto"/>
              <w:left w:val="single" w:sz="18" w:space="0" w:color="auto"/>
              <w:bottom w:val="nil"/>
              <w:right w:val="single" w:sz="6" w:space="0" w:color="auto"/>
            </w:tcBorders>
            <w:tcMar>
              <w:top w:w="0" w:type="dxa"/>
              <w:left w:w="79" w:type="dxa"/>
              <w:bottom w:w="0" w:type="dxa"/>
              <w:right w:w="79" w:type="dxa"/>
            </w:tcMar>
          </w:tcPr>
          <w:p w14:paraId="07B9161C" w14:textId="77777777" w:rsidR="00D24B0B" w:rsidRPr="00E94E2A" w:rsidRDefault="00D24B0B" w:rsidP="00D24B0B">
            <w:pPr>
              <w:keepNext/>
              <w:keepLines/>
              <w:tabs>
                <w:tab w:val="left" w:pos="720"/>
              </w:tabs>
              <w:ind w:right="100"/>
              <w:rPr>
                <w:b/>
              </w:rPr>
            </w:pPr>
            <w:r w:rsidRPr="00E94E2A">
              <w:rPr>
                <w:rFonts w:ascii="Univers (W1)" w:hAnsi="Univers (W1)"/>
                <w:b/>
                <w:sz w:val="14"/>
              </w:rPr>
              <w:t>16. REMARKS:</w:t>
            </w:r>
            <w:r w:rsidRPr="00E94E2A">
              <w:rPr>
                <w:b/>
              </w:rPr>
              <w:t xml:space="preserve">     </w:t>
            </w:r>
          </w:p>
          <w:p w14:paraId="6291EE83" w14:textId="77777777" w:rsidR="00D24B0B" w:rsidRPr="00E05A98" w:rsidRDefault="00D24B0B" w:rsidP="00D24B0B">
            <w:pPr>
              <w:keepNext/>
              <w:keepLines/>
              <w:tabs>
                <w:tab w:val="left" w:pos="720"/>
              </w:tabs>
              <w:ind w:right="100"/>
              <w:rPr>
                <w:b/>
                <w:sz w:val="15"/>
                <w:szCs w:val="15"/>
              </w:rPr>
            </w:pPr>
          </w:p>
          <w:p w14:paraId="1377F63A" w14:textId="77777777" w:rsidR="00D24B0B" w:rsidRPr="00B14155" w:rsidRDefault="00D24B0B" w:rsidP="00D24B0B">
            <w:pPr>
              <w:keepNext/>
              <w:keepLines/>
              <w:tabs>
                <w:tab w:val="left" w:pos="720"/>
              </w:tabs>
              <w:ind w:right="100"/>
              <w:rPr>
                <w:b/>
                <w:sz w:val="14"/>
                <w:szCs w:val="14"/>
              </w:rPr>
            </w:pPr>
            <w:r w:rsidRPr="00B14155">
              <w:rPr>
                <w:b/>
                <w:sz w:val="14"/>
                <w:szCs w:val="14"/>
              </w:rPr>
              <w:t xml:space="preserve">The contractor shall prepare and submit the Specification Change Notice (SCN) when required along with an Engineering Change Proposal in accordance with the Technical Requirements Document section for Configuration Control when a change to or departure from a contractual baseline document is deemed necessary. </w:t>
            </w:r>
          </w:p>
          <w:p w14:paraId="7C2DD25A" w14:textId="77777777" w:rsidR="00D24B0B" w:rsidRPr="00B14155" w:rsidRDefault="00D24B0B" w:rsidP="00D24B0B">
            <w:pPr>
              <w:keepNext/>
              <w:keepLines/>
              <w:tabs>
                <w:tab w:val="left" w:pos="720"/>
              </w:tabs>
              <w:ind w:right="100"/>
              <w:rPr>
                <w:b/>
                <w:sz w:val="14"/>
                <w:szCs w:val="14"/>
              </w:rPr>
            </w:pPr>
          </w:p>
          <w:p w14:paraId="04EBCB3F" w14:textId="77777777" w:rsidR="00D24B0B" w:rsidRPr="00B14155" w:rsidRDefault="00D24B0B" w:rsidP="00D24B0B">
            <w:pPr>
              <w:keepNext/>
              <w:keepLines/>
              <w:tabs>
                <w:tab w:val="left" w:pos="720"/>
              </w:tabs>
              <w:ind w:right="100"/>
              <w:rPr>
                <w:b/>
                <w:sz w:val="14"/>
                <w:szCs w:val="14"/>
              </w:rPr>
            </w:pPr>
            <w:r w:rsidRPr="00B14155">
              <w:rPr>
                <w:b/>
                <w:sz w:val="14"/>
                <w:szCs w:val="14"/>
              </w:rPr>
              <w:t>A SCN shall be submitted using the latest revision of DD Form 1696.</w:t>
            </w:r>
          </w:p>
          <w:p w14:paraId="64E0EFCC" w14:textId="77777777" w:rsidR="00D24B0B" w:rsidRPr="00B14155" w:rsidRDefault="00D24B0B" w:rsidP="00D24B0B">
            <w:pPr>
              <w:keepNext/>
              <w:keepLines/>
              <w:tabs>
                <w:tab w:val="left" w:pos="720"/>
              </w:tabs>
              <w:ind w:right="100"/>
              <w:rPr>
                <w:b/>
                <w:sz w:val="14"/>
                <w:szCs w:val="14"/>
              </w:rPr>
            </w:pPr>
          </w:p>
          <w:p w14:paraId="245C62FE" w14:textId="77777777" w:rsidR="00D24B0B" w:rsidRPr="00B14155" w:rsidRDefault="00D24B0B" w:rsidP="00D24B0B">
            <w:pPr>
              <w:ind w:right="100"/>
              <w:rPr>
                <w:b/>
                <w:sz w:val="14"/>
                <w:szCs w:val="14"/>
              </w:rPr>
            </w:pPr>
            <w:r w:rsidRPr="00B14155">
              <w:rPr>
                <w:b/>
                <w:sz w:val="14"/>
                <w:szCs w:val="14"/>
              </w:rPr>
              <w:t>The Government will have 30 days to review, accept, and/or comment on the draft submission.  The contractor shall incorporate changes into the electronic deliverable within 15 days after receipt of Government comments. The Government will have 30 days to review, accept, and/or comment on the final submission.</w:t>
            </w:r>
          </w:p>
          <w:p w14:paraId="074E63BF" w14:textId="77777777" w:rsidR="00D24B0B" w:rsidRPr="00B14155" w:rsidRDefault="00D24B0B" w:rsidP="00D24B0B">
            <w:pPr>
              <w:ind w:right="100"/>
              <w:rPr>
                <w:b/>
                <w:sz w:val="14"/>
                <w:szCs w:val="14"/>
              </w:rPr>
            </w:pPr>
          </w:p>
          <w:p w14:paraId="65555613" w14:textId="77777777" w:rsidR="00D24B0B" w:rsidRPr="00B14155" w:rsidRDefault="00D24B0B" w:rsidP="00D24B0B">
            <w:pPr>
              <w:ind w:right="100"/>
              <w:rPr>
                <w:b/>
                <w:sz w:val="14"/>
                <w:szCs w:val="14"/>
              </w:rPr>
            </w:pPr>
            <w:r w:rsidRPr="00B14155">
              <w:rPr>
                <w:b/>
                <w:sz w:val="14"/>
                <w:szCs w:val="14"/>
              </w:rPr>
              <w:t>Item 9: The contractor shall apply the following distribution statement to each deliverable:</w:t>
            </w:r>
          </w:p>
          <w:p w14:paraId="15D3FFE1" w14:textId="77777777" w:rsidR="00D24B0B" w:rsidRPr="00B14155" w:rsidRDefault="00D24B0B" w:rsidP="00D24B0B">
            <w:pPr>
              <w:ind w:right="100"/>
              <w:rPr>
                <w:b/>
                <w:sz w:val="14"/>
                <w:szCs w:val="14"/>
              </w:rPr>
            </w:pPr>
            <w:r w:rsidRPr="00B14155">
              <w:rPr>
                <w:b/>
                <w:sz w:val="14"/>
                <w:szCs w:val="14"/>
              </w:rPr>
              <w:t>DISTRIBUTION STATEMENT C. Distribution authorized to U. S. Government agencies and their contractors. Reason: Export Controlled. Date of Determination: 11 May 2017. Other requests for this document shall be referred to U. S. Army, CECOM, 6565 Surveillance Loop, C3-322, CMDI Branch, Aberdeen Proving Ground, MD 21005-1846.</w:t>
            </w:r>
          </w:p>
          <w:p w14:paraId="010C2093" w14:textId="77777777" w:rsidR="00D24B0B" w:rsidRPr="00B14155" w:rsidRDefault="00D24B0B" w:rsidP="00D24B0B">
            <w:pPr>
              <w:rPr>
                <w:b/>
                <w:sz w:val="14"/>
                <w:szCs w:val="14"/>
              </w:rPr>
            </w:pPr>
          </w:p>
          <w:p w14:paraId="494A65F8" w14:textId="77777777" w:rsidR="00D24B0B" w:rsidRPr="00B14155" w:rsidRDefault="00D24B0B" w:rsidP="00D24B0B">
            <w:pPr>
              <w:rPr>
                <w:b/>
                <w:sz w:val="14"/>
                <w:szCs w:val="14"/>
              </w:rPr>
            </w:pPr>
            <w:r w:rsidRPr="00B14155">
              <w:rPr>
                <w:b/>
                <w:sz w:val="14"/>
                <w:szCs w:val="14"/>
              </w:rPr>
              <w:t xml:space="preserve">All deliveries shall be in digital format, compatible with Microsoft Office 2007 software and Adobe Acrobat version 7.0 and delivered by email or via DoD SAFE (Secure Access File Exchange) website (https://safe.apps.mil/) in case the deliveries can't be sent through the email services.  Request Code is required for the use of DoD SAFE.  Contact the Government Procuring Contracting Officer (PCO) or Engineer for the Request Code.  Alternative delivery media may be discussed with the Government PCO prior to delivery.  The Government personnel listed in the distribution list will receive a copy of the submittal.  Name and electronic address of the Government personnel are specified below:  </w:t>
            </w:r>
          </w:p>
          <w:p w14:paraId="4636A845" w14:textId="77777777" w:rsidR="00D24B0B" w:rsidRPr="00B14155" w:rsidRDefault="00D24B0B" w:rsidP="00D24B0B">
            <w:pPr>
              <w:rPr>
                <w:b/>
                <w:sz w:val="14"/>
                <w:szCs w:val="14"/>
              </w:rPr>
            </w:pPr>
          </w:p>
          <w:p w14:paraId="39E247D1" w14:textId="77777777" w:rsidR="00D24B0B" w:rsidRPr="00B14155" w:rsidRDefault="00D24B0B" w:rsidP="00D24B0B">
            <w:pPr>
              <w:keepNext/>
              <w:keepLines/>
              <w:tabs>
                <w:tab w:val="left" w:pos="720"/>
                <w:tab w:val="left" w:pos="1930"/>
                <w:tab w:val="left" w:pos="2390"/>
                <w:tab w:val="left" w:pos="2837"/>
              </w:tabs>
              <w:ind w:right="-70"/>
              <w:rPr>
                <w:b/>
                <w:caps/>
                <w:sz w:val="14"/>
                <w:szCs w:val="14"/>
              </w:rPr>
            </w:pPr>
            <w:r w:rsidRPr="00B14155">
              <w:rPr>
                <w:b/>
                <w:caps/>
                <w:sz w:val="14"/>
                <w:szCs w:val="14"/>
              </w:rPr>
              <w:t>FCDD-ISE-HDB (</w:t>
            </w:r>
            <w:r w:rsidRPr="00B14155">
              <w:rPr>
                <w:b/>
                <w:sz w:val="14"/>
                <w:szCs w:val="14"/>
              </w:rPr>
              <w:t>Technical</w:t>
            </w:r>
            <w:r w:rsidRPr="00B14155">
              <w:rPr>
                <w:b/>
                <w:caps/>
                <w:sz w:val="14"/>
                <w:szCs w:val="14"/>
              </w:rPr>
              <w:t xml:space="preserve"> poc): </w:t>
            </w:r>
            <w:r w:rsidRPr="00B14155">
              <w:rPr>
                <w:b/>
                <w:sz w:val="14"/>
                <w:szCs w:val="14"/>
              </w:rPr>
              <w:t>Stanley Chan, stanley.u.chan.civ@army.mil</w:t>
            </w:r>
          </w:p>
          <w:p w14:paraId="38E9F438" w14:textId="77777777" w:rsidR="00D24B0B" w:rsidRDefault="00D24B0B" w:rsidP="00D24B0B">
            <w:pPr>
              <w:rPr>
                <w:b/>
                <w:sz w:val="14"/>
                <w:szCs w:val="14"/>
              </w:rPr>
            </w:pPr>
            <w:r w:rsidRPr="00E73FA9">
              <w:rPr>
                <w:b/>
                <w:sz w:val="14"/>
                <w:szCs w:val="14"/>
              </w:rPr>
              <w:t xml:space="preserve">PCO: Ariel Martin, ariel.j.martin@dla.mil              </w:t>
            </w:r>
          </w:p>
          <w:p w14:paraId="024AD347" w14:textId="77777777" w:rsidR="00D24B0B" w:rsidRPr="00B14155" w:rsidRDefault="00D24B0B" w:rsidP="00D24B0B">
            <w:pPr>
              <w:rPr>
                <w:b/>
                <w:sz w:val="14"/>
                <w:szCs w:val="14"/>
              </w:rPr>
            </w:pPr>
            <w:r w:rsidRPr="00B14155">
              <w:rPr>
                <w:b/>
                <w:sz w:val="14"/>
                <w:szCs w:val="14"/>
              </w:rPr>
              <w:t>ACO: TBA</w:t>
            </w:r>
          </w:p>
          <w:p w14:paraId="0B97F07C" w14:textId="77777777" w:rsidR="00D24B0B" w:rsidRPr="00B14155" w:rsidRDefault="00D24B0B" w:rsidP="00D24B0B">
            <w:pPr>
              <w:rPr>
                <w:b/>
                <w:sz w:val="14"/>
                <w:szCs w:val="14"/>
              </w:rPr>
            </w:pPr>
            <w:r w:rsidRPr="00B14155">
              <w:rPr>
                <w:b/>
                <w:sz w:val="14"/>
                <w:szCs w:val="14"/>
              </w:rPr>
              <w:t>QAR: TBA</w:t>
            </w:r>
          </w:p>
          <w:p w14:paraId="5EF18689" w14:textId="77777777" w:rsidR="00D24B0B" w:rsidRPr="00B14155" w:rsidRDefault="00D24B0B" w:rsidP="00D24B0B">
            <w:pPr>
              <w:rPr>
                <w:b/>
                <w:bCs/>
                <w:sz w:val="14"/>
                <w:szCs w:val="14"/>
              </w:rPr>
            </w:pPr>
          </w:p>
          <w:p w14:paraId="72C31D29" w14:textId="77777777" w:rsidR="00D24B0B" w:rsidRPr="00E94E2A" w:rsidRDefault="00D24B0B" w:rsidP="00D24B0B">
            <w:pPr>
              <w:ind w:right="100"/>
              <w:rPr>
                <w:b/>
                <w:sz w:val="20"/>
              </w:rPr>
            </w:pPr>
            <w:r w:rsidRPr="00B14155">
              <w:rPr>
                <w:b/>
                <w:sz w:val="14"/>
                <w:szCs w:val="14"/>
              </w:rPr>
              <w:t>If the CDRL Data Deliverable is priced and is not NSP (Not Separately Priced), then an electronic DD Form 250 will be required via the Wide Area Workflow website in order for the contractor to receive payment for the data deliverable (see section G of the Contract).  E-mail notification is required with any electronic submission.</w:t>
            </w:r>
          </w:p>
        </w:tc>
        <w:tc>
          <w:tcPr>
            <w:tcW w:w="1890" w:type="dxa"/>
            <w:gridSpan w:val="2"/>
            <w:tcBorders>
              <w:top w:val="single" w:sz="6" w:space="0" w:color="auto"/>
              <w:left w:val="nil"/>
              <w:bottom w:val="nil"/>
              <w:right w:val="single" w:sz="6" w:space="0" w:color="auto"/>
            </w:tcBorders>
            <w:tcMar>
              <w:top w:w="0" w:type="dxa"/>
              <w:left w:w="79" w:type="dxa"/>
              <w:bottom w:w="0" w:type="dxa"/>
              <w:right w:w="79" w:type="dxa"/>
            </w:tcMar>
          </w:tcPr>
          <w:p w14:paraId="424291ED" w14:textId="77777777" w:rsidR="00D24B0B" w:rsidRPr="007C59E7" w:rsidRDefault="00D24B0B" w:rsidP="00D24B0B">
            <w:pPr>
              <w:keepNext/>
              <w:keepLines/>
              <w:tabs>
                <w:tab w:val="left" w:pos="720"/>
                <w:tab w:val="left" w:pos="1930"/>
                <w:tab w:val="left" w:pos="2390"/>
                <w:tab w:val="left" w:pos="2837"/>
              </w:tabs>
              <w:ind w:right="-70"/>
              <w:jc w:val="center"/>
              <w:rPr>
                <w:b/>
                <w:caps/>
                <w:sz w:val="16"/>
                <w:szCs w:val="16"/>
              </w:rPr>
            </w:pPr>
            <w:r w:rsidRPr="007C59E7">
              <w:rPr>
                <w:b/>
                <w:caps/>
                <w:sz w:val="16"/>
                <w:szCs w:val="16"/>
              </w:rPr>
              <w:t>FCDD-</w:t>
            </w:r>
            <w:r>
              <w:rPr>
                <w:b/>
                <w:caps/>
                <w:sz w:val="16"/>
                <w:szCs w:val="16"/>
              </w:rPr>
              <w:t>ISE-HDB</w:t>
            </w:r>
          </w:p>
          <w:p w14:paraId="0EE4F775" w14:textId="77777777" w:rsidR="00D24B0B" w:rsidRPr="00E94E2A" w:rsidRDefault="00D24B0B" w:rsidP="00D24B0B">
            <w:pPr>
              <w:keepNext/>
              <w:keepLines/>
              <w:tabs>
                <w:tab w:val="left" w:pos="720"/>
                <w:tab w:val="left" w:pos="1930"/>
                <w:tab w:val="left" w:pos="2390"/>
                <w:tab w:val="left" w:pos="2837"/>
              </w:tabs>
              <w:ind w:right="-70"/>
              <w:jc w:val="center"/>
              <w:rPr>
                <w:b/>
                <w:caps/>
                <w:sz w:val="16"/>
              </w:rPr>
            </w:pPr>
            <w:r w:rsidRPr="00E94E2A">
              <w:rPr>
                <w:b/>
                <w:caps/>
                <w:sz w:val="16"/>
              </w:rPr>
              <w:t>PCO</w:t>
            </w:r>
          </w:p>
          <w:p w14:paraId="00F60C7D" w14:textId="77777777" w:rsidR="00D24B0B" w:rsidRPr="00E94E2A" w:rsidRDefault="00D24B0B" w:rsidP="00D24B0B">
            <w:pPr>
              <w:keepNext/>
              <w:keepLines/>
              <w:tabs>
                <w:tab w:val="left" w:pos="720"/>
                <w:tab w:val="left" w:pos="1930"/>
                <w:tab w:val="left" w:pos="2390"/>
                <w:tab w:val="left" w:pos="2837"/>
              </w:tabs>
              <w:ind w:right="-70"/>
              <w:jc w:val="center"/>
              <w:rPr>
                <w:b/>
                <w:caps/>
                <w:sz w:val="16"/>
              </w:rPr>
            </w:pPr>
            <w:r w:rsidRPr="00E94E2A">
              <w:rPr>
                <w:b/>
                <w:caps/>
                <w:sz w:val="16"/>
              </w:rPr>
              <w:t>ACO</w:t>
            </w:r>
          </w:p>
          <w:p w14:paraId="7A49C7BC" w14:textId="77777777" w:rsidR="00D24B0B" w:rsidRPr="00E94E2A" w:rsidRDefault="00D24B0B" w:rsidP="00D24B0B">
            <w:pPr>
              <w:keepNext/>
              <w:keepLines/>
              <w:tabs>
                <w:tab w:val="left" w:pos="720"/>
                <w:tab w:val="left" w:pos="1930"/>
                <w:tab w:val="left" w:pos="2390"/>
                <w:tab w:val="left" w:pos="2837"/>
              </w:tabs>
              <w:ind w:right="-70"/>
              <w:jc w:val="center"/>
              <w:rPr>
                <w:b/>
                <w:caps/>
                <w:sz w:val="16"/>
              </w:rPr>
            </w:pPr>
            <w:r w:rsidRPr="00E94E2A">
              <w:rPr>
                <w:b/>
                <w:caps/>
                <w:sz w:val="16"/>
              </w:rPr>
              <w:t>QAR</w:t>
            </w:r>
          </w:p>
          <w:p w14:paraId="7B807D91" w14:textId="77777777" w:rsidR="00D24B0B" w:rsidRPr="00E94E2A" w:rsidRDefault="00D24B0B" w:rsidP="00D24B0B">
            <w:pPr>
              <w:keepNext/>
              <w:keepLines/>
              <w:tabs>
                <w:tab w:val="left" w:pos="720"/>
                <w:tab w:val="left" w:pos="1930"/>
                <w:tab w:val="left" w:pos="2390"/>
                <w:tab w:val="left" w:pos="2837"/>
              </w:tabs>
              <w:ind w:right="-70"/>
              <w:jc w:val="center"/>
              <w:rPr>
                <w:b/>
                <w:caps/>
                <w:sz w:val="16"/>
              </w:rPr>
            </w:pPr>
          </w:p>
        </w:tc>
        <w:tc>
          <w:tcPr>
            <w:tcW w:w="454" w:type="dxa"/>
            <w:tcBorders>
              <w:top w:val="single" w:sz="6" w:space="0" w:color="auto"/>
              <w:left w:val="nil"/>
              <w:bottom w:val="nil"/>
              <w:right w:val="single" w:sz="6" w:space="0" w:color="auto"/>
            </w:tcBorders>
            <w:tcMar>
              <w:top w:w="0" w:type="dxa"/>
              <w:left w:w="79" w:type="dxa"/>
              <w:bottom w:w="0" w:type="dxa"/>
              <w:right w:w="79" w:type="dxa"/>
            </w:tcMar>
            <w:hideMark/>
          </w:tcPr>
          <w:p w14:paraId="0B5E1C3D" w14:textId="77777777" w:rsidR="00D24B0B" w:rsidRPr="00E94E2A" w:rsidRDefault="00D24B0B" w:rsidP="00D24B0B">
            <w:pPr>
              <w:keepNext/>
              <w:keepLines/>
              <w:tabs>
                <w:tab w:val="left" w:pos="720"/>
                <w:tab w:val="left" w:pos="1930"/>
                <w:tab w:val="left" w:pos="2390"/>
                <w:tab w:val="left" w:pos="2837"/>
              </w:tabs>
              <w:ind w:right="-70"/>
              <w:jc w:val="center"/>
              <w:rPr>
                <w:b/>
                <w:sz w:val="16"/>
              </w:rPr>
            </w:pPr>
            <w:r w:rsidRPr="00E94E2A">
              <w:rPr>
                <w:b/>
                <w:sz w:val="16"/>
              </w:rPr>
              <w:t>0</w:t>
            </w:r>
          </w:p>
          <w:p w14:paraId="346E0DAD" w14:textId="77777777" w:rsidR="00D24B0B" w:rsidRPr="00E94E2A" w:rsidRDefault="00D24B0B" w:rsidP="00D24B0B">
            <w:pPr>
              <w:keepNext/>
              <w:keepLines/>
              <w:tabs>
                <w:tab w:val="left" w:pos="720"/>
                <w:tab w:val="left" w:pos="1930"/>
                <w:tab w:val="left" w:pos="2390"/>
                <w:tab w:val="left" w:pos="2837"/>
              </w:tabs>
              <w:ind w:right="-70"/>
              <w:jc w:val="center"/>
              <w:rPr>
                <w:b/>
                <w:sz w:val="16"/>
              </w:rPr>
            </w:pPr>
            <w:r w:rsidRPr="00E94E2A">
              <w:rPr>
                <w:b/>
                <w:sz w:val="16"/>
              </w:rPr>
              <w:t>0</w:t>
            </w:r>
          </w:p>
          <w:p w14:paraId="7D0F848E" w14:textId="77777777" w:rsidR="00D24B0B" w:rsidRPr="00E94E2A" w:rsidRDefault="00D24B0B" w:rsidP="00D24B0B">
            <w:pPr>
              <w:keepNext/>
              <w:keepLines/>
              <w:tabs>
                <w:tab w:val="left" w:pos="720"/>
                <w:tab w:val="left" w:pos="1930"/>
                <w:tab w:val="left" w:pos="2390"/>
                <w:tab w:val="left" w:pos="2837"/>
              </w:tabs>
              <w:ind w:right="-70"/>
              <w:jc w:val="center"/>
              <w:rPr>
                <w:b/>
                <w:sz w:val="16"/>
              </w:rPr>
            </w:pPr>
            <w:r w:rsidRPr="00E94E2A">
              <w:rPr>
                <w:b/>
                <w:sz w:val="16"/>
              </w:rPr>
              <w:t>0</w:t>
            </w:r>
          </w:p>
          <w:p w14:paraId="575D2C34" w14:textId="77777777" w:rsidR="00D24B0B" w:rsidRPr="00E94E2A" w:rsidRDefault="00D24B0B" w:rsidP="00D24B0B">
            <w:pPr>
              <w:keepNext/>
              <w:keepLines/>
              <w:tabs>
                <w:tab w:val="left" w:pos="720"/>
                <w:tab w:val="left" w:pos="1930"/>
                <w:tab w:val="left" w:pos="2390"/>
                <w:tab w:val="left" w:pos="2837"/>
              </w:tabs>
              <w:ind w:right="-70"/>
              <w:jc w:val="center"/>
              <w:rPr>
                <w:b/>
                <w:sz w:val="16"/>
              </w:rPr>
            </w:pPr>
            <w:r w:rsidRPr="00E94E2A">
              <w:rPr>
                <w:b/>
                <w:sz w:val="16"/>
              </w:rPr>
              <w:t>0</w:t>
            </w:r>
          </w:p>
          <w:p w14:paraId="2C75A108" w14:textId="77777777" w:rsidR="00D24B0B" w:rsidRPr="00E94E2A" w:rsidRDefault="00D24B0B" w:rsidP="00D24B0B">
            <w:pPr>
              <w:keepNext/>
              <w:keepLines/>
              <w:tabs>
                <w:tab w:val="left" w:pos="720"/>
                <w:tab w:val="left" w:pos="1930"/>
                <w:tab w:val="left" w:pos="2390"/>
                <w:tab w:val="left" w:pos="2837"/>
              </w:tabs>
              <w:ind w:right="-70"/>
              <w:jc w:val="center"/>
              <w:rPr>
                <w:b/>
                <w:sz w:val="16"/>
              </w:rPr>
            </w:pPr>
          </w:p>
        </w:tc>
        <w:tc>
          <w:tcPr>
            <w:tcW w:w="450" w:type="dxa"/>
            <w:tcBorders>
              <w:top w:val="single" w:sz="6" w:space="0" w:color="auto"/>
              <w:left w:val="nil"/>
              <w:bottom w:val="nil"/>
              <w:right w:val="single" w:sz="6" w:space="0" w:color="auto"/>
            </w:tcBorders>
            <w:tcMar>
              <w:top w:w="0" w:type="dxa"/>
              <w:left w:w="79" w:type="dxa"/>
              <w:bottom w:w="0" w:type="dxa"/>
              <w:right w:w="79" w:type="dxa"/>
            </w:tcMar>
            <w:hideMark/>
          </w:tcPr>
          <w:p w14:paraId="37AF7717" w14:textId="77777777" w:rsidR="00D24B0B" w:rsidRPr="00E94E2A" w:rsidRDefault="00D24B0B" w:rsidP="00D24B0B">
            <w:pPr>
              <w:keepNext/>
              <w:keepLines/>
              <w:tabs>
                <w:tab w:val="left" w:pos="720"/>
                <w:tab w:val="left" w:pos="1930"/>
                <w:tab w:val="left" w:pos="2390"/>
                <w:tab w:val="left" w:pos="2837"/>
              </w:tabs>
              <w:ind w:right="-70"/>
              <w:jc w:val="center"/>
              <w:rPr>
                <w:b/>
                <w:sz w:val="16"/>
              </w:rPr>
            </w:pPr>
            <w:r w:rsidRPr="00E94E2A">
              <w:rPr>
                <w:b/>
                <w:sz w:val="16"/>
              </w:rPr>
              <w:t>1</w:t>
            </w:r>
          </w:p>
          <w:p w14:paraId="61787642" w14:textId="77777777" w:rsidR="00D24B0B" w:rsidRPr="00E94E2A" w:rsidRDefault="00D24B0B" w:rsidP="00D24B0B">
            <w:pPr>
              <w:keepNext/>
              <w:keepLines/>
              <w:tabs>
                <w:tab w:val="left" w:pos="720"/>
                <w:tab w:val="left" w:pos="1930"/>
                <w:tab w:val="left" w:pos="2390"/>
                <w:tab w:val="left" w:pos="2837"/>
              </w:tabs>
              <w:ind w:right="-70"/>
              <w:jc w:val="center"/>
              <w:rPr>
                <w:b/>
                <w:sz w:val="16"/>
              </w:rPr>
            </w:pPr>
            <w:r w:rsidRPr="00E94E2A">
              <w:rPr>
                <w:b/>
                <w:sz w:val="16"/>
              </w:rPr>
              <w:t>1</w:t>
            </w:r>
          </w:p>
          <w:p w14:paraId="655DB810" w14:textId="77777777" w:rsidR="00D24B0B" w:rsidRPr="00E94E2A" w:rsidRDefault="00D24B0B" w:rsidP="00D24B0B">
            <w:pPr>
              <w:keepNext/>
              <w:keepLines/>
              <w:tabs>
                <w:tab w:val="left" w:pos="720"/>
                <w:tab w:val="left" w:pos="1930"/>
                <w:tab w:val="left" w:pos="2390"/>
                <w:tab w:val="left" w:pos="2837"/>
              </w:tabs>
              <w:ind w:right="-70"/>
              <w:jc w:val="center"/>
              <w:rPr>
                <w:b/>
                <w:sz w:val="16"/>
              </w:rPr>
            </w:pPr>
            <w:r w:rsidRPr="00E94E2A">
              <w:rPr>
                <w:b/>
                <w:sz w:val="16"/>
              </w:rPr>
              <w:t>1</w:t>
            </w:r>
          </w:p>
          <w:p w14:paraId="576B21D7" w14:textId="77777777" w:rsidR="00D24B0B" w:rsidRPr="00E94E2A" w:rsidRDefault="00D24B0B" w:rsidP="00D24B0B">
            <w:pPr>
              <w:keepNext/>
              <w:keepLines/>
              <w:tabs>
                <w:tab w:val="left" w:pos="720"/>
                <w:tab w:val="left" w:pos="1930"/>
                <w:tab w:val="left" w:pos="2390"/>
                <w:tab w:val="left" w:pos="2837"/>
              </w:tabs>
              <w:ind w:right="-70"/>
              <w:jc w:val="center"/>
              <w:rPr>
                <w:b/>
                <w:sz w:val="16"/>
              </w:rPr>
            </w:pPr>
            <w:r w:rsidRPr="00E94E2A">
              <w:rPr>
                <w:b/>
                <w:sz w:val="16"/>
              </w:rPr>
              <w:t>1</w:t>
            </w:r>
          </w:p>
          <w:p w14:paraId="43FE21C0" w14:textId="77777777" w:rsidR="00D24B0B" w:rsidRPr="00E94E2A" w:rsidRDefault="00D24B0B" w:rsidP="00D24B0B">
            <w:pPr>
              <w:keepNext/>
              <w:keepLines/>
              <w:tabs>
                <w:tab w:val="left" w:pos="720"/>
                <w:tab w:val="left" w:pos="1930"/>
                <w:tab w:val="left" w:pos="2390"/>
                <w:tab w:val="left" w:pos="2837"/>
              </w:tabs>
              <w:ind w:right="-70"/>
              <w:jc w:val="center"/>
              <w:rPr>
                <w:b/>
                <w:sz w:val="16"/>
              </w:rPr>
            </w:pPr>
          </w:p>
        </w:tc>
        <w:tc>
          <w:tcPr>
            <w:tcW w:w="450" w:type="dxa"/>
            <w:tcBorders>
              <w:top w:val="single" w:sz="6" w:space="0" w:color="auto"/>
              <w:left w:val="nil"/>
              <w:bottom w:val="single" w:sz="6" w:space="0" w:color="auto"/>
              <w:right w:val="single" w:sz="18" w:space="0" w:color="auto"/>
            </w:tcBorders>
            <w:tcMar>
              <w:top w:w="0" w:type="dxa"/>
              <w:left w:w="79" w:type="dxa"/>
              <w:bottom w:w="0" w:type="dxa"/>
              <w:right w:w="79" w:type="dxa"/>
            </w:tcMar>
            <w:hideMark/>
          </w:tcPr>
          <w:p w14:paraId="0761AB21" w14:textId="77777777" w:rsidR="00D24B0B" w:rsidRPr="00E94E2A" w:rsidRDefault="00D24B0B" w:rsidP="00D24B0B">
            <w:pPr>
              <w:keepNext/>
              <w:keepLines/>
              <w:tabs>
                <w:tab w:val="left" w:pos="720"/>
                <w:tab w:val="left" w:pos="1930"/>
                <w:tab w:val="left" w:pos="2390"/>
                <w:tab w:val="left" w:pos="2837"/>
              </w:tabs>
              <w:ind w:right="-70"/>
              <w:jc w:val="center"/>
              <w:rPr>
                <w:b/>
                <w:sz w:val="16"/>
              </w:rPr>
            </w:pPr>
            <w:r w:rsidRPr="00E94E2A">
              <w:rPr>
                <w:b/>
                <w:sz w:val="16"/>
              </w:rPr>
              <w:t>0</w:t>
            </w:r>
          </w:p>
          <w:p w14:paraId="48EEC570" w14:textId="77777777" w:rsidR="00D24B0B" w:rsidRPr="00E94E2A" w:rsidRDefault="00D24B0B" w:rsidP="00D24B0B">
            <w:pPr>
              <w:keepNext/>
              <w:keepLines/>
              <w:tabs>
                <w:tab w:val="left" w:pos="720"/>
                <w:tab w:val="left" w:pos="1930"/>
                <w:tab w:val="left" w:pos="2390"/>
                <w:tab w:val="left" w:pos="2837"/>
              </w:tabs>
              <w:ind w:right="-70"/>
              <w:jc w:val="center"/>
              <w:rPr>
                <w:b/>
                <w:sz w:val="16"/>
              </w:rPr>
            </w:pPr>
            <w:r w:rsidRPr="00E94E2A">
              <w:rPr>
                <w:b/>
                <w:sz w:val="16"/>
              </w:rPr>
              <w:t>0</w:t>
            </w:r>
          </w:p>
          <w:p w14:paraId="0B19393A" w14:textId="77777777" w:rsidR="00D24B0B" w:rsidRPr="00E94E2A" w:rsidRDefault="00D24B0B" w:rsidP="00D24B0B">
            <w:pPr>
              <w:keepNext/>
              <w:keepLines/>
              <w:tabs>
                <w:tab w:val="left" w:pos="720"/>
                <w:tab w:val="left" w:pos="1930"/>
                <w:tab w:val="left" w:pos="2390"/>
                <w:tab w:val="left" w:pos="2837"/>
              </w:tabs>
              <w:ind w:right="-70"/>
              <w:jc w:val="center"/>
              <w:rPr>
                <w:b/>
                <w:sz w:val="16"/>
              </w:rPr>
            </w:pPr>
            <w:r w:rsidRPr="00E94E2A">
              <w:rPr>
                <w:b/>
                <w:sz w:val="16"/>
              </w:rPr>
              <w:t>0</w:t>
            </w:r>
          </w:p>
          <w:p w14:paraId="61B509E2" w14:textId="77777777" w:rsidR="00D24B0B" w:rsidRPr="00E94E2A" w:rsidRDefault="00D24B0B" w:rsidP="00D24B0B">
            <w:pPr>
              <w:keepNext/>
              <w:keepLines/>
              <w:tabs>
                <w:tab w:val="left" w:pos="720"/>
                <w:tab w:val="left" w:pos="1930"/>
                <w:tab w:val="left" w:pos="2390"/>
                <w:tab w:val="left" w:pos="2837"/>
              </w:tabs>
              <w:ind w:right="-70"/>
              <w:jc w:val="center"/>
              <w:rPr>
                <w:b/>
                <w:sz w:val="16"/>
              </w:rPr>
            </w:pPr>
            <w:r w:rsidRPr="00E94E2A">
              <w:rPr>
                <w:b/>
                <w:sz w:val="16"/>
              </w:rPr>
              <w:t>0</w:t>
            </w:r>
          </w:p>
          <w:p w14:paraId="79491C8F" w14:textId="77777777" w:rsidR="00D24B0B" w:rsidRPr="00E94E2A" w:rsidRDefault="00D24B0B" w:rsidP="00D24B0B">
            <w:pPr>
              <w:keepNext/>
              <w:keepLines/>
              <w:tabs>
                <w:tab w:val="left" w:pos="720"/>
                <w:tab w:val="left" w:pos="1930"/>
                <w:tab w:val="left" w:pos="2390"/>
                <w:tab w:val="left" w:pos="2837"/>
              </w:tabs>
              <w:ind w:right="-70"/>
              <w:jc w:val="center"/>
              <w:rPr>
                <w:b/>
                <w:sz w:val="16"/>
              </w:rPr>
            </w:pPr>
          </w:p>
        </w:tc>
      </w:tr>
      <w:tr w:rsidR="00D24B0B" w:rsidRPr="00E94E2A" w14:paraId="0E98C39E" w14:textId="77777777" w:rsidTr="00D24B0B">
        <w:trPr>
          <w:gridAfter w:val="2"/>
          <w:wAfter w:w="1179" w:type="dxa"/>
          <w:cantSplit/>
        </w:trPr>
        <w:tc>
          <w:tcPr>
            <w:tcW w:w="5933" w:type="dxa"/>
            <w:gridSpan w:val="9"/>
            <w:tcBorders>
              <w:top w:val="nil"/>
              <w:left w:val="single" w:sz="18" w:space="0" w:color="auto"/>
              <w:bottom w:val="nil"/>
              <w:right w:val="single" w:sz="6" w:space="0" w:color="auto"/>
            </w:tcBorders>
            <w:tcMar>
              <w:top w:w="0" w:type="dxa"/>
              <w:left w:w="79" w:type="dxa"/>
              <w:bottom w:w="0" w:type="dxa"/>
              <w:right w:w="79" w:type="dxa"/>
            </w:tcMar>
          </w:tcPr>
          <w:p w14:paraId="27C2A0F5" w14:textId="77777777" w:rsidR="00D24B0B" w:rsidRPr="00E94E2A" w:rsidRDefault="00D24B0B" w:rsidP="00D24B0B">
            <w:pPr>
              <w:keepNext/>
              <w:keepLines/>
              <w:tabs>
                <w:tab w:val="left" w:pos="720"/>
              </w:tabs>
              <w:ind w:right="100"/>
              <w:jc w:val="both"/>
              <w:rPr>
                <w:rFonts w:ascii="Univers (W1)" w:hAnsi="Univers (W1)"/>
                <w:sz w:val="20"/>
              </w:rPr>
            </w:pPr>
          </w:p>
        </w:tc>
        <w:tc>
          <w:tcPr>
            <w:tcW w:w="1890" w:type="dxa"/>
            <w:gridSpan w:val="2"/>
            <w:tcBorders>
              <w:top w:val="single" w:sz="6" w:space="0" w:color="auto"/>
              <w:left w:val="nil"/>
              <w:bottom w:val="single" w:sz="6" w:space="0" w:color="auto"/>
              <w:right w:val="single" w:sz="6" w:space="0" w:color="auto"/>
            </w:tcBorders>
            <w:tcMar>
              <w:top w:w="0" w:type="dxa"/>
              <w:left w:w="79" w:type="dxa"/>
              <w:bottom w:w="0" w:type="dxa"/>
              <w:right w:w="79" w:type="dxa"/>
            </w:tcMar>
            <w:hideMark/>
          </w:tcPr>
          <w:p w14:paraId="70A5A9DF" w14:textId="77777777" w:rsidR="00D24B0B" w:rsidRPr="00E94E2A" w:rsidRDefault="00D24B0B" w:rsidP="00D24B0B">
            <w:pPr>
              <w:keepNext/>
              <w:keepLines/>
              <w:tabs>
                <w:tab w:val="left" w:pos="720"/>
              </w:tabs>
              <w:ind w:right="-100"/>
              <w:jc w:val="both"/>
              <w:rPr>
                <w:rFonts w:ascii="Univers (W1)" w:hAnsi="Univers (W1)"/>
                <w:sz w:val="14"/>
              </w:rPr>
            </w:pPr>
            <w:r w:rsidRPr="00E94E2A">
              <w:rPr>
                <w:rFonts w:ascii="Bookman" w:hAnsi="Bookman"/>
                <w:sz w:val="14"/>
              </w:rPr>
              <w:t xml:space="preserve">15. </w:t>
            </w:r>
            <w:r w:rsidRPr="00E94E2A">
              <w:rPr>
                <w:rFonts w:ascii="Univers (W1)" w:hAnsi="Univers (W1)"/>
                <w:sz w:val="14"/>
              </w:rPr>
              <w:t>TOTAL</w:t>
            </w:r>
            <w:r w:rsidRPr="00E94E2A">
              <w:rPr>
                <w:rFonts w:ascii="Univers (W1)" w:hAnsi="Univers (W1)"/>
                <w:noProof/>
                <w:sz w:val="20"/>
              </w:rPr>
              <w:drawing>
                <wp:inline distT="0" distB="0" distL="0" distR="0" wp14:anchorId="402B527F" wp14:editId="5908B81D">
                  <wp:extent cx="527050" cy="139700"/>
                  <wp:effectExtent l="19050" t="0" r="0" b="0"/>
                  <wp:docPr id="209722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27050" cy="139700"/>
                          </a:xfrm>
                          <a:prstGeom prst="rect">
                            <a:avLst/>
                          </a:prstGeom>
                          <a:noFill/>
                          <a:ln w="9525">
                            <a:noFill/>
                            <a:miter lim="800000"/>
                            <a:headEnd/>
                            <a:tailEnd/>
                          </a:ln>
                        </pic:spPr>
                      </pic:pic>
                    </a:graphicData>
                  </a:graphic>
                </wp:inline>
              </w:drawing>
            </w:r>
          </w:p>
        </w:tc>
        <w:tc>
          <w:tcPr>
            <w:tcW w:w="454" w:type="dxa"/>
            <w:tcBorders>
              <w:top w:val="single" w:sz="6" w:space="0" w:color="auto"/>
              <w:left w:val="single" w:sz="6" w:space="0" w:color="auto"/>
              <w:bottom w:val="single" w:sz="6" w:space="0" w:color="auto"/>
              <w:right w:val="single" w:sz="6" w:space="0" w:color="auto"/>
            </w:tcBorders>
            <w:tcMar>
              <w:top w:w="0" w:type="dxa"/>
              <w:left w:w="79" w:type="dxa"/>
              <w:bottom w:w="0" w:type="dxa"/>
              <w:right w:w="79" w:type="dxa"/>
            </w:tcMar>
            <w:hideMark/>
          </w:tcPr>
          <w:p w14:paraId="1E72CC2C" w14:textId="77777777" w:rsidR="00D24B0B" w:rsidRPr="00E94E2A" w:rsidRDefault="00D24B0B" w:rsidP="00D24B0B">
            <w:pPr>
              <w:keepNext/>
              <w:keepLines/>
              <w:tabs>
                <w:tab w:val="left" w:pos="720"/>
              </w:tabs>
              <w:ind w:right="20"/>
              <w:jc w:val="center"/>
              <w:rPr>
                <w:b/>
              </w:rPr>
            </w:pPr>
            <w:r w:rsidRPr="00E94E2A">
              <w:rPr>
                <w:b/>
              </w:rPr>
              <w:t>0</w:t>
            </w:r>
          </w:p>
        </w:tc>
        <w:tc>
          <w:tcPr>
            <w:tcW w:w="450" w:type="dxa"/>
            <w:tcBorders>
              <w:top w:val="single" w:sz="6" w:space="0" w:color="auto"/>
              <w:left w:val="single" w:sz="6" w:space="0" w:color="auto"/>
              <w:bottom w:val="single" w:sz="6" w:space="0" w:color="auto"/>
              <w:right w:val="single" w:sz="6" w:space="0" w:color="auto"/>
            </w:tcBorders>
            <w:tcMar>
              <w:top w:w="0" w:type="dxa"/>
              <w:left w:w="79" w:type="dxa"/>
              <w:bottom w:w="0" w:type="dxa"/>
              <w:right w:w="79" w:type="dxa"/>
            </w:tcMar>
            <w:hideMark/>
          </w:tcPr>
          <w:p w14:paraId="350F66B6" w14:textId="77777777" w:rsidR="00D24B0B" w:rsidRPr="00E94E2A" w:rsidRDefault="00D24B0B" w:rsidP="00D24B0B">
            <w:pPr>
              <w:keepNext/>
              <w:keepLines/>
              <w:tabs>
                <w:tab w:val="left" w:pos="720"/>
              </w:tabs>
              <w:ind w:left="-86" w:right="-72"/>
              <w:jc w:val="center"/>
              <w:rPr>
                <w:b/>
              </w:rPr>
            </w:pPr>
            <w:r>
              <w:rPr>
                <w:b/>
              </w:rPr>
              <w:t>4</w:t>
            </w:r>
          </w:p>
        </w:tc>
        <w:tc>
          <w:tcPr>
            <w:tcW w:w="450" w:type="dxa"/>
            <w:tcBorders>
              <w:top w:val="single" w:sz="6" w:space="0" w:color="auto"/>
              <w:left w:val="single" w:sz="6" w:space="0" w:color="auto"/>
              <w:bottom w:val="single" w:sz="6" w:space="0" w:color="auto"/>
              <w:right w:val="single" w:sz="18" w:space="0" w:color="auto"/>
            </w:tcBorders>
            <w:tcMar>
              <w:top w:w="0" w:type="dxa"/>
              <w:left w:w="79" w:type="dxa"/>
              <w:bottom w:w="0" w:type="dxa"/>
              <w:right w:w="79" w:type="dxa"/>
            </w:tcMar>
            <w:hideMark/>
          </w:tcPr>
          <w:p w14:paraId="2AE42CD5" w14:textId="77777777" w:rsidR="00D24B0B" w:rsidRPr="00E94E2A" w:rsidRDefault="00D24B0B" w:rsidP="00D24B0B">
            <w:pPr>
              <w:keepNext/>
              <w:keepLines/>
              <w:tabs>
                <w:tab w:val="left" w:pos="720"/>
              </w:tabs>
              <w:ind w:left="-86" w:right="-72"/>
              <w:jc w:val="center"/>
              <w:rPr>
                <w:b/>
              </w:rPr>
            </w:pPr>
            <w:r w:rsidRPr="00E94E2A">
              <w:rPr>
                <w:b/>
              </w:rPr>
              <w:t>0</w:t>
            </w:r>
          </w:p>
        </w:tc>
      </w:tr>
      <w:tr w:rsidR="00D24B0B" w:rsidRPr="00E94E2A" w14:paraId="278452DB" w14:textId="77777777" w:rsidTr="00D24B0B">
        <w:trPr>
          <w:gridAfter w:val="2"/>
          <w:wAfter w:w="1179" w:type="dxa"/>
          <w:cantSplit/>
        </w:trPr>
        <w:tc>
          <w:tcPr>
            <w:tcW w:w="3233" w:type="dxa"/>
            <w:gridSpan w:val="5"/>
            <w:tcBorders>
              <w:top w:val="single" w:sz="12" w:space="0" w:color="auto"/>
              <w:left w:val="single" w:sz="18" w:space="0" w:color="auto"/>
              <w:bottom w:val="nil"/>
              <w:right w:val="single" w:sz="6" w:space="0" w:color="auto"/>
            </w:tcBorders>
            <w:hideMark/>
          </w:tcPr>
          <w:p w14:paraId="15954EE1" w14:textId="77777777" w:rsidR="00D24B0B" w:rsidRPr="00E94E2A" w:rsidRDefault="00D24B0B" w:rsidP="00D24B0B">
            <w:pPr>
              <w:pStyle w:val="PDPSOW"/>
              <w:keepNext/>
              <w:keepLines/>
              <w:rPr>
                <w:sz w:val="12"/>
              </w:rPr>
            </w:pPr>
            <w:r w:rsidRPr="00E94E2A">
              <w:rPr>
                <w:sz w:val="12"/>
              </w:rPr>
              <w:t>G.  PREPARED BY</w:t>
            </w:r>
          </w:p>
        </w:tc>
        <w:tc>
          <w:tcPr>
            <w:tcW w:w="1350" w:type="dxa"/>
            <w:gridSpan w:val="2"/>
            <w:tcBorders>
              <w:top w:val="single" w:sz="12" w:space="0" w:color="auto"/>
              <w:left w:val="single" w:sz="6" w:space="0" w:color="auto"/>
              <w:bottom w:val="nil"/>
              <w:right w:val="single" w:sz="6" w:space="0" w:color="auto"/>
            </w:tcBorders>
            <w:hideMark/>
          </w:tcPr>
          <w:p w14:paraId="1BFFD659" w14:textId="77777777" w:rsidR="00D24B0B" w:rsidRPr="00E94E2A" w:rsidRDefault="00D24B0B" w:rsidP="00D24B0B">
            <w:pPr>
              <w:pStyle w:val="PDPSOW"/>
              <w:keepNext/>
              <w:keepLines/>
              <w:rPr>
                <w:sz w:val="12"/>
              </w:rPr>
            </w:pPr>
            <w:r w:rsidRPr="00E94E2A">
              <w:rPr>
                <w:sz w:val="12"/>
              </w:rPr>
              <w:t>H.  DATE</w:t>
            </w:r>
          </w:p>
        </w:tc>
        <w:tc>
          <w:tcPr>
            <w:tcW w:w="3240" w:type="dxa"/>
            <w:gridSpan w:val="4"/>
            <w:tcBorders>
              <w:top w:val="single" w:sz="12" w:space="0" w:color="auto"/>
              <w:left w:val="single" w:sz="6" w:space="0" w:color="auto"/>
              <w:bottom w:val="nil"/>
              <w:right w:val="single" w:sz="6" w:space="0" w:color="auto"/>
            </w:tcBorders>
            <w:hideMark/>
          </w:tcPr>
          <w:p w14:paraId="40CEC82F" w14:textId="77777777" w:rsidR="00D24B0B" w:rsidRPr="00E94E2A" w:rsidRDefault="00D24B0B" w:rsidP="00D24B0B">
            <w:pPr>
              <w:pStyle w:val="PDPSOW"/>
              <w:keepNext/>
              <w:keepLines/>
              <w:rPr>
                <w:sz w:val="12"/>
              </w:rPr>
            </w:pPr>
            <w:r w:rsidRPr="00E94E2A">
              <w:rPr>
                <w:sz w:val="12"/>
              </w:rPr>
              <w:t>I.  APPROVED BY</w:t>
            </w:r>
          </w:p>
        </w:tc>
        <w:tc>
          <w:tcPr>
            <w:tcW w:w="1354" w:type="dxa"/>
            <w:gridSpan w:val="3"/>
            <w:tcBorders>
              <w:top w:val="single" w:sz="12" w:space="0" w:color="auto"/>
              <w:left w:val="single" w:sz="6" w:space="0" w:color="auto"/>
              <w:bottom w:val="nil"/>
              <w:right w:val="single" w:sz="18" w:space="0" w:color="auto"/>
            </w:tcBorders>
            <w:hideMark/>
          </w:tcPr>
          <w:p w14:paraId="57E28139" w14:textId="77777777" w:rsidR="00D24B0B" w:rsidRPr="00E94E2A" w:rsidRDefault="00D24B0B" w:rsidP="00D24B0B">
            <w:pPr>
              <w:pStyle w:val="PDPSOW"/>
              <w:keepNext/>
              <w:keepLines/>
              <w:rPr>
                <w:sz w:val="12"/>
              </w:rPr>
            </w:pPr>
            <w:r w:rsidRPr="00E94E2A">
              <w:rPr>
                <w:sz w:val="12"/>
              </w:rPr>
              <w:t>J.  DATE</w:t>
            </w:r>
          </w:p>
        </w:tc>
      </w:tr>
      <w:tr w:rsidR="00D24B0B" w:rsidRPr="007C59E7" w14:paraId="11608DC4" w14:textId="77777777" w:rsidTr="00D24B0B">
        <w:trPr>
          <w:gridAfter w:val="2"/>
          <w:wAfter w:w="1179" w:type="dxa"/>
          <w:cantSplit/>
        </w:trPr>
        <w:tc>
          <w:tcPr>
            <w:tcW w:w="3233" w:type="dxa"/>
            <w:gridSpan w:val="5"/>
            <w:tcBorders>
              <w:top w:val="nil"/>
              <w:left w:val="single" w:sz="18" w:space="0" w:color="auto"/>
              <w:bottom w:val="single" w:sz="18" w:space="0" w:color="auto"/>
              <w:right w:val="single" w:sz="6" w:space="0" w:color="auto"/>
            </w:tcBorders>
            <w:hideMark/>
          </w:tcPr>
          <w:p w14:paraId="1A6B6BA9" w14:textId="77777777" w:rsidR="00D24B0B" w:rsidRPr="007C59E7" w:rsidRDefault="00D24B0B" w:rsidP="00D24B0B">
            <w:pPr>
              <w:keepNext/>
              <w:keepLines/>
              <w:tabs>
                <w:tab w:val="left" w:pos="720"/>
              </w:tabs>
              <w:ind w:right="10"/>
              <w:rPr>
                <w:b/>
                <w:sz w:val="20"/>
              </w:rPr>
            </w:pPr>
            <w:r w:rsidRPr="007C59E7">
              <w:rPr>
                <w:b/>
                <w:sz w:val="20"/>
              </w:rPr>
              <w:t>STANLEY U. CHAN</w:t>
            </w:r>
          </w:p>
          <w:p w14:paraId="260DEC8A" w14:textId="77777777" w:rsidR="00D24B0B" w:rsidRPr="007C59E7" w:rsidRDefault="00D24B0B" w:rsidP="00D24B0B">
            <w:pPr>
              <w:keepNext/>
              <w:keepLines/>
              <w:tabs>
                <w:tab w:val="left" w:pos="720"/>
              </w:tabs>
              <w:ind w:right="10"/>
              <w:rPr>
                <w:b/>
                <w:sz w:val="20"/>
              </w:rPr>
            </w:pPr>
            <w:r w:rsidRPr="007C59E7">
              <w:rPr>
                <w:b/>
                <w:sz w:val="20"/>
              </w:rPr>
              <w:t>FCDD-</w:t>
            </w:r>
            <w:r>
              <w:rPr>
                <w:b/>
                <w:sz w:val="20"/>
              </w:rPr>
              <w:t>ISE-HDB</w:t>
            </w:r>
          </w:p>
          <w:p w14:paraId="7F38422C" w14:textId="77777777" w:rsidR="00D24B0B" w:rsidRPr="007C59E7" w:rsidRDefault="00D24B0B" w:rsidP="00D24B0B">
            <w:pPr>
              <w:keepNext/>
              <w:keepLines/>
              <w:tabs>
                <w:tab w:val="left" w:pos="720"/>
              </w:tabs>
              <w:ind w:right="10"/>
              <w:rPr>
                <w:b/>
                <w:sz w:val="20"/>
              </w:rPr>
            </w:pPr>
            <w:r w:rsidRPr="007C59E7">
              <w:rPr>
                <w:b/>
                <w:sz w:val="20"/>
              </w:rPr>
              <w:t>Electronics Engineer</w:t>
            </w:r>
          </w:p>
        </w:tc>
        <w:tc>
          <w:tcPr>
            <w:tcW w:w="1350" w:type="dxa"/>
            <w:gridSpan w:val="2"/>
            <w:tcBorders>
              <w:top w:val="nil"/>
              <w:left w:val="single" w:sz="6" w:space="0" w:color="auto"/>
              <w:bottom w:val="single" w:sz="18" w:space="0" w:color="auto"/>
              <w:right w:val="single" w:sz="6" w:space="0" w:color="auto"/>
            </w:tcBorders>
            <w:hideMark/>
          </w:tcPr>
          <w:p w14:paraId="2C4F7C3C" w14:textId="77777777" w:rsidR="00D24B0B" w:rsidRPr="007C59E7" w:rsidRDefault="00D24B0B" w:rsidP="00D24B0B">
            <w:pPr>
              <w:keepNext/>
              <w:keepLines/>
              <w:tabs>
                <w:tab w:val="left" w:pos="720"/>
              </w:tabs>
              <w:ind w:right="20"/>
              <w:jc w:val="center"/>
              <w:rPr>
                <w:b/>
                <w:sz w:val="20"/>
              </w:rPr>
            </w:pPr>
            <w:r>
              <w:rPr>
                <w:b/>
                <w:sz w:val="20"/>
              </w:rPr>
              <w:t>09/18/2025</w:t>
            </w:r>
          </w:p>
        </w:tc>
        <w:tc>
          <w:tcPr>
            <w:tcW w:w="3240" w:type="dxa"/>
            <w:gridSpan w:val="4"/>
            <w:tcBorders>
              <w:top w:val="nil"/>
              <w:left w:val="single" w:sz="6" w:space="0" w:color="auto"/>
              <w:bottom w:val="single" w:sz="18" w:space="0" w:color="auto"/>
              <w:right w:val="single" w:sz="6" w:space="0" w:color="auto"/>
            </w:tcBorders>
            <w:hideMark/>
          </w:tcPr>
          <w:p w14:paraId="005DD328" w14:textId="77777777" w:rsidR="00D24B0B" w:rsidRDefault="00D24B0B" w:rsidP="00D24B0B">
            <w:pPr>
              <w:keepNext/>
              <w:keepLines/>
              <w:tabs>
                <w:tab w:val="left" w:pos="720"/>
              </w:tabs>
              <w:ind w:right="10"/>
              <w:rPr>
                <w:b/>
                <w:color w:val="000000"/>
                <w:sz w:val="20"/>
              </w:rPr>
            </w:pPr>
            <w:r w:rsidRPr="00BD5167">
              <w:rPr>
                <w:b/>
                <w:color w:val="000000"/>
                <w:sz w:val="20"/>
              </w:rPr>
              <w:t xml:space="preserve">LYSSA J. MURPHY </w:t>
            </w:r>
          </w:p>
          <w:p w14:paraId="2A7A5257" w14:textId="77777777" w:rsidR="00D24B0B" w:rsidRPr="007C59E7" w:rsidRDefault="00D24B0B" w:rsidP="00D24B0B">
            <w:pPr>
              <w:keepNext/>
              <w:keepLines/>
              <w:tabs>
                <w:tab w:val="left" w:pos="720"/>
              </w:tabs>
              <w:ind w:right="10"/>
              <w:rPr>
                <w:b/>
                <w:sz w:val="20"/>
              </w:rPr>
            </w:pPr>
            <w:r w:rsidRPr="007C59E7">
              <w:rPr>
                <w:b/>
                <w:sz w:val="20"/>
              </w:rPr>
              <w:t>FCDD-</w:t>
            </w:r>
            <w:r>
              <w:rPr>
                <w:b/>
                <w:sz w:val="20"/>
              </w:rPr>
              <w:t>ISE-HDB</w:t>
            </w:r>
          </w:p>
          <w:p w14:paraId="31B59EE9" w14:textId="77777777" w:rsidR="00D24B0B" w:rsidRPr="007C59E7" w:rsidRDefault="00D24B0B" w:rsidP="00D24B0B">
            <w:pPr>
              <w:keepNext/>
              <w:keepLines/>
              <w:tabs>
                <w:tab w:val="left" w:pos="720"/>
              </w:tabs>
              <w:ind w:right="20"/>
              <w:rPr>
                <w:b/>
                <w:sz w:val="20"/>
              </w:rPr>
            </w:pPr>
            <w:r>
              <w:rPr>
                <w:b/>
                <w:sz w:val="20"/>
              </w:rPr>
              <w:t>Supervisory Engineer</w:t>
            </w:r>
          </w:p>
        </w:tc>
        <w:tc>
          <w:tcPr>
            <w:tcW w:w="1354" w:type="dxa"/>
            <w:gridSpan w:val="3"/>
            <w:tcBorders>
              <w:top w:val="nil"/>
              <w:left w:val="single" w:sz="6" w:space="0" w:color="auto"/>
              <w:bottom w:val="single" w:sz="18" w:space="0" w:color="auto"/>
              <w:right w:val="single" w:sz="18" w:space="0" w:color="auto"/>
            </w:tcBorders>
            <w:hideMark/>
          </w:tcPr>
          <w:p w14:paraId="1F9E2790" w14:textId="77777777" w:rsidR="00D24B0B" w:rsidRPr="007C59E7" w:rsidRDefault="00D24B0B" w:rsidP="00D24B0B">
            <w:pPr>
              <w:keepNext/>
              <w:keepLines/>
              <w:tabs>
                <w:tab w:val="left" w:pos="720"/>
              </w:tabs>
              <w:ind w:right="20"/>
              <w:jc w:val="center"/>
              <w:rPr>
                <w:b/>
                <w:sz w:val="20"/>
              </w:rPr>
            </w:pPr>
            <w:r>
              <w:rPr>
                <w:b/>
                <w:sz w:val="20"/>
              </w:rPr>
              <w:t>09/18/2025</w:t>
            </w:r>
          </w:p>
        </w:tc>
      </w:tr>
    </w:tbl>
    <w:p w14:paraId="1794FD42" w14:textId="389969B6" w:rsidR="000B3FD0" w:rsidRDefault="000B3FD0" w:rsidP="000B3FD0">
      <w:pPr>
        <w:keepNext/>
        <w:keepLines/>
        <w:tabs>
          <w:tab w:val="left" w:pos="720"/>
        </w:tabs>
      </w:pPr>
    </w:p>
    <w:tbl>
      <w:tblPr>
        <w:tblW w:w="10356" w:type="dxa"/>
        <w:tblLayout w:type="fixed"/>
        <w:tblCellMar>
          <w:left w:w="80" w:type="dxa"/>
          <w:right w:w="80" w:type="dxa"/>
        </w:tblCellMar>
        <w:tblLook w:val="04A0" w:firstRow="1" w:lastRow="0" w:firstColumn="1" w:lastColumn="0" w:noHBand="0" w:noVBand="1"/>
      </w:tblPr>
      <w:tblGrid>
        <w:gridCol w:w="1161"/>
        <w:gridCol w:w="271"/>
        <w:gridCol w:w="1171"/>
        <w:gridCol w:w="539"/>
        <w:gridCol w:w="91"/>
        <w:gridCol w:w="810"/>
        <w:gridCol w:w="540"/>
        <w:gridCol w:w="1170"/>
        <w:gridCol w:w="180"/>
        <w:gridCol w:w="810"/>
        <w:gridCol w:w="1080"/>
        <w:gridCol w:w="454"/>
        <w:gridCol w:w="450"/>
        <w:gridCol w:w="450"/>
        <w:gridCol w:w="187"/>
        <w:gridCol w:w="992"/>
      </w:tblGrid>
      <w:tr w:rsidR="00F41C91" w:rsidRPr="00E94E2A" w14:paraId="0D6AE04A" w14:textId="77777777" w:rsidTr="007F1192">
        <w:trPr>
          <w:gridAfter w:val="2"/>
          <w:wAfter w:w="1179" w:type="dxa"/>
          <w:cantSplit/>
        </w:trPr>
        <w:tc>
          <w:tcPr>
            <w:tcW w:w="6743" w:type="dxa"/>
            <w:gridSpan w:val="10"/>
            <w:tcBorders>
              <w:top w:val="single" w:sz="18" w:space="0" w:color="auto"/>
              <w:left w:val="single" w:sz="18" w:space="0" w:color="auto"/>
              <w:bottom w:val="single" w:sz="6" w:space="0" w:color="auto"/>
              <w:right w:val="single" w:sz="6" w:space="0" w:color="auto"/>
            </w:tcBorders>
            <w:hideMark/>
          </w:tcPr>
          <w:p w14:paraId="5BE57184" w14:textId="77777777" w:rsidR="00F41C91" w:rsidRPr="00E94E2A" w:rsidRDefault="00F41C91" w:rsidP="007F1192">
            <w:pPr>
              <w:pStyle w:val="Header"/>
              <w:keepNext/>
              <w:keepLines/>
              <w:tabs>
                <w:tab w:val="left" w:pos="720"/>
                <w:tab w:val="left" w:pos="1440"/>
              </w:tabs>
              <w:jc w:val="center"/>
              <w:rPr>
                <w:b/>
              </w:rPr>
            </w:pPr>
            <w:r w:rsidRPr="00E94E2A">
              <w:rPr>
                <w:b/>
              </w:rPr>
              <w:t>CONTRACT DATA REQUIREMENTS LIST</w:t>
            </w:r>
          </w:p>
          <w:p w14:paraId="0C40B098" w14:textId="77777777" w:rsidR="00F41C91" w:rsidRPr="00E94E2A" w:rsidRDefault="00F41C91" w:rsidP="007F1192">
            <w:pPr>
              <w:pStyle w:val="Header"/>
              <w:keepNext/>
              <w:keepLines/>
              <w:tabs>
                <w:tab w:val="left" w:pos="720"/>
                <w:tab w:val="left" w:pos="1440"/>
              </w:tabs>
              <w:jc w:val="center"/>
            </w:pPr>
            <w:r w:rsidRPr="00E94E2A">
              <w:rPr>
                <w:b/>
                <w:i/>
              </w:rPr>
              <w:t>(1 Data Item)</w:t>
            </w:r>
          </w:p>
        </w:tc>
        <w:tc>
          <w:tcPr>
            <w:tcW w:w="2434" w:type="dxa"/>
            <w:gridSpan w:val="4"/>
            <w:tcBorders>
              <w:top w:val="single" w:sz="18" w:space="0" w:color="auto"/>
              <w:left w:val="single" w:sz="6" w:space="0" w:color="auto"/>
              <w:bottom w:val="single" w:sz="6" w:space="0" w:color="auto"/>
              <w:right w:val="single" w:sz="18" w:space="0" w:color="auto"/>
            </w:tcBorders>
          </w:tcPr>
          <w:p w14:paraId="28C37051" w14:textId="77777777" w:rsidR="00F41C91" w:rsidRPr="00E94E2A" w:rsidRDefault="00F41C91" w:rsidP="007F1192">
            <w:pPr>
              <w:pStyle w:val="Header"/>
              <w:keepNext/>
              <w:keepLines/>
              <w:tabs>
                <w:tab w:val="left" w:pos="620"/>
                <w:tab w:val="left" w:pos="720"/>
              </w:tabs>
              <w:jc w:val="both"/>
              <w:rPr>
                <w:sz w:val="18"/>
              </w:rPr>
            </w:pPr>
            <w:r w:rsidRPr="00E94E2A">
              <w:rPr>
                <w:sz w:val="18"/>
              </w:rPr>
              <w:t>Original Form Approved</w:t>
            </w:r>
          </w:p>
          <w:p w14:paraId="6CB896A2" w14:textId="77777777" w:rsidR="00F41C91" w:rsidRPr="00E94E2A" w:rsidRDefault="00F41C91" w:rsidP="007F1192">
            <w:pPr>
              <w:pStyle w:val="Header"/>
              <w:keepNext/>
              <w:keepLines/>
              <w:tabs>
                <w:tab w:val="left" w:pos="620"/>
                <w:tab w:val="left" w:pos="720"/>
              </w:tabs>
              <w:jc w:val="both"/>
              <w:rPr>
                <w:sz w:val="18"/>
              </w:rPr>
            </w:pPr>
            <w:r w:rsidRPr="00E94E2A">
              <w:rPr>
                <w:sz w:val="18"/>
              </w:rPr>
              <w:t>OMB No. 0704-0188</w:t>
            </w:r>
          </w:p>
          <w:p w14:paraId="0077C270" w14:textId="77777777" w:rsidR="00F41C91" w:rsidRPr="00E94E2A" w:rsidRDefault="00F41C91" w:rsidP="007F1192">
            <w:pPr>
              <w:pStyle w:val="Header"/>
              <w:keepNext/>
              <w:keepLines/>
              <w:tabs>
                <w:tab w:val="left" w:pos="620"/>
                <w:tab w:val="left" w:pos="720"/>
              </w:tabs>
              <w:jc w:val="both"/>
              <w:rPr>
                <w:sz w:val="18"/>
              </w:rPr>
            </w:pPr>
          </w:p>
        </w:tc>
      </w:tr>
      <w:tr w:rsidR="00F41C91" w:rsidRPr="00E94E2A" w14:paraId="09921948" w14:textId="77777777" w:rsidTr="007F1192">
        <w:trPr>
          <w:gridAfter w:val="2"/>
          <w:wAfter w:w="1179" w:type="dxa"/>
          <w:cantSplit/>
        </w:trPr>
        <w:tc>
          <w:tcPr>
            <w:tcW w:w="9177" w:type="dxa"/>
            <w:gridSpan w:val="14"/>
            <w:tcBorders>
              <w:top w:val="single" w:sz="6" w:space="0" w:color="auto"/>
              <w:left w:val="single" w:sz="18" w:space="0" w:color="auto"/>
              <w:bottom w:val="nil"/>
              <w:right w:val="single" w:sz="18" w:space="0" w:color="auto"/>
            </w:tcBorders>
            <w:hideMark/>
          </w:tcPr>
          <w:p w14:paraId="582B20B1" w14:textId="77777777" w:rsidR="00F41C91" w:rsidRPr="00E94E2A" w:rsidRDefault="00F41C91" w:rsidP="007F1192">
            <w:pPr>
              <w:pStyle w:val="SmallH"/>
              <w:keepNext/>
              <w:keepLines/>
              <w:tabs>
                <w:tab w:val="left" w:pos="720"/>
              </w:tabs>
              <w:spacing w:before="0" w:after="0"/>
              <w:ind w:left="0"/>
              <w:rPr>
                <w:sz w:val="10"/>
              </w:rPr>
            </w:pPr>
            <w:r w:rsidRPr="002A4288">
              <w:rPr>
                <w:sz w:val="10"/>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w:t>
            </w:r>
            <w:proofErr w:type="spellStart"/>
            <w:r w:rsidRPr="002A4288">
              <w:rPr>
                <w:sz w:val="10"/>
              </w:rPr>
              <w:t>collectionof</w:t>
            </w:r>
            <w:proofErr w:type="spellEnd"/>
            <w:r w:rsidRPr="002A4288">
              <w:rPr>
                <w:sz w:val="10"/>
              </w:rPr>
              <w:t xml:space="preserve"> information if it does not display a currently valid OMB control number. Please do not return your form to the above organization. Send completed form to the Government Issuing Contracting Officer for the Contract/PR No. listed in Block E.</w:t>
            </w:r>
          </w:p>
        </w:tc>
      </w:tr>
      <w:tr w:rsidR="00F41C91" w:rsidRPr="00E94E2A" w14:paraId="168550A4" w14:textId="77777777" w:rsidTr="007F1192">
        <w:trPr>
          <w:gridAfter w:val="2"/>
          <w:wAfter w:w="1179" w:type="dxa"/>
          <w:cantSplit/>
        </w:trPr>
        <w:tc>
          <w:tcPr>
            <w:tcW w:w="2603" w:type="dxa"/>
            <w:gridSpan w:val="3"/>
            <w:tcBorders>
              <w:top w:val="single" w:sz="6" w:space="0" w:color="auto"/>
              <w:left w:val="single" w:sz="18" w:space="0" w:color="auto"/>
              <w:bottom w:val="nil"/>
              <w:right w:val="single" w:sz="6" w:space="0" w:color="auto"/>
            </w:tcBorders>
            <w:hideMark/>
          </w:tcPr>
          <w:p w14:paraId="44E09B66" w14:textId="77777777" w:rsidR="00F41C91" w:rsidRPr="00E94E2A" w:rsidRDefault="00F41C91" w:rsidP="007F1192">
            <w:pPr>
              <w:pStyle w:val="Header"/>
              <w:keepNext/>
              <w:keepLines/>
              <w:tabs>
                <w:tab w:val="left" w:pos="720"/>
                <w:tab w:val="left" w:pos="1440"/>
              </w:tabs>
              <w:jc w:val="both"/>
              <w:rPr>
                <w:sz w:val="14"/>
              </w:rPr>
            </w:pPr>
            <w:r w:rsidRPr="00E94E2A">
              <w:rPr>
                <w:sz w:val="14"/>
              </w:rPr>
              <w:t>A. CONTRACT LINE ITEM NO.</w:t>
            </w:r>
          </w:p>
        </w:tc>
        <w:tc>
          <w:tcPr>
            <w:tcW w:w="1440" w:type="dxa"/>
            <w:gridSpan w:val="3"/>
            <w:tcBorders>
              <w:top w:val="single" w:sz="6" w:space="0" w:color="auto"/>
              <w:left w:val="single" w:sz="6" w:space="0" w:color="auto"/>
              <w:bottom w:val="nil"/>
              <w:right w:val="single" w:sz="6" w:space="0" w:color="auto"/>
            </w:tcBorders>
            <w:hideMark/>
          </w:tcPr>
          <w:p w14:paraId="77B67364" w14:textId="77777777" w:rsidR="00F41C91" w:rsidRPr="00E94E2A" w:rsidRDefault="00F41C91" w:rsidP="007F1192">
            <w:pPr>
              <w:pStyle w:val="Header"/>
              <w:keepNext/>
              <w:keepLines/>
              <w:tabs>
                <w:tab w:val="left" w:pos="720"/>
                <w:tab w:val="left" w:pos="1440"/>
              </w:tabs>
              <w:jc w:val="both"/>
              <w:rPr>
                <w:sz w:val="14"/>
              </w:rPr>
            </w:pPr>
            <w:r w:rsidRPr="00E94E2A">
              <w:rPr>
                <w:sz w:val="14"/>
              </w:rPr>
              <w:t>B.  EXHIBIT</w:t>
            </w:r>
          </w:p>
        </w:tc>
        <w:tc>
          <w:tcPr>
            <w:tcW w:w="5134" w:type="dxa"/>
            <w:gridSpan w:val="8"/>
            <w:tcBorders>
              <w:top w:val="single" w:sz="6" w:space="0" w:color="auto"/>
              <w:left w:val="single" w:sz="6" w:space="0" w:color="auto"/>
              <w:bottom w:val="nil"/>
              <w:right w:val="single" w:sz="18" w:space="0" w:color="auto"/>
            </w:tcBorders>
            <w:hideMark/>
          </w:tcPr>
          <w:p w14:paraId="2D75AD47" w14:textId="77777777" w:rsidR="00F41C91" w:rsidRPr="00E94E2A" w:rsidRDefault="00F41C91" w:rsidP="007F1192">
            <w:pPr>
              <w:pStyle w:val="Header"/>
              <w:keepNext/>
              <w:keepLines/>
              <w:tabs>
                <w:tab w:val="left" w:pos="720"/>
                <w:tab w:val="left" w:pos="1440"/>
                <w:tab w:val="left" w:pos="2520"/>
              </w:tabs>
              <w:jc w:val="both"/>
              <w:rPr>
                <w:sz w:val="14"/>
              </w:rPr>
            </w:pPr>
            <w:r w:rsidRPr="00E94E2A">
              <w:rPr>
                <w:sz w:val="14"/>
              </w:rPr>
              <w:t>C.  CATEGORY:</w:t>
            </w:r>
          </w:p>
        </w:tc>
      </w:tr>
      <w:tr w:rsidR="00F41C91" w:rsidRPr="00E94E2A" w14:paraId="6C07E96F" w14:textId="77777777" w:rsidTr="007F1192">
        <w:trPr>
          <w:gridAfter w:val="2"/>
          <w:wAfter w:w="1179" w:type="dxa"/>
          <w:cantSplit/>
        </w:trPr>
        <w:tc>
          <w:tcPr>
            <w:tcW w:w="2603" w:type="dxa"/>
            <w:gridSpan w:val="3"/>
            <w:tcBorders>
              <w:top w:val="nil"/>
              <w:left w:val="single" w:sz="18" w:space="0" w:color="auto"/>
              <w:bottom w:val="single" w:sz="6" w:space="0" w:color="auto"/>
              <w:right w:val="single" w:sz="6" w:space="0" w:color="auto"/>
            </w:tcBorders>
          </w:tcPr>
          <w:p w14:paraId="137360DF" w14:textId="51470934" w:rsidR="00F41C91" w:rsidRPr="007C59E7" w:rsidRDefault="001B0746" w:rsidP="001B0746">
            <w:pPr>
              <w:pStyle w:val="Header"/>
              <w:keepNext/>
              <w:keepLines/>
              <w:tabs>
                <w:tab w:val="left" w:pos="720"/>
                <w:tab w:val="left" w:pos="1440"/>
              </w:tabs>
              <w:jc w:val="center"/>
              <w:rPr>
                <w:rFonts w:ascii="CG Times (W1)" w:hAnsi="CG Times (W1)"/>
                <w:b/>
                <w:caps/>
                <w:sz w:val="20"/>
              </w:rPr>
            </w:pPr>
            <w:r>
              <w:rPr>
                <w:rFonts w:ascii="CG Times (W1)" w:hAnsi="CG Times (W1)"/>
                <w:b/>
                <w:caps/>
                <w:sz w:val="20"/>
              </w:rPr>
              <w:t>0001</w:t>
            </w:r>
          </w:p>
        </w:tc>
        <w:tc>
          <w:tcPr>
            <w:tcW w:w="1440" w:type="dxa"/>
            <w:gridSpan w:val="3"/>
            <w:tcBorders>
              <w:top w:val="nil"/>
              <w:left w:val="single" w:sz="6" w:space="0" w:color="auto"/>
              <w:bottom w:val="single" w:sz="6" w:space="0" w:color="auto"/>
              <w:right w:val="single" w:sz="6" w:space="0" w:color="auto"/>
            </w:tcBorders>
          </w:tcPr>
          <w:p w14:paraId="4C5814D1" w14:textId="5C530252" w:rsidR="00F41C91" w:rsidRPr="00E94E2A" w:rsidRDefault="001B0746" w:rsidP="001B0746">
            <w:pPr>
              <w:pStyle w:val="Header"/>
              <w:keepNext/>
              <w:keepLines/>
              <w:tabs>
                <w:tab w:val="left" w:pos="720"/>
              </w:tabs>
              <w:ind w:right="-70"/>
              <w:jc w:val="center"/>
              <w:rPr>
                <w:rFonts w:ascii="CG Times (W1)" w:hAnsi="CG Times (W1)"/>
                <w:b/>
                <w:caps/>
              </w:rPr>
            </w:pPr>
            <w:r>
              <w:rPr>
                <w:rFonts w:ascii="CG Times (W1)" w:hAnsi="CG Times (W1)"/>
                <w:b/>
                <w:caps/>
              </w:rPr>
              <w:t>A</w:t>
            </w:r>
          </w:p>
        </w:tc>
        <w:tc>
          <w:tcPr>
            <w:tcW w:w="5134" w:type="dxa"/>
            <w:gridSpan w:val="8"/>
            <w:tcBorders>
              <w:top w:val="nil"/>
              <w:left w:val="single" w:sz="6" w:space="0" w:color="auto"/>
              <w:bottom w:val="single" w:sz="6" w:space="0" w:color="auto"/>
              <w:right w:val="single" w:sz="18" w:space="0" w:color="auto"/>
            </w:tcBorders>
            <w:hideMark/>
          </w:tcPr>
          <w:p w14:paraId="6A236C8A" w14:textId="77777777" w:rsidR="00F41C91" w:rsidRPr="00E94E2A" w:rsidRDefault="00F41C91" w:rsidP="007F1192">
            <w:pPr>
              <w:pStyle w:val="Header"/>
              <w:keepNext/>
              <w:keepLines/>
              <w:tabs>
                <w:tab w:val="left" w:pos="360"/>
                <w:tab w:val="left" w:pos="720"/>
                <w:tab w:val="left" w:pos="1440"/>
                <w:tab w:val="left" w:pos="2340"/>
                <w:tab w:val="left" w:pos="4140"/>
              </w:tabs>
              <w:spacing w:after="60"/>
              <w:ind w:right="14"/>
              <w:rPr>
                <w:sz w:val="14"/>
              </w:rPr>
            </w:pPr>
            <w:r w:rsidRPr="00E94E2A">
              <w:rPr>
                <w:caps/>
                <w:sz w:val="14"/>
              </w:rPr>
              <w:t xml:space="preserve">   TDP </w:t>
            </w:r>
            <w:r w:rsidRPr="00E94E2A">
              <w:rPr>
                <w:b/>
                <w:caps/>
              </w:rPr>
              <w:t>x</w:t>
            </w:r>
            <w:r w:rsidRPr="00E94E2A">
              <w:rPr>
                <w:rFonts w:ascii="CG Times (W1)" w:hAnsi="CG Times (W1)"/>
                <w:b/>
                <w:caps/>
              </w:rPr>
              <w:t xml:space="preserve"> </w:t>
            </w:r>
            <w:r w:rsidRPr="00E94E2A">
              <w:rPr>
                <w:caps/>
                <w:sz w:val="14"/>
              </w:rPr>
              <w:t>TM</w:t>
            </w:r>
            <w:r w:rsidRPr="00E94E2A">
              <w:rPr>
                <w:rFonts w:ascii="CG Times (W1)" w:hAnsi="CG Times (W1)"/>
                <w:b/>
                <w:caps/>
              </w:rPr>
              <w:t xml:space="preserve">      </w:t>
            </w:r>
            <w:r w:rsidRPr="00E94E2A">
              <w:rPr>
                <w:caps/>
                <w:sz w:val="14"/>
              </w:rPr>
              <w:t>OTHER</w:t>
            </w:r>
            <w:r w:rsidRPr="00E94E2A">
              <w:rPr>
                <w:rFonts w:ascii="CG Times (W1)" w:hAnsi="CG Times (W1)"/>
                <w:b/>
                <w:caps/>
              </w:rPr>
              <w:t xml:space="preserve">      </w:t>
            </w:r>
          </w:p>
        </w:tc>
      </w:tr>
      <w:tr w:rsidR="00F41C91" w:rsidRPr="00E94E2A" w14:paraId="14D5F444" w14:textId="77777777" w:rsidTr="007F1192">
        <w:trPr>
          <w:gridAfter w:val="2"/>
          <w:wAfter w:w="1179" w:type="dxa"/>
          <w:cantSplit/>
        </w:trPr>
        <w:tc>
          <w:tcPr>
            <w:tcW w:w="3233" w:type="dxa"/>
            <w:gridSpan w:val="5"/>
            <w:tcBorders>
              <w:top w:val="single" w:sz="6" w:space="0" w:color="auto"/>
              <w:left w:val="single" w:sz="18" w:space="0" w:color="auto"/>
              <w:bottom w:val="nil"/>
              <w:right w:val="single" w:sz="6" w:space="0" w:color="auto"/>
            </w:tcBorders>
            <w:hideMark/>
          </w:tcPr>
          <w:p w14:paraId="06933878" w14:textId="77777777" w:rsidR="00F41C91" w:rsidRPr="00E94E2A" w:rsidRDefault="00F41C91" w:rsidP="007F1192">
            <w:pPr>
              <w:pStyle w:val="Header"/>
              <w:keepNext/>
              <w:keepLines/>
              <w:tabs>
                <w:tab w:val="left" w:pos="720"/>
                <w:tab w:val="left" w:pos="1440"/>
              </w:tabs>
              <w:jc w:val="both"/>
              <w:rPr>
                <w:sz w:val="14"/>
              </w:rPr>
            </w:pPr>
            <w:r w:rsidRPr="00E94E2A">
              <w:rPr>
                <w:sz w:val="14"/>
              </w:rPr>
              <w:t>D.  SYSTEM/ITEM</w:t>
            </w:r>
          </w:p>
        </w:tc>
        <w:tc>
          <w:tcPr>
            <w:tcW w:w="2520" w:type="dxa"/>
            <w:gridSpan w:val="3"/>
            <w:tcBorders>
              <w:top w:val="single" w:sz="6" w:space="0" w:color="auto"/>
              <w:left w:val="single" w:sz="6" w:space="0" w:color="auto"/>
              <w:bottom w:val="nil"/>
              <w:right w:val="single" w:sz="6" w:space="0" w:color="auto"/>
            </w:tcBorders>
            <w:hideMark/>
          </w:tcPr>
          <w:p w14:paraId="58EA11DC" w14:textId="77777777" w:rsidR="00F41C91" w:rsidRPr="00E94E2A" w:rsidRDefault="00F41C91" w:rsidP="007F1192">
            <w:pPr>
              <w:pStyle w:val="Header"/>
              <w:keepNext/>
              <w:keepLines/>
              <w:tabs>
                <w:tab w:val="left" w:pos="720"/>
                <w:tab w:val="left" w:pos="1440"/>
              </w:tabs>
              <w:jc w:val="both"/>
              <w:rPr>
                <w:sz w:val="14"/>
              </w:rPr>
            </w:pPr>
            <w:r w:rsidRPr="00E94E2A">
              <w:rPr>
                <w:sz w:val="14"/>
              </w:rPr>
              <w:t>E.  CONTRACT/PR NO.</w:t>
            </w:r>
          </w:p>
        </w:tc>
        <w:tc>
          <w:tcPr>
            <w:tcW w:w="3424" w:type="dxa"/>
            <w:gridSpan w:val="6"/>
            <w:tcBorders>
              <w:top w:val="single" w:sz="6" w:space="0" w:color="auto"/>
              <w:left w:val="single" w:sz="6" w:space="0" w:color="auto"/>
              <w:bottom w:val="nil"/>
              <w:right w:val="single" w:sz="18" w:space="0" w:color="auto"/>
            </w:tcBorders>
            <w:hideMark/>
          </w:tcPr>
          <w:p w14:paraId="26BBFC97" w14:textId="77777777" w:rsidR="00F41C91" w:rsidRPr="00E94E2A" w:rsidRDefault="00F41C91" w:rsidP="007F1192">
            <w:pPr>
              <w:pStyle w:val="Header"/>
              <w:keepNext/>
              <w:keepLines/>
              <w:tabs>
                <w:tab w:val="left" w:pos="720"/>
                <w:tab w:val="left" w:pos="1440"/>
              </w:tabs>
              <w:jc w:val="both"/>
              <w:rPr>
                <w:sz w:val="14"/>
              </w:rPr>
            </w:pPr>
            <w:r w:rsidRPr="00E94E2A">
              <w:rPr>
                <w:sz w:val="14"/>
              </w:rPr>
              <w:t>F.  CONTRACTOR</w:t>
            </w:r>
          </w:p>
        </w:tc>
      </w:tr>
      <w:tr w:rsidR="00F41C91" w:rsidRPr="00E94E2A" w14:paraId="40754F1E" w14:textId="77777777" w:rsidTr="007F1192">
        <w:trPr>
          <w:gridAfter w:val="2"/>
          <w:wAfter w:w="1179" w:type="dxa"/>
          <w:cantSplit/>
        </w:trPr>
        <w:tc>
          <w:tcPr>
            <w:tcW w:w="3233" w:type="dxa"/>
            <w:gridSpan w:val="5"/>
            <w:tcBorders>
              <w:top w:val="nil"/>
              <w:left w:val="single" w:sz="18" w:space="0" w:color="auto"/>
              <w:bottom w:val="single" w:sz="6" w:space="0" w:color="auto"/>
              <w:right w:val="single" w:sz="6" w:space="0" w:color="auto"/>
            </w:tcBorders>
            <w:hideMark/>
          </w:tcPr>
          <w:p w14:paraId="6F088C26" w14:textId="77777777" w:rsidR="00F41C91" w:rsidRPr="00156DF4" w:rsidRDefault="00F41C91" w:rsidP="007F1192">
            <w:pPr>
              <w:pStyle w:val="Header"/>
              <w:keepNext/>
              <w:keepLines/>
              <w:tabs>
                <w:tab w:val="left" w:pos="720"/>
                <w:tab w:val="left" w:pos="1440"/>
              </w:tabs>
              <w:jc w:val="center"/>
              <w:rPr>
                <w:rFonts w:ascii="Times New Roman" w:hAnsi="Times New Roman"/>
                <w:b/>
                <w:sz w:val="20"/>
              </w:rPr>
            </w:pPr>
            <w:r w:rsidRPr="00156DF4">
              <w:rPr>
                <w:rFonts w:ascii="Times New Roman" w:hAnsi="Times New Roman"/>
                <w:b/>
                <w:sz w:val="20"/>
              </w:rPr>
              <w:t>SINCGARS</w:t>
            </w:r>
          </w:p>
        </w:tc>
        <w:tc>
          <w:tcPr>
            <w:tcW w:w="2520" w:type="dxa"/>
            <w:gridSpan w:val="3"/>
            <w:tcBorders>
              <w:top w:val="nil"/>
              <w:left w:val="single" w:sz="6" w:space="0" w:color="auto"/>
              <w:bottom w:val="single" w:sz="6" w:space="0" w:color="auto"/>
              <w:right w:val="single" w:sz="6" w:space="0" w:color="auto"/>
            </w:tcBorders>
          </w:tcPr>
          <w:p w14:paraId="35F57788" w14:textId="77777777" w:rsidR="00F41C91" w:rsidRPr="00156DF4" w:rsidRDefault="00F41C91" w:rsidP="007F1192">
            <w:pPr>
              <w:pStyle w:val="Header"/>
              <w:keepNext/>
              <w:keepLines/>
              <w:tabs>
                <w:tab w:val="left" w:pos="720"/>
                <w:tab w:val="left" w:pos="1440"/>
              </w:tabs>
              <w:rPr>
                <w:rFonts w:ascii="Times New Roman" w:hAnsi="Times New Roman"/>
                <w:b/>
                <w:caps/>
                <w:sz w:val="20"/>
              </w:rPr>
            </w:pPr>
            <w:r w:rsidRPr="00156DF4">
              <w:rPr>
                <w:rFonts w:ascii="Times New Roman" w:hAnsi="Times New Roman"/>
                <w:b/>
                <w:caps/>
                <w:sz w:val="20"/>
              </w:rPr>
              <w:t>TBA</w:t>
            </w:r>
          </w:p>
        </w:tc>
        <w:tc>
          <w:tcPr>
            <w:tcW w:w="3424" w:type="dxa"/>
            <w:gridSpan w:val="6"/>
            <w:tcBorders>
              <w:top w:val="nil"/>
              <w:left w:val="single" w:sz="6" w:space="0" w:color="auto"/>
              <w:bottom w:val="single" w:sz="6" w:space="0" w:color="auto"/>
              <w:right w:val="single" w:sz="18" w:space="0" w:color="auto"/>
            </w:tcBorders>
            <w:hideMark/>
          </w:tcPr>
          <w:p w14:paraId="24F75B46" w14:textId="77777777" w:rsidR="00F41C91" w:rsidRPr="007C59E7" w:rsidRDefault="00F41C91" w:rsidP="007F1192">
            <w:pPr>
              <w:pStyle w:val="Header"/>
              <w:keepNext/>
              <w:keepLines/>
              <w:tabs>
                <w:tab w:val="left" w:pos="720"/>
                <w:tab w:val="left" w:pos="1440"/>
              </w:tabs>
              <w:rPr>
                <w:rFonts w:ascii="Times New Roman" w:hAnsi="Times New Roman"/>
                <w:b/>
                <w:sz w:val="20"/>
              </w:rPr>
            </w:pPr>
            <w:r w:rsidRPr="007C59E7">
              <w:rPr>
                <w:rFonts w:ascii="Times New Roman" w:hAnsi="Times New Roman"/>
                <w:b/>
                <w:sz w:val="20"/>
              </w:rPr>
              <w:t>TBD</w:t>
            </w:r>
          </w:p>
        </w:tc>
      </w:tr>
      <w:tr w:rsidR="00F41C91" w:rsidRPr="00E94E2A" w14:paraId="682F2541" w14:textId="77777777" w:rsidTr="007F1192">
        <w:trPr>
          <w:cantSplit/>
        </w:trPr>
        <w:tc>
          <w:tcPr>
            <w:tcW w:w="1432" w:type="dxa"/>
            <w:gridSpan w:val="2"/>
            <w:tcBorders>
              <w:top w:val="single" w:sz="6" w:space="0" w:color="auto"/>
              <w:left w:val="single" w:sz="18" w:space="0" w:color="auto"/>
              <w:bottom w:val="nil"/>
              <w:right w:val="single" w:sz="6" w:space="0" w:color="auto"/>
            </w:tcBorders>
            <w:hideMark/>
          </w:tcPr>
          <w:p w14:paraId="6F68FEB3" w14:textId="77777777" w:rsidR="00F41C91" w:rsidRPr="00E94E2A" w:rsidRDefault="00F41C91" w:rsidP="007F1192">
            <w:pPr>
              <w:keepNext/>
              <w:keepLines/>
              <w:tabs>
                <w:tab w:val="left" w:pos="720"/>
              </w:tabs>
              <w:ind w:right="-100"/>
              <w:jc w:val="both"/>
              <w:rPr>
                <w:rFonts w:ascii="Univers (W1)" w:hAnsi="Univers (W1)"/>
                <w:sz w:val="12"/>
              </w:rPr>
            </w:pPr>
            <w:r w:rsidRPr="00E94E2A">
              <w:rPr>
                <w:rFonts w:ascii="Univers (W1)" w:hAnsi="Univers (W1)"/>
                <w:sz w:val="12"/>
              </w:rPr>
              <w:t>1. DATA ITEM NO.</w:t>
            </w:r>
          </w:p>
        </w:tc>
        <w:tc>
          <w:tcPr>
            <w:tcW w:w="4321" w:type="dxa"/>
            <w:gridSpan w:val="6"/>
            <w:tcBorders>
              <w:top w:val="single" w:sz="6" w:space="0" w:color="auto"/>
              <w:left w:val="single" w:sz="6" w:space="0" w:color="auto"/>
              <w:bottom w:val="nil"/>
              <w:right w:val="single" w:sz="6" w:space="0" w:color="auto"/>
            </w:tcBorders>
            <w:hideMark/>
          </w:tcPr>
          <w:p w14:paraId="29FFF9D6" w14:textId="77777777" w:rsidR="00F41C91" w:rsidRPr="00E94E2A" w:rsidRDefault="00F41C91" w:rsidP="007F1192">
            <w:pPr>
              <w:keepNext/>
              <w:keepLines/>
              <w:tabs>
                <w:tab w:val="left" w:pos="720"/>
              </w:tabs>
              <w:ind w:right="-100"/>
              <w:jc w:val="both"/>
              <w:rPr>
                <w:rFonts w:ascii="Univers (W1)" w:hAnsi="Univers (W1)"/>
                <w:sz w:val="12"/>
              </w:rPr>
            </w:pPr>
            <w:r w:rsidRPr="00E94E2A">
              <w:rPr>
                <w:rFonts w:ascii="Univers (W1)" w:hAnsi="Univers (W1)"/>
                <w:sz w:val="12"/>
              </w:rPr>
              <w:t>2.  TITLE OF DATA ITEM</w:t>
            </w:r>
          </w:p>
        </w:tc>
        <w:tc>
          <w:tcPr>
            <w:tcW w:w="3424" w:type="dxa"/>
            <w:gridSpan w:val="6"/>
            <w:tcBorders>
              <w:top w:val="single" w:sz="6" w:space="0" w:color="auto"/>
              <w:left w:val="single" w:sz="6" w:space="0" w:color="auto"/>
              <w:bottom w:val="nil"/>
              <w:right w:val="single" w:sz="18" w:space="0" w:color="auto"/>
            </w:tcBorders>
            <w:hideMark/>
          </w:tcPr>
          <w:p w14:paraId="5C20544B" w14:textId="77777777" w:rsidR="00F41C91" w:rsidRPr="00E94E2A" w:rsidRDefault="00F41C91" w:rsidP="007F1192">
            <w:pPr>
              <w:keepNext/>
              <w:keepLines/>
              <w:tabs>
                <w:tab w:val="left" w:pos="720"/>
              </w:tabs>
              <w:ind w:right="-100"/>
              <w:jc w:val="both"/>
              <w:rPr>
                <w:rFonts w:ascii="Univers (W1)" w:hAnsi="Univers (W1)"/>
                <w:sz w:val="12"/>
              </w:rPr>
            </w:pPr>
            <w:r w:rsidRPr="00E94E2A">
              <w:rPr>
                <w:rFonts w:ascii="Univers (W1)" w:hAnsi="Univers (W1)"/>
                <w:sz w:val="12"/>
              </w:rPr>
              <w:t>3.  SUBTITLE</w:t>
            </w:r>
          </w:p>
        </w:tc>
        <w:tc>
          <w:tcPr>
            <w:tcW w:w="187" w:type="dxa"/>
          </w:tcPr>
          <w:p w14:paraId="5F4E9B02" w14:textId="77777777" w:rsidR="00F41C91" w:rsidRPr="00E94E2A" w:rsidRDefault="00F41C91" w:rsidP="007F1192">
            <w:pPr>
              <w:keepNext/>
              <w:keepLines/>
              <w:tabs>
                <w:tab w:val="left" w:pos="720"/>
              </w:tabs>
              <w:ind w:right="-100"/>
              <w:jc w:val="both"/>
              <w:rPr>
                <w:rFonts w:ascii="Univers (W1)" w:hAnsi="Univers (W1)"/>
                <w:sz w:val="8"/>
              </w:rPr>
            </w:pPr>
          </w:p>
        </w:tc>
        <w:tc>
          <w:tcPr>
            <w:tcW w:w="992" w:type="dxa"/>
            <w:tcBorders>
              <w:top w:val="single" w:sz="18" w:space="0" w:color="auto"/>
              <w:left w:val="single" w:sz="18" w:space="0" w:color="auto"/>
              <w:bottom w:val="nil"/>
              <w:right w:val="single" w:sz="18" w:space="0" w:color="auto"/>
            </w:tcBorders>
            <w:hideMark/>
          </w:tcPr>
          <w:p w14:paraId="659D8CCB" w14:textId="77777777" w:rsidR="00F41C91" w:rsidRPr="00E94E2A" w:rsidRDefault="00F41C91" w:rsidP="007F1192">
            <w:pPr>
              <w:keepNext/>
              <w:keepLines/>
              <w:tabs>
                <w:tab w:val="left" w:pos="720"/>
              </w:tabs>
              <w:ind w:right="-100"/>
              <w:rPr>
                <w:rFonts w:ascii="Univers (W1)" w:hAnsi="Univers (W1)"/>
                <w:sz w:val="10"/>
              </w:rPr>
            </w:pPr>
            <w:r w:rsidRPr="00E94E2A">
              <w:rPr>
                <w:rFonts w:ascii="Univers (W1)" w:hAnsi="Univers (W1)"/>
                <w:sz w:val="10"/>
              </w:rPr>
              <w:t>17. PRICE GROUP</w:t>
            </w:r>
          </w:p>
        </w:tc>
      </w:tr>
      <w:tr w:rsidR="00F41C91" w:rsidRPr="00E94E2A" w14:paraId="343697F2" w14:textId="77777777" w:rsidTr="007F1192">
        <w:trPr>
          <w:cantSplit/>
        </w:trPr>
        <w:tc>
          <w:tcPr>
            <w:tcW w:w="1432" w:type="dxa"/>
            <w:gridSpan w:val="2"/>
            <w:tcBorders>
              <w:top w:val="nil"/>
              <w:left w:val="single" w:sz="18" w:space="0" w:color="auto"/>
              <w:bottom w:val="single" w:sz="6" w:space="0" w:color="auto"/>
              <w:right w:val="single" w:sz="6" w:space="0" w:color="auto"/>
            </w:tcBorders>
          </w:tcPr>
          <w:p w14:paraId="73B522D3" w14:textId="07E9317A" w:rsidR="00F41C91" w:rsidRPr="00156DF4" w:rsidRDefault="00A235DE" w:rsidP="007F1192">
            <w:pPr>
              <w:keepNext/>
              <w:keepLines/>
              <w:tabs>
                <w:tab w:val="left" w:pos="720"/>
              </w:tabs>
              <w:ind w:right="-100"/>
              <w:jc w:val="center"/>
              <w:rPr>
                <w:b/>
                <w:caps/>
                <w:sz w:val="20"/>
              </w:rPr>
            </w:pPr>
            <w:r w:rsidRPr="00156DF4">
              <w:rPr>
                <w:b/>
                <w:caps/>
                <w:sz w:val="20"/>
              </w:rPr>
              <w:t>D</w:t>
            </w:r>
            <w:r w:rsidR="00F41C91" w:rsidRPr="00156DF4">
              <w:rPr>
                <w:b/>
                <w:caps/>
                <w:sz w:val="20"/>
              </w:rPr>
              <w:t>001</w:t>
            </w:r>
          </w:p>
        </w:tc>
        <w:tc>
          <w:tcPr>
            <w:tcW w:w="4321" w:type="dxa"/>
            <w:gridSpan w:val="6"/>
            <w:tcBorders>
              <w:top w:val="nil"/>
              <w:left w:val="single" w:sz="6" w:space="0" w:color="auto"/>
              <w:bottom w:val="single" w:sz="6" w:space="0" w:color="auto"/>
              <w:right w:val="single" w:sz="6" w:space="0" w:color="auto"/>
            </w:tcBorders>
            <w:hideMark/>
          </w:tcPr>
          <w:p w14:paraId="0705EE4B" w14:textId="2C1681E4" w:rsidR="00F41C91" w:rsidRPr="007C59E7" w:rsidRDefault="00DE3841" w:rsidP="007F1192">
            <w:pPr>
              <w:keepNext/>
              <w:keepLines/>
              <w:tabs>
                <w:tab w:val="left" w:pos="720"/>
              </w:tabs>
              <w:ind w:right="-100"/>
              <w:rPr>
                <w:b/>
                <w:sz w:val="20"/>
              </w:rPr>
            </w:pPr>
            <w:r w:rsidRPr="00DE3841">
              <w:rPr>
                <w:b/>
                <w:sz w:val="20"/>
              </w:rPr>
              <w:t>Request for Variance</w:t>
            </w:r>
          </w:p>
        </w:tc>
        <w:tc>
          <w:tcPr>
            <w:tcW w:w="3424" w:type="dxa"/>
            <w:gridSpan w:val="6"/>
            <w:tcBorders>
              <w:top w:val="nil"/>
              <w:left w:val="single" w:sz="6" w:space="0" w:color="auto"/>
              <w:bottom w:val="single" w:sz="6" w:space="0" w:color="auto"/>
              <w:right w:val="single" w:sz="18" w:space="0" w:color="auto"/>
            </w:tcBorders>
            <w:hideMark/>
          </w:tcPr>
          <w:p w14:paraId="09936D9E" w14:textId="55384658" w:rsidR="00F41C91" w:rsidRPr="007C59E7" w:rsidRDefault="00F41C91" w:rsidP="007F1192">
            <w:pPr>
              <w:keepNext/>
              <w:keepLines/>
              <w:tabs>
                <w:tab w:val="left" w:pos="720"/>
              </w:tabs>
              <w:ind w:right="-100"/>
              <w:rPr>
                <w:b/>
                <w:sz w:val="20"/>
              </w:rPr>
            </w:pPr>
          </w:p>
        </w:tc>
        <w:tc>
          <w:tcPr>
            <w:tcW w:w="187" w:type="dxa"/>
          </w:tcPr>
          <w:p w14:paraId="77E10CFA" w14:textId="77777777" w:rsidR="00F41C91" w:rsidRPr="00E94E2A" w:rsidRDefault="00F41C91" w:rsidP="007F1192">
            <w:pPr>
              <w:keepNext/>
              <w:keepLines/>
              <w:tabs>
                <w:tab w:val="left" w:pos="720"/>
              </w:tabs>
              <w:ind w:right="-100"/>
              <w:rPr>
                <w:b/>
                <w:sz w:val="8"/>
              </w:rPr>
            </w:pPr>
          </w:p>
        </w:tc>
        <w:tc>
          <w:tcPr>
            <w:tcW w:w="992" w:type="dxa"/>
            <w:tcBorders>
              <w:top w:val="nil"/>
              <w:left w:val="single" w:sz="18" w:space="0" w:color="auto"/>
              <w:bottom w:val="nil"/>
              <w:right w:val="single" w:sz="18" w:space="0" w:color="auto"/>
            </w:tcBorders>
          </w:tcPr>
          <w:p w14:paraId="0FBBD712" w14:textId="77777777" w:rsidR="00F41C91" w:rsidRPr="00E94E2A" w:rsidRDefault="00F41C91" w:rsidP="007F1192">
            <w:pPr>
              <w:keepNext/>
              <w:keepLines/>
              <w:tabs>
                <w:tab w:val="left" w:pos="720"/>
              </w:tabs>
              <w:ind w:right="-100"/>
              <w:rPr>
                <w:b/>
              </w:rPr>
            </w:pPr>
          </w:p>
        </w:tc>
      </w:tr>
      <w:tr w:rsidR="00F41C91" w:rsidRPr="00E94E2A" w14:paraId="63DA90E6" w14:textId="77777777" w:rsidTr="007F1192">
        <w:trPr>
          <w:cantSplit/>
        </w:trPr>
        <w:tc>
          <w:tcPr>
            <w:tcW w:w="3142" w:type="dxa"/>
            <w:gridSpan w:val="4"/>
            <w:tcBorders>
              <w:top w:val="single" w:sz="6" w:space="0" w:color="auto"/>
              <w:left w:val="single" w:sz="18" w:space="0" w:color="auto"/>
              <w:bottom w:val="nil"/>
              <w:right w:val="single" w:sz="6" w:space="0" w:color="auto"/>
            </w:tcBorders>
            <w:tcMar>
              <w:top w:w="0" w:type="dxa"/>
              <w:left w:w="79" w:type="dxa"/>
              <w:bottom w:w="0" w:type="dxa"/>
              <w:right w:w="79" w:type="dxa"/>
            </w:tcMar>
            <w:hideMark/>
          </w:tcPr>
          <w:p w14:paraId="2D6FE08D" w14:textId="77777777" w:rsidR="00F41C91" w:rsidRPr="00E94E2A" w:rsidRDefault="00F41C91" w:rsidP="007F1192">
            <w:pPr>
              <w:keepNext/>
              <w:keepLines/>
              <w:tabs>
                <w:tab w:val="left" w:pos="720"/>
              </w:tabs>
              <w:ind w:right="-101"/>
              <w:rPr>
                <w:rFonts w:ascii="Univers (W1)" w:hAnsi="Univers (W1)"/>
                <w:sz w:val="12"/>
              </w:rPr>
            </w:pPr>
            <w:r w:rsidRPr="00E94E2A">
              <w:rPr>
                <w:rFonts w:ascii="Univers (W1)" w:hAnsi="Univers (W1)"/>
                <w:sz w:val="12"/>
              </w:rPr>
              <w:t xml:space="preserve">4. AUTHORITY </w:t>
            </w:r>
            <w:r w:rsidRPr="00E94E2A">
              <w:rPr>
                <w:rFonts w:ascii="Univers (W1)" w:hAnsi="Univers (W1)"/>
                <w:i/>
                <w:sz w:val="12"/>
              </w:rPr>
              <w:t>(Data Acquisition Document No.)</w:t>
            </w:r>
          </w:p>
        </w:tc>
        <w:tc>
          <w:tcPr>
            <w:tcW w:w="2791" w:type="dxa"/>
            <w:gridSpan w:val="5"/>
            <w:tcBorders>
              <w:top w:val="single" w:sz="6" w:space="0" w:color="auto"/>
              <w:left w:val="single" w:sz="6" w:space="0" w:color="auto"/>
              <w:bottom w:val="nil"/>
              <w:right w:val="single" w:sz="6" w:space="0" w:color="auto"/>
            </w:tcBorders>
            <w:tcMar>
              <w:top w:w="0" w:type="dxa"/>
              <w:left w:w="79" w:type="dxa"/>
              <w:bottom w:w="0" w:type="dxa"/>
              <w:right w:w="79" w:type="dxa"/>
            </w:tcMar>
            <w:hideMark/>
          </w:tcPr>
          <w:p w14:paraId="38065F8F" w14:textId="77777777" w:rsidR="00F41C91" w:rsidRPr="00E94E2A" w:rsidRDefault="00F41C91" w:rsidP="007F1192">
            <w:pPr>
              <w:keepNext/>
              <w:keepLines/>
              <w:tabs>
                <w:tab w:val="left" w:pos="720"/>
              </w:tabs>
              <w:rPr>
                <w:rFonts w:ascii="Univers (W1)" w:hAnsi="Univers (W1)"/>
                <w:sz w:val="12"/>
              </w:rPr>
            </w:pPr>
            <w:r w:rsidRPr="00E94E2A">
              <w:rPr>
                <w:rFonts w:ascii="Univers (W1)" w:hAnsi="Univers (W1)"/>
                <w:sz w:val="12"/>
              </w:rPr>
              <w:t>5. CONTRACT REFERENCE</w:t>
            </w:r>
          </w:p>
        </w:tc>
        <w:tc>
          <w:tcPr>
            <w:tcW w:w="3244" w:type="dxa"/>
            <w:gridSpan w:val="5"/>
            <w:tcBorders>
              <w:top w:val="single" w:sz="6" w:space="0" w:color="auto"/>
              <w:left w:val="single" w:sz="6" w:space="0" w:color="auto"/>
              <w:bottom w:val="nil"/>
              <w:right w:val="single" w:sz="18" w:space="0" w:color="auto"/>
            </w:tcBorders>
            <w:tcMar>
              <w:top w:w="0" w:type="dxa"/>
              <w:left w:w="79" w:type="dxa"/>
              <w:bottom w:w="0" w:type="dxa"/>
              <w:right w:w="79" w:type="dxa"/>
            </w:tcMar>
            <w:hideMark/>
          </w:tcPr>
          <w:p w14:paraId="678CBEB9" w14:textId="77777777" w:rsidR="00F41C91" w:rsidRPr="00E94E2A" w:rsidRDefault="00F41C91" w:rsidP="007F1192">
            <w:pPr>
              <w:keepNext/>
              <w:keepLines/>
              <w:tabs>
                <w:tab w:val="left" w:pos="720"/>
              </w:tabs>
              <w:rPr>
                <w:rFonts w:ascii="Univers (W1)" w:hAnsi="Univers (W1)"/>
                <w:sz w:val="12"/>
              </w:rPr>
            </w:pPr>
            <w:r w:rsidRPr="00E94E2A">
              <w:rPr>
                <w:rFonts w:ascii="Univers (W1)" w:hAnsi="Univers (W1)"/>
                <w:sz w:val="12"/>
              </w:rPr>
              <w:t>6. REQUIRING OFFICE</w:t>
            </w:r>
          </w:p>
        </w:tc>
        <w:tc>
          <w:tcPr>
            <w:tcW w:w="187" w:type="dxa"/>
            <w:tcMar>
              <w:top w:w="0" w:type="dxa"/>
              <w:left w:w="79" w:type="dxa"/>
              <w:bottom w:w="0" w:type="dxa"/>
              <w:right w:w="79" w:type="dxa"/>
            </w:tcMar>
          </w:tcPr>
          <w:p w14:paraId="1D7DADE1" w14:textId="77777777" w:rsidR="00F41C91" w:rsidRPr="00E94E2A" w:rsidRDefault="00F41C91" w:rsidP="007F1192">
            <w:pPr>
              <w:keepNext/>
              <w:keepLines/>
              <w:tabs>
                <w:tab w:val="left" w:pos="720"/>
              </w:tabs>
              <w:rPr>
                <w:rFonts w:ascii="Univers (W1)" w:hAnsi="Univers (W1)"/>
                <w:sz w:val="8"/>
              </w:rPr>
            </w:pPr>
          </w:p>
        </w:tc>
        <w:tc>
          <w:tcPr>
            <w:tcW w:w="992" w:type="dxa"/>
            <w:tcBorders>
              <w:top w:val="single" w:sz="18" w:space="0" w:color="auto"/>
              <w:left w:val="single" w:sz="18" w:space="0" w:color="auto"/>
              <w:bottom w:val="nil"/>
              <w:right w:val="single" w:sz="18" w:space="0" w:color="auto"/>
            </w:tcBorders>
            <w:tcMar>
              <w:top w:w="0" w:type="dxa"/>
              <w:left w:w="79" w:type="dxa"/>
              <w:bottom w:w="0" w:type="dxa"/>
              <w:right w:w="79" w:type="dxa"/>
            </w:tcMar>
            <w:hideMark/>
          </w:tcPr>
          <w:p w14:paraId="79844F13" w14:textId="77777777" w:rsidR="00F41C91" w:rsidRPr="00E94E2A" w:rsidRDefault="00F41C91" w:rsidP="007F1192">
            <w:pPr>
              <w:keepNext/>
              <w:keepLines/>
              <w:tabs>
                <w:tab w:val="left" w:pos="720"/>
              </w:tabs>
              <w:ind w:right="-100"/>
              <w:rPr>
                <w:rFonts w:ascii="Univers (W1)" w:hAnsi="Univers (W1)"/>
                <w:sz w:val="10"/>
              </w:rPr>
            </w:pPr>
            <w:r w:rsidRPr="00E94E2A">
              <w:rPr>
                <w:rFonts w:ascii="Univers (W1)" w:hAnsi="Univers (W1)"/>
                <w:sz w:val="10"/>
              </w:rPr>
              <w:t>18. ESTIMATED TOTAL PRICE</w:t>
            </w:r>
          </w:p>
        </w:tc>
      </w:tr>
      <w:tr w:rsidR="00F41C91" w:rsidRPr="00E94E2A" w14:paraId="599DF3AC" w14:textId="77777777" w:rsidTr="007F1192">
        <w:trPr>
          <w:cantSplit/>
        </w:trPr>
        <w:tc>
          <w:tcPr>
            <w:tcW w:w="3142" w:type="dxa"/>
            <w:gridSpan w:val="4"/>
            <w:tcBorders>
              <w:top w:val="nil"/>
              <w:left w:val="single" w:sz="18" w:space="0" w:color="auto"/>
              <w:bottom w:val="single" w:sz="6" w:space="0" w:color="auto"/>
              <w:right w:val="single" w:sz="6" w:space="0" w:color="auto"/>
            </w:tcBorders>
            <w:tcMar>
              <w:top w:w="0" w:type="dxa"/>
              <w:left w:w="79" w:type="dxa"/>
              <w:bottom w:w="0" w:type="dxa"/>
              <w:right w:w="79" w:type="dxa"/>
            </w:tcMar>
            <w:hideMark/>
          </w:tcPr>
          <w:p w14:paraId="52F5B147" w14:textId="52636357" w:rsidR="00F41C91" w:rsidRPr="007C59E7" w:rsidRDefault="00F41C91" w:rsidP="007F1192">
            <w:pPr>
              <w:keepNext/>
              <w:keepLines/>
              <w:tabs>
                <w:tab w:val="left" w:pos="720"/>
              </w:tabs>
              <w:ind w:right="-101"/>
              <w:jc w:val="center"/>
              <w:rPr>
                <w:b/>
                <w:caps/>
                <w:sz w:val="20"/>
              </w:rPr>
            </w:pPr>
            <w:r w:rsidRPr="006E5DDD">
              <w:rPr>
                <w:b/>
                <w:sz w:val="20"/>
              </w:rPr>
              <w:t>DI-SESS-806</w:t>
            </w:r>
            <w:r w:rsidR="005A38B8">
              <w:rPr>
                <w:b/>
                <w:sz w:val="20"/>
              </w:rPr>
              <w:t>40</w:t>
            </w:r>
            <w:r w:rsidRPr="006E5DDD">
              <w:rPr>
                <w:b/>
                <w:sz w:val="20"/>
              </w:rPr>
              <w:t>E</w:t>
            </w:r>
          </w:p>
        </w:tc>
        <w:tc>
          <w:tcPr>
            <w:tcW w:w="2791" w:type="dxa"/>
            <w:gridSpan w:val="5"/>
            <w:tcBorders>
              <w:top w:val="nil"/>
              <w:left w:val="single" w:sz="6" w:space="0" w:color="auto"/>
              <w:bottom w:val="single" w:sz="6" w:space="0" w:color="auto"/>
              <w:right w:val="single" w:sz="6" w:space="0" w:color="auto"/>
            </w:tcBorders>
            <w:tcMar>
              <w:top w:w="0" w:type="dxa"/>
              <w:left w:w="79" w:type="dxa"/>
              <w:bottom w:w="0" w:type="dxa"/>
              <w:right w:w="79" w:type="dxa"/>
            </w:tcMar>
            <w:hideMark/>
          </w:tcPr>
          <w:p w14:paraId="369ED5F2" w14:textId="77777777" w:rsidR="00F41C91" w:rsidRPr="007C59E7" w:rsidRDefault="00F41C91" w:rsidP="007F1192">
            <w:pPr>
              <w:keepNext/>
              <w:keepLines/>
              <w:tabs>
                <w:tab w:val="left" w:pos="720"/>
              </w:tabs>
              <w:jc w:val="center"/>
              <w:rPr>
                <w:b/>
                <w:sz w:val="20"/>
              </w:rPr>
            </w:pPr>
            <w:r>
              <w:rPr>
                <w:b/>
                <w:sz w:val="20"/>
              </w:rPr>
              <w:t>Exhibit A</w:t>
            </w:r>
            <w:r w:rsidRPr="004B7DE3">
              <w:rPr>
                <w:b/>
                <w:sz w:val="20"/>
              </w:rPr>
              <w:t>-Technical Requirements</w:t>
            </w:r>
          </w:p>
        </w:tc>
        <w:tc>
          <w:tcPr>
            <w:tcW w:w="3244" w:type="dxa"/>
            <w:gridSpan w:val="5"/>
            <w:tcBorders>
              <w:top w:val="nil"/>
              <w:left w:val="single" w:sz="6" w:space="0" w:color="auto"/>
              <w:bottom w:val="single" w:sz="6" w:space="0" w:color="auto"/>
              <w:right w:val="single" w:sz="18" w:space="0" w:color="auto"/>
            </w:tcBorders>
            <w:tcMar>
              <w:top w:w="0" w:type="dxa"/>
              <w:left w:w="79" w:type="dxa"/>
              <w:bottom w:w="0" w:type="dxa"/>
              <w:right w:w="79" w:type="dxa"/>
            </w:tcMar>
            <w:hideMark/>
          </w:tcPr>
          <w:p w14:paraId="06828700" w14:textId="77777777" w:rsidR="00F41C91" w:rsidRPr="00E94E2A" w:rsidRDefault="00F41C91" w:rsidP="007F1192">
            <w:pPr>
              <w:keepNext/>
              <w:keepLines/>
              <w:tabs>
                <w:tab w:val="left" w:pos="720"/>
              </w:tabs>
              <w:jc w:val="center"/>
              <w:rPr>
                <w:b/>
                <w:caps/>
              </w:rPr>
            </w:pPr>
            <w:r>
              <w:rPr>
                <w:b/>
                <w:caps/>
                <w:sz w:val="20"/>
              </w:rPr>
              <w:t>FCDD-ISE-HDB</w:t>
            </w:r>
          </w:p>
        </w:tc>
        <w:tc>
          <w:tcPr>
            <w:tcW w:w="187" w:type="dxa"/>
            <w:tcMar>
              <w:top w:w="0" w:type="dxa"/>
              <w:left w:w="79" w:type="dxa"/>
              <w:bottom w:w="0" w:type="dxa"/>
              <w:right w:w="79" w:type="dxa"/>
            </w:tcMar>
          </w:tcPr>
          <w:p w14:paraId="5881B58F" w14:textId="77777777" w:rsidR="00F41C91" w:rsidRPr="00E94E2A" w:rsidRDefault="00F41C91" w:rsidP="007F1192">
            <w:pPr>
              <w:keepNext/>
              <w:keepLines/>
              <w:tabs>
                <w:tab w:val="left" w:pos="720"/>
              </w:tabs>
              <w:jc w:val="center"/>
              <w:rPr>
                <w:b/>
                <w:caps/>
                <w:sz w:val="8"/>
              </w:rPr>
            </w:pPr>
          </w:p>
        </w:tc>
        <w:tc>
          <w:tcPr>
            <w:tcW w:w="992" w:type="dxa"/>
            <w:tcBorders>
              <w:top w:val="nil"/>
              <w:left w:val="single" w:sz="18" w:space="0" w:color="auto"/>
              <w:bottom w:val="nil"/>
              <w:right w:val="single" w:sz="18" w:space="0" w:color="auto"/>
            </w:tcBorders>
            <w:tcMar>
              <w:top w:w="0" w:type="dxa"/>
              <w:left w:w="79" w:type="dxa"/>
              <w:bottom w:w="0" w:type="dxa"/>
              <w:right w:w="79" w:type="dxa"/>
            </w:tcMar>
            <w:hideMark/>
          </w:tcPr>
          <w:p w14:paraId="031F0F63" w14:textId="77777777" w:rsidR="00F41C91" w:rsidRPr="00E94E2A" w:rsidRDefault="00F41C91" w:rsidP="007F1192">
            <w:pPr>
              <w:keepNext/>
              <w:keepLines/>
              <w:tabs>
                <w:tab w:val="left" w:pos="720"/>
              </w:tabs>
              <w:jc w:val="center"/>
              <w:rPr>
                <w:rFonts w:ascii="CG Times (W1)" w:hAnsi="CG Times (W1)"/>
                <w:b/>
                <w:caps/>
                <w:sz w:val="20"/>
              </w:rPr>
            </w:pPr>
            <w:r w:rsidRPr="00E94E2A">
              <w:rPr>
                <w:rFonts w:ascii="CG Times (W1)" w:hAnsi="CG Times (W1)"/>
                <w:b/>
                <w:caps/>
                <w:sz w:val="20"/>
              </w:rPr>
              <w:t>INSERT</w:t>
            </w:r>
          </w:p>
        </w:tc>
      </w:tr>
      <w:tr w:rsidR="00F41C91" w:rsidRPr="00E94E2A" w14:paraId="6AEDAAF3" w14:textId="77777777" w:rsidTr="007F1192">
        <w:trPr>
          <w:cantSplit/>
        </w:trPr>
        <w:tc>
          <w:tcPr>
            <w:tcW w:w="1161" w:type="dxa"/>
            <w:tcBorders>
              <w:top w:val="single" w:sz="6" w:space="0" w:color="auto"/>
              <w:left w:val="single" w:sz="18" w:space="0" w:color="auto"/>
              <w:bottom w:val="nil"/>
              <w:right w:val="single" w:sz="6" w:space="0" w:color="auto"/>
            </w:tcBorders>
            <w:hideMark/>
          </w:tcPr>
          <w:p w14:paraId="1B99FBDC" w14:textId="77777777" w:rsidR="00F41C91" w:rsidRPr="00E94E2A" w:rsidRDefault="00F41C91" w:rsidP="007F1192">
            <w:pPr>
              <w:keepNext/>
              <w:keepLines/>
              <w:tabs>
                <w:tab w:val="left" w:pos="720"/>
              </w:tabs>
              <w:ind w:right="-101"/>
              <w:rPr>
                <w:rFonts w:ascii="Univers (W1)" w:hAnsi="Univers (W1)"/>
                <w:sz w:val="14"/>
              </w:rPr>
            </w:pPr>
            <w:r w:rsidRPr="00E94E2A">
              <w:rPr>
                <w:rFonts w:ascii="Univers (W1)" w:hAnsi="Univers (W1)"/>
                <w:sz w:val="12"/>
              </w:rPr>
              <w:t>7.  DD 250 REQ</w:t>
            </w:r>
          </w:p>
        </w:tc>
        <w:tc>
          <w:tcPr>
            <w:tcW w:w="1442" w:type="dxa"/>
            <w:gridSpan w:val="2"/>
            <w:tcBorders>
              <w:top w:val="single" w:sz="6" w:space="0" w:color="auto"/>
              <w:left w:val="nil"/>
              <w:bottom w:val="nil"/>
              <w:right w:val="single" w:sz="6" w:space="0" w:color="auto"/>
            </w:tcBorders>
            <w:hideMark/>
          </w:tcPr>
          <w:p w14:paraId="7D5FE063" w14:textId="77777777" w:rsidR="00F41C91" w:rsidRPr="00E94E2A" w:rsidRDefault="00F41C91" w:rsidP="007F1192">
            <w:pPr>
              <w:keepNext/>
              <w:keepLines/>
              <w:tabs>
                <w:tab w:val="left" w:pos="720"/>
              </w:tabs>
              <w:ind w:right="-100"/>
              <w:rPr>
                <w:rFonts w:ascii="Univers (W1)" w:hAnsi="Univers (W1)"/>
                <w:sz w:val="14"/>
              </w:rPr>
            </w:pPr>
            <w:r w:rsidRPr="00E94E2A">
              <w:rPr>
                <w:rFonts w:ascii="Univers (W1)" w:hAnsi="Univers (W1)"/>
                <w:sz w:val="12"/>
              </w:rPr>
              <w:t>9.DIST STATEMENT    REQUIRED</w:t>
            </w:r>
          </w:p>
        </w:tc>
        <w:tc>
          <w:tcPr>
            <w:tcW w:w="1440" w:type="dxa"/>
            <w:gridSpan w:val="3"/>
            <w:tcBorders>
              <w:top w:val="single" w:sz="6" w:space="0" w:color="auto"/>
              <w:left w:val="nil"/>
              <w:bottom w:val="nil"/>
              <w:right w:val="single" w:sz="6" w:space="0" w:color="auto"/>
            </w:tcBorders>
            <w:hideMark/>
          </w:tcPr>
          <w:p w14:paraId="62304261" w14:textId="77777777" w:rsidR="00F41C91" w:rsidRPr="00E94E2A" w:rsidRDefault="00F41C91" w:rsidP="007F1192">
            <w:pPr>
              <w:keepNext/>
              <w:keepLines/>
              <w:tabs>
                <w:tab w:val="left" w:pos="720"/>
              </w:tabs>
              <w:ind w:right="-100"/>
              <w:rPr>
                <w:rFonts w:ascii="Univers (W1)" w:hAnsi="Univers (W1)"/>
                <w:sz w:val="14"/>
              </w:rPr>
            </w:pPr>
            <w:r w:rsidRPr="00E94E2A">
              <w:rPr>
                <w:rFonts w:ascii="Univers (W1)" w:hAnsi="Univers (W1)"/>
                <w:sz w:val="12"/>
              </w:rPr>
              <w:t>10. FREQUENCY</w:t>
            </w:r>
          </w:p>
        </w:tc>
        <w:tc>
          <w:tcPr>
            <w:tcW w:w="1890" w:type="dxa"/>
            <w:gridSpan w:val="3"/>
            <w:tcBorders>
              <w:top w:val="single" w:sz="6" w:space="0" w:color="auto"/>
              <w:left w:val="nil"/>
              <w:bottom w:val="nil"/>
              <w:right w:val="single" w:sz="6" w:space="0" w:color="auto"/>
            </w:tcBorders>
            <w:hideMark/>
          </w:tcPr>
          <w:p w14:paraId="706F6C5C" w14:textId="77777777" w:rsidR="00F41C91" w:rsidRPr="00E94E2A" w:rsidRDefault="00F41C91" w:rsidP="007F1192">
            <w:pPr>
              <w:keepNext/>
              <w:keepLines/>
              <w:tabs>
                <w:tab w:val="left" w:pos="720"/>
              </w:tabs>
              <w:ind w:right="20"/>
              <w:rPr>
                <w:rFonts w:ascii="Univers (W1)" w:hAnsi="Univers (W1)"/>
                <w:sz w:val="14"/>
              </w:rPr>
            </w:pPr>
            <w:r w:rsidRPr="00E94E2A">
              <w:rPr>
                <w:rFonts w:ascii="Univers (W1)" w:hAnsi="Univers (W1)"/>
                <w:sz w:val="12"/>
              </w:rPr>
              <w:t>12. DATE OF FIRST  SUBMISSION</w:t>
            </w:r>
          </w:p>
        </w:tc>
        <w:tc>
          <w:tcPr>
            <w:tcW w:w="3244" w:type="dxa"/>
            <w:gridSpan w:val="5"/>
            <w:tcBorders>
              <w:top w:val="single" w:sz="6" w:space="0" w:color="auto"/>
              <w:left w:val="nil"/>
              <w:bottom w:val="single" w:sz="6" w:space="0" w:color="auto"/>
              <w:right w:val="single" w:sz="18" w:space="0" w:color="auto"/>
            </w:tcBorders>
            <w:hideMark/>
          </w:tcPr>
          <w:p w14:paraId="7D9CFF8D" w14:textId="77777777" w:rsidR="00F41C91" w:rsidRPr="00E94E2A" w:rsidRDefault="00F41C91" w:rsidP="007F1192">
            <w:pPr>
              <w:keepNext/>
              <w:keepLines/>
              <w:tabs>
                <w:tab w:val="left" w:pos="720"/>
                <w:tab w:val="left" w:pos="900"/>
                <w:tab w:val="left" w:pos="2880"/>
              </w:tabs>
              <w:spacing w:before="60"/>
              <w:ind w:right="-101"/>
              <w:jc w:val="both"/>
              <w:rPr>
                <w:rFonts w:ascii="Univers (W1)" w:hAnsi="Univers (W1)"/>
                <w:sz w:val="14"/>
              </w:rPr>
            </w:pPr>
            <w:r w:rsidRPr="00E94E2A">
              <w:rPr>
                <w:rFonts w:ascii="Univers (W1)" w:hAnsi="Univers (W1)"/>
                <w:sz w:val="12"/>
              </w:rPr>
              <w:t xml:space="preserve">14. </w:t>
            </w:r>
            <w:r w:rsidRPr="00E94E2A">
              <w:rPr>
                <w:rFonts w:ascii="Univers (W1)" w:hAnsi="Univers (W1)"/>
                <w:sz w:val="12"/>
              </w:rPr>
              <w:tab/>
              <w:t>DISTRIBUTION</w:t>
            </w:r>
          </w:p>
        </w:tc>
        <w:tc>
          <w:tcPr>
            <w:tcW w:w="187" w:type="dxa"/>
          </w:tcPr>
          <w:p w14:paraId="0B04C76D" w14:textId="77777777" w:rsidR="00F41C91" w:rsidRPr="00E94E2A" w:rsidRDefault="00F41C91" w:rsidP="007F1192">
            <w:pPr>
              <w:keepNext/>
              <w:keepLines/>
              <w:tabs>
                <w:tab w:val="left" w:pos="720"/>
                <w:tab w:val="left" w:pos="900"/>
                <w:tab w:val="left" w:pos="2880"/>
              </w:tabs>
              <w:spacing w:before="60"/>
              <w:ind w:right="-101"/>
              <w:jc w:val="both"/>
              <w:rPr>
                <w:rFonts w:ascii="Univers (W1)" w:hAnsi="Univers (W1)"/>
                <w:sz w:val="8"/>
              </w:rPr>
            </w:pPr>
          </w:p>
        </w:tc>
        <w:tc>
          <w:tcPr>
            <w:tcW w:w="992" w:type="dxa"/>
            <w:tcBorders>
              <w:top w:val="nil"/>
              <w:left w:val="single" w:sz="18" w:space="0" w:color="auto"/>
              <w:bottom w:val="nil"/>
              <w:right w:val="single" w:sz="18" w:space="0" w:color="auto"/>
            </w:tcBorders>
            <w:hideMark/>
          </w:tcPr>
          <w:p w14:paraId="5163562C" w14:textId="77777777" w:rsidR="00F41C91" w:rsidRPr="00E94E2A" w:rsidRDefault="00F41C91" w:rsidP="007F1192">
            <w:pPr>
              <w:keepNext/>
              <w:keepLines/>
              <w:tabs>
                <w:tab w:val="left" w:pos="720"/>
                <w:tab w:val="left" w:pos="900"/>
                <w:tab w:val="left" w:pos="2880"/>
              </w:tabs>
              <w:spacing w:before="60"/>
              <w:ind w:right="-101"/>
              <w:jc w:val="center"/>
              <w:rPr>
                <w:rFonts w:ascii="CG Times (W1)" w:hAnsi="CG Times (W1)"/>
                <w:b/>
                <w:sz w:val="20"/>
              </w:rPr>
            </w:pPr>
            <w:r w:rsidRPr="00E94E2A">
              <w:rPr>
                <w:rFonts w:ascii="CG Times (W1)" w:hAnsi="CG Times (W1)"/>
                <w:b/>
                <w:sz w:val="20"/>
              </w:rPr>
              <w:t>IN</w:t>
            </w:r>
          </w:p>
        </w:tc>
      </w:tr>
      <w:tr w:rsidR="00F41C91" w:rsidRPr="00E94E2A" w14:paraId="22C298E0" w14:textId="77777777" w:rsidTr="007F1192">
        <w:trPr>
          <w:cantSplit/>
        </w:trPr>
        <w:tc>
          <w:tcPr>
            <w:tcW w:w="1161" w:type="dxa"/>
            <w:tcBorders>
              <w:top w:val="nil"/>
              <w:left w:val="single" w:sz="18" w:space="0" w:color="auto"/>
              <w:bottom w:val="single" w:sz="6" w:space="0" w:color="auto"/>
              <w:right w:val="single" w:sz="6" w:space="0" w:color="auto"/>
            </w:tcBorders>
            <w:hideMark/>
          </w:tcPr>
          <w:p w14:paraId="3AC42BBB" w14:textId="77777777" w:rsidR="00F41C91" w:rsidRPr="007C59E7" w:rsidRDefault="00F41C91" w:rsidP="007F1192">
            <w:pPr>
              <w:keepNext/>
              <w:keepLines/>
              <w:tabs>
                <w:tab w:val="left" w:pos="720"/>
              </w:tabs>
              <w:ind w:right="10"/>
              <w:jc w:val="center"/>
              <w:rPr>
                <w:b/>
                <w:caps/>
                <w:sz w:val="20"/>
              </w:rPr>
            </w:pPr>
            <w:r w:rsidRPr="007C59E7">
              <w:rPr>
                <w:b/>
                <w:caps/>
                <w:sz w:val="20"/>
              </w:rPr>
              <w:t>DD</w:t>
            </w:r>
          </w:p>
        </w:tc>
        <w:tc>
          <w:tcPr>
            <w:tcW w:w="1442" w:type="dxa"/>
            <w:gridSpan w:val="2"/>
            <w:tcBorders>
              <w:top w:val="nil"/>
              <w:left w:val="single" w:sz="6" w:space="0" w:color="auto"/>
              <w:bottom w:val="nil"/>
              <w:right w:val="single" w:sz="6" w:space="0" w:color="auto"/>
            </w:tcBorders>
          </w:tcPr>
          <w:p w14:paraId="12CE7DBA" w14:textId="77777777" w:rsidR="00F41C91" w:rsidRPr="00E94E2A" w:rsidRDefault="00F41C91" w:rsidP="007F1192">
            <w:pPr>
              <w:keepNext/>
              <w:keepLines/>
              <w:tabs>
                <w:tab w:val="left" w:pos="720"/>
              </w:tabs>
              <w:ind w:right="-100"/>
              <w:jc w:val="center"/>
              <w:rPr>
                <w:rFonts w:ascii="Univers (W1)" w:hAnsi="Univers (W1)"/>
                <w:sz w:val="8"/>
              </w:rPr>
            </w:pPr>
          </w:p>
        </w:tc>
        <w:tc>
          <w:tcPr>
            <w:tcW w:w="1440" w:type="dxa"/>
            <w:gridSpan w:val="3"/>
            <w:tcBorders>
              <w:top w:val="nil"/>
              <w:left w:val="single" w:sz="6" w:space="0" w:color="auto"/>
              <w:bottom w:val="single" w:sz="6" w:space="0" w:color="auto"/>
              <w:right w:val="single" w:sz="6" w:space="0" w:color="auto"/>
            </w:tcBorders>
            <w:hideMark/>
          </w:tcPr>
          <w:p w14:paraId="16BA056A" w14:textId="77777777" w:rsidR="00F41C91" w:rsidRPr="007C59E7" w:rsidRDefault="00F41C91" w:rsidP="007F1192">
            <w:pPr>
              <w:keepNext/>
              <w:keepLines/>
              <w:tabs>
                <w:tab w:val="left" w:pos="720"/>
              </w:tabs>
              <w:ind w:right="20"/>
              <w:jc w:val="center"/>
              <w:rPr>
                <w:b/>
                <w:caps/>
                <w:sz w:val="20"/>
              </w:rPr>
            </w:pPr>
            <w:r w:rsidRPr="007C59E7">
              <w:rPr>
                <w:b/>
                <w:caps/>
                <w:sz w:val="20"/>
              </w:rPr>
              <w:t>ASREQ</w:t>
            </w:r>
          </w:p>
        </w:tc>
        <w:tc>
          <w:tcPr>
            <w:tcW w:w="1890" w:type="dxa"/>
            <w:gridSpan w:val="3"/>
            <w:tcBorders>
              <w:top w:val="nil"/>
              <w:left w:val="single" w:sz="6" w:space="0" w:color="auto"/>
              <w:bottom w:val="single" w:sz="6" w:space="0" w:color="auto"/>
              <w:right w:val="single" w:sz="6" w:space="0" w:color="auto"/>
            </w:tcBorders>
            <w:hideMark/>
          </w:tcPr>
          <w:p w14:paraId="796E79DD" w14:textId="687FE9DD" w:rsidR="00F41C91" w:rsidRPr="007C59E7" w:rsidRDefault="00F41C91" w:rsidP="007F1192">
            <w:pPr>
              <w:keepNext/>
              <w:keepLines/>
              <w:tabs>
                <w:tab w:val="left" w:pos="720"/>
              </w:tabs>
              <w:ind w:right="20"/>
              <w:jc w:val="center"/>
              <w:rPr>
                <w:b/>
                <w:caps/>
                <w:sz w:val="20"/>
              </w:rPr>
            </w:pPr>
            <w:r>
              <w:rPr>
                <w:b/>
                <w:sz w:val="20"/>
              </w:rPr>
              <w:t xml:space="preserve">See </w:t>
            </w:r>
            <w:r w:rsidR="00FD241C">
              <w:rPr>
                <w:b/>
                <w:sz w:val="20"/>
              </w:rPr>
              <w:t>Item</w:t>
            </w:r>
            <w:r>
              <w:rPr>
                <w:b/>
                <w:sz w:val="20"/>
              </w:rPr>
              <w:t xml:space="preserve"> 1</w:t>
            </w:r>
            <w:r>
              <w:rPr>
                <w:b/>
                <w:caps/>
                <w:sz w:val="20"/>
              </w:rPr>
              <w:t>6</w:t>
            </w:r>
          </w:p>
        </w:tc>
        <w:tc>
          <w:tcPr>
            <w:tcW w:w="1890" w:type="dxa"/>
            <w:gridSpan w:val="2"/>
            <w:tcBorders>
              <w:top w:val="single" w:sz="6" w:space="0" w:color="auto"/>
              <w:left w:val="single" w:sz="6" w:space="0" w:color="auto"/>
              <w:bottom w:val="nil"/>
              <w:right w:val="single" w:sz="6" w:space="0" w:color="auto"/>
            </w:tcBorders>
          </w:tcPr>
          <w:p w14:paraId="1E4602A2" w14:textId="77777777" w:rsidR="00F41C91" w:rsidRPr="00E94E2A" w:rsidRDefault="00F41C91" w:rsidP="007F1192">
            <w:pPr>
              <w:keepNext/>
              <w:keepLines/>
              <w:tabs>
                <w:tab w:val="left" w:pos="720"/>
              </w:tabs>
              <w:ind w:right="-100"/>
              <w:jc w:val="both"/>
              <w:rPr>
                <w:sz w:val="8"/>
              </w:rPr>
            </w:pPr>
          </w:p>
        </w:tc>
        <w:tc>
          <w:tcPr>
            <w:tcW w:w="1354" w:type="dxa"/>
            <w:gridSpan w:val="3"/>
            <w:tcBorders>
              <w:top w:val="single" w:sz="6" w:space="0" w:color="auto"/>
              <w:left w:val="single" w:sz="6" w:space="0" w:color="auto"/>
              <w:bottom w:val="single" w:sz="6" w:space="0" w:color="auto"/>
              <w:right w:val="single" w:sz="18" w:space="0" w:color="auto"/>
            </w:tcBorders>
            <w:hideMark/>
          </w:tcPr>
          <w:p w14:paraId="7EDFB154" w14:textId="77777777" w:rsidR="00F41C91" w:rsidRPr="00E94E2A" w:rsidRDefault="00F41C91" w:rsidP="007F1192">
            <w:pPr>
              <w:keepNext/>
              <w:keepLines/>
              <w:tabs>
                <w:tab w:val="left" w:pos="720"/>
              </w:tabs>
              <w:ind w:right="14"/>
              <w:jc w:val="center"/>
              <w:rPr>
                <w:rFonts w:ascii="Univers (W1)" w:hAnsi="Univers (W1)"/>
                <w:sz w:val="12"/>
              </w:rPr>
            </w:pPr>
            <w:r w:rsidRPr="00E94E2A">
              <w:rPr>
                <w:rFonts w:ascii="Univers (W1)" w:hAnsi="Univers (W1)"/>
                <w:sz w:val="12"/>
              </w:rPr>
              <w:t>b.  COPIES</w:t>
            </w:r>
          </w:p>
        </w:tc>
        <w:tc>
          <w:tcPr>
            <w:tcW w:w="187" w:type="dxa"/>
          </w:tcPr>
          <w:p w14:paraId="66A2D15C" w14:textId="77777777" w:rsidR="00F41C91" w:rsidRPr="00E94E2A" w:rsidRDefault="00F41C91" w:rsidP="007F1192">
            <w:pPr>
              <w:keepNext/>
              <w:keepLines/>
              <w:tabs>
                <w:tab w:val="left" w:pos="720"/>
              </w:tabs>
              <w:spacing w:before="120"/>
              <w:ind w:right="20"/>
              <w:jc w:val="center"/>
              <w:rPr>
                <w:rFonts w:ascii="Univers (W1)" w:hAnsi="Univers (W1)"/>
                <w:sz w:val="8"/>
              </w:rPr>
            </w:pPr>
          </w:p>
        </w:tc>
        <w:tc>
          <w:tcPr>
            <w:tcW w:w="992" w:type="dxa"/>
            <w:tcBorders>
              <w:top w:val="nil"/>
              <w:left w:val="single" w:sz="18" w:space="0" w:color="auto"/>
              <w:bottom w:val="single" w:sz="18" w:space="0" w:color="auto"/>
              <w:right w:val="single" w:sz="18" w:space="0" w:color="auto"/>
            </w:tcBorders>
            <w:hideMark/>
          </w:tcPr>
          <w:p w14:paraId="0F469B5B" w14:textId="77777777" w:rsidR="00F41C91" w:rsidRPr="00E94E2A" w:rsidRDefault="00F41C91" w:rsidP="007F1192">
            <w:pPr>
              <w:keepNext/>
              <w:keepLines/>
              <w:tabs>
                <w:tab w:val="left" w:pos="720"/>
              </w:tabs>
              <w:spacing w:before="120"/>
              <w:ind w:right="20"/>
              <w:jc w:val="center"/>
              <w:rPr>
                <w:rFonts w:ascii="CG Times (W1)" w:hAnsi="CG Times (W1)"/>
                <w:b/>
                <w:sz w:val="20"/>
              </w:rPr>
            </w:pPr>
            <w:r w:rsidRPr="00E94E2A">
              <w:rPr>
                <w:rFonts w:ascii="CG Times (W1)" w:hAnsi="CG Times (W1)"/>
                <w:b/>
                <w:sz w:val="20"/>
              </w:rPr>
              <w:t>SECT. B</w:t>
            </w:r>
          </w:p>
        </w:tc>
      </w:tr>
      <w:tr w:rsidR="00F41C91" w:rsidRPr="00E94E2A" w14:paraId="391238BB" w14:textId="77777777" w:rsidTr="007F1192">
        <w:trPr>
          <w:gridAfter w:val="2"/>
          <w:wAfter w:w="1179" w:type="dxa"/>
          <w:cantSplit/>
        </w:trPr>
        <w:tc>
          <w:tcPr>
            <w:tcW w:w="1161" w:type="dxa"/>
            <w:tcBorders>
              <w:top w:val="single" w:sz="6" w:space="0" w:color="auto"/>
              <w:left w:val="single" w:sz="18" w:space="0" w:color="auto"/>
              <w:bottom w:val="nil"/>
              <w:right w:val="nil"/>
            </w:tcBorders>
            <w:hideMark/>
          </w:tcPr>
          <w:p w14:paraId="1E6F804D" w14:textId="77777777" w:rsidR="00F41C91" w:rsidRPr="00E94E2A" w:rsidRDefault="00F41C91" w:rsidP="007F1192">
            <w:pPr>
              <w:keepNext/>
              <w:keepLines/>
              <w:tabs>
                <w:tab w:val="left" w:pos="720"/>
              </w:tabs>
              <w:ind w:right="-100"/>
              <w:rPr>
                <w:rFonts w:ascii="Univers (W1)" w:hAnsi="Univers (W1)"/>
                <w:sz w:val="12"/>
              </w:rPr>
            </w:pPr>
            <w:r w:rsidRPr="00E94E2A">
              <w:rPr>
                <w:rFonts w:ascii="Univers (W1)" w:hAnsi="Univers (W1)"/>
                <w:sz w:val="12"/>
              </w:rPr>
              <w:t>8. APP CODE</w:t>
            </w:r>
          </w:p>
        </w:tc>
        <w:tc>
          <w:tcPr>
            <w:tcW w:w="1442" w:type="dxa"/>
            <w:gridSpan w:val="2"/>
            <w:tcBorders>
              <w:top w:val="nil"/>
              <w:left w:val="single" w:sz="6" w:space="0" w:color="auto"/>
              <w:bottom w:val="nil"/>
              <w:right w:val="single" w:sz="6" w:space="0" w:color="auto"/>
            </w:tcBorders>
            <w:hideMark/>
          </w:tcPr>
          <w:p w14:paraId="3699C2EB" w14:textId="77777777" w:rsidR="00F41C91" w:rsidRPr="007C59E7" w:rsidRDefault="00F41C91" w:rsidP="007F1192">
            <w:pPr>
              <w:keepNext/>
              <w:keepLines/>
              <w:tabs>
                <w:tab w:val="left" w:pos="720"/>
              </w:tabs>
              <w:ind w:right="-100"/>
              <w:jc w:val="center"/>
              <w:rPr>
                <w:b/>
                <w:caps/>
                <w:sz w:val="20"/>
              </w:rPr>
            </w:pPr>
            <w:r>
              <w:rPr>
                <w:b/>
                <w:caps/>
                <w:sz w:val="20"/>
              </w:rPr>
              <w:t>C</w:t>
            </w:r>
          </w:p>
        </w:tc>
        <w:tc>
          <w:tcPr>
            <w:tcW w:w="1440" w:type="dxa"/>
            <w:gridSpan w:val="3"/>
            <w:tcBorders>
              <w:top w:val="single" w:sz="6" w:space="0" w:color="auto"/>
              <w:left w:val="nil"/>
              <w:bottom w:val="nil"/>
              <w:right w:val="single" w:sz="6" w:space="0" w:color="auto"/>
            </w:tcBorders>
            <w:hideMark/>
          </w:tcPr>
          <w:p w14:paraId="43D78D02" w14:textId="77777777" w:rsidR="00F41C91" w:rsidRPr="00E94E2A" w:rsidRDefault="00F41C91" w:rsidP="007F1192">
            <w:pPr>
              <w:keepNext/>
              <w:keepLines/>
              <w:tabs>
                <w:tab w:val="left" w:pos="720"/>
              </w:tabs>
              <w:ind w:right="-100"/>
              <w:rPr>
                <w:rFonts w:ascii="Univers (W1)" w:hAnsi="Univers (W1)"/>
                <w:sz w:val="12"/>
              </w:rPr>
            </w:pPr>
            <w:r w:rsidRPr="00E94E2A">
              <w:rPr>
                <w:rFonts w:ascii="Univers (W1)" w:hAnsi="Univers (W1)"/>
                <w:sz w:val="12"/>
              </w:rPr>
              <w:t>11. AS OF DATE</w:t>
            </w:r>
          </w:p>
        </w:tc>
        <w:tc>
          <w:tcPr>
            <w:tcW w:w="1890" w:type="dxa"/>
            <w:gridSpan w:val="3"/>
            <w:tcBorders>
              <w:top w:val="single" w:sz="6" w:space="0" w:color="auto"/>
              <w:left w:val="nil"/>
              <w:bottom w:val="nil"/>
              <w:right w:val="single" w:sz="6" w:space="0" w:color="auto"/>
            </w:tcBorders>
            <w:hideMark/>
          </w:tcPr>
          <w:p w14:paraId="3F496530" w14:textId="77777777" w:rsidR="00F41C91" w:rsidRPr="00E94E2A" w:rsidRDefault="00F41C91" w:rsidP="007F1192">
            <w:pPr>
              <w:keepNext/>
              <w:keepLines/>
              <w:tabs>
                <w:tab w:val="left" w:pos="720"/>
              </w:tabs>
              <w:ind w:left="-72" w:right="-101"/>
              <w:rPr>
                <w:rFonts w:ascii="Univers (W1)" w:hAnsi="Univers (W1)"/>
                <w:sz w:val="12"/>
              </w:rPr>
            </w:pPr>
            <w:r w:rsidRPr="00E94E2A">
              <w:rPr>
                <w:rFonts w:ascii="Univers (W1)" w:hAnsi="Univers (W1)"/>
                <w:sz w:val="12"/>
              </w:rPr>
              <w:t>13.  DATE OF SUBSEQUENT</w:t>
            </w:r>
          </w:p>
          <w:p w14:paraId="7DBBA5A5" w14:textId="77777777" w:rsidR="00F41C91" w:rsidRPr="00E94E2A" w:rsidRDefault="00F41C91" w:rsidP="007F1192">
            <w:pPr>
              <w:keepNext/>
              <w:keepLines/>
              <w:tabs>
                <w:tab w:val="left" w:pos="720"/>
              </w:tabs>
              <w:ind w:right="-100"/>
              <w:rPr>
                <w:rFonts w:ascii="Univers (W1)" w:hAnsi="Univers (W1)"/>
                <w:sz w:val="12"/>
              </w:rPr>
            </w:pPr>
            <w:r w:rsidRPr="00E94E2A">
              <w:rPr>
                <w:rFonts w:ascii="Univers (W1)" w:hAnsi="Univers (W1)"/>
                <w:sz w:val="12"/>
              </w:rPr>
              <w:t>SUBMISSION</w:t>
            </w:r>
          </w:p>
        </w:tc>
        <w:tc>
          <w:tcPr>
            <w:tcW w:w="1890" w:type="dxa"/>
            <w:gridSpan w:val="2"/>
            <w:tcBorders>
              <w:top w:val="nil"/>
              <w:left w:val="nil"/>
              <w:bottom w:val="nil"/>
              <w:right w:val="single" w:sz="6" w:space="0" w:color="auto"/>
            </w:tcBorders>
            <w:hideMark/>
          </w:tcPr>
          <w:p w14:paraId="22CEA886" w14:textId="77777777" w:rsidR="00F41C91" w:rsidRPr="00E94E2A" w:rsidRDefault="00F41C91" w:rsidP="007F1192">
            <w:pPr>
              <w:keepNext/>
              <w:keepLines/>
              <w:tabs>
                <w:tab w:val="left" w:pos="720"/>
              </w:tabs>
              <w:ind w:right="-80"/>
              <w:jc w:val="both"/>
              <w:rPr>
                <w:rFonts w:ascii="Univers (W1)" w:hAnsi="Univers (W1)"/>
                <w:sz w:val="12"/>
              </w:rPr>
            </w:pPr>
            <w:r w:rsidRPr="00E94E2A">
              <w:rPr>
                <w:rFonts w:ascii="Univers (W1)" w:hAnsi="Univers (W1)"/>
                <w:sz w:val="12"/>
              </w:rPr>
              <w:t>a.   ADDRESSEE</w:t>
            </w:r>
          </w:p>
        </w:tc>
        <w:tc>
          <w:tcPr>
            <w:tcW w:w="454" w:type="dxa"/>
            <w:tcBorders>
              <w:top w:val="single" w:sz="6" w:space="0" w:color="auto"/>
              <w:left w:val="nil"/>
              <w:bottom w:val="nil"/>
              <w:right w:val="single" w:sz="6" w:space="0" w:color="auto"/>
            </w:tcBorders>
          </w:tcPr>
          <w:p w14:paraId="6D23E0A3" w14:textId="77777777" w:rsidR="00F41C91" w:rsidRPr="00E94E2A" w:rsidRDefault="00F41C91" w:rsidP="007F1192">
            <w:pPr>
              <w:keepNext/>
              <w:keepLines/>
              <w:tabs>
                <w:tab w:val="left" w:pos="720"/>
              </w:tabs>
              <w:ind w:left="-180" w:right="-100"/>
              <w:jc w:val="center"/>
              <w:rPr>
                <w:rFonts w:ascii="Univers (W1)" w:hAnsi="Univers (W1)"/>
                <w:sz w:val="12"/>
              </w:rPr>
            </w:pPr>
          </w:p>
          <w:p w14:paraId="146DC3C1" w14:textId="77777777" w:rsidR="00F41C91" w:rsidRPr="00E94E2A" w:rsidRDefault="00F41C91" w:rsidP="007F1192">
            <w:pPr>
              <w:keepNext/>
              <w:keepLines/>
              <w:tabs>
                <w:tab w:val="left" w:pos="720"/>
              </w:tabs>
              <w:ind w:left="-180" w:right="-100"/>
              <w:jc w:val="center"/>
              <w:rPr>
                <w:rFonts w:ascii="Univers (W1)" w:hAnsi="Univers (W1)"/>
                <w:sz w:val="12"/>
              </w:rPr>
            </w:pPr>
            <w:r w:rsidRPr="00E94E2A">
              <w:rPr>
                <w:rFonts w:ascii="Univers (W1)" w:hAnsi="Univers (W1)"/>
                <w:sz w:val="12"/>
              </w:rPr>
              <w:t>Draft</w:t>
            </w:r>
          </w:p>
        </w:tc>
        <w:tc>
          <w:tcPr>
            <w:tcW w:w="900" w:type="dxa"/>
            <w:gridSpan w:val="2"/>
            <w:tcBorders>
              <w:top w:val="single" w:sz="6" w:space="0" w:color="auto"/>
              <w:left w:val="nil"/>
              <w:bottom w:val="single" w:sz="6" w:space="0" w:color="auto"/>
              <w:right w:val="single" w:sz="18" w:space="0" w:color="auto"/>
            </w:tcBorders>
            <w:hideMark/>
          </w:tcPr>
          <w:p w14:paraId="51FB8460" w14:textId="77777777" w:rsidR="00F41C91" w:rsidRPr="00E94E2A" w:rsidRDefault="00F41C91" w:rsidP="007F1192">
            <w:pPr>
              <w:keepNext/>
              <w:keepLines/>
              <w:tabs>
                <w:tab w:val="left" w:pos="720"/>
              </w:tabs>
              <w:ind w:right="20"/>
              <w:jc w:val="center"/>
              <w:rPr>
                <w:rFonts w:ascii="Univers (W1)" w:hAnsi="Univers (W1)"/>
                <w:sz w:val="12"/>
              </w:rPr>
            </w:pPr>
            <w:r w:rsidRPr="00E94E2A">
              <w:rPr>
                <w:rFonts w:ascii="Univers (W1)" w:hAnsi="Univers (W1)"/>
                <w:sz w:val="12"/>
              </w:rPr>
              <w:t>Final</w:t>
            </w:r>
          </w:p>
        </w:tc>
      </w:tr>
      <w:tr w:rsidR="00F41C91" w:rsidRPr="00E94E2A" w14:paraId="0F8A9F9F" w14:textId="77777777" w:rsidTr="007F1192">
        <w:trPr>
          <w:gridAfter w:val="2"/>
          <w:wAfter w:w="1179" w:type="dxa"/>
          <w:cantSplit/>
        </w:trPr>
        <w:tc>
          <w:tcPr>
            <w:tcW w:w="1161" w:type="dxa"/>
            <w:tcBorders>
              <w:top w:val="nil"/>
              <w:left w:val="single" w:sz="18" w:space="0" w:color="auto"/>
              <w:bottom w:val="single" w:sz="6" w:space="0" w:color="auto"/>
              <w:right w:val="single" w:sz="6" w:space="0" w:color="auto"/>
            </w:tcBorders>
            <w:tcMar>
              <w:top w:w="0" w:type="dxa"/>
              <w:left w:w="79" w:type="dxa"/>
              <w:bottom w:w="0" w:type="dxa"/>
              <w:right w:w="79" w:type="dxa"/>
            </w:tcMar>
          </w:tcPr>
          <w:p w14:paraId="0B174051" w14:textId="77777777" w:rsidR="00F41C91" w:rsidRPr="00156DF4" w:rsidRDefault="00F41C91" w:rsidP="007F1192">
            <w:pPr>
              <w:keepNext/>
              <w:keepLines/>
              <w:tabs>
                <w:tab w:val="left" w:pos="720"/>
              </w:tabs>
              <w:ind w:right="10"/>
              <w:jc w:val="center"/>
              <w:rPr>
                <w:b/>
                <w:caps/>
                <w:sz w:val="20"/>
              </w:rPr>
            </w:pPr>
            <w:r w:rsidRPr="00156DF4">
              <w:rPr>
                <w:b/>
                <w:caps/>
                <w:sz w:val="20"/>
              </w:rPr>
              <w:t>N/A</w:t>
            </w:r>
          </w:p>
        </w:tc>
        <w:tc>
          <w:tcPr>
            <w:tcW w:w="1442" w:type="dxa"/>
            <w:gridSpan w:val="2"/>
            <w:tcBorders>
              <w:top w:val="nil"/>
              <w:left w:val="nil"/>
              <w:bottom w:val="single" w:sz="6" w:space="0" w:color="auto"/>
              <w:right w:val="single" w:sz="6" w:space="0" w:color="auto"/>
            </w:tcBorders>
            <w:tcMar>
              <w:top w:w="0" w:type="dxa"/>
              <w:left w:w="79" w:type="dxa"/>
              <w:bottom w:w="0" w:type="dxa"/>
              <w:right w:w="79" w:type="dxa"/>
            </w:tcMar>
          </w:tcPr>
          <w:p w14:paraId="160B29DC" w14:textId="77777777" w:rsidR="00F41C91" w:rsidRPr="00E94E2A" w:rsidRDefault="00F41C91" w:rsidP="007F1192">
            <w:pPr>
              <w:keepNext/>
              <w:keepLines/>
              <w:tabs>
                <w:tab w:val="left" w:pos="720"/>
              </w:tabs>
              <w:ind w:right="20"/>
              <w:jc w:val="center"/>
              <w:rPr>
                <w:rFonts w:ascii="Univers (W1)" w:hAnsi="Univers (W1)"/>
                <w:sz w:val="8"/>
              </w:rPr>
            </w:pPr>
          </w:p>
        </w:tc>
        <w:tc>
          <w:tcPr>
            <w:tcW w:w="1440" w:type="dxa"/>
            <w:gridSpan w:val="3"/>
            <w:tcBorders>
              <w:top w:val="nil"/>
              <w:left w:val="nil"/>
              <w:bottom w:val="single" w:sz="6" w:space="0" w:color="auto"/>
              <w:right w:val="single" w:sz="6" w:space="0" w:color="auto"/>
            </w:tcBorders>
            <w:tcMar>
              <w:top w:w="0" w:type="dxa"/>
              <w:left w:w="79" w:type="dxa"/>
              <w:bottom w:w="0" w:type="dxa"/>
              <w:right w:w="79" w:type="dxa"/>
            </w:tcMar>
          </w:tcPr>
          <w:p w14:paraId="4551ACDF" w14:textId="1DCBF3CD" w:rsidR="00F41C91" w:rsidRPr="00E94E2A" w:rsidRDefault="00F41C91" w:rsidP="007F1192">
            <w:pPr>
              <w:keepNext/>
              <w:keepLines/>
              <w:tabs>
                <w:tab w:val="left" w:pos="720"/>
              </w:tabs>
              <w:ind w:right="20"/>
              <w:jc w:val="center"/>
              <w:rPr>
                <w:b/>
                <w:caps/>
              </w:rPr>
            </w:pPr>
            <w:r>
              <w:rPr>
                <w:b/>
                <w:sz w:val="20"/>
              </w:rPr>
              <w:t xml:space="preserve">See </w:t>
            </w:r>
            <w:r w:rsidR="00FD241C">
              <w:rPr>
                <w:b/>
                <w:sz w:val="20"/>
              </w:rPr>
              <w:t>Item</w:t>
            </w:r>
            <w:r>
              <w:rPr>
                <w:b/>
                <w:caps/>
              </w:rPr>
              <w:t xml:space="preserve"> 6</w:t>
            </w:r>
          </w:p>
        </w:tc>
        <w:tc>
          <w:tcPr>
            <w:tcW w:w="1890" w:type="dxa"/>
            <w:gridSpan w:val="3"/>
            <w:tcBorders>
              <w:top w:val="nil"/>
              <w:left w:val="nil"/>
              <w:bottom w:val="single" w:sz="6" w:space="0" w:color="auto"/>
              <w:right w:val="single" w:sz="6" w:space="0" w:color="auto"/>
            </w:tcBorders>
            <w:tcMar>
              <w:top w:w="0" w:type="dxa"/>
              <w:left w:w="79" w:type="dxa"/>
              <w:bottom w:w="0" w:type="dxa"/>
              <w:right w:w="79" w:type="dxa"/>
            </w:tcMar>
            <w:hideMark/>
          </w:tcPr>
          <w:p w14:paraId="6961B995" w14:textId="31AF56F3" w:rsidR="00F41C91" w:rsidRPr="007C59E7" w:rsidRDefault="00F41C91" w:rsidP="007F1192">
            <w:pPr>
              <w:keepNext/>
              <w:keepLines/>
              <w:tabs>
                <w:tab w:val="left" w:pos="720"/>
              </w:tabs>
              <w:ind w:right="20"/>
              <w:jc w:val="center"/>
              <w:rPr>
                <w:b/>
                <w:caps/>
                <w:sz w:val="20"/>
              </w:rPr>
            </w:pPr>
            <w:r>
              <w:rPr>
                <w:b/>
                <w:sz w:val="20"/>
              </w:rPr>
              <w:t xml:space="preserve">See </w:t>
            </w:r>
            <w:r w:rsidR="00FD241C">
              <w:rPr>
                <w:b/>
                <w:sz w:val="20"/>
              </w:rPr>
              <w:t>Item</w:t>
            </w:r>
            <w:r>
              <w:rPr>
                <w:b/>
                <w:caps/>
                <w:sz w:val="20"/>
              </w:rPr>
              <w:t xml:space="preserve"> 16</w:t>
            </w:r>
          </w:p>
        </w:tc>
        <w:tc>
          <w:tcPr>
            <w:tcW w:w="1890" w:type="dxa"/>
            <w:gridSpan w:val="2"/>
            <w:tcBorders>
              <w:top w:val="nil"/>
              <w:left w:val="nil"/>
              <w:bottom w:val="single" w:sz="6" w:space="0" w:color="auto"/>
              <w:right w:val="single" w:sz="6" w:space="0" w:color="auto"/>
            </w:tcBorders>
            <w:tcMar>
              <w:top w:w="0" w:type="dxa"/>
              <w:left w:w="79" w:type="dxa"/>
              <w:bottom w:w="0" w:type="dxa"/>
              <w:right w:w="79" w:type="dxa"/>
            </w:tcMar>
          </w:tcPr>
          <w:p w14:paraId="65196969" w14:textId="77777777" w:rsidR="00F41C91" w:rsidRPr="00E94E2A" w:rsidRDefault="00F41C91" w:rsidP="007F1192">
            <w:pPr>
              <w:keepNext/>
              <w:keepLines/>
              <w:tabs>
                <w:tab w:val="left" w:pos="720"/>
              </w:tabs>
              <w:ind w:right="-100"/>
              <w:jc w:val="both"/>
              <w:rPr>
                <w:rFonts w:ascii="Univers (W1)" w:hAnsi="Univers (W1)"/>
                <w:sz w:val="14"/>
              </w:rPr>
            </w:pPr>
          </w:p>
        </w:tc>
        <w:tc>
          <w:tcPr>
            <w:tcW w:w="454" w:type="dxa"/>
            <w:tcBorders>
              <w:top w:val="nil"/>
              <w:left w:val="nil"/>
              <w:bottom w:val="single" w:sz="6" w:space="0" w:color="auto"/>
              <w:right w:val="single" w:sz="6" w:space="0" w:color="auto"/>
            </w:tcBorders>
            <w:tcMar>
              <w:top w:w="0" w:type="dxa"/>
              <w:left w:w="79" w:type="dxa"/>
              <w:bottom w:w="0" w:type="dxa"/>
              <w:right w:w="79" w:type="dxa"/>
            </w:tcMar>
          </w:tcPr>
          <w:p w14:paraId="1AEDCAA5" w14:textId="77777777" w:rsidR="00F41C91" w:rsidRPr="00E94E2A" w:rsidRDefault="00F41C91" w:rsidP="007F1192">
            <w:pPr>
              <w:keepNext/>
              <w:keepLines/>
              <w:tabs>
                <w:tab w:val="left" w:pos="720"/>
              </w:tabs>
              <w:ind w:right="-100"/>
              <w:jc w:val="both"/>
              <w:rPr>
                <w:rFonts w:ascii="Univers (W1)" w:hAnsi="Univers (W1)"/>
                <w:sz w:val="14"/>
              </w:rPr>
            </w:pPr>
          </w:p>
        </w:tc>
        <w:tc>
          <w:tcPr>
            <w:tcW w:w="450" w:type="dxa"/>
            <w:tcBorders>
              <w:top w:val="nil"/>
              <w:left w:val="nil"/>
              <w:bottom w:val="single" w:sz="6" w:space="0" w:color="auto"/>
              <w:right w:val="single" w:sz="6" w:space="0" w:color="auto"/>
            </w:tcBorders>
            <w:tcMar>
              <w:top w:w="0" w:type="dxa"/>
              <w:left w:w="79" w:type="dxa"/>
              <w:bottom w:w="0" w:type="dxa"/>
              <w:right w:w="79" w:type="dxa"/>
            </w:tcMar>
          </w:tcPr>
          <w:p w14:paraId="2F83EC31" w14:textId="77777777" w:rsidR="00F41C91" w:rsidRPr="00E94E2A" w:rsidRDefault="00F41C91" w:rsidP="007F1192">
            <w:pPr>
              <w:keepNext/>
              <w:keepLines/>
              <w:tabs>
                <w:tab w:val="left" w:pos="720"/>
              </w:tabs>
              <w:ind w:right="-100"/>
              <w:jc w:val="both"/>
              <w:rPr>
                <w:rFonts w:ascii="Univers (W1)" w:hAnsi="Univers (W1)"/>
                <w:sz w:val="10"/>
              </w:rPr>
            </w:pPr>
          </w:p>
          <w:p w14:paraId="7308DBE1" w14:textId="77777777" w:rsidR="00F41C91" w:rsidRPr="00E94E2A" w:rsidRDefault="00F41C91" w:rsidP="007F1192">
            <w:pPr>
              <w:keepNext/>
              <w:keepLines/>
              <w:tabs>
                <w:tab w:val="left" w:pos="720"/>
              </w:tabs>
              <w:ind w:right="-100"/>
              <w:jc w:val="both"/>
              <w:rPr>
                <w:rFonts w:ascii="Univers (W1)" w:hAnsi="Univers (W1)"/>
                <w:sz w:val="12"/>
              </w:rPr>
            </w:pPr>
            <w:r w:rsidRPr="00E94E2A">
              <w:rPr>
                <w:rFonts w:ascii="Univers (W1)" w:hAnsi="Univers (W1)"/>
                <w:sz w:val="10"/>
              </w:rPr>
              <w:t>Reg</w:t>
            </w:r>
          </w:p>
        </w:tc>
        <w:tc>
          <w:tcPr>
            <w:tcW w:w="450" w:type="dxa"/>
            <w:tcBorders>
              <w:top w:val="single" w:sz="6" w:space="0" w:color="auto"/>
              <w:left w:val="single" w:sz="6" w:space="0" w:color="auto"/>
              <w:bottom w:val="single" w:sz="6" w:space="0" w:color="auto"/>
              <w:right w:val="single" w:sz="18" w:space="0" w:color="auto"/>
            </w:tcBorders>
            <w:tcMar>
              <w:top w:w="0" w:type="dxa"/>
              <w:left w:w="79" w:type="dxa"/>
              <w:bottom w:w="0" w:type="dxa"/>
              <w:right w:w="79" w:type="dxa"/>
            </w:tcMar>
          </w:tcPr>
          <w:p w14:paraId="35E83CE7" w14:textId="77777777" w:rsidR="00F41C91" w:rsidRPr="00E94E2A" w:rsidRDefault="00F41C91" w:rsidP="007F1192">
            <w:pPr>
              <w:keepNext/>
              <w:keepLines/>
              <w:tabs>
                <w:tab w:val="left" w:pos="720"/>
              </w:tabs>
              <w:ind w:left="-80" w:right="-70"/>
              <w:jc w:val="both"/>
              <w:rPr>
                <w:rFonts w:ascii="Univers (W1)" w:hAnsi="Univers (W1)"/>
                <w:sz w:val="10"/>
              </w:rPr>
            </w:pPr>
          </w:p>
          <w:p w14:paraId="29752EA1" w14:textId="77777777" w:rsidR="00F41C91" w:rsidRPr="00E94E2A" w:rsidRDefault="00F41C91" w:rsidP="007F1192">
            <w:pPr>
              <w:keepNext/>
              <w:keepLines/>
              <w:tabs>
                <w:tab w:val="left" w:pos="720"/>
              </w:tabs>
              <w:ind w:right="-72"/>
              <w:rPr>
                <w:rFonts w:ascii="Univers (W1)" w:hAnsi="Univers (W1)"/>
                <w:sz w:val="10"/>
              </w:rPr>
            </w:pPr>
            <w:r w:rsidRPr="00E94E2A">
              <w:rPr>
                <w:rFonts w:ascii="Univers (W1)" w:hAnsi="Univers (W1)"/>
                <w:sz w:val="10"/>
              </w:rPr>
              <w:t>Repro</w:t>
            </w:r>
          </w:p>
        </w:tc>
      </w:tr>
      <w:tr w:rsidR="00F41C91" w:rsidRPr="00E94E2A" w14:paraId="343967BB" w14:textId="77777777" w:rsidTr="007F1192">
        <w:trPr>
          <w:gridAfter w:val="2"/>
          <w:wAfter w:w="1179" w:type="dxa"/>
          <w:cantSplit/>
        </w:trPr>
        <w:tc>
          <w:tcPr>
            <w:tcW w:w="5933" w:type="dxa"/>
            <w:gridSpan w:val="9"/>
            <w:tcBorders>
              <w:top w:val="single" w:sz="6" w:space="0" w:color="auto"/>
              <w:left w:val="single" w:sz="18" w:space="0" w:color="auto"/>
              <w:bottom w:val="nil"/>
              <w:right w:val="single" w:sz="6" w:space="0" w:color="auto"/>
            </w:tcBorders>
            <w:tcMar>
              <w:top w:w="0" w:type="dxa"/>
              <w:left w:w="79" w:type="dxa"/>
              <w:bottom w:w="0" w:type="dxa"/>
              <w:right w:w="79" w:type="dxa"/>
            </w:tcMar>
          </w:tcPr>
          <w:p w14:paraId="541A5507" w14:textId="77777777" w:rsidR="00F41C91" w:rsidRPr="00E94E2A" w:rsidRDefault="00F41C91" w:rsidP="007F1192">
            <w:pPr>
              <w:keepNext/>
              <w:keepLines/>
              <w:tabs>
                <w:tab w:val="left" w:pos="720"/>
              </w:tabs>
              <w:ind w:right="100"/>
              <w:rPr>
                <w:b/>
              </w:rPr>
            </w:pPr>
            <w:r w:rsidRPr="00E94E2A">
              <w:rPr>
                <w:rFonts w:ascii="Univers (W1)" w:hAnsi="Univers (W1)"/>
                <w:b/>
                <w:sz w:val="14"/>
              </w:rPr>
              <w:t>16. REMARKS:</w:t>
            </w:r>
            <w:r w:rsidRPr="00E94E2A">
              <w:rPr>
                <w:b/>
              </w:rPr>
              <w:t xml:space="preserve">     </w:t>
            </w:r>
          </w:p>
          <w:p w14:paraId="113CC536" w14:textId="77777777" w:rsidR="00F41C91" w:rsidRPr="00E05A98" w:rsidRDefault="00F41C91" w:rsidP="007F1192">
            <w:pPr>
              <w:keepNext/>
              <w:keepLines/>
              <w:tabs>
                <w:tab w:val="left" w:pos="720"/>
              </w:tabs>
              <w:ind w:right="100"/>
              <w:rPr>
                <w:b/>
                <w:sz w:val="15"/>
                <w:szCs w:val="15"/>
              </w:rPr>
            </w:pPr>
          </w:p>
          <w:p w14:paraId="3053CD2A" w14:textId="77777777" w:rsidR="00B14155" w:rsidRDefault="00F41C91" w:rsidP="007F1192">
            <w:pPr>
              <w:keepNext/>
              <w:keepLines/>
              <w:tabs>
                <w:tab w:val="left" w:pos="720"/>
              </w:tabs>
              <w:ind w:right="100"/>
              <w:rPr>
                <w:b/>
                <w:sz w:val="14"/>
                <w:szCs w:val="14"/>
              </w:rPr>
            </w:pPr>
            <w:r w:rsidRPr="00B14155">
              <w:rPr>
                <w:b/>
                <w:sz w:val="14"/>
                <w:szCs w:val="14"/>
              </w:rPr>
              <w:t xml:space="preserve">The contractor shall prepare and submit a </w:t>
            </w:r>
            <w:r w:rsidR="005A38B8" w:rsidRPr="00B14155">
              <w:rPr>
                <w:b/>
                <w:sz w:val="14"/>
                <w:szCs w:val="14"/>
              </w:rPr>
              <w:t xml:space="preserve">Request for Variance </w:t>
            </w:r>
            <w:r w:rsidR="005B2933" w:rsidRPr="00B14155">
              <w:rPr>
                <w:b/>
                <w:sz w:val="14"/>
                <w:szCs w:val="14"/>
              </w:rPr>
              <w:t xml:space="preserve">(RFV) </w:t>
            </w:r>
            <w:r w:rsidRPr="00B14155">
              <w:rPr>
                <w:b/>
                <w:sz w:val="14"/>
                <w:szCs w:val="14"/>
              </w:rPr>
              <w:t xml:space="preserve">in accordance with the Technical Requirements Document section for Configuration Control when </w:t>
            </w:r>
            <w:r w:rsidR="005A38B8" w:rsidRPr="00B14155">
              <w:rPr>
                <w:b/>
                <w:sz w:val="14"/>
                <w:szCs w:val="14"/>
              </w:rPr>
              <w:t>required</w:t>
            </w:r>
            <w:r w:rsidRPr="00B14155">
              <w:rPr>
                <w:b/>
                <w:sz w:val="14"/>
                <w:szCs w:val="14"/>
              </w:rPr>
              <w:t xml:space="preserve">. </w:t>
            </w:r>
            <w:r w:rsidR="00B14155" w:rsidRPr="00B14155">
              <w:rPr>
                <w:b/>
                <w:sz w:val="14"/>
                <w:szCs w:val="14"/>
              </w:rPr>
              <w:t xml:space="preserve"> </w:t>
            </w:r>
          </w:p>
          <w:p w14:paraId="0C20B153" w14:textId="77777777" w:rsidR="00B14155" w:rsidRDefault="00B14155" w:rsidP="007F1192">
            <w:pPr>
              <w:keepNext/>
              <w:keepLines/>
              <w:tabs>
                <w:tab w:val="left" w:pos="720"/>
              </w:tabs>
              <w:ind w:right="100"/>
              <w:rPr>
                <w:b/>
                <w:sz w:val="14"/>
                <w:szCs w:val="14"/>
              </w:rPr>
            </w:pPr>
          </w:p>
          <w:p w14:paraId="7513DB0E" w14:textId="19F2A13F" w:rsidR="009D3499" w:rsidRPr="00B14155" w:rsidRDefault="009D3499" w:rsidP="007F1192">
            <w:pPr>
              <w:keepNext/>
              <w:keepLines/>
              <w:tabs>
                <w:tab w:val="left" w:pos="720"/>
              </w:tabs>
              <w:ind w:right="100"/>
              <w:rPr>
                <w:b/>
                <w:sz w:val="14"/>
                <w:szCs w:val="14"/>
              </w:rPr>
            </w:pPr>
            <w:r w:rsidRPr="00B14155">
              <w:rPr>
                <w:b/>
                <w:sz w:val="14"/>
                <w:szCs w:val="14"/>
              </w:rPr>
              <w:t>A RFV shall be submitted using the latest revision of DD Form 1694.</w:t>
            </w:r>
          </w:p>
          <w:p w14:paraId="67F245DA" w14:textId="77777777" w:rsidR="009D3499" w:rsidRPr="00B14155" w:rsidRDefault="009D3499" w:rsidP="007F1192">
            <w:pPr>
              <w:keepNext/>
              <w:keepLines/>
              <w:tabs>
                <w:tab w:val="left" w:pos="720"/>
              </w:tabs>
              <w:ind w:right="100"/>
              <w:rPr>
                <w:b/>
                <w:sz w:val="14"/>
                <w:szCs w:val="14"/>
              </w:rPr>
            </w:pPr>
          </w:p>
          <w:p w14:paraId="36429AA3" w14:textId="77777777" w:rsidR="00F41C91" w:rsidRPr="00B14155" w:rsidRDefault="00F41C91" w:rsidP="007F1192">
            <w:pPr>
              <w:ind w:right="100"/>
              <w:rPr>
                <w:b/>
                <w:sz w:val="14"/>
                <w:szCs w:val="14"/>
              </w:rPr>
            </w:pPr>
            <w:r w:rsidRPr="00B14155">
              <w:rPr>
                <w:b/>
                <w:sz w:val="14"/>
                <w:szCs w:val="14"/>
              </w:rPr>
              <w:t>The Government will have 30 days to review, accept, and/or comment on the draft submission.  The contractor shall incorporate changes into the electronic deliverable within 15 days after receipt of Government comments. The Government will have 30 days to review, accept, and/or comment on the final submission.</w:t>
            </w:r>
          </w:p>
          <w:p w14:paraId="34331E15" w14:textId="77777777" w:rsidR="00F41C91" w:rsidRPr="00B14155" w:rsidRDefault="00F41C91" w:rsidP="007F1192">
            <w:pPr>
              <w:keepLines/>
              <w:ind w:right="100"/>
              <w:rPr>
                <w:b/>
                <w:sz w:val="14"/>
                <w:szCs w:val="14"/>
              </w:rPr>
            </w:pPr>
          </w:p>
          <w:p w14:paraId="7896E499" w14:textId="77777777" w:rsidR="00B14155" w:rsidRPr="00B14155" w:rsidRDefault="00B14155" w:rsidP="00B14155">
            <w:pPr>
              <w:keepLines/>
              <w:ind w:right="100"/>
              <w:rPr>
                <w:b/>
                <w:bCs/>
                <w:sz w:val="14"/>
                <w:szCs w:val="14"/>
              </w:rPr>
            </w:pPr>
            <w:r w:rsidRPr="00B14155">
              <w:rPr>
                <w:b/>
                <w:bCs/>
                <w:sz w:val="14"/>
                <w:szCs w:val="14"/>
              </w:rPr>
              <w:t>Item 9: The contractor shall apply the following distribution statement to each deliverable:</w:t>
            </w:r>
          </w:p>
          <w:p w14:paraId="2BFE16C2" w14:textId="4FCCA77C" w:rsidR="00B14155" w:rsidRPr="00B14155" w:rsidRDefault="00B14155" w:rsidP="00B14155">
            <w:pPr>
              <w:keepLines/>
              <w:ind w:right="100"/>
              <w:rPr>
                <w:b/>
                <w:bCs/>
                <w:sz w:val="14"/>
                <w:szCs w:val="14"/>
              </w:rPr>
            </w:pPr>
            <w:r w:rsidRPr="00B14155">
              <w:rPr>
                <w:b/>
                <w:bCs/>
                <w:sz w:val="14"/>
                <w:szCs w:val="14"/>
              </w:rPr>
              <w:t>DISTRIBUTION STATEMENT C. Distribution authorized to U. S. Government agencies and their contractors. Reason: Export Controlled. Date of Determination: 11 May 2017. Other requests for this document shall be referred to U. S. Army, CECOM, 6565 Surveillance Loop, C3-322, CMDI Branch, Aberdeen Proving Ground, MD 21005-1846.</w:t>
            </w:r>
          </w:p>
          <w:p w14:paraId="6FC5634B" w14:textId="77777777" w:rsidR="00B14155" w:rsidRPr="00B14155" w:rsidRDefault="00B14155" w:rsidP="00B14155">
            <w:pPr>
              <w:keepLines/>
              <w:ind w:right="100"/>
              <w:rPr>
                <w:b/>
                <w:sz w:val="14"/>
                <w:szCs w:val="14"/>
              </w:rPr>
            </w:pPr>
          </w:p>
          <w:p w14:paraId="2815CE51" w14:textId="77777777" w:rsidR="00F41C91" w:rsidRPr="00B14155" w:rsidRDefault="00F41C91" w:rsidP="007F1192">
            <w:pPr>
              <w:rPr>
                <w:b/>
                <w:sz w:val="14"/>
                <w:szCs w:val="14"/>
              </w:rPr>
            </w:pPr>
            <w:r w:rsidRPr="00B14155">
              <w:rPr>
                <w:b/>
                <w:sz w:val="14"/>
                <w:szCs w:val="14"/>
              </w:rPr>
              <w:t xml:space="preserve">All deliveries shall be in digital format, compatible with Microsoft Office 2007 software and Adobe Acrobat version 7.0 and delivered by email or via DoD SAFE (Secure Access File Exchange) website (https://safe.apps.mil/) in case the deliveries can't be sent through the email services.  Request Code is required for the use of DoD SAFE.  Contact the Government Procuring Contracting Officer (PCO) or Engineer for the Request Code.  Alternative delivery media may be discussed with the Government PCO prior to delivery.  The Government personnel listed in the distribution list will receive a copy of the submittal.  Name and electronic address of the Government personnel are specified below:  </w:t>
            </w:r>
          </w:p>
          <w:p w14:paraId="6798C63A" w14:textId="77777777" w:rsidR="00F41C91" w:rsidRPr="00B14155" w:rsidRDefault="00F41C91" w:rsidP="007F1192">
            <w:pPr>
              <w:rPr>
                <w:b/>
                <w:sz w:val="14"/>
                <w:szCs w:val="14"/>
              </w:rPr>
            </w:pPr>
          </w:p>
          <w:p w14:paraId="6AF97FE0" w14:textId="77777777" w:rsidR="00F41C91" w:rsidRPr="00B14155" w:rsidRDefault="00F41C91" w:rsidP="007F1192">
            <w:pPr>
              <w:keepNext/>
              <w:keepLines/>
              <w:tabs>
                <w:tab w:val="left" w:pos="720"/>
                <w:tab w:val="left" w:pos="1930"/>
                <w:tab w:val="left" w:pos="2390"/>
                <w:tab w:val="left" w:pos="2837"/>
              </w:tabs>
              <w:ind w:right="-70"/>
              <w:rPr>
                <w:b/>
                <w:caps/>
                <w:sz w:val="14"/>
                <w:szCs w:val="14"/>
              </w:rPr>
            </w:pPr>
            <w:r w:rsidRPr="00B14155">
              <w:rPr>
                <w:b/>
                <w:caps/>
                <w:sz w:val="14"/>
                <w:szCs w:val="14"/>
              </w:rPr>
              <w:t>FCDD-ISE-HDB (</w:t>
            </w:r>
            <w:r w:rsidRPr="00B14155">
              <w:rPr>
                <w:b/>
                <w:sz w:val="14"/>
                <w:szCs w:val="14"/>
              </w:rPr>
              <w:t>Technical</w:t>
            </w:r>
            <w:r w:rsidRPr="00B14155">
              <w:rPr>
                <w:b/>
                <w:caps/>
                <w:sz w:val="14"/>
                <w:szCs w:val="14"/>
              </w:rPr>
              <w:t xml:space="preserve"> poc): </w:t>
            </w:r>
            <w:r w:rsidRPr="00B14155">
              <w:rPr>
                <w:b/>
                <w:sz w:val="14"/>
                <w:szCs w:val="14"/>
              </w:rPr>
              <w:t>Stanley Chan, stanley.u.chan.civ@army.mil</w:t>
            </w:r>
          </w:p>
          <w:p w14:paraId="2297747E" w14:textId="77777777" w:rsidR="00E73FA9" w:rsidRDefault="00E73FA9" w:rsidP="007F1192">
            <w:pPr>
              <w:rPr>
                <w:b/>
                <w:sz w:val="14"/>
                <w:szCs w:val="14"/>
              </w:rPr>
            </w:pPr>
            <w:r w:rsidRPr="00E73FA9">
              <w:rPr>
                <w:b/>
                <w:sz w:val="14"/>
                <w:szCs w:val="14"/>
              </w:rPr>
              <w:t xml:space="preserve">PCO: Ariel Martin, ariel.j.martin@dla.mil              </w:t>
            </w:r>
          </w:p>
          <w:p w14:paraId="5463F8B9" w14:textId="65E879D9" w:rsidR="00F41C91" w:rsidRPr="00B14155" w:rsidRDefault="00F41C91" w:rsidP="007F1192">
            <w:pPr>
              <w:rPr>
                <w:b/>
                <w:sz w:val="14"/>
                <w:szCs w:val="14"/>
              </w:rPr>
            </w:pPr>
            <w:r w:rsidRPr="00B14155">
              <w:rPr>
                <w:b/>
                <w:sz w:val="14"/>
                <w:szCs w:val="14"/>
              </w:rPr>
              <w:t>ACO: TBA</w:t>
            </w:r>
          </w:p>
          <w:p w14:paraId="1A49A2E2" w14:textId="77777777" w:rsidR="00F41C91" w:rsidRPr="00B14155" w:rsidRDefault="00F41C91" w:rsidP="007F1192">
            <w:pPr>
              <w:rPr>
                <w:b/>
                <w:sz w:val="14"/>
                <w:szCs w:val="14"/>
              </w:rPr>
            </w:pPr>
            <w:r w:rsidRPr="00B14155">
              <w:rPr>
                <w:b/>
                <w:sz w:val="14"/>
                <w:szCs w:val="14"/>
              </w:rPr>
              <w:t>QAR: TBA</w:t>
            </w:r>
          </w:p>
          <w:p w14:paraId="15FA7698" w14:textId="77777777" w:rsidR="00F41C91" w:rsidRPr="00B14155" w:rsidRDefault="00F41C91" w:rsidP="007F1192">
            <w:pPr>
              <w:rPr>
                <w:b/>
                <w:bCs/>
                <w:sz w:val="14"/>
                <w:szCs w:val="14"/>
              </w:rPr>
            </w:pPr>
          </w:p>
          <w:p w14:paraId="44A46B6D" w14:textId="77777777" w:rsidR="00F41C91" w:rsidRPr="00E94E2A" w:rsidRDefault="00F41C91" w:rsidP="007F1192">
            <w:pPr>
              <w:ind w:right="100"/>
              <w:rPr>
                <w:b/>
                <w:sz w:val="20"/>
              </w:rPr>
            </w:pPr>
            <w:r w:rsidRPr="00B14155">
              <w:rPr>
                <w:b/>
                <w:sz w:val="14"/>
                <w:szCs w:val="14"/>
              </w:rPr>
              <w:t>If the CDRL Data Deliverable is priced and is not NSP (Not Separately Priced), then an electronic DD Form 250 will be required via the Wide Area Workflow website in order for the contractor to receive payment for the data deliverable (see section G of the Contract).  E-mail notification is required with any electronic submission.</w:t>
            </w:r>
          </w:p>
        </w:tc>
        <w:tc>
          <w:tcPr>
            <w:tcW w:w="1890" w:type="dxa"/>
            <w:gridSpan w:val="2"/>
            <w:tcBorders>
              <w:top w:val="single" w:sz="6" w:space="0" w:color="auto"/>
              <w:left w:val="nil"/>
              <w:bottom w:val="nil"/>
              <w:right w:val="single" w:sz="6" w:space="0" w:color="auto"/>
            </w:tcBorders>
            <w:tcMar>
              <w:top w:w="0" w:type="dxa"/>
              <w:left w:w="79" w:type="dxa"/>
              <w:bottom w:w="0" w:type="dxa"/>
              <w:right w:w="79" w:type="dxa"/>
            </w:tcMar>
          </w:tcPr>
          <w:p w14:paraId="72BA1600" w14:textId="77777777" w:rsidR="00F41C91" w:rsidRPr="007C59E7" w:rsidRDefault="00F41C91" w:rsidP="007F1192">
            <w:pPr>
              <w:keepNext/>
              <w:keepLines/>
              <w:tabs>
                <w:tab w:val="left" w:pos="720"/>
                <w:tab w:val="left" w:pos="1930"/>
                <w:tab w:val="left" w:pos="2390"/>
                <w:tab w:val="left" w:pos="2837"/>
              </w:tabs>
              <w:ind w:right="-70"/>
              <w:jc w:val="center"/>
              <w:rPr>
                <w:b/>
                <w:caps/>
                <w:sz w:val="16"/>
                <w:szCs w:val="16"/>
              </w:rPr>
            </w:pPr>
            <w:r w:rsidRPr="007C59E7">
              <w:rPr>
                <w:b/>
                <w:caps/>
                <w:sz w:val="16"/>
                <w:szCs w:val="16"/>
              </w:rPr>
              <w:t>FCDD-</w:t>
            </w:r>
            <w:r>
              <w:rPr>
                <w:b/>
                <w:caps/>
                <w:sz w:val="16"/>
                <w:szCs w:val="16"/>
              </w:rPr>
              <w:t>ISE-HDB</w:t>
            </w:r>
          </w:p>
          <w:p w14:paraId="67EB034C" w14:textId="77777777" w:rsidR="00F41C91" w:rsidRPr="00E94E2A" w:rsidRDefault="00F41C91" w:rsidP="007F1192">
            <w:pPr>
              <w:keepNext/>
              <w:keepLines/>
              <w:tabs>
                <w:tab w:val="left" w:pos="720"/>
                <w:tab w:val="left" w:pos="1930"/>
                <w:tab w:val="left" w:pos="2390"/>
                <w:tab w:val="left" w:pos="2837"/>
              </w:tabs>
              <w:ind w:right="-70"/>
              <w:jc w:val="center"/>
              <w:rPr>
                <w:b/>
                <w:caps/>
                <w:sz w:val="16"/>
              </w:rPr>
            </w:pPr>
            <w:r w:rsidRPr="00E94E2A">
              <w:rPr>
                <w:b/>
                <w:caps/>
                <w:sz w:val="16"/>
              </w:rPr>
              <w:t>PCO</w:t>
            </w:r>
          </w:p>
          <w:p w14:paraId="3DEA59D8" w14:textId="77777777" w:rsidR="00F41C91" w:rsidRPr="00E94E2A" w:rsidRDefault="00F41C91" w:rsidP="007F1192">
            <w:pPr>
              <w:keepNext/>
              <w:keepLines/>
              <w:tabs>
                <w:tab w:val="left" w:pos="720"/>
                <w:tab w:val="left" w:pos="1930"/>
                <w:tab w:val="left" w:pos="2390"/>
                <w:tab w:val="left" w:pos="2837"/>
              </w:tabs>
              <w:ind w:right="-70"/>
              <w:jc w:val="center"/>
              <w:rPr>
                <w:b/>
                <w:caps/>
                <w:sz w:val="16"/>
              </w:rPr>
            </w:pPr>
            <w:r w:rsidRPr="00E94E2A">
              <w:rPr>
                <w:b/>
                <w:caps/>
                <w:sz w:val="16"/>
              </w:rPr>
              <w:t>ACO</w:t>
            </w:r>
          </w:p>
          <w:p w14:paraId="62858823" w14:textId="77777777" w:rsidR="00F41C91" w:rsidRPr="00E94E2A" w:rsidRDefault="00F41C91" w:rsidP="007F1192">
            <w:pPr>
              <w:keepNext/>
              <w:keepLines/>
              <w:tabs>
                <w:tab w:val="left" w:pos="720"/>
                <w:tab w:val="left" w:pos="1930"/>
                <w:tab w:val="left" w:pos="2390"/>
                <w:tab w:val="left" w:pos="2837"/>
              </w:tabs>
              <w:ind w:right="-70"/>
              <w:jc w:val="center"/>
              <w:rPr>
                <w:b/>
                <w:caps/>
                <w:sz w:val="16"/>
              </w:rPr>
            </w:pPr>
            <w:r w:rsidRPr="00E94E2A">
              <w:rPr>
                <w:b/>
                <w:caps/>
                <w:sz w:val="16"/>
              </w:rPr>
              <w:t>QAR</w:t>
            </w:r>
          </w:p>
          <w:p w14:paraId="37C48A4C" w14:textId="77777777" w:rsidR="00F41C91" w:rsidRPr="00E94E2A" w:rsidRDefault="00F41C91" w:rsidP="007F1192">
            <w:pPr>
              <w:keepNext/>
              <w:keepLines/>
              <w:tabs>
                <w:tab w:val="left" w:pos="720"/>
                <w:tab w:val="left" w:pos="1930"/>
                <w:tab w:val="left" w:pos="2390"/>
                <w:tab w:val="left" w:pos="2837"/>
              </w:tabs>
              <w:ind w:right="-70"/>
              <w:jc w:val="center"/>
              <w:rPr>
                <w:b/>
                <w:caps/>
                <w:sz w:val="16"/>
              </w:rPr>
            </w:pPr>
          </w:p>
        </w:tc>
        <w:tc>
          <w:tcPr>
            <w:tcW w:w="454" w:type="dxa"/>
            <w:tcBorders>
              <w:top w:val="single" w:sz="6" w:space="0" w:color="auto"/>
              <w:left w:val="nil"/>
              <w:bottom w:val="nil"/>
              <w:right w:val="single" w:sz="6" w:space="0" w:color="auto"/>
            </w:tcBorders>
            <w:tcMar>
              <w:top w:w="0" w:type="dxa"/>
              <w:left w:w="79" w:type="dxa"/>
              <w:bottom w:w="0" w:type="dxa"/>
              <w:right w:w="79" w:type="dxa"/>
            </w:tcMar>
            <w:hideMark/>
          </w:tcPr>
          <w:p w14:paraId="09FA4873" w14:textId="77777777" w:rsidR="00F41C91" w:rsidRPr="00E94E2A" w:rsidRDefault="00F41C91" w:rsidP="007F1192">
            <w:pPr>
              <w:keepNext/>
              <w:keepLines/>
              <w:tabs>
                <w:tab w:val="left" w:pos="720"/>
                <w:tab w:val="left" w:pos="1930"/>
                <w:tab w:val="left" w:pos="2390"/>
                <w:tab w:val="left" w:pos="2837"/>
              </w:tabs>
              <w:ind w:right="-70"/>
              <w:jc w:val="center"/>
              <w:rPr>
                <w:b/>
                <w:sz w:val="16"/>
              </w:rPr>
            </w:pPr>
            <w:r w:rsidRPr="00E94E2A">
              <w:rPr>
                <w:b/>
                <w:sz w:val="16"/>
              </w:rPr>
              <w:t>0</w:t>
            </w:r>
          </w:p>
          <w:p w14:paraId="61BA1827" w14:textId="77777777" w:rsidR="00F41C91" w:rsidRPr="00E94E2A" w:rsidRDefault="00F41C91" w:rsidP="007F1192">
            <w:pPr>
              <w:keepNext/>
              <w:keepLines/>
              <w:tabs>
                <w:tab w:val="left" w:pos="720"/>
                <w:tab w:val="left" w:pos="1930"/>
                <w:tab w:val="left" w:pos="2390"/>
                <w:tab w:val="left" w:pos="2837"/>
              </w:tabs>
              <w:ind w:right="-70"/>
              <w:jc w:val="center"/>
              <w:rPr>
                <w:b/>
                <w:sz w:val="16"/>
              </w:rPr>
            </w:pPr>
            <w:r w:rsidRPr="00E94E2A">
              <w:rPr>
                <w:b/>
                <w:sz w:val="16"/>
              </w:rPr>
              <w:t>0</w:t>
            </w:r>
          </w:p>
          <w:p w14:paraId="3B3D68BC" w14:textId="77777777" w:rsidR="00F41C91" w:rsidRPr="00E94E2A" w:rsidRDefault="00F41C91" w:rsidP="007F1192">
            <w:pPr>
              <w:keepNext/>
              <w:keepLines/>
              <w:tabs>
                <w:tab w:val="left" w:pos="720"/>
                <w:tab w:val="left" w:pos="1930"/>
                <w:tab w:val="left" w:pos="2390"/>
                <w:tab w:val="left" w:pos="2837"/>
              </w:tabs>
              <w:ind w:right="-70"/>
              <w:jc w:val="center"/>
              <w:rPr>
                <w:b/>
                <w:sz w:val="16"/>
              </w:rPr>
            </w:pPr>
            <w:r w:rsidRPr="00E94E2A">
              <w:rPr>
                <w:b/>
                <w:sz w:val="16"/>
              </w:rPr>
              <w:t>0</w:t>
            </w:r>
          </w:p>
          <w:p w14:paraId="3DE7C299" w14:textId="77777777" w:rsidR="00F41C91" w:rsidRPr="00E94E2A" w:rsidRDefault="00F41C91" w:rsidP="007F1192">
            <w:pPr>
              <w:keepNext/>
              <w:keepLines/>
              <w:tabs>
                <w:tab w:val="left" w:pos="720"/>
                <w:tab w:val="left" w:pos="1930"/>
                <w:tab w:val="left" w:pos="2390"/>
                <w:tab w:val="left" w:pos="2837"/>
              </w:tabs>
              <w:ind w:right="-70"/>
              <w:jc w:val="center"/>
              <w:rPr>
                <w:b/>
                <w:sz w:val="16"/>
              </w:rPr>
            </w:pPr>
            <w:r w:rsidRPr="00E94E2A">
              <w:rPr>
                <w:b/>
                <w:sz w:val="16"/>
              </w:rPr>
              <w:t>0</w:t>
            </w:r>
          </w:p>
          <w:p w14:paraId="7F213A4D" w14:textId="77777777" w:rsidR="00F41C91" w:rsidRPr="00E94E2A" w:rsidRDefault="00F41C91" w:rsidP="007F1192">
            <w:pPr>
              <w:keepNext/>
              <w:keepLines/>
              <w:tabs>
                <w:tab w:val="left" w:pos="720"/>
                <w:tab w:val="left" w:pos="1930"/>
                <w:tab w:val="left" w:pos="2390"/>
                <w:tab w:val="left" w:pos="2837"/>
              </w:tabs>
              <w:ind w:right="-70"/>
              <w:jc w:val="center"/>
              <w:rPr>
                <w:b/>
                <w:sz w:val="16"/>
              </w:rPr>
            </w:pPr>
          </w:p>
        </w:tc>
        <w:tc>
          <w:tcPr>
            <w:tcW w:w="450" w:type="dxa"/>
            <w:tcBorders>
              <w:top w:val="single" w:sz="6" w:space="0" w:color="auto"/>
              <w:left w:val="nil"/>
              <w:bottom w:val="nil"/>
              <w:right w:val="single" w:sz="6" w:space="0" w:color="auto"/>
            </w:tcBorders>
            <w:tcMar>
              <w:top w:w="0" w:type="dxa"/>
              <w:left w:w="79" w:type="dxa"/>
              <w:bottom w:w="0" w:type="dxa"/>
              <w:right w:w="79" w:type="dxa"/>
            </w:tcMar>
            <w:hideMark/>
          </w:tcPr>
          <w:p w14:paraId="38C68A31" w14:textId="77777777" w:rsidR="00F41C91" w:rsidRPr="00E94E2A" w:rsidRDefault="00F41C91" w:rsidP="007F1192">
            <w:pPr>
              <w:keepNext/>
              <w:keepLines/>
              <w:tabs>
                <w:tab w:val="left" w:pos="720"/>
                <w:tab w:val="left" w:pos="1930"/>
                <w:tab w:val="left" w:pos="2390"/>
                <w:tab w:val="left" w:pos="2837"/>
              </w:tabs>
              <w:ind w:right="-70"/>
              <w:jc w:val="center"/>
              <w:rPr>
                <w:b/>
                <w:sz w:val="16"/>
              </w:rPr>
            </w:pPr>
            <w:r w:rsidRPr="00E94E2A">
              <w:rPr>
                <w:b/>
                <w:sz w:val="16"/>
              </w:rPr>
              <w:t>1</w:t>
            </w:r>
          </w:p>
          <w:p w14:paraId="33B05B22" w14:textId="77777777" w:rsidR="00F41C91" w:rsidRPr="00E94E2A" w:rsidRDefault="00F41C91" w:rsidP="007F1192">
            <w:pPr>
              <w:keepNext/>
              <w:keepLines/>
              <w:tabs>
                <w:tab w:val="left" w:pos="720"/>
                <w:tab w:val="left" w:pos="1930"/>
                <w:tab w:val="left" w:pos="2390"/>
                <w:tab w:val="left" w:pos="2837"/>
              </w:tabs>
              <w:ind w:right="-70"/>
              <w:jc w:val="center"/>
              <w:rPr>
                <w:b/>
                <w:sz w:val="16"/>
              </w:rPr>
            </w:pPr>
            <w:r w:rsidRPr="00E94E2A">
              <w:rPr>
                <w:b/>
                <w:sz w:val="16"/>
              </w:rPr>
              <w:t>1</w:t>
            </w:r>
          </w:p>
          <w:p w14:paraId="0FA4FF52" w14:textId="77777777" w:rsidR="00F41C91" w:rsidRPr="00E94E2A" w:rsidRDefault="00F41C91" w:rsidP="007F1192">
            <w:pPr>
              <w:keepNext/>
              <w:keepLines/>
              <w:tabs>
                <w:tab w:val="left" w:pos="720"/>
                <w:tab w:val="left" w:pos="1930"/>
                <w:tab w:val="left" w:pos="2390"/>
                <w:tab w:val="left" w:pos="2837"/>
              </w:tabs>
              <w:ind w:right="-70"/>
              <w:jc w:val="center"/>
              <w:rPr>
                <w:b/>
                <w:sz w:val="16"/>
              </w:rPr>
            </w:pPr>
            <w:r w:rsidRPr="00E94E2A">
              <w:rPr>
                <w:b/>
                <w:sz w:val="16"/>
              </w:rPr>
              <w:t>1</w:t>
            </w:r>
          </w:p>
          <w:p w14:paraId="47E3A9B5" w14:textId="77777777" w:rsidR="00F41C91" w:rsidRPr="00E94E2A" w:rsidRDefault="00F41C91" w:rsidP="007F1192">
            <w:pPr>
              <w:keepNext/>
              <w:keepLines/>
              <w:tabs>
                <w:tab w:val="left" w:pos="720"/>
                <w:tab w:val="left" w:pos="1930"/>
                <w:tab w:val="left" w:pos="2390"/>
                <w:tab w:val="left" w:pos="2837"/>
              </w:tabs>
              <w:ind w:right="-70"/>
              <w:jc w:val="center"/>
              <w:rPr>
                <w:b/>
                <w:sz w:val="16"/>
              </w:rPr>
            </w:pPr>
            <w:r w:rsidRPr="00E94E2A">
              <w:rPr>
                <w:b/>
                <w:sz w:val="16"/>
              </w:rPr>
              <w:t>1</w:t>
            </w:r>
          </w:p>
          <w:p w14:paraId="03F25215" w14:textId="77777777" w:rsidR="00F41C91" w:rsidRPr="00E94E2A" w:rsidRDefault="00F41C91" w:rsidP="007F1192">
            <w:pPr>
              <w:keepNext/>
              <w:keepLines/>
              <w:tabs>
                <w:tab w:val="left" w:pos="720"/>
                <w:tab w:val="left" w:pos="1930"/>
                <w:tab w:val="left" w:pos="2390"/>
                <w:tab w:val="left" w:pos="2837"/>
              </w:tabs>
              <w:ind w:right="-70"/>
              <w:jc w:val="center"/>
              <w:rPr>
                <w:b/>
                <w:sz w:val="16"/>
              </w:rPr>
            </w:pPr>
          </w:p>
        </w:tc>
        <w:tc>
          <w:tcPr>
            <w:tcW w:w="450" w:type="dxa"/>
            <w:tcBorders>
              <w:top w:val="single" w:sz="6" w:space="0" w:color="auto"/>
              <w:left w:val="nil"/>
              <w:bottom w:val="single" w:sz="6" w:space="0" w:color="auto"/>
              <w:right w:val="single" w:sz="18" w:space="0" w:color="auto"/>
            </w:tcBorders>
            <w:tcMar>
              <w:top w:w="0" w:type="dxa"/>
              <w:left w:w="79" w:type="dxa"/>
              <w:bottom w:w="0" w:type="dxa"/>
              <w:right w:w="79" w:type="dxa"/>
            </w:tcMar>
            <w:hideMark/>
          </w:tcPr>
          <w:p w14:paraId="0243B47E" w14:textId="77777777" w:rsidR="00F41C91" w:rsidRPr="00E94E2A" w:rsidRDefault="00F41C91" w:rsidP="007F1192">
            <w:pPr>
              <w:keepNext/>
              <w:keepLines/>
              <w:tabs>
                <w:tab w:val="left" w:pos="720"/>
                <w:tab w:val="left" w:pos="1930"/>
                <w:tab w:val="left" w:pos="2390"/>
                <w:tab w:val="left" w:pos="2837"/>
              </w:tabs>
              <w:ind w:right="-70"/>
              <w:jc w:val="center"/>
              <w:rPr>
                <w:b/>
                <w:sz w:val="16"/>
              </w:rPr>
            </w:pPr>
            <w:r w:rsidRPr="00E94E2A">
              <w:rPr>
                <w:b/>
                <w:sz w:val="16"/>
              </w:rPr>
              <w:t>0</w:t>
            </w:r>
          </w:p>
          <w:p w14:paraId="7A6FF679" w14:textId="77777777" w:rsidR="00F41C91" w:rsidRPr="00E94E2A" w:rsidRDefault="00F41C91" w:rsidP="007F1192">
            <w:pPr>
              <w:keepNext/>
              <w:keepLines/>
              <w:tabs>
                <w:tab w:val="left" w:pos="720"/>
                <w:tab w:val="left" w:pos="1930"/>
                <w:tab w:val="left" w:pos="2390"/>
                <w:tab w:val="left" w:pos="2837"/>
              </w:tabs>
              <w:ind w:right="-70"/>
              <w:jc w:val="center"/>
              <w:rPr>
                <w:b/>
                <w:sz w:val="16"/>
              </w:rPr>
            </w:pPr>
            <w:r w:rsidRPr="00E94E2A">
              <w:rPr>
                <w:b/>
                <w:sz w:val="16"/>
              </w:rPr>
              <w:t>0</w:t>
            </w:r>
          </w:p>
          <w:p w14:paraId="344F82B6" w14:textId="77777777" w:rsidR="00F41C91" w:rsidRPr="00E94E2A" w:rsidRDefault="00F41C91" w:rsidP="007F1192">
            <w:pPr>
              <w:keepNext/>
              <w:keepLines/>
              <w:tabs>
                <w:tab w:val="left" w:pos="720"/>
                <w:tab w:val="left" w:pos="1930"/>
                <w:tab w:val="left" w:pos="2390"/>
                <w:tab w:val="left" w:pos="2837"/>
              </w:tabs>
              <w:ind w:right="-70"/>
              <w:jc w:val="center"/>
              <w:rPr>
                <w:b/>
                <w:sz w:val="16"/>
              </w:rPr>
            </w:pPr>
            <w:r w:rsidRPr="00E94E2A">
              <w:rPr>
                <w:b/>
                <w:sz w:val="16"/>
              </w:rPr>
              <w:t>0</w:t>
            </w:r>
          </w:p>
          <w:p w14:paraId="6956492C" w14:textId="77777777" w:rsidR="00F41C91" w:rsidRPr="00E94E2A" w:rsidRDefault="00F41C91" w:rsidP="007F1192">
            <w:pPr>
              <w:keepNext/>
              <w:keepLines/>
              <w:tabs>
                <w:tab w:val="left" w:pos="720"/>
                <w:tab w:val="left" w:pos="1930"/>
                <w:tab w:val="left" w:pos="2390"/>
                <w:tab w:val="left" w:pos="2837"/>
              </w:tabs>
              <w:ind w:right="-70"/>
              <w:jc w:val="center"/>
              <w:rPr>
                <w:b/>
                <w:sz w:val="16"/>
              </w:rPr>
            </w:pPr>
            <w:r w:rsidRPr="00E94E2A">
              <w:rPr>
                <w:b/>
                <w:sz w:val="16"/>
              </w:rPr>
              <w:t>0</w:t>
            </w:r>
          </w:p>
          <w:p w14:paraId="2E41FAA5" w14:textId="77777777" w:rsidR="00F41C91" w:rsidRPr="00E94E2A" w:rsidRDefault="00F41C91" w:rsidP="007F1192">
            <w:pPr>
              <w:keepNext/>
              <w:keepLines/>
              <w:tabs>
                <w:tab w:val="left" w:pos="720"/>
                <w:tab w:val="left" w:pos="1930"/>
                <w:tab w:val="left" w:pos="2390"/>
                <w:tab w:val="left" w:pos="2837"/>
              </w:tabs>
              <w:ind w:right="-70"/>
              <w:jc w:val="center"/>
              <w:rPr>
                <w:b/>
                <w:sz w:val="16"/>
              </w:rPr>
            </w:pPr>
          </w:p>
        </w:tc>
      </w:tr>
      <w:tr w:rsidR="00F41C91" w:rsidRPr="00E94E2A" w14:paraId="2923FCCB" w14:textId="77777777" w:rsidTr="007F1192">
        <w:trPr>
          <w:gridAfter w:val="2"/>
          <w:wAfter w:w="1179" w:type="dxa"/>
          <w:cantSplit/>
        </w:trPr>
        <w:tc>
          <w:tcPr>
            <w:tcW w:w="5933" w:type="dxa"/>
            <w:gridSpan w:val="9"/>
            <w:tcBorders>
              <w:top w:val="nil"/>
              <w:left w:val="single" w:sz="18" w:space="0" w:color="auto"/>
              <w:bottom w:val="nil"/>
              <w:right w:val="single" w:sz="6" w:space="0" w:color="auto"/>
            </w:tcBorders>
            <w:tcMar>
              <w:top w:w="0" w:type="dxa"/>
              <w:left w:w="79" w:type="dxa"/>
              <w:bottom w:w="0" w:type="dxa"/>
              <w:right w:w="79" w:type="dxa"/>
            </w:tcMar>
          </w:tcPr>
          <w:p w14:paraId="194D37F8" w14:textId="77777777" w:rsidR="00F41C91" w:rsidRPr="00E94E2A" w:rsidRDefault="00F41C91" w:rsidP="007F1192">
            <w:pPr>
              <w:keepNext/>
              <w:keepLines/>
              <w:tabs>
                <w:tab w:val="left" w:pos="720"/>
              </w:tabs>
              <w:ind w:right="100"/>
              <w:jc w:val="both"/>
              <w:rPr>
                <w:rFonts w:ascii="Univers (W1)" w:hAnsi="Univers (W1)"/>
                <w:sz w:val="20"/>
              </w:rPr>
            </w:pPr>
          </w:p>
        </w:tc>
        <w:tc>
          <w:tcPr>
            <w:tcW w:w="1890" w:type="dxa"/>
            <w:gridSpan w:val="2"/>
            <w:tcBorders>
              <w:top w:val="single" w:sz="6" w:space="0" w:color="auto"/>
              <w:left w:val="nil"/>
              <w:bottom w:val="single" w:sz="6" w:space="0" w:color="auto"/>
              <w:right w:val="single" w:sz="6" w:space="0" w:color="auto"/>
            </w:tcBorders>
            <w:tcMar>
              <w:top w:w="0" w:type="dxa"/>
              <w:left w:w="79" w:type="dxa"/>
              <w:bottom w:w="0" w:type="dxa"/>
              <w:right w:w="79" w:type="dxa"/>
            </w:tcMar>
            <w:hideMark/>
          </w:tcPr>
          <w:p w14:paraId="4268E010" w14:textId="77777777" w:rsidR="00F41C91" w:rsidRPr="00E94E2A" w:rsidRDefault="00F41C91" w:rsidP="007F1192">
            <w:pPr>
              <w:keepNext/>
              <w:keepLines/>
              <w:tabs>
                <w:tab w:val="left" w:pos="720"/>
              </w:tabs>
              <w:ind w:right="-100"/>
              <w:jc w:val="both"/>
              <w:rPr>
                <w:rFonts w:ascii="Univers (W1)" w:hAnsi="Univers (W1)"/>
                <w:sz w:val="14"/>
              </w:rPr>
            </w:pPr>
            <w:r w:rsidRPr="00E94E2A">
              <w:rPr>
                <w:rFonts w:ascii="Bookman" w:hAnsi="Bookman"/>
                <w:sz w:val="14"/>
              </w:rPr>
              <w:t xml:space="preserve">15. </w:t>
            </w:r>
            <w:r w:rsidRPr="00E94E2A">
              <w:rPr>
                <w:rFonts w:ascii="Univers (W1)" w:hAnsi="Univers (W1)"/>
                <w:sz w:val="14"/>
              </w:rPr>
              <w:t>TOTAL</w:t>
            </w:r>
            <w:r w:rsidRPr="00E94E2A">
              <w:rPr>
                <w:rFonts w:ascii="Univers (W1)" w:hAnsi="Univers (W1)"/>
                <w:noProof/>
                <w:sz w:val="20"/>
              </w:rPr>
              <w:drawing>
                <wp:inline distT="0" distB="0" distL="0" distR="0" wp14:anchorId="7940F545" wp14:editId="4C0E5B7D">
                  <wp:extent cx="527050" cy="139700"/>
                  <wp:effectExtent l="19050" t="0" r="0" b="0"/>
                  <wp:docPr id="82501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27050" cy="139700"/>
                          </a:xfrm>
                          <a:prstGeom prst="rect">
                            <a:avLst/>
                          </a:prstGeom>
                          <a:noFill/>
                          <a:ln w="9525">
                            <a:noFill/>
                            <a:miter lim="800000"/>
                            <a:headEnd/>
                            <a:tailEnd/>
                          </a:ln>
                        </pic:spPr>
                      </pic:pic>
                    </a:graphicData>
                  </a:graphic>
                </wp:inline>
              </w:drawing>
            </w:r>
          </w:p>
        </w:tc>
        <w:tc>
          <w:tcPr>
            <w:tcW w:w="454" w:type="dxa"/>
            <w:tcBorders>
              <w:top w:val="single" w:sz="6" w:space="0" w:color="auto"/>
              <w:left w:val="single" w:sz="6" w:space="0" w:color="auto"/>
              <w:bottom w:val="single" w:sz="6" w:space="0" w:color="auto"/>
              <w:right w:val="single" w:sz="6" w:space="0" w:color="auto"/>
            </w:tcBorders>
            <w:tcMar>
              <w:top w:w="0" w:type="dxa"/>
              <w:left w:w="79" w:type="dxa"/>
              <w:bottom w:w="0" w:type="dxa"/>
              <w:right w:w="79" w:type="dxa"/>
            </w:tcMar>
            <w:hideMark/>
          </w:tcPr>
          <w:p w14:paraId="4C689DC7" w14:textId="77777777" w:rsidR="00F41C91" w:rsidRPr="00E94E2A" w:rsidRDefault="00F41C91" w:rsidP="007F1192">
            <w:pPr>
              <w:keepNext/>
              <w:keepLines/>
              <w:tabs>
                <w:tab w:val="left" w:pos="720"/>
              </w:tabs>
              <w:ind w:right="20"/>
              <w:jc w:val="center"/>
              <w:rPr>
                <w:b/>
              </w:rPr>
            </w:pPr>
            <w:r w:rsidRPr="00E94E2A">
              <w:rPr>
                <w:b/>
              </w:rPr>
              <w:t>0</w:t>
            </w:r>
          </w:p>
        </w:tc>
        <w:tc>
          <w:tcPr>
            <w:tcW w:w="450" w:type="dxa"/>
            <w:tcBorders>
              <w:top w:val="single" w:sz="6" w:space="0" w:color="auto"/>
              <w:left w:val="single" w:sz="6" w:space="0" w:color="auto"/>
              <w:bottom w:val="single" w:sz="6" w:space="0" w:color="auto"/>
              <w:right w:val="single" w:sz="6" w:space="0" w:color="auto"/>
            </w:tcBorders>
            <w:tcMar>
              <w:top w:w="0" w:type="dxa"/>
              <w:left w:w="79" w:type="dxa"/>
              <w:bottom w:w="0" w:type="dxa"/>
              <w:right w:w="79" w:type="dxa"/>
            </w:tcMar>
            <w:hideMark/>
          </w:tcPr>
          <w:p w14:paraId="6479BE92" w14:textId="77777777" w:rsidR="00F41C91" w:rsidRPr="00E94E2A" w:rsidRDefault="00F41C91" w:rsidP="007F1192">
            <w:pPr>
              <w:keepNext/>
              <w:keepLines/>
              <w:tabs>
                <w:tab w:val="left" w:pos="720"/>
              </w:tabs>
              <w:ind w:left="-86" w:right="-72"/>
              <w:jc w:val="center"/>
              <w:rPr>
                <w:b/>
              </w:rPr>
            </w:pPr>
            <w:r>
              <w:rPr>
                <w:b/>
              </w:rPr>
              <w:t>4</w:t>
            </w:r>
          </w:p>
        </w:tc>
        <w:tc>
          <w:tcPr>
            <w:tcW w:w="450" w:type="dxa"/>
            <w:tcBorders>
              <w:top w:val="single" w:sz="6" w:space="0" w:color="auto"/>
              <w:left w:val="single" w:sz="6" w:space="0" w:color="auto"/>
              <w:bottom w:val="single" w:sz="6" w:space="0" w:color="auto"/>
              <w:right w:val="single" w:sz="18" w:space="0" w:color="auto"/>
            </w:tcBorders>
            <w:tcMar>
              <w:top w:w="0" w:type="dxa"/>
              <w:left w:w="79" w:type="dxa"/>
              <w:bottom w:w="0" w:type="dxa"/>
              <w:right w:w="79" w:type="dxa"/>
            </w:tcMar>
            <w:hideMark/>
          </w:tcPr>
          <w:p w14:paraId="2D90DABB" w14:textId="77777777" w:rsidR="00F41C91" w:rsidRPr="00E94E2A" w:rsidRDefault="00F41C91" w:rsidP="007F1192">
            <w:pPr>
              <w:keepNext/>
              <w:keepLines/>
              <w:tabs>
                <w:tab w:val="left" w:pos="720"/>
              </w:tabs>
              <w:ind w:left="-86" w:right="-72"/>
              <w:jc w:val="center"/>
              <w:rPr>
                <w:b/>
              </w:rPr>
            </w:pPr>
            <w:r w:rsidRPr="00E94E2A">
              <w:rPr>
                <w:b/>
              </w:rPr>
              <w:t>0</w:t>
            </w:r>
          </w:p>
        </w:tc>
      </w:tr>
      <w:tr w:rsidR="00F41C91" w:rsidRPr="00E94E2A" w14:paraId="1B88A382" w14:textId="77777777" w:rsidTr="007F1192">
        <w:trPr>
          <w:gridAfter w:val="2"/>
          <w:wAfter w:w="1179" w:type="dxa"/>
          <w:cantSplit/>
        </w:trPr>
        <w:tc>
          <w:tcPr>
            <w:tcW w:w="3233" w:type="dxa"/>
            <w:gridSpan w:val="5"/>
            <w:tcBorders>
              <w:top w:val="single" w:sz="12" w:space="0" w:color="auto"/>
              <w:left w:val="single" w:sz="18" w:space="0" w:color="auto"/>
              <w:bottom w:val="nil"/>
              <w:right w:val="single" w:sz="6" w:space="0" w:color="auto"/>
            </w:tcBorders>
            <w:hideMark/>
          </w:tcPr>
          <w:p w14:paraId="64A5CED0" w14:textId="77777777" w:rsidR="00F41C91" w:rsidRPr="00E94E2A" w:rsidRDefault="00F41C91" w:rsidP="007F1192">
            <w:pPr>
              <w:pStyle w:val="PDPSOW"/>
              <w:keepNext/>
              <w:keepLines/>
              <w:rPr>
                <w:sz w:val="12"/>
              </w:rPr>
            </w:pPr>
            <w:r w:rsidRPr="00E94E2A">
              <w:rPr>
                <w:sz w:val="12"/>
              </w:rPr>
              <w:t>G.  PREPARED BY</w:t>
            </w:r>
          </w:p>
        </w:tc>
        <w:tc>
          <w:tcPr>
            <w:tcW w:w="1350" w:type="dxa"/>
            <w:gridSpan w:val="2"/>
            <w:tcBorders>
              <w:top w:val="single" w:sz="12" w:space="0" w:color="auto"/>
              <w:left w:val="single" w:sz="6" w:space="0" w:color="auto"/>
              <w:bottom w:val="nil"/>
              <w:right w:val="single" w:sz="6" w:space="0" w:color="auto"/>
            </w:tcBorders>
            <w:hideMark/>
          </w:tcPr>
          <w:p w14:paraId="47FBDDF3" w14:textId="77777777" w:rsidR="00F41C91" w:rsidRPr="00E94E2A" w:rsidRDefault="00F41C91" w:rsidP="007F1192">
            <w:pPr>
              <w:pStyle w:val="PDPSOW"/>
              <w:keepNext/>
              <w:keepLines/>
              <w:rPr>
                <w:sz w:val="12"/>
              </w:rPr>
            </w:pPr>
            <w:r w:rsidRPr="00E94E2A">
              <w:rPr>
                <w:sz w:val="12"/>
              </w:rPr>
              <w:t>H.  DATE</w:t>
            </w:r>
          </w:p>
        </w:tc>
        <w:tc>
          <w:tcPr>
            <w:tcW w:w="3240" w:type="dxa"/>
            <w:gridSpan w:val="4"/>
            <w:tcBorders>
              <w:top w:val="single" w:sz="12" w:space="0" w:color="auto"/>
              <w:left w:val="single" w:sz="6" w:space="0" w:color="auto"/>
              <w:bottom w:val="nil"/>
              <w:right w:val="single" w:sz="6" w:space="0" w:color="auto"/>
            </w:tcBorders>
            <w:hideMark/>
          </w:tcPr>
          <w:p w14:paraId="247E8BB2" w14:textId="77777777" w:rsidR="00F41C91" w:rsidRPr="00E94E2A" w:rsidRDefault="00F41C91" w:rsidP="007F1192">
            <w:pPr>
              <w:pStyle w:val="PDPSOW"/>
              <w:keepNext/>
              <w:keepLines/>
              <w:rPr>
                <w:sz w:val="12"/>
              </w:rPr>
            </w:pPr>
            <w:r w:rsidRPr="00E94E2A">
              <w:rPr>
                <w:sz w:val="12"/>
              </w:rPr>
              <w:t>I.  APPROVED BY</w:t>
            </w:r>
          </w:p>
        </w:tc>
        <w:tc>
          <w:tcPr>
            <w:tcW w:w="1354" w:type="dxa"/>
            <w:gridSpan w:val="3"/>
            <w:tcBorders>
              <w:top w:val="single" w:sz="12" w:space="0" w:color="auto"/>
              <w:left w:val="single" w:sz="6" w:space="0" w:color="auto"/>
              <w:bottom w:val="nil"/>
              <w:right w:val="single" w:sz="18" w:space="0" w:color="auto"/>
            </w:tcBorders>
            <w:hideMark/>
          </w:tcPr>
          <w:p w14:paraId="25C1EC08" w14:textId="77777777" w:rsidR="00F41C91" w:rsidRPr="00E94E2A" w:rsidRDefault="00F41C91" w:rsidP="007F1192">
            <w:pPr>
              <w:pStyle w:val="PDPSOW"/>
              <w:keepNext/>
              <w:keepLines/>
              <w:rPr>
                <w:sz w:val="12"/>
              </w:rPr>
            </w:pPr>
            <w:r w:rsidRPr="00E94E2A">
              <w:rPr>
                <w:sz w:val="12"/>
              </w:rPr>
              <w:t>J.  DATE</w:t>
            </w:r>
          </w:p>
        </w:tc>
      </w:tr>
      <w:tr w:rsidR="00F41C91" w:rsidRPr="007C59E7" w14:paraId="6FD6C9A8" w14:textId="77777777" w:rsidTr="007F1192">
        <w:trPr>
          <w:gridAfter w:val="2"/>
          <w:wAfter w:w="1179" w:type="dxa"/>
          <w:cantSplit/>
        </w:trPr>
        <w:tc>
          <w:tcPr>
            <w:tcW w:w="3233" w:type="dxa"/>
            <w:gridSpan w:val="5"/>
            <w:tcBorders>
              <w:top w:val="nil"/>
              <w:left w:val="single" w:sz="18" w:space="0" w:color="auto"/>
              <w:bottom w:val="single" w:sz="18" w:space="0" w:color="auto"/>
              <w:right w:val="single" w:sz="6" w:space="0" w:color="auto"/>
            </w:tcBorders>
            <w:hideMark/>
          </w:tcPr>
          <w:p w14:paraId="63F57955" w14:textId="77777777" w:rsidR="00F41C91" w:rsidRPr="007C59E7" w:rsidRDefault="00F41C91" w:rsidP="007F1192">
            <w:pPr>
              <w:keepNext/>
              <w:keepLines/>
              <w:tabs>
                <w:tab w:val="left" w:pos="720"/>
              </w:tabs>
              <w:ind w:right="10"/>
              <w:rPr>
                <w:b/>
                <w:sz w:val="20"/>
              </w:rPr>
            </w:pPr>
            <w:r w:rsidRPr="007C59E7">
              <w:rPr>
                <w:b/>
                <w:sz w:val="20"/>
              </w:rPr>
              <w:t>STANLEY U. CHAN</w:t>
            </w:r>
          </w:p>
          <w:p w14:paraId="5B3C9A2E" w14:textId="77777777" w:rsidR="00F41C91" w:rsidRPr="007C59E7" w:rsidRDefault="00F41C91" w:rsidP="007F1192">
            <w:pPr>
              <w:keepNext/>
              <w:keepLines/>
              <w:tabs>
                <w:tab w:val="left" w:pos="720"/>
              </w:tabs>
              <w:ind w:right="10"/>
              <w:rPr>
                <w:b/>
                <w:sz w:val="20"/>
              </w:rPr>
            </w:pPr>
            <w:r w:rsidRPr="007C59E7">
              <w:rPr>
                <w:b/>
                <w:sz w:val="20"/>
              </w:rPr>
              <w:t>FCDD-</w:t>
            </w:r>
            <w:r>
              <w:rPr>
                <w:b/>
                <w:sz w:val="20"/>
              </w:rPr>
              <w:t>ISE-HDB</w:t>
            </w:r>
          </w:p>
          <w:p w14:paraId="3EF3AA8E" w14:textId="77777777" w:rsidR="00F41C91" w:rsidRPr="007C59E7" w:rsidRDefault="00F41C91" w:rsidP="007F1192">
            <w:pPr>
              <w:keepNext/>
              <w:keepLines/>
              <w:tabs>
                <w:tab w:val="left" w:pos="720"/>
              </w:tabs>
              <w:ind w:right="10"/>
              <w:rPr>
                <w:b/>
                <w:sz w:val="20"/>
              </w:rPr>
            </w:pPr>
            <w:r w:rsidRPr="007C59E7">
              <w:rPr>
                <w:b/>
                <w:sz w:val="20"/>
              </w:rPr>
              <w:t>Electronics Engineer</w:t>
            </w:r>
          </w:p>
        </w:tc>
        <w:tc>
          <w:tcPr>
            <w:tcW w:w="1350" w:type="dxa"/>
            <w:gridSpan w:val="2"/>
            <w:tcBorders>
              <w:top w:val="nil"/>
              <w:left w:val="single" w:sz="6" w:space="0" w:color="auto"/>
              <w:bottom w:val="single" w:sz="18" w:space="0" w:color="auto"/>
              <w:right w:val="single" w:sz="6" w:space="0" w:color="auto"/>
            </w:tcBorders>
            <w:hideMark/>
          </w:tcPr>
          <w:p w14:paraId="24E2ED3E" w14:textId="227EFBCC" w:rsidR="00F41C91" w:rsidRPr="007C59E7" w:rsidRDefault="00F41C91" w:rsidP="007F1192">
            <w:pPr>
              <w:keepNext/>
              <w:keepLines/>
              <w:tabs>
                <w:tab w:val="left" w:pos="720"/>
              </w:tabs>
              <w:ind w:right="20"/>
              <w:jc w:val="center"/>
              <w:rPr>
                <w:b/>
                <w:sz w:val="20"/>
              </w:rPr>
            </w:pPr>
            <w:r>
              <w:rPr>
                <w:b/>
                <w:sz w:val="20"/>
              </w:rPr>
              <w:t>0</w:t>
            </w:r>
            <w:r w:rsidR="0046108F">
              <w:rPr>
                <w:b/>
                <w:sz w:val="20"/>
              </w:rPr>
              <w:t>9</w:t>
            </w:r>
            <w:r>
              <w:rPr>
                <w:b/>
                <w:sz w:val="20"/>
              </w:rPr>
              <w:t>/</w:t>
            </w:r>
            <w:r w:rsidR="0046108F">
              <w:rPr>
                <w:b/>
                <w:sz w:val="20"/>
              </w:rPr>
              <w:t>18</w:t>
            </w:r>
            <w:r>
              <w:rPr>
                <w:b/>
                <w:sz w:val="20"/>
              </w:rPr>
              <w:t>/2025</w:t>
            </w:r>
          </w:p>
        </w:tc>
        <w:tc>
          <w:tcPr>
            <w:tcW w:w="3240" w:type="dxa"/>
            <w:gridSpan w:val="4"/>
            <w:tcBorders>
              <w:top w:val="nil"/>
              <w:left w:val="single" w:sz="6" w:space="0" w:color="auto"/>
              <w:bottom w:val="single" w:sz="18" w:space="0" w:color="auto"/>
              <w:right w:val="single" w:sz="6" w:space="0" w:color="auto"/>
            </w:tcBorders>
            <w:hideMark/>
          </w:tcPr>
          <w:p w14:paraId="30B42D54" w14:textId="77777777" w:rsidR="00F41C91" w:rsidRDefault="00F41C91" w:rsidP="007F1192">
            <w:pPr>
              <w:keepNext/>
              <w:keepLines/>
              <w:tabs>
                <w:tab w:val="left" w:pos="720"/>
              </w:tabs>
              <w:ind w:right="10"/>
              <w:rPr>
                <w:b/>
                <w:color w:val="000000"/>
                <w:sz w:val="20"/>
              </w:rPr>
            </w:pPr>
            <w:r w:rsidRPr="00BD5167">
              <w:rPr>
                <w:b/>
                <w:color w:val="000000"/>
                <w:sz w:val="20"/>
              </w:rPr>
              <w:t xml:space="preserve">LYSSA J. MURPHY </w:t>
            </w:r>
          </w:p>
          <w:p w14:paraId="0B3BC623" w14:textId="77777777" w:rsidR="00F41C91" w:rsidRPr="007C59E7" w:rsidRDefault="00F41C91" w:rsidP="007F1192">
            <w:pPr>
              <w:keepNext/>
              <w:keepLines/>
              <w:tabs>
                <w:tab w:val="left" w:pos="720"/>
              </w:tabs>
              <w:ind w:right="10"/>
              <w:rPr>
                <w:b/>
                <w:sz w:val="20"/>
              </w:rPr>
            </w:pPr>
            <w:r w:rsidRPr="007C59E7">
              <w:rPr>
                <w:b/>
                <w:sz w:val="20"/>
              </w:rPr>
              <w:t>FCDD-</w:t>
            </w:r>
            <w:r>
              <w:rPr>
                <w:b/>
                <w:sz w:val="20"/>
              </w:rPr>
              <w:t>ISE-HDB</w:t>
            </w:r>
          </w:p>
          <w:p w14:paraId="0F2CDF4B" w14:textId="77777777" w:rsidR="00F41C91" w:rsidRPr="007C59E7" w:rsidRDefault="00F41C91" w:rsidP="007F1192">
            <w:pPr>
              <w:keepNext/>
              <w:keepLines/>
              <w:tabs>
                <w:tab w:val="left" w:pos="720"/>
              </w:tabs>
              <w:ind w:right="20"/>
              <w:rPr>
                <w:b/>
                <w:sz w:val="20"/>
              </w:rPr>
            </w:pPr>
            <w:r>
              <w:rPr>
                <w:b/>
                <w:sz w:val="20"/>
              </w:rPr>
              <w:t>Supervisory Engineer</w:t>
            </w:r>
          </w:p>
        </w:tc>
        <w:tc>
          <w:tcPr>
            <w:tcW w:w="1354" w:type="dxa"/>
            <w:gridSpan w:val="3"/>
            <w:tcBorders>
              <w:top w:val="nil"/>
              <w:left w:val="single" w:sz="6" w:space="0" w:color="auto"/>
              <w:bottom w:val="single" w:sz="18" w:space="0" w:color="auto"/>
              <w:right w:val="single" w:sz="18" w:space="0" w:color="auto"/>
            </w:tcBorders>
            <w:hideMark/>
          </w:tcPr>
          <w:p w14:paraId="477F0B06" w14:textId="4C5CCEB0" w:rsidR="00F41C91" w:rsidRPr="007C59E7" w:rsidRDefault="00F41C91" w:rsidP="007F1192">
            <w:pPr>
              <w:keepNext/>
              <w:keepLines/>
              <w:tabs>
                <w:tab w:val="left" w:pos="720"/>
              </w:tabs>
              <w:ind w:right="20"/>
              <w:jc w:val="center"/>
              <w:rPr>
                <w:b/>
                <w:sz w:val="20"/>
              </w:rPr>
            </w:pPr>
            <w:r>
              <w:rPr>
                <w:b/>
                <w:sz w:val="20"/>
              </w:rPr>
              <w:t>0</w:t>
            </w:r>
            <w:r w:rsidR="0046108F">
              <w:rPr>
                <w:b/>
                <w:sz w:val="20"/>
              </w:rPr>
              <w:t>9</w:t>
            </w:r>
            <w:r>
              <w:rPr>
                <w:b/>
                <w:sz w:val="20"/>
              </w:rPr>
              <w:t>/</w:t>
            </w:r>
            <w:r w:rsidR="0046108F">
              <w:rPr>
                <w:b/>
                <w:sz w:val="20"/>
              </w:rPr>
              <w:t>18</w:t>
            </w:r>
            <w:r>
              <w:rPr>
                <w:b/>
                <w:sz w:val="20"/>
              </w:rPr>
              <w:t>/2025</w:t>
            </w:r>
          </w:p>
        </w:tc>
      </w:tr>
    </w:tbl>
    <w:p w14:paraId="1E032220" w14:textId="003BEEFB" w:rsidR="00F41C91" w:rsidRDefault="00F41C91" w:rsidP="00F41C91">
      <w:pPr>
        <w:keepNext/>
        <w:keepLines/>
        <w:tabs>
          <w:tab w:val="left" w:pos="720"/>
        </w:tabs>
      </w:pPr>
    </w:p>
    <w:p w14:paraId="29DA74AA" w14:textId="77777777" w:rsidR="000E7F98" w:rsidRDefault="000E7F98" w:rsidP="000E7F98">
      <w:pPr>
        <w:keepNext/>
        <w:keepLines/>
        <w:tabs>
          <w:tab w:val="left" w:pos="720"/>
        </w:tabs>
      </w:pPr>
    </w:p>
    <w:tbl>
      <w:tblPr>
        <w:tblW w:w="10354" w:type="dxa"/>
        <w:tblLayout w:type="fixed"/>
        <w:tblCellMar>
          <w:left w:w="80" w:type="dxa"/>
          <w:right w:w="80" w:type="dxa"/>
        </w:tblCellMar>
        <w:tblLook w:val="0000" w:firstRow="0" w:lastRow="0" w:firstColumn="0" w:lastColumn="0" w:noHBand="0" w:noVBand="0"/>
      </w:tblPr>
      <w:tblGrid>
        <w:gridCol w:w="1159"/>
        <w:gridCol w:w="270"/>
        <w:gridCol w:w="1170"/>
        <w:gridCol w:w="539"/>
        <w:gridCol w:w="91"/>
        <w:gridCol w:w="810"/>
        <w:gridCol w:w="540"/>
        <w:gridCol w:w="1170"/>
        <w:gridCol w:w="180"/>
        <w:gridCol w:w="810"/>
        <w:gridCol w:w="1080"/>
        <w:gridCol w:w="454"/>
        <w:gridCol w:w="450"/>
        <w:gridCol w:w="451"/>
        <w:gridCol w:w="187"/>
        <w:gridCol w:w="993"/>
      </w:tblGrid>
      <w:tr w:rsidR="000E7F98" w:rsidRPr="004B7DE3" w14:paraId="1D36AF7E" w14:textId="77777777" w:rsidTr="007F1192">
        <w:trPr>
          <w:gridAfter w:val="2"/>
          <w:wAfter w:w="1180" w:type="dxa"/>
          <w:cantSplit/>
        </w:trPr>
        <w:tc>
          <w:tcPr>
            <w:tcW w:w="6739" w:type="dxa"/>
            <w:gridSpan w:val="10"/>
            <w:tcBorders>
              <w:top w:val="single" w:sz="18" w:space="0" w:color="auto"/>
              <w:left w:val="single" w:sz="18" w:space="0" w:color="auto"/>
              <w:bottom w:val="single" w:sz="6" w:space="0" w:color="auto"/>
              <w:right w:val="single" w:sz="6" w:space="0" w:color="auto"/>
            </w:tcBorders>
          </w:tcPr>
          <w:p w14:paraId="3CBA76EC" w14:textId="77777777" w:rsidR="000E7F98" w:rsidRPr="004B7DE3" w:rsidRDefault="000E7F98" w:rsidP="007F1192">
            <w:pPr>
              <w:pStyle w:val="PDPSOW"/>
              <w:keepNext/>
              <w:keepLines/>
              <w:jc w:val="center"/>
              <w:rPr>
                <w:b/>
              </w:rPr>
            </w:pPr>
            <w:r w:rsidRPr="004B7DE3">
              <w:rPr>
                <w:b/>
              </w:rPr>
              <w:lastRenderedPageBreak/>
              <w:t>CONTRACT DATA REQUIREMENTS LIST</w:t>
            </w:r>
          </w:p>
          <w:p w14:paraId="58711B6B" w14:textId="77777777" w:rsidR="000E7F98" w:rsidRPr="004B7DE3" w:rsidRDefault="000E7F98" w:rsidP="007F1192">
            <w:pPr>
              <w:pStyle w:val="PDPSOW"/>
              <w:keepNext/>
              <w:keepLines/>
              <w:jc w:val="center"/>
            </w:pPr>
            <w:r w:rsidRPr="004B7DE3">
              <w:rPr>
                <w:b/>
                <w:i/>
              </w:rPr>
              <w:t>(1 Data Item)</w:t>
            </w:r>
          </w:p>
        </w:tc>
        <w:tc>
          <w:tcPr>
            <w:tcW w:w="2435" w:type="dxa"/>
            <w:gridSpan w:val="4"/>
            <w:tcBorders>
              <w:top w:val="single" w:sz="18" w:space="0" w:color="auto"/>
              <w:left w:val="single" w:sz="6" w:space="0" w:color="auto"/>
              <w:bottom w:val="single" w:sz="6" w:space="0" w:color="auto"/>
              <w:right w:val="single" w:sz="18" w:space="0" w:color="auto"/>
            </w:tcBorders>
          </w:tcPr>
          <w:p w14:paraId="0635AFFE" w14:textId="77777777" w:rsidR="000E7F98" w:rsidRPr="004B7DE3" w:rsidRDefault="000E7F98" w:rsidP="007F1192">
            <w:pPr>
              <w:pStyle w:val="PDPSOW"/>
              <w:keepNext/>
              <w:keepLines/>
              <w:jc w:val="center"/>
              <w:rPr>
                <w:sz w:val="18"/>
              </w:rPr>
            </w:pPr>
            <w:r w:rsidRPr="004B7DE3">
              <w:rPr>
                <w:sz w:val="18"/>
              </w:rPr>
              <w:t>Original Form Approved</w:t>
            </w:r>
          </w:p>
          <w:p w14:paraId="54AD47C3" w14:textId="77777777" w:rsidR="000E7F98" w:rsidRPr="004B7DE3" w:rsidRDefault="000E7F98" w:rsidP="007F1192">
            <w:pPr>
              <w:pStyle w:val="PDPSOW"/>
              <w:keepNext/>
              <w:keepLines/>
              <w:jc w:val="center"/>
              <w:rPr>
                <w:sz w:val="18"/>
              </w:rPr>
            </w:pPr>
            <w:r w:rsidRPr="004B7DE3">
              <w:rPr>
                <w:sz w:val="18"/>
              </w:rPr>
              <w:t>OMB No. 0704-0188</w:t>
            </w:r>
          </w:p>
          <w:p w14:paraId="16A6EF4A" w14:textId="77777777" w:rsidR="000E7F98" w:rsidRPr="004B7DE3" w:rsidRDefault="000E7F98" w:rsidP="007F1192">
            <w:pPr>
              <w:pStyle w:val="PDPSOW"/>
              <w:keepNext/>
              <w:keepLines/>
              <w:jc w:val="center"/>
              <w:rPr>
                <w:sz w:val="18"/>
              </w:rPr>
            </w:pPr>
          </w:p>
        </w:tc>
      </w:tr>
      <w:tr w:rsidR="000E7F98" w:rsidRPr="004B7DE3" w14:paraId="0A171FA7" w14:textId="77777777" w:rsidTr="007F1192">
        <w:trPr>
          <w:gridAfter w:val="2"/>
          <w:wAfter w:w="1180" w:type="dxa"/>
          <w:cantSplit/>
        </w:trPr>
        <w:tc>
          <w:tcPr>
            <w:tcW w:w="9174" w:type="dxa"/>
            <w:gridSpan w:val="14"/>
            <w:tcBorders>
              <w:top w:val="single" w:sz="6" w:space="0" w:color="auto"/>
              <w:left w:val="single" w:sz="18" w:space="0" w:color="auto"/>
              <w:bottom w:val="nil"/>
              <w:right w:val="single" w:sz="18" w:space="0" w:color="auto"/>
            </w:tcBorders>
          </w:tcPr>
          <w:p w14:paraId="55F744CC" w14:textId="77777777" w:rsidR="000E7F98" w:rsidRPr="004B7DE3" w:rsidRDefault="000E7F98" w:rsidP="007F1192">
            <w:pPr>
              <w:pStyle w:val="PDPSOW"/>
              <w:keepNext/>
              <w:keepLines/>
              <w:rPr>
                <w:sz w:val="10"/>
              </w:rPr>
            </w:pPr>
            <w:r w:rsidRPr="002A4288">
              <w:rPr>
                <w:sz w:val="10"/>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w:t>
            </w:r>
            <w:proofErr w:type="spellStart"/>
            <w:r w:rsidRPr="002A4288">
              <w:rPr>
                <w:sz w:val="10"/>
              </w:rPr>
              <w:t>collectionof</w:t>
            </w:r>
            <w:proofErr w:type="spellEnd"/>
            <w:r w:rsidRPr="002A4288">
              <w:rPr>
                <w:sz w:val="10"/>
              </w:rPr>
              <w:t xml:space="preserve"> information if it does not display a currently valid OMB control number</w:t>
            </w:r>
            <w:r w:rsidRPr="00224C82">
              <w:rPr>
                <w:b/>
                <w:bCs/>
                <w:sz w:val="10"/>
              </w:rPr>
              <w:t>. Please do not return your form to the above organization. Send completed form to the Government Issuing Contracting Officer for the Contract/PR No. listed in Block E.</w:t>
            </w:r>
          </w:p>
        </w:tc>
      </w:tr>
      <w:tr w:rsidR="000E7F98" w:rsidRPr="004B7DE3" w14:paraId="506CCB9C" w14:textId="77777777" w:rsidTr="007F1192">
        <w:trPr>
          <w:gridAfter w:val="2"/>
          <w:wAfter w:w="1180" w:type="dxa"/>
          <w:cantSplit/>
        </w:trPr>
        <w:tc>
          <w:tcPr>
            <w:tcW w:w="2599" w:type="dxa"/>
            <w:gridSpan w:val="3"/>
            <w:tcBorders>
              <w:top w:val="single" w:sz="6" w:space="0" w:color="auto"/>
              <w:left w:val="single" w:sz="18" w:space="0" w:color="auto"/>
              <w:bottom w:val="nil"/>
              <w:right w:val="single" w:sz="6" w:space="0" w:color="auto"/>
            </w:tcBorders>
          </w:tcPr>
          <w:p w14:paraId="3425FF78" w14:textId="77777777" w:rsidR="000E7F98" w:rsidRPr="004B7DE3" w:rsidRDefault="000E7F98" w:rsidP="007F1192">
            <w:pPr>
              <w:pStyle w:val="PDPSOW"/>
              <w:keepNext/>
              <w:keepLines/>
              <w:rPr>
                <w:sz w:val="14"/>
              </w:rPr>
            </w:pPr>
            <w:r w:rsidRPr="004B7DE3">
              <w:rPr>
                <w:sz w:val="14"/>
              </w:rPr>
              <w:t>A. CONTRACT LINE ITEM NO.</w:t>
            </w:r>
          </w:p>
        </w:tc>
        <w:tc>
          <w:tcPr>
            <w:tcW w:w="1440" w:type="dxa"/>
            <w:gridSpan w:val="3"/>
            <w:tcBorders>
              <w:top w:val="single" w:sz="6" w:space="0" w:color="auto"/>
              <w:left w:val="single" w:sz="6" w:space="0" w:color="auto"/>
              <w:bottom w:val="nil"/>
              <w:right w:val="single" w:sz="6" w:space="0" w:color="auto"/>
            </w:tcBorders>
          </w:tcPr>
          <w:p w14:paraId="30C6621B" w14:textId="77777777" w:rsidR="000E7F98" w:rsidRPr="004B7DE3" w:rsidRDefault="000E7F98" w:rsidP="007F1192">
            <w:pPr>
              <w:pStyle w:val="PDPSOW"/>
              <w:keepNext/>
              <w:keepLines/>
              <w:rPr>
                <w:sz w:val="14"/>
              </w:rPr>
            </w:pPr>
            <w:r w:rsidRPr="004B7DE3">
              <w:rPr>
                <w:sz w:val="14"/>
              </w:rPr>
              <w:t>B.  EXHIBIT</w:t>
            </w:r>
          </w:p>
        </w:tc>
        <w:tc>
          <w:tcPr>
            <w:tcW w:w="5135" w:type="dxa"/>
            <w:gridSpan w:val="8"/>
            <w:tcBorders>
              <w:top w:val="single" w:sz="6" w:space="0" w:color="auto"/>
              <w:left w:val="single" w:sz="6" w:space="0" w:color="auto"/>
              <w:bottom w:val="nil"/>
              <w:right w:val="single" w:sz="18" w:space="0" w:color="auto"/>
            </w:tcBorders>
          </w:tcPr>
          <w:p w14:paraId="45AE7289" w14:textId="77777777" w:rsidR="000E7F98" w:rsidRPr="004B7DE3" w:rsidRDefault="000E7F98" w:rsidP="007F1192">
            <w:pPr>
              <w:pStyle w:val="PDPSOW"/>
              <w:keepNext/>
              <w:keepLines/>
              <w:rPr>
                <w:sz w:val="14"/>
              </w:rPr>
            </w:pPr>
            <w:r w:rsidRPr="004B7DE3">
              <w:rPr>
                <w:sz w:val="14"/>
              </w:rPr>
              <w:t>C.  CATEGORY:</w:t>
            </w:r>
          </w:p>
        </w:tc>
      </w:tr>
      <w:tr w:rsidR="000E7F98" w:rsidRPr="004B7DE3" w14:paraId="70952CED" w14:textId="77777777" w:rsidTr="007F1192">
        <w:trPr>
          <w:gridAfter w:val="2"/>
          <w:wAfter w:w="1180" w:type="dxa"/>
          <w:cantSplit/>
        </w:trPr>
        <w:tc>
          <w:tcPr>
            <w:tcW w:w="2599" w:type="dxa"/>
            <w:gridSpan w:val="3"/>
            <w:tcBorders>
              <w:top w:val="nil"/>
              <w:left w:val="single" w:sz="18" w:space="0" w:color="auto"/>
              <w:bottom w:val="single" w:sz="6" w:space="0" w:color="auto"/>
              <w:right w:val="single" w:sz="6" w:space="0" w:color="auto"/>
            </w:tcBorders>
          </w:tcPr>
          <w:p w14:paraId="78CBF157" w14:textId="7AB69AEF" w:rsidR="000E7F98" w:rsidRPr="004B7DE3" w:rsidRDefault="001B0746" w:rsidP="001B0746">
            <w:pPr>
              <w:pStyle w:val="PDPSOW"/>
              <w:keepNext/>
              <w:keepLines/>
              <w:jc w:val="center"/>
              <w:rPr>
                <w:b/>
                <w:caps/>
              </w:rPr>
            </w:pPr>
            <w:r>
              <w:rPr>
                <w:b/>
                <w:caps/>
              </w:rPr>
              <w:t>0001</w:t>
            </w:r>
          </w:p>
        </w:tc>
        <w:tc>
          <w:tcPr>
            <w:tcW w:w="1440" w:type="dxa"/>
            <w:gridSpan w:val="3"/>
            <w:tcBorders>
              <w:top w:val="nil"/>
              <w:left w:val="single" w:sz="6" w:space="0" w:color="auto"/>
              <w:bottom w:val="single" w:sz="6" w:space="0" w:color="auto"/>
              <w:right w:val="single" w:sz="6" w:space="0" w:color="auto"/>
            </w:tcBorders>
          </w:tcPr>
          <w:p w14:paraId="42F6965C" w14:textId="4A62BBC2" w:rsidR="000E7F98" w:rsidRPr="004B7DE3" w:rsidRDefault="001B0746" w:rsidP="001B0746">
            <w:pPr>
              <w:pStyle w:val="PDPSOW"/>
              <w:keepNext/>
              <w:keepLines/>
              <w:jc w:val="center"/>
              <w:rPr>
                <w:b/>
                <w:caps/>
              </w:rPr>
            </w:pPr>
            <w:r>
              <w:rPr>
                <w:b/>
                <w:caps/>
              </w:rPr>
              <w:t>A</w:t>
            </w:r>
          </w:p>
        </w:tc>
        <w:tc>
          <w:tcPr>
            <w:tcW w:w="5135" w:type="dxa"/>
            <w:gridSpan w:val="8"/>
            <w:tcBorders>
              <w:top w:val="nil"/>
              <w:left w:val="single" w:sz="6" w:space="0" w:color="auto"/>
              <w:bottom w:val="single" w:sz="6" w:space="0" w:color="auto"/>
              <w:right w:val="single" w:sz="18" w:space="0" w:color="auto"/>
            </w:tcBorders>
          </w:tcPr>
          <w:p w14:paraId="08F315BA" w14:textId="77777777" w:rsidR="000E7F98" w:rsidRPr="004B7DE3" w:rsidRDefault="000E7F98" w:rsidP="007F1192">
            <w:pPr>
              <w:pStyle w:val="PDPSOW"/>
              <w:keepNext/>
              <w:keepLines/>
              <w:rPr>
                <w:sz w:val="14"/>
              </w:rPr>
            </w:pPr>
            <w:r w:rsidRPr="004B7DE3">
              <w:rPr>
                <w:caps/>
                <w:sz w:val="14"/>
              </w:rPr>
              <w:t xml:space="preserve">   TDP </w:t>
            </w:r>
            <w:r w:rsidRPr="004B7DE3">
              <w:rPr>
                <w:b/>
              </w:rPr>
              <w:t xml:space="preserve">   </w:t>
            </w:r>
            <w:r w:rsidRPr="004B7DE3">
              <w:rPr>
                <w:b/>
                <w:caps/>
              </w:rPr>
              <w:t xml:space="preserve"> </w:t>
            </w:r>
            <w:r w:rsidRPr="004B7DE3">
              <w:rPr>
                <w:caps/>
                <w:sz w:val="14"/>
              </w:rPr>
              <w:t>TM</w:t>
            </w:r>
            <w:r w:rsidRPr="004B7DE3">
              <w:rPr>
                <w:b/>
                <w:caps/>
              </w:rPr>
              <w:t xml:space="preserve">      </w:t>
            </w:r>
            <w:r w:rsidRPr="004B7DE3">
              <w:rPr>
                <w:caps/>
                <w:sz w:val="14"/>
              </w:rPr>
              <w:t>OTHER</w:t>
            </w:r>
            <w:r w:rsidRPr="004B7DE3">
              <w:rPr>
                <w:b/>
                <w:caps/>
              </w:rPr>
              <w:t xml:space="preserve">   </w:t>
            </w:r>
            <w:r w:rsidRPr="004B7DE3">
              <w:rPr>
                <w:b/>
                <w:caps/>
                <w:sz w:val="20"/>
              </w:rPr>
              <w:t xml:space="preserve">MISC   </w:t>
            </w:r>
          </w:p>
        </w:tc>
      </w:tr>
      <w:tr w:rsidR="000E7F98" w:rsidRPr="004B7DE3" w14:paraId="322B1E55" w14:textId="77777777" w:rsidTr="007F1192">
        <w:trPr>
          <w:gridAfter w:val="2"/>
          <w:wAfter w:w="1180" w:type="dxa"/>
          <w:cantSplit/>
        </w:trPr>
        <w:tc>
          <w:tcPr>
            <w:tcW w:w="3229" w:type="dxa"/>
            <w:gridSpan w:val="5"/>
            <w:tcBorders>
              <w:top w:val="single" w:sz="6" w:space="0" w:color="auto"/>
              <w:left w:val="single" w:sz="18" w:space="0" w:color="auto"/>
              <w:bottom w:val="nil"/>
              <w:right w:val="single" w:sz="6" w:space="0" w:color="auto"/>
            </w:tcBorders>
          </w:tcPr>
          <w:p w14:paraId="25E96E52" w14:textId="77777777" w:rsidR="000E7F98" w:rsidRPr="004B7DE3" w:rsidRDefault="000E7F98" w:rsidP="007F1192">
            <w:pPr>
              <w:pStyle w:val="PDPSOW"/>
              <w:keepNext/>
              <w:keepLines/>
              <w:rPr>
                <w:sz w:val="14"/>
              </w:rPr>
            </w:pPr>
            <w:r w:rsidRPr="004B7DE3">
              <w:rPr>
                <w:sz w:val="14"/>
              </w:rPr>
              <w:t>D.  SYSTEM/ITEM</w:t>
            </w:r>
          </w:p>
        </w:tc>
        <w:tc>
          <w:tcPr>
            <w:tcW w:w="2520" w:type="dxa"/>
            <w:gridSpan w:val="3"/>
            <w:tcBorders>
              <w:top w:val="single" w:sz="6" w:space="0" w:color="auto"/>
              <w:left w:val="single" w:sz="6" w:space="0" w:color="auto"/>
              <w:bottom w:val="nil"/>
              <w:right w:val="single" w:sz="6" w:space="0" w:color="auto"/>
            </w:tcBorders>
          </w:tcPr>
          <w:p w14:paraId="0739FAC3" w14:textId="77777777" w:rsidR="000E7F98" w:rsidRPr="004B7DE3" w:rsidRDefault="000E7F98" w:rsidP="007F1192">
            <w:pPr>
              <w:pStyle w:val="PDPSOW"/>
              <w:keepNext/>
              <w:keepLines/>
              <w:rPr>
                <w:sz w:val="14"/>
              </w:rPr>
            </w:pPr>
            <w:r w:rsidRPr="004B7DE3">
              <w:rPr>
                <w:sz w:val="14"/>
              </w:rPr>
              <w:t>E.  CONTRACT/PR NO.</w:t>
            </w:r>
          </w:p>
        </w:tc>
        <w:tc>
          <w:tcPr>
            <w:tcW w:w="3425" w:type="dxa"/>
            <w:gridSpan w:val="6"/>
            <w:tcBorders>
              <w:top w:val="single" w:sz="6" w:space="0" w:color="auto"/>
              <w:left w:val="single" w:sz="6" w:space="0" w:color="auto"/>
              <w:bottom w:val="nil"/>
              <w:right w:val="single" w:sz="18" w:space="0" w:color="auto"/>
            </w:tcBorders>
          </w:tcPr>
          <w:p w14:paraId="5655BC71" w14:textId="77777777" w:rsidR="000E7F98" w:rsidRPr="004B7DE3" w:rsidRDefault="000E7F98" w:rsidP="007F1192">
            <w:pPr>
              <w:pStyle w:val="PDPSOW"/>
              <w:keepNext/>
              <w:keepLines/>
              <w:rPr>
                <w:sz w:val="14"/>
              </w:rPr>
            </w:pPr>
            <w:r w:rsidRPr="004B7DE3">
              <w:rPr>
                <w:sz w:val="14"/>
              </w:rPr>
              <w:t>F.  CONTRACTOR</w:t>
            </w:r>
          </w:p>
        </w:tc>
      </w:tr>
      <w:tr w:rsidR="000E7F98" w:rsidRPr="004B7DE3" w14:paraId="1C921956" w14:textId="77777777" w:rsidTr="007F1192">
        <w:trPr>
          <w:gridAfter w:val="2"/>
          <w:wAfter w:w="1180" w:type="dxa"/>
          <w:cantSplit/>
        </w:trPr>
        <w:tc>
          <w:tcPr>
            <w:tcW w:w="3229" w:type="dxa"/>
            <w:gridSpan w:val="5"/>
            <w:tcBorders>
              <w:top w:val="nil"/>
              <w:left w:val="single" w:sz="18" w:space="0" w:color="auto"/>
              <w:bottom w:val="single" w:sz="6" w:space="0" w:color="auto"/>
              <w:right w:val="single" w:sz="6" w:space="0" w:color="auto"/>
            </w:tcBorders>
          </w:tcPr>
          <w:p w14:paraId="3B377035" w14:textId="77777777" w:rsidR="000E7F98" w:rsidRPr="004B7DE3" w:rsidRDefault="000E7F98" w:rsidP="007F1192">
            <w:pPr>
              <w:pStyle w:val="PDPSOW"/>
              <w:keepNext/>
              <w:keepLines/>
              <w:jc w:val="center"/>
              <w:rPr>
                <w:b/>
                <w:sz w:val="20"/>
              </w:rPr>
            </w:pPr>
            <w:r w:rsidRPr="00D27EF8">
              <w:rPr>
                <w:b/>
                <w:sz w:val="20"/>
              </w:rPr>
              <w:t xml:space="preserve">SINCGARS </w:t>
            </w:r>
          </w:p>
        </w:tc>
        <w:tc>
          <w:tcPr>
            <w:tcW w:w="2520" w:type="dxa"/>
            <w:gridSpan w:val="3"/>
            <w:tcBorders>
              <w:top w:val="nil"/>
              <w:left w:val="single" w:sz="6" w:space="0" w:color="auto"/>
              <w:bottom w:val="single" w:sz="6" w:space="0" w:color="auto"/>
              <w:right w:val="single" w:sz="6" w:space="0" w:color="auto"/>
            </w:tcBorders>
          </w:tcPr>
          <w:p w14:paraId="58D8661D" w14:textId="77777777" w:rsidR="000E7F98" w:rsidRPr="00473150" w:rsidRDefault="000E7F98" w:rsidP="007F1192">
            <w:pPr>
              <w:pStyle w:val="PDPSOW"/>
              <w:keepNext/>
              <w:keepLines/>
              <w:rPr>
                <w:b/>
                <w:caps/>
                <w:sz w:val="20"/>
              </w:rPr>
            </w:pPr>
            <w:r w:rsidRPr="00473150">
              <w:rPr>
                <w:b/>
                <w:caps/>
                <w:sz w:val="20"/>
              </w:rPr>
              <w:t>TBA</w:t>
            </w:r>
          </w:p>
        </w:tc>
        <w:tc>
          <w:tcPr>
            <w:tcW w:w="3425" w:type="dxa"/>
            <w:gridSpan w:val="6"/>
            <w:tcBorders>
              <w:top w:val="nil"/>
              <w:left w:val="single" w:sz="6" w:space="0" w:color="auto"/>
              <w:bottom w:val="single" w:sz="6" w:space="0" w:color="auto"/>
              <w:right w:val="single" w:sz="18" w:space="0" w:color="auto"/>
            </w:tcBorders>
          </w:tcPr>
          <w:p w14:paraId="00D23D9B" w14:textId="77777777" w:rsidR="000E7F98" w:rsidRPr="004B7DE3" w:rsidRDefault="000E7F98" w:rsidP="007F1192">
            <w:pPr>
              <w:pStyle w:val="PDPSOW"/>
              <w:keepNext/>
              <w:keepLines/>
              <w:rPr>
                <w:b/>
                <w:sz w:val="20"/>
              </w:rPr>
            </w:pPr>
            <w:r w:rsidRPr="004B7DE3">
              <w:rPr>
                <w:b/>
                <w:sz w:val="20"/>
              </w:rPr>
              <w:t>TBD</w:t>
            </w:r>
          </w:p>
        </w:tc>
      </w:tr>
      <w:tr w:rsidR="000E7F98" w:rsidRPr="004B7DE3" w14:paraId="7D3A3A3A" w14:textId="77777777" w:rsidTr="007F1192">
        <w:trPr>
          <w:cantSplit/>
        </w:trPr>
        <w:tc>
          <w:tcPr>
            <w:tcW w:w="1429" w:type="dxa"/>
            <w:gridSpan w:val="2"/>
            <w:tcBorders>
              <w:top w:val="single" w:sz="6" w:space="0" w:color="auto"/>
              <w:left w:val="single" w:sz="18" w:space="0" w:color="auto"/>
              <w:bottom w:val="nil"/>
              <w:right w:val="single" w:sz="6" w:space="0" w:color="auto"/>
            </w:tcBorders>
          </w:tcPr>
          <w:p w14:paraId="2BE2AA4C" w14:textId="77777777" w:rsidR="000E7F98" w:rsidRPr="004B7DE3" w:rsidRDefault="000E7F98" w:rsidP="007F1192">
            <w:pPr>
              <w:pStyle w:val="PDPSOW"/>
              <w:keepNext/>
              <w:keepLines/>
              <w:rPr>
                <w:sz w:val="12"/>
              </w:rPr>
            </w:pPr>
            <w:r w:rsidRPr="004B7DE3">
              <w:rPr>
                <w:sz w:val="12"/>
              </w:rPr>
              <w:t>1. DATA ITEM NO.</w:t>
            </w:r>
          </w:p>
        </w:tc>
        <w:tc>
          <w:tcPr>
            <w:tcW w:w="4320" w:type="dxa"/>
            <w:gridSpan w:val="6"/>
            <w:tcBorders>
              <w:top w:val="single" w:sz="6" w:space="0" w:color="auto"/>
              <w:left w:val="single" w:sz="6" w:space="0" w:color="auto"/>
              <w:bottom w:val="nil"/>
              <w:right w:val="single" w:sz="6" w:space="0" w:color="auto"/>
            </w:tcBorders>
          </w:tcPr>
          <w:p w14:paraId="31ABF17A" w14:textId="77777777" w:rsidR="000E7F98" w:rsidRPr="004B7DE3" w:rsidRDefault="000E7F98" w:rsidP="007F1192">
            <w:pPr>
              <w:pStyle w:val="PDPSOW"/>
              <w:keepNext/>
              <w:keepLines/>
              <w:rPr>
                <w:sz w:val="12"/>
              </w:rPr>
            </w:pPr>
            <w:r w:rsidRPr="004B7DE3">
              <w:rPr>
                <w:sz w:val="12"/>
              </w:rPr>
              <w:t>2.  TITLE OF DATA ITEM</w:t>
            </w:r>
          </w:p>
        </w:tc>
        <w:tc>
          <w:tcPr>
            <w:tcW w:w="3425" w:type="dxa"/>
            <w:gridSpan w:val="6"/>
            <w:tcBorders>
              <w:top w:val="single" w:sz="6" w:space="0" w:color="auto"/>
              <w:left w:val="single" w:sz="6" w:space="0" w:color="auto"/>
              <w:bottom w:val="nil"/>
              <w:right w:val="single" w:sz="18" w:space="0" w:color="auto"/>
            </w:tcBorders>
          </w:tcPr>
          <w:p w14:paraId="2C5B9892" w14:textId="77777777" w:rsidR="000E7F98" w:rsidRPr="004B7DE3" w:rsidRDefault="000E7F98" w:rsidP="007F1192">
            <w:pPr>
              <w:pStyle w:val="PDPSOW"/>
              <w:keepNext/>
              <w:keepLines/>
              <w:rPr>
                <w:sz w:val="12"/>
              </w:rPr>
            </w:pPr>
            <w:r w:rsidRPr="004B7DE3">
              <w:rPr>
                <w:sz w:val="12"/>
              </w:rPr>
              <w:t>3.  SUBTITLE</w:t>
            </w:r>
          </w:p>
        </w:tc>
        <w:tc>
          <w:tcPr>
            <w:tcW w:w="187" w:type="dxa"/>
            <w:tcBorders>
              <w:top w:val="nil"/>
              <w:left w:val="nil"/>
              <w:bottom w:val="nil"/>
              <w:right w:val="nil"/>
            </w:tcBorders>
          </w:tcPr>
          <w:p w14:paraId="50F8E08F" w14:textId="77777777" w:rsidR="000E7F98" w:rsidRPr="004B7DE3" w:rsidRDefault="000E7F98" w:rsidP="007F1192">
            <w:pPr>
              <w:pStyle w:val="PDPSOW"/>
              <w:keepNext/>
              <w:keepLines/>
              <w:rPr>
                <w:sz w:val="8"/>
              </w:rPr>
            </w:pPr>
          </w:p>
        </w:tc>
        <w:tc>
          <w:tcPr>
            <w:tcW w:w="993" w:type="dxa"/>
            <w:tcBorders>
              <w:top w:val="single" w:sz="18" w:space="0" w:color="auto"/>
              <w:left w:val="single" w:sz="18" w:space="0" w:color="auto"/>
              <w:bottom w:val="nil"/>
              <w:right w:val="single" w:sz="18" w:space="0" w:color="auto"/>
            </w:tcBorders>
          </w:tcPr>
          <w:p w14:paraId="76CBA307" w14:textId="77777777" w:rsidR="000E7F98" w:rsidRPr="004B7DE3" w:rsidRDefault="000E7F98" w:rsidP="007F1192">
            <w:pPr>
              <w:pStyle w:val="PDPSOW"/>
              <w:keepNext/>
              <w:keepLines/>
              <w:rPr>
                <w:sz w:val="10"/>
              </w:rPr>
            </w:pPr>
            <w:r w:rsidRPr="004B7DE3">
              <w:rPr>
                <w:sz w:val="10"/>
              </w:rPr>
              <w:t>17. PRICE GROUP</w:t>
            </w:r>
          </w:p>
        </w:tc>
      </w:tr>
      <w:tr w:rsidR="000E7F98" w:rsidRPr="004B7DE3" w14:paraId="1B223986" w14:textId="77777777" w:rsidTr="007F1192">
        <w:trPr>
          <w:cantSplit/>
        </w:trPr>
        <w:tc>
          <w:tcPr>
            <w:tcW w:w="1429" w:type="dxa"/>
            <w:gridSpan w:val="2"/>
            <w:tcBorders>
              <w:top w:val="nil"/>
              <w:left w:val="single" w:sz="18" w:space="0" w:color="auto"/>
              <w:bottom w:val="single" w:sz="6" w:space="0" w:color="auto"/>
              <w:right w:val="single" w:sz="6" w:space="0" w:color="auto"/>
            </w:tcBorders>
          </w:tcPr>
          <w:p w14:paraId="3DD8B87C" w14:textId="7AF642AB" w:rsidR="000E7F98" w:rsidRPr="004B7DE3" w:rsidRDefault="00A235DE" w:rsidP="007F1192">
            <w:pPr>
              <w:pStyle w:val="PDPSOW"/>
              <w:keepNext/>
              <w:keepLines/>
              <w:jc w:val="center"/>
              <w:rPr>
                <w:b/>
                <w:caps/>
                <w:sz w:val="20"/>
              </w:rPr>
            </w:pPr>
            <w:r>
              <w:rPr>
                <w:b/>
                <w:caps/>
                <w:sz w:val="20"/>
              </w:rPr>
              <w:t>E</w:t>
            </w:r>
            <w:r w:rsidR="000E7F98" w:rsidRPr="004B7DE3">
              <w:rPr>
                <w:b/>
                <w:caps/>
                <w:sz w:val="20"/>
              </w:rPr>
              <w:t>001</w:t>
            </w:r>
          </w:p>
        </w:tc>
        <w:tc>
          <w:tcPr>
            <w:tcW w:w="4320" w:type="dxa"/>
            <w:gridSpan w:val="6"/>
            <w:tcBorders>
              <w:top w:val="nil"/>
              <w:left w:val="single" w:sz="6" w:space="0" w:color="auto"/>
              <w:bottom w:val="single" w:sz="6" w:space="0" w:color="auto"/>
              <w:right w:val="single" w:sz="6" w:space="0" w:color="auto"/>
            </w:tcBorders>
          </w:tcPr>
          <w:p w14:paraId="3E2A38CD" w14:textId="77777777" w:rsidR="000E7F98" w:rsidRPr="00473150" w:rsidRDefault="000E7F98" w:rsidP="007F1192">
            <w:pPr>
              <w:pStyle w:val="PDPSOW"/>
              <w:keepNext/>
              <w:keepLines/>
              <w:rPr>
                <w:b/>
                <w:sz w:val="20"/>
              </w:rPr>
            </w:pPr>
            <w:r w:rsidRPr="00473150">
              <w:rPr>
                <w:b/>
                <w:bCs/>
                <w:sz w:val="20"/>
              </w:rPr>
              <w:t>Scientific and Technical Reports</w:t>
            </w:r>
          </w:p>
        </w:tc>
        <w:tc>
          <w:tcPr>
            <w:tcW w:w="3425" w:type="dxa"/>
            <w:gridSpan w:val="6"/>
            <w:tcBorders>
              <w:top w:val="nil"/>
              <w:left w:val="single" w:sz="6" w:space="0" w:color="auto"/>
              <w:bottom w:val="single" w:sz="6" w:space="0" w:color="auto"/>
              <w:right w:val="single" w:sz="18" w:space="0" w:color="auto"/>
            </w:tcBorders>
          </w:tcPr>
          <w:p w14:paraId="74D1DC72" w14:textId="77777777" w:rsidR="000E7F98" w:rsidRPr="00473150" w:rsidRDefault="000E7F98" w:rsidP="007F1192">
            <w:pPr>
              <w:pStyle w:val="PDPSOW"/>
              <w:keepNext/>
              <w:keepLines/>
              <w:rPr>
                <w:b/>
                <w:sz w:val="20"/>
              </w:rPr>
            </w:pPr>
            <w:r w:rsidRPr="00473150">
              <w:rPr>
                <w:b/>
                <w:bCs/>
                <w:sz w:val="20"/>
              </w:rPr>
              <w:t>Obsolescence Status Report</w:t>
            </w:r>
          </w:p>
        </w:tc>
        <w:tc>
          <w:tcPr>
            <w:tcW w:w="187" w:type="dxa"/>
            <w:tcBorders>
              <w:top w:val="nil"/>
              <w:left w:val="nil"/>
              <w:bottom w:val="nil"/>
              <w:right w:val="nil"/>
            </w:tcBorders>
          </w:tcPr>
          <w:p w14:paraId="320308A9" w14:textId="77777777" w:rsidR="000E7F98" w:rsidRPr="004B7DE3" w:rsidRDefault="000E7F98" w:rsidP="007F1192">
            <w:pPr>
              <w:pStyle w:val="PDPSOW"/>
              <w:keepNext/>
              <w:keepLines/>
              <w:rPr>
                <w:b/>
                <w:sz w:val="8"/>
              </w:rPr>
            </w:pPr>
          </w:p>
        </w:tc>
        <w:tc>
          <w:tcPr>
            <w:tcW w:w="993" w:type="dxa"/>
            <w:tcBorders>
              <w:top w:val="nil"/>
              <w:left w:val="single" w:sz="18" w:space="0" w:color="auto"/>
              <w:bottom w:val="nil"/>
              <w:right w:val="single" w:sz="18" w:space="0" w:color="auto"/>
            </w:tcBorders>
          </w:tcPr>
          <w:p w14:paraId="39700FFD" w14:textId="77777777" w:rsidR="000E7F98" w:rsidRPr="004B7DE3" w:rsidRDefault="000E7F98" w:rsidP="007F1192">
            <w:pPr>
              <w:pStyle w:val="PDPSOW"/>
              <w:keepNext/>
              <w:keepLines/>
              <w:rPr>
                <w:b/>
              </w:rPr>
            </w:pPr>
          </w:p>
        </w:tc>
      </w:tr>
      <w:tr w:rsidR="000E7F98" w:rsidRPr="004B7DE3" w14:paraId="48AC909A" w14:textId="77777777" w:rsidTr="007F1192">
        <w:tblPrEx>
          <w:tblCellMar>
            <w:left w:w="79" w:type="dxa"/>
            <w:right w:w="79" w:type="dxa"/>
          </w:tblCellMar>
        </w:tblPrEx>
        <w:trPr>
          <w:cantSplit/>
        </w:trPr>
        <w:tc>
          <w:tcPr>
            <w:tcW w:w="3138" w:type="dxa"/>
            <w:gridSpan w:val="4"/>
            <w:tcBorders>
              <w:top w:val="single" w:sz="6" w:space="0" w:color="auto"/>
              <w:left w:val="single" w:sz="18" w:space="0" w:color="auto"/>
              <w:bottom w:val="nil"/>
              <w:right w:val="single" w:sz="6" w:space="0" w:color="auto"/>
            </w:tcBorders>
          </w:tcPr>
          <w:p w14:paraId="0B0590A4" w14:textId="77777777" w:rsidR="000E7F98" w:rsidRPr="004B7DE3" w:rsidRDefault="000E7F98" w:rsidP="007F1192">
            <w:pPr>
              <w:pStyle w:val="PDPSOW"/>
              <w:keepNext/>
              <w:keepLines/>
              <w:rPr>
                <w:sz w:val="12"/>
              </w:rPr>
            </w:pPr>
            <w:r w:rsidRPr="004B7DE3">
              <w:rPr>
                <w:sz w:val="12"/>
              </w:rPr>
              <w:t xml:space="preserve">4. AUTHORITY </w:t>
            </w:r>
            <w:r w:rsidRPr="004B7DE3">
              <w:rPr>
                <w:i/>
                <w:sz w:val="12"/>
              </w:rPr>
              <w:t>(Data Acquisition Document No.)</w:t>
            </w:r>
          </w:p>
        </w:tc>
        <w:tc>
          <w:tcPr>
            <w:tcW w:w="2791" w:type="dxa"/>
            <w:gridSpan w:val="5"/>
            <w:tcBorders>
              <w:top w:val="single" w:sz="6" w:space="0" w:color="auto"/>
              <w:left w:val="single" w:sz="6" w:space="0" w:color="auto"/>
              <w:bottom w:val="nil"/>
              <w:right w:val="single" w:sz="6" w:space="0" w:color="auto"/>
            </w:tcBorders>
          </w:tcPr>
          <w:p w14:paraId="6F8A9793" w14:textId="77777777" w:rsidR="000E7F98" w:rsidRPr="004B7DE3" w:rsidRDefault="000E7F98" w:rsidP="007F1192">
            <w:pPr>
              <w:pStyle w:val="PDPSOW"/>
              <w:keepNext/>
              <w:keepLines/>
              <w:rPr>
                <w:sz w:val="12"/>
              </w:rPr>
            </w:pPr>
            <w:r w:rsidRPr="004B7DE3">
              <w:rPr>
                <w:sz w:val="12"/>
              </w:rPr>
              <w:t>5. CONTRACT REFERENCE</w:t>
            </w:r>
          </w:p>
        </w:tc>
        <w:tc>
          <w:tcPr>
            <w:tcW w:w="3245" w:type="dxa"/>
            <w:gridSpan w:val="5"/>
            <w:tcBorders>
              <w:top w:val="single" w:sz="6" w:space="0" w:color="auto"/>
              <w:left w:val="single" w:sz="6" w:space="0" w:color="auto"/>
              <w:bottom w:val="nil"/>
              <w:right w:val="single" w:sz="18" w:space="0" w:color="auto"/>
            </w:tcBorders>
          </w:tcPr>
          <w:p w14:paraId="32E5E4DB" w14:textId="77777777" w:rsidR="000E7F98" w:rsidRPr="004B7DE3" w:rsidRDefault="000E7F98" w:rsidP="007F1192">
            <w:pPr>
              <w:pStyle w:val="PDPSOW"/>
              <w:keepNext/>
              <w:keepLines/>
              <w:rPr>
                <w:sz w:val="12"/>
              </w:rPr>
            </w:pPr>
            <w:r w:rsidRPr="004B7DE3">
              <w:rPr>
                <w:sz w:val="12"/>
              </w:rPr>
              <w:t>6. REQUIRING OFFICE</w:t>
            </w:r>
          </w:p>
        </w:tc>
        <w:tc>
          <w:tcPr>
            <w:tcW w:w="187" w:type="dxa"/>
            <w:tcBorders>
              <w:top w:val="nil"/>
              <w:left w:val="nil"/>
              <w:bottom w:val="nil"/>
              <w:right w:val="nil"/>
            </w:tcBorders>
          </w:tcPr>
          <w:p w14:paraId="3889622D" w14:textId="77777777" w:rsidR="000E7F98" w:rsidRPr="004B7DE3" w:rsidRDefault="000E7F98" w:rsidP="007F1192">
            <w:pPr>
              <w:pStyle w:val="PDPSOW"/>
              <w:keepNext/>
              <w:keepLines/>
              <w:rPr>
                <w:sz w:val="8"/>
              </w:rPr>
            </w:pPr>
          </w:p>
        </w:tc>
        <w:tc>
          <w:tcPr>
            <w:tcW w:w="993" w:type="dxa"/>
            <w:tcBorders>
              <w:top w:val="single" w:sz="18" w:space="0" w:color="auto"/>
              <w:left w:val="single" w:sz="18" w:space="0" w:color="auto"/>
              <w:bottom w:val="nil"/>
              <w:right w:val="single" w:sz="18" w:space="0" w:color="auto"/>
            </w:tcBorders>
          </w:tcPr>
          <w:p w14:paraId="0988302B" w14:textId="77777777" w:rsidR="000E7F98" w:rsidRPr="004B7DE3" w:rsidRDefault="000E7F98" w:rsidP="007F1192">
            <w:pPr>
              <w:pStyle w:val="PDPSOW"/>
              <w:keepNext/>
              <w:keepLines/>
              <w:rPr>
                <w:sz w:val="10"/>
              </w:rPr>
            </w:pPr>
            <w:r w:rsidRPr="004B7DE3">
              <w:rPr>
                <w:sz w:val="10"/>
              </w:rPr>
              <w:t>18. ESTIMATED TOTAL PRICE</w:t>
            </w:r>
          </w:p>
        </w:tc>
      </w:tr>
      <w:tr w:rsidR="000E7F98" w:rsidRPr="004B7DE3" w14:paraId="06F1DE6C" w14:textId="77777777" w:rsidTr="007F1192">
        <w:tblPrEx>
          <w:tblCellMar>
            <w:left w:w="79" w:type="dxa"/>
            <w:right w:w="79" w:type="dxa"/>
          </w:tblCellMar>
        </w:tblPrEx>
        <w:trPr>
          <w:cantSplit/>
        </w:trPr>
        <w:tc>
          <w:tcPr>
            <w:tcW w:w="3138" w:type="dxa"/>
            <w:gridSpan w:val="4"/>
            <w:tcBorders>
              <w:top w:val="nil"/>
              <w:left w:val="single" w:sz="18" w:space="0" w:color="auto"/>
              <w:bottom w:val="single" w:sz="6" w:space="0" w:color="auto"/>
              <w:right w:val="single" w:sz="6" w:space="0" w:color="auto"/>
            </w:tcBorders>
          </w:tcPr>
          <w:p w14:paraId="1F343984" w14:textId="77777777" w:rsidR="000E7F98" w:rsidRPr="00473150" w:rsidRDefault="000E7F98" w:rsidP="007F1192">
            <w:pPr>
              <w:pStyle w:val="PDPSOW"/>
              <w:keepNext/>
              <w:keepLines/>
              <w:jc w:val="center"/>
              <w:rPr>
                <w:b/>
                <w:sz w:val="20"/>
              </w:rPr>
            </w:pPr>
            <w:r w:rsidRPr="00473150">
              <w:rPr>
                <w:b/>
                <w:bCs/>
                <w:caps/>
                <w:sz w:val="20"/>
              </w:rPr>
              <w:t>DI-MISC-80711A</w:t>
            </w:r>
          </w:p>
        </w:tc>
        <w:tc>
          <w:tcPr>
            <w:tcW w:w="2791" w:type="dxa"/>
            <w:gridSpan w:val="5"/>
            <w:tcBorders>
              <w:top w:val="nil"/>
              <w:left w:val="single" w:sz="6" w:space="0" w:color="auto"/>
              <w:bottom w:val="single" w:sz="6" w:space="0" w:color="auto"/>
              <w:right w:val="single" w:sz="6" w:space="0" w:color="auto"/>
            </w:tcBorders>
          </w:tcPr>
          <w:p w14:paraId="318F4110" w14:textId="77777777" w:rsidR="000E7F98" w:rsidRPr="004B7DE3" w:rsidRDefault="000E7F98" w:rsidP="007F1192">
            <w:pPr>
              <w:pStyle w:val="PDPSOW"/>
              <w:keepNext/>
              <w:keepLines/>
              <w:jc w:val="center"/>
              <w:rPr>
                <w:b/>
                <w:sz w:val="20"/>
              </w:rPr>
            </w:pPr>
            <w:r>
              <w:rPr>
                <w:b/>
                <w:sz w:val="20"/>
              </w:rPr>
              <w:t>Exhibit A</w:t>
            </w:r>
            <w:r w:rsidRPr="004B7DE3">
              <w:rPr>
                <w:b/>
                <w:sz w:val="20"/>
              </w:rPr>
              <w:t>-Technical Requirements</w:t>
            </w:r>
          </w:p>
        </w:tc>
        <w:tc>
          <w:tcPr>
            <w:tcW w:w="3245" w:type="dxa"/>
            <w:gridSpan w:val="5"/>
            <w:tcBorders>
              <w:top w:val="nil"/>
              <w:left w:val="single" w:sz="6" w:space="0" w:color="auto"/>
              <w:bottom w:val="single" w:sz="6" w:space="0" w:color="auto"/>
              <w:right w:val="single" w:sz="18" w:space="0" w:color="auto"/>
            </w:tcBorders>
          </w:tcPr>
          <w:p w14:paraId="5FBFE0EC" w14:textId="77777777" w:rsidR="000E7F98" w:rsidRPr="004B7DE3" w:rsidRDefault="000E7F98" w:rsidP="007F1192">
            <w:pPr>
              <w:pStyle w:val="PDPSOW"/>
              <w:keepNext/>
              <w:keepLines/>
              <w:jc w:val="center"/>
              <w:rPr>
                <w:b/>
                <w:sz w:val="20"/>
              </w:rPr>
            </w:pPr>
            <w:r>
              <w:rPr>
                <w:b/>
                <w:caps/>
                <w:sz w:val="20"/>
              </w:rPr>
              <w:t>FCDD-ISE-HDB</w:t>
            </w:r>
          </w:p>
        </w:tc>
        <w:tc>
          <w:tcPr>
            <w:tcW w:w="187" w:type="dxa"/>
            <w:tcBorders>
              <w:top w:val="nil"/>
              <w:left w:val="nil"/>
              <w:bottom w:val="nil"/>
              <w:right w:val="nil"/>
            </w:tcBorders>
          </w:tcPr>
          <w:p w14:paraId="5F249CF7" w14:textId="77777777" w:rsidR="000E7F98" w:rsidRPr="004B7DE3" w:rsidRDefault="000E7F98" w:rsidP="007F1192">
            <w:pPr>
              <w:pStyle w:val="PDPSOW"/>
              <w:keepNext/>
              <w:keepLines/>
              <w:rPr>
                <w:b/>
                <w:caps/>
                <w:sz w:val="8"/>
              </w:rPr>
            </w:pPr>
          </w:p>
        </w:tc>
        <w:tc>
          <w:tcPr>
            <w:tcW w:w="993" w:type="dxa"/>
            <w:tcBorders>
              <w:top w:val="nil"/>
              <w:left w:val="single" w:sz="18" w:space="0" w:color="auto"/>
              <w:bottom w:val="nil"/>
              <w:right w:val="single" w:sz="18" w:space="0" w:color="auto"/>
            </w:tcBorders>
          </w:tcPr>
          <w:p w14:paraId="1AA6AAC4" w14:textId="77777777" w:rsidR="000E7F98" w:rsidRPr="004B7DE3" w:rsidRDefault="000E7F98" w:rsidP="007F1192">
            <w:pPr>
              <w:pStyle w:val="PDPSOW"/>
              <w:keepNext/>
              <w:keepLines/>
              <w:jc w:val="center"/>
              <w:rPr>
                <w:b/>
                <w:caps/>
                <w:sz w:val="18"/>
              </w:rPr>
            </w:pPr>
            <w:r w:rsidRPr="004B7DE3">
              <w:rPr>
                <w:b/>
                <w:caps/>
                <w:sz w:val="18"/>
              </w:rPr>
              <w:t>INSERT</w:t>
            </w:r>
          </w:p>
        </w:tc>
      </w:tr>
      <w:tr w:rsidR="000E7F98" w:rsidRPr="004B7DE3" w14:paraId="393F07B9" w14:textId="77777777" w:rsidTr="007F1192">
        <w:trPr>
          <w:cantSplit/>
        </w:trPr>
        <w:tc>
          <w:tcPr>
            <w:tcW w:w="1159" w:type="dxa"/>
            <w:tcBorders>
              <w:top w:val="single" w:sz="6" w:space="0" w:color="auto"/>
              <w:left w:val="single" w:sz="18" w:space="0" w:color="auto"/>
              <w:bottom w:val="nil"/>
              <w:right w:val="single" w:sz="6" w:space="0" w:color="auto"/>
            </w:tcBorders>
          </w:tcPr>
          <w:p w14:paraId="07EE9813" w14:textId="77777777" w:rsidR="000E7F98" w:rsidRPr="004B7DE3" w:rsidRDefault="000E7F98" w:rsidP="007F1192">
            <w:pPr>
              <w:pStyle w:val="PDPSOW"/>
              <w:keepNext/>
              <w:keepLines/>
              <w:rPr>
                <w:sz w:val="14"/>
              </w:rPr>
            </w:pPr>
            <w:r w:rsidRPr="004B7DE3">
              <w:rPr>
                <w:sz w:val="12"/>
              </w:rPr>
              <w:t>7.  DD 250 REQ</w:t>
            </w:r>
          </w:p>
        </w:tc>
        <w:tc>
          <w:tcPr>
            <w:tcW w:w="1440" w:type="dxa"/>
            <w:gridSpan w:val="2"/>
            <w:tcBorders>
              <w:top w:val="single" w:sz="6" w:space="0" w:color="auto"/>
              <w:left w:val="nil"/>
              <w:bottom w:val="nil"/>
              <w:right w:val="single" w:sz="6" w:space="0" w:color="auto"/>
            </w:tcBorders>
          </w:tcPr>
          <w:p w14:paraId="674CC546" w14:textId="77777777" w:rsidR="000E7F98" w:rsidRPr="004B7DE3" w:rsidRDefault="000E7F98" w:rsidP="007F1192">
            <w:pPr>
              <w:pStyle w:val="PDPSOW"/>
              <w:keepNext/>
              <w:keepLines/>
              <w:rPr>
                <w:sz w:val="14"/>
              </w:rPr>
            </w:pPr>
            <w:r w:rsidRPr="004B7DE3">
              <w:rPr>
                <w:sz w:val="12"/>
              </w:rPr>
              <w:t>9.DIST STATEMENT    REQUIRED</w:t>
            </w:r>
          </w:p>
        </w:tc>
        <w:tc>
          <w:tcPr>
            <w:tcW w:w="1440" w:type="dxa"/>
            <w:gridSpan w:val="3"/>
            <w:tcBorders>
              <w:top w:val="single" w:sz="6" w:space="0" w:color="auto"/>
              <w:left w:val="nil"/>
              <w:bottom w:val="nil"/>
              <w:right w:val="single" w:sz="6" w:space="0" w:color="auto"/>
            </w:tcBorders>
          </w:tcPr>
          <w:p w14:paraId="07390D5D" w14:textId="77777777" w:rsidR="000E7F98" w:rsidRPr="004B7DE3" w:rsidRDefault="000E7F98" w:rsidP="007F1192">
            <w:pPr>
              <w:pStyle w:val="PDPSOW"/>
              <w:keepNext/>
              <w:keepLines/>
              <w:rPr>
                <w:sz w:val="14"/>
              </w:rPr>
            </w:pPr>
            <w:r w:rsidRPr="004B7DE3">
              <w:rPr>
                <w:sz w:val="12"/>
              </w:rPr>
              <w:t>10. FREQUENCY</w:t>
            </w:r>
          </w:p>
        </w:tc>
        <w:tc>
          <w:tcPr>
            <w:tcW w:w="1890" w:type="dxa"/>
            <w:gridSpan w:val="3"/>
            <w:tcBorders>
              <w:top w:val="single" w:sz="6" w:space="0" w:color="auto"/>
              <w:left w:val="nil"/>
              <w:bottom w:val="nil"/>
              <w:right w:val="single" w:sz="6" w:space="0" w:color="auto"/>
            </w:tcBorders>
          </w:tcPr>
          <w:p w14:paraId="32C250B9" w14:textId="77777777" w:rsidR="000E7F98" w:rsidRPr="004B7DE3" w:rsidRDefault="000E7F98" w:rsidP="007F1192">
            <w:pPr>
              <w:pStyle w:val="PDPSOW"/>
              <w:keepNext/>
              <w:keepLines/>
              <w:rPr>
                <w:sz w:val="14"/>
              </w:rPr>
            </w:pPr>
            <w:r w:rsidRPr="004B7DE3">
              <w:rPr>
                <w:sz w:val="12"/>
              </w:rPr>
              <w:t>12. DATE OF FIRST  SUBMISSION</w:t>
            </w:r>
          </w:p>
        </w:tc>
        <w:tc>
          <w:tcPr>
            <w:tcW w:w="3245" w:type="dxa"/>
            <w:gridSpan w:val="5"/>
            <w:tcBorders>
              <w:top w:val="single" w:sz="6" w:space="0" w:color="auto"/>
              <w:left w:val="nil"/>
              <w:bottom w:val="single" w:sz="6" w:space="0" w:color="auto"/>
              <w:right w:val="single" w:sz="18" w:space="0" w:color="auto"/>
            </w:tcBorders>
          </w:tcPr>
          <w:p w14:paraId="639F9BED" w14:textId="77777777" w:rsidR="000E7F98" w:rsidRPr="004B7DE3" w:rsidRDefault="000E7F98" w:rsidP="007F1192">
            <w:pPr>
              <w:pStyle w:val="PDPSOW"/>
              <w:keepNext/>
              <w:keepLines/>
              <w:rPr>
                <w:sz w:val="14"/>
              </w:rPr>
            </w:pPr>
            <w:r w:rsidRPr="004B7DE3">
              <w:rPr>
                <w:sz w:val="12"/>
              </w:rPr>
              <w:t xml:space="preserve">14. </w:t>
            </w:r>
            <w:r w:rsidRPr="004B7DE3">
              <w:rPr>
                <w:sz w:val="12"/>
              </w:rPr>
              <w:tab/>
              <w:t>DISTRIBUTION</w:t>
            </w:r>
          </w:p>
        </w:tc>
        <w:tc>
          <w:tcPr>
            <w:tcW w:w="187" w:type="dxa"/>
            <w:tcBorders>
              <w:top w:val="nil"/>
              <w:left w:val="nil"/>
              <w:bottom w:val="nil"/>
              <w:right w:val="nil"/>
            </w:tcBorders>
          </w:tcPr>
          <w:p w14:paraId="7D2DC150" w14:textId="77777777" w:rsidR="000E7F98" w:rsidRPr="004B7DE3" w:rsidRDefault="000E7F98" w:rsidP="007F1192">
            <w:pPr>
              <w:pStyle w:val="PDPSOW"/>
              <w:keepNext/>
              <w:keepLines/>
              <w:rPr>
                <w:sz w:val="8"/>
              </w:rPr>
            </w:pPr>
          </w:p>
        </w:tc>
        <w:tc>
          <w:tcPr>
            <w:tcW w:w="993" w:type="dxa"/>
            <w:tcBorders>
              <w:top w:val="nil"/>
              <w:left w:val="single" w:sz="18" w:space="0" w:color="auto"/>
              <w:bottom w:val="nil"/>
              <w:right w:val="single" w:sz="18" w:space="0" w:color="auto"/>
            </w:tcBorders>
          </w:tcPr>
          <w:p w14:paraId="5F5E21AE" w14:textId="77777777" w:rsidR="000E7F98" w:rsidRPr="004B7DE3" w:rsidRDefault="000E7F98" w:rsidP="007F1192">
            <w:pPr>
              <w:pStyle w:val="PDPSOW"/>
              <w:keepNext/>
              <w:keepLines/>
              <w:jc w:val="center"/>
              <w:rPr>
                <w:b/>
              </w:rPr>
            </w:pPr>
            <w:r w:rsidRPr="004B7DE3">
              <w:rPr>
                <w:b/>
                <w:sz w:val="18"/>
              </w:rPr>
              <w:t>IN</w:t>
            </w:r>
          </w:p>
        </w:tc>
      </w:tr>
      <w:tr w:rsidR="000E7F98" w:rsidRPr="004B7DE3" w14:paraId="66FCAB95" w14:textId="77777777" w:rsidTr="007F1192">
        <w:trPr>
          <w:cantSplit/>
        </w:trPr>
        <w:tc>
          <w:tcPr>
            <w:tcW w:w="1159" w:type="dxa"/>
            <w:tcBorders>
              <w:top w:val="nil"/>
              <w:left w:val="single" w:sz="18" w:space="0" w:color="auto"/>
              <w:bottom w:val="single" w:sz="6" w:space="0" w:color="auto"/>
              <w:right w:val="single" w:sz="6" w:space="0" w:color="auto"/>
            </w:tcBorders>
          </w:tcPr>
          <w:p w14:paraId="4218132F" w14:textId="77777777" w:rsidR="000E7F98" w:rsidRPr="004B7DE3" w:rsidRDefault="000E7F98" w:rsidP="007F1192">
            <w:pPr>
              <w:pStyle w:val="PDPSOW"/>
              <w:keepNext/>
              <w:keepLines/>
              <w:jc w:val="center"/>
              <w:rPr>
                <w:b/>
                <w:caps/>
                <w:sz w:val="20"/>
              </w:rPr>
            </w:pPr>
            <w:r w:rsidRPr="004B7DE3">
              <w:rPr>
                <w:b/>
                <w:sz w:val="20"/>
              </w:rPr>
              <w:t>DD</w:t>
            </w:r>
            <w:r w:rsidRPr="004B7DE3">
              <w:rPr>
                <w:b/>
                <w:caps/>
                <w:sz w:val="20"/>
              </w:rPr>
              <w:t xml:space="preserve"> </w:t>
            </w:r>
          </w:p>
        </w:tc>
        <w:tc>
          <w:tcPr>
            <w:tcW w:w="1440" w:type="dxa"/>
            <w:gridSpan w:val="2"/>
            <w:tcBorders>
              <w:top w:val="nil"/>
              <w:left w:val="single" w:sz="6" w:space="0" w:color="auto"/>
              <w:bottom w:val="nil"/>
              <w:right w:val="single" w:sz="6" w:space="0" w:color="auto"/>
            </w:tcBorders>
          </w:tcPr>
          <w:p w14:paraId="30A4B6C9" w14:textId="77777777" w:rsidR="000E7F98" w:rsidRPr="004B7DE3" w:rsidRDefault="000E7F98" w:rsidP="007F1192">
            <w:pPr>
              <w:pStyle w:val="PDPSOW"/>
              <w:keepNext/>
              <w:keepLines/>
              <w:rPr>
                <w:sz w:val="20"/>
              </w:rPr>
            </w:pPr>
          </w:p>
        </w:tc>
        <w:tc>
          <w:tcPr>
            <w:tcW w:w="1440" w:type="dxa"/>
            <w:gridSpan w:val="3"/>
            <w:tcBorders>
              <w:top w:val="nil"/>
              <w:left w:val="single" w:sz="6" w:space="0" w:color="auto"/>
              <w:bottom w:val="single" w:sz="6" w:space="0" w:color="auto"/>
              <w:right w:val="single" w:sz="6" w:space="0" w:color="auto"/>
            </w:tcBorders>
          </w:tcPr>
          <w:p w14:paraId="3A050626" w14:textId="27286867" w:rsidR="000E7F98" w:rsidRPr="004B7DE3" w:rsidRDefault="00B14155" w:rsidP="007F1192">
            <w:pPr>
              <w:pStyle w:val="PDPSOW"/>
              <w:keepNext/>
              <w:keepLines/>
              <w:jc w:val="center"/>
              <w:rPr>
                <w:b/>
                <w:caps/>
                <w:sz w:val="20"/>
              </w:rPr>
            </w:pPr>
            <w:r>
              <w:rPr>
                <w:b/>
                <w:sz w:val="20"/>
              </w:rPr>
              <w:t>Q</w:t>
            </w:r>
            <w:r w:rsidR="00CC0BA3">
              <w:rPr>
                <w:b/>
                <w:sz w:val="20"/>
              </w:rPr>
              <w:t>RTLY</w:t>
            </w:r>
          </w:p>
        </w:tc>
        <w:tc>
          <w:tcPr>
            <w:tcW w:w="1890" w:type="dxa"/>
            <w:gridSpan w:val="3"/>
            <w:tcBorders>
              <w:top w:val="nil"/>
              <w:left w:val="single" w:sz="6" w:space="0" w:color="auto"/>
              <w:bottom w:val="single" w:sz="6" w:space="0" w:color="auto"/>
              <w:right w:val="single" w:sz="6" w:space="0" w:color="auto"/>
            </w:tcBorders>
          </w:tcPr>
          <w:p w14:paraId="6DC9C46E" w14:textId="77777777" w:rsidR="000E7F98" w:rsidRPr="004B7DE3" w:rsidRDefault="000E7F98" w:rsidP="007F1192">
            <w:pPr>
              <w:pStyle w:val="PDPSOW"/>
              <w:keepNext/>
              <w:keepLines/>
              <w:jc w:val="center"/>
              <w:rPr>
                <w:b/>
                <w:sz w:val="20"/>
              </w:rPr>
            </w:pPr>
            <w:r w:rsidRPr="004B7DE3">
              <w:rPr>
                <w:b/>
                <w:sz w:val="20"/>
              </w:rPr>
              <w:t>90 DAC</w:t>
            </w:r>
          </w:p>
        </w:tc>
        <w:tc>
          <w:tcPr>
            <w:tcW w:w="1890" w:type="dxa"/>
            <w:gridSpan w:val="2"/>
            <w:tcBorders>
              <w:top w:val="single" w:sz="6" w:space="0" w:color="auto"/>
              <w:left w:val="single" w:sz="6" w:space="0" w:color="auto"/>
              <w:bottom w:val="nil"/>
              <w:right w:val="single" w:sz="6" w:space="0" w:color="auto"/>
            </w:tcBorders>
          </w:tcPr>
          <w:p w14:paraId="7081ADFD" w14:textId="77777777" w:rsidR="000E7F98" w:rsidRPr="004B7DE3" w:rsidRDefault="000E7F98" w:rsidP="007F1192">
            <w:pPr>
              <w:pStyle w:val="PDPSOW"/>
              <w:keepNext/>
              <w:keepLines/>
              <w:rPr>
                <w:sz w:val="8"/>
              </w:rPr>
            </w:pPr>
          </w:p>
        </w:tc>
        <w:tc>
          <w:tcPr>
            <w:tcW w:w="1355" w:type="dxa"/>
            <w:gridSpan w:val="3"/>
            <w:tcBorders>
              <w:top w:val="single" w:sz="6" w:space="0" w:color="auto"/>
              <w:left w:val="single" w:sz="6" w:space="0" w:color="auto"/>
              <w:bottom w:val="single" w:sz="6" w:space="0" w:color="auto"/>
              <w:right w:val="single" w:sz="18" w:space="0" w:color="auto"/>
            </w:tcBorders>
          </w:tcPr>
          <w:p w14:paraId="39FCB0D5" w14:textId="77777777" w:rsidR="000E7F98" w:rsidRPr="004B7DE3" w:rsidRDefault="000E7F98" w:rsidP="007F1192">
            <w:pPr>
              <w:pStyle w:val="PDPSOW"/>
              <w:keepNext/>
              <w:keepLines/>
              <w:rPr>
                <w:sz w:val="12"/>
              </w:rPr>
            </w:pPr>
            <w:r w:rsidRPr="004B7DE3">
              <w:rPr>
                <w:sz w:val="12"/>
              </w:rPr>
              <w:t>b.  COPIES</w:t>
            </w:r>
          </w:p>
        </w:tc>
        <w:tc>
          <w:tcPr>
            <w:tcW w:w="187" w:type="dxa"/>
            <w:tcBorders>
              <w:top w:val="nil"/>
              <w:left w:val="nil"/>
              <w:bottom w:val="nil"/>
              <w:right w:val="nil"/>
            </w:tcBorders>
          </w:tcPr>
          <w:p w14:paraId="2E18A0D7" w14:textId="77777777" w:rsidR="000E7F98" w:rsidRPr="004B7DE3" w:rsidRDefault="000E7F98" w:rsidP="007F1192">
            <w:pPr>
              <w:pStyle w:val="PDPSOW"/>
              <w:keepNext/>
              <w:keepLines/>
              <w:rPr>
                <w:sz w:val="8"/>
              </w:rPr>
            </w:pPr>
          </w:p>
        </w:tc>
        <w:tc>
          <w:tcPr>
            <w:tcW w:w="993" w:type="dxa"/>
            <w:tcBorders>
              <w:top w:val="nil"/>
              <w:left w:val="single" w:sz="18" w:space="0" w:color="auto"/>
              <w:bottom w:val="single" w:sz="18" w:space="0" w:color="auto"/>
              <w:right w:val="single" w:sz="18" w:space="0" w:color="auto"/>
            </w:tcBorders>
          </w:tcPr>
          <w:p w14:paraId="01DF1A32" w14:textId="77777777" w:rsidR="000E7F98" w:rsidRPr="004B7DE3" w:rsidRDefault="000E7F98" w:rsidP="007F1192">
            <w:pPr>
              <w:pStyle w:val="PDPSOW"/>
              <w:keepNext/>
              <w:keepLines/>
              <w:jc w:val="center"/>
              <w:rPr>
                <w:b/>
              </w:rPr>
            </w:pPr>
            <w:r w:rsidRPr="004B7DE3">
              <w:rPr>
                <w:b/>
                <w:sz w:val="18"/>
              </w:rPr>
              <w:t>SECT. B</w:t>
            </w:r>
          </w:p>
        </w:tc>
      </w:tr>
      <w:tr w:rsidR="000E7F98" w:rsidRPr="004B7DE3" w14:paraId="48425B0E" w14:textId="77777777" w:rsidTr="007F1192">
        <w:trPr>
          <w:gridAfter w:val="2"/>
          <w:wAfter w:w="1180" w:type="dxa"/>
          <w:cantSplit/>
        </w:trPr>
        <w:tc>
          <w:tcPr>
            <w:tcW w:w="1159" w:type="dxa"/>
            <w:tcBorders>
              <w:top w:val="single" w:sz="6" w:space="0" w:color="auto"/>
              <w:left w:val="single" w:sz="18" w:space="0" w:color="auto"/>
              <w:bottom w:val="nil"/>
              <w:right w:val="nil"/>
            </w:tcBorders>
          </w:tcPr>
          <w:p w14:paraId="064F4E8C" w14:textId="77777777" w:rsidR="000E7F98" w:rsidRPr="004B7DE3" w:rsidRDefault="000E7F98" w:rsidP="007F1192">
            <w:pPr>
              <w:pStyle w:val="PDPSOW"/>
              <w:keepNext/>
              <w:keepLines/>
              <w:rPr>
                <w:sz w:val="12"/>
              </w:rPr>
            </w:pPr>
            <w:r w:rsidRPr="004B7DE3">
              <w:rPr>
                <w:sz w:val="12"/>
              </w:rPr>
              <w:t>8. APP CODE</w:t>
            </w:r>
          </w:p>
        </w:tc>
        <w:tc>
          <w:tcPr>
            <w:tcW w:w="1440" w:type="dxa"/>
            <w:gridSpan w:val="2"/>
            <w:tcBorders>
              <w:top w:val="nil"/>
              <w:left w:val="single" w:sz="6" w:space="0" w:color="auto"/>
              <w:bottom w:val="nil"/>
              <w:right w:val="single" w:sz="6" w:space="0" w:color="auto"/>
            </w:tcBorders>
          </w:tcPr>
          <w:p w14:paraId="2B850C0E" w14:textId="77777777" w:rsidR="000E7F98" w:rsidRPr="0046108F" w:rsidRDefault="000E7F98" w:rsidP="007F1192">
            <w:pPr>
              <w:pStyle w:val="PDPSOW"/>
              <w:keepNext/>
              <w:keepLines/>
              <w:jc w:val="center"/>
              <w:rPr>
                <w:b/>
                <w:sz w:val="20"/>
              </w:rPr>
            </w:pPr>
            <w:r w:rsidRPr="0046108F">
              <w:rPr>
                <w:b/>
                <w:sz w:val="20"/>
              </w:rPr>
              <w:t>C</w:t>
            </w:r>
          </w:p>
        </w:tc>
        <w:tc>
          <w:tcPr>
            <w:tcW w:w="1440" w:type="dxa"/>
            <w:gridSpan w:val="3"/>
            <w:tcBorders>
              <w:top w:val="single" w:sz="6" w:space="0" w:color="auto"/>
              <w:left w:val="nil"/>
              <w:bottom w:val="nil"/>
              <w:right w:val="single" w:sz="6" w:space="0" w:color="auto"/>
            </w:tcBorders>
          </w:tcPr>
          <w:p w14:paraId="2A2C3B98" w14:textId="77777777" w:rsidR="000E7F98" w:rsidRPr="004B7DE3" w:rsidRDefault="000E7F98" w:rsidP="007F1192">
            <w:pPr>
              <w:pStyle w:val="PDPSOW"/>
              <w:keepNext/>
              <w:keepLines/>
              <w:rPr>
                <w:sz w:val="12"/>
              </w:rPr>
            </w:pPr>
            <w:r w:rsidRPr="004B7DE3">
              <w:rPr>
                <w:sz w:val="12"/>
              </w:rPr>
              <w:t>11. AS OF DATE</w:t>
            </w:r>
          </w:p>
        </w:tc>
        <w:tc>
          <w:tcPr>
            <w:tcW w:w="1890" w:type="dxa"/>
            <w:gridSpan w:val="3"/>
            <w:tcBorders>
              <w:top w:val="single" w:sz="6" w:space="0" w:color="auto"/>
              <w:left w:val="nil"/>
              <w:bottom w:val="nil"/>
              <w:right w:val="single" w:sz="6" w:space="0" w:color="auto"/>
            </w:tcBorders>
          </w:tcPr>
          <w:p w14:paraId="7DF70D22" w14:textId="77777777" w:rsidR="000E7F98" w:rsidRPr="004B7DE3" w:rsidRDefault="000E7F98" w:rsidP="007F1192">
            <w:pPr>
              <w:pStyle w:val="PDPSOW"/>
              <w:keepNext/>
              <w:keepLines/>
              <w:rPr>
                <w:sz w:val="12"/>
              </w:rPr>
            </w:pPr>
            <w:r w:rsidRPr="004B7DE3">
              <w:rPr>
                <w:sz w:val="12"/>
              </w:rPr>
              <w:t>13.  DATE OF SUBSEQUENT</w:t>
            </w:r>
          </w:p>
          <w:p w14:paraId="09BFC62B" w14:textId="77777777" w:rsidR="000E7F98" w:rsidRPr="004B7DE3" w:rsidRDefault="000E7F98" w:rsidP="007F1192">
            <w:pPr>
              <w:pStyle w:val="PDPSOW"/>
              <w:keepNext/>
              <w:keepLines/>
              <w:rPr>
                <w:sz w:val="12"/>
              </w:rPr>
            </w:pPr>
            <w:r w:rsidRPr="004B7DE3">
              <w:rPr>
                <w:sz w:val="12"/>
              </w:rPr>
              <w:t>SUBMISSION</w:t>
            </w:r>
          </w:p>
        </w:tc>
        <w:tc>
          <w:tcPr>
            <w:tcW w:w="1890" w:type="dxa"/>
            <w:gridSpan w:val="2"/>
            <w:tcBorders>
              <w:top w:val="nil"/>
              <w:left w:val="nil"/>
              <w:bottom w:val="nil"/>
              <w:right w:val="single" w:sz="6" w:space="0" w:color="auto"/>
            </w:tcBorders>
          </w:tcPr>
          <w:p w14:paraId="1D2219FE" w14:textId="77777777" w:rsidR="000E7F98" w:rsidRPr="004B7DE3" w:rsidRDefault="000E7F98" w:rsidP="007F1192">
            <w:pPr>
              <w:pStyle w:val="PDPSOW"/>
              <w:keepNext/>
              <w:keepLines/>
              <w:rPr>
                <w:sz w:val="12"/>
              </w:rPr>
            </w:pPr>
            <w:r w:rsidRPr="004B7DE3">
              <w:rPr>
                <w:sz w:val="12"/>
              </w:rPr>
              <w:t>a.   ADDRESSEE</w:t>
            </w:r>
          </w:p>
        </w:tc>
        <w:tc>
          <w:tcPr>
            <w:tcW w:w="454" w:type="dxa"/>
            <w:tcBorders>
              <w:top w:val="single" w:sz="6" w:space="0" w:color="auto"/>
              <w:left w:val="nil"/>
              <w:bottom w:val="nil"/>
              <w:right w:val="single" w:sz="6" w:space="0" w:color="auto"/>
            </w:tcBorders>
          </w:tcPr>
          <w:p w14:paraId="404BEBDB" w14:textId="77777777" w:rsidR="000E7F98" w:rsidRPr="004B7DE3" w:rsidRDefault="000E7F98" w:rsidP="007F1192">
            <w:pPr>
              <w:pStyle w:val="PDPSOW"/>
              <w:keepNext/>
              <w:keepLines/>
              <w:rPr>
                <w:sz w:val="12"/>
              </w:rPr>
            </w:pPr>
          </w:p>
          <w:p w14:paraId="3BA40E72" w14:textId="77777777" w:rsidR="000E7F98" w:rsidRPr="004B7DE3" w:rsidRDefault="000E7F98" w:rsidP="007F1192">
            <w:pPr>
              <w:pStyle w:val="PDPSOW"/>
              <w:keepNext/>
              <w:keepLines/>
              <w:rPr>
                <w:sz w:val="12"/>
              </w:rPr>
            </w:pPr>
            <w:r w:rsidRPr="004B7DE3">
              <w:rPr>
                <w:sz w:val="12"/>
              </w:rPr>
              <w:t>Draft</w:t>
            </w:r>
          </w:p>
        </w:tc>
        <w:tc>
          <w:tcPr>
            <w:tcW w:w="901" w:type="dxa"/>
            <w:gridSpan w:val="2"/>
            <w:tcBorders>
              <w:top w:val="single" w:sz="6" w:space="0" w:color="auto"/>
              <w:left w:val="nil"/>
              <w:bottom w:val="single" w:sz="6" w:space="0" w:color="auto"/>
              <w:right w:val="single" w:sz="18" w:space="0" w:color="auto"/>
            </w:tcBorders>
          </w:tcPr>
          <w:p w14:paraId="1FCAF5BF" w14:textId="77777777" w:rsidR="000E7F98" w:rsidRPr="004B7DE3" w:rsidRDefault="000E7F98" w:rsidP="007F1192">
            <w:pPr>
              <w:pStyle w:val="PDPSOW"/>
              <w:keepNext/>
              <w:keepLines/>
              <w:rPr>
                <w:sz w:val="12"/>
              </w:rPr>
            </w:pPr>
            <w:r w:rsidRPr="004B7DE3">
              <w:rPr>
                <w:sz w:val="12"/>
              </w:rPr>
              <w:t>Final</w:t>
            </w:r>
          </w:p>
        </w:tc>
      </w:tr>
      <w:tr w:rsidR="000E7F98" w:rsidRPr="004B7DE3" w14:paraId="00322DF9" w14:textId="77777777" w:rsidTr="007F1192">
        <w:tblPrEx>
          <w:tblCellMar>
            <w:left w:w="79" w:type="dxa"/>
            <w:right w:w="79" w:type="dxa"/>
          </w:tblCellMar>
        </w:tblPrEx>
        <w:trPr>
          <w:gridAfter w:val="2"/>
          <w:wAfter w:w="1180" w:type="dxa"/>
          <w:cantSplit/>
        </w:trPr>
        <w:tc>
          <w:tcPr>
            <w:tcW w:w="1159" w:type="dxa"/>
            <w:tcBorders>
              <w:top w:val="nil"/>
              <w:left w:val="single" w:sz="18" w:space="0" w:color="auto"/>
              <w:bottom w:val="single" w:sz="6" w:space="0" w:color="auto"/>
              <w:right w:val="single" w:sz="6" w:space="0" w:color="auto"/>
            </w:tcBorders>
          </w:tcPr>
          <w:p w14:paraId="34AC0A8B" w14:textId="77777777" w:rsidR="000E7F98" w:rsidRPr="00156DF4" w:rsidRDefault="000E7F98" w:rsidP="007F1192">
            <w:pPr>
              <w:pStyle w:val="PDPSOW"/>
              <w:keepNext/>
              <w:keepLines/>
              <w:jc w:val="center"/>
              <w:rPr>
                <w:b/>
                <w:caps/>
                <w:sz w:val="20"/>
              </w:rPr>
            </w:pPr>
            <w:r w:rsidRPr="00156DF4">
              <w:rPr>
                <w:b/>
                <w:caps/>
                <w:sz w:val="20"/>
              </w:rPr>
              <w:t>N/A</w:t>
            </w:r>
          </w:p>
        </w:tc>
        <w:tc>
          <w:tcPr>
            <w:tcW w:w="1440" w:type="dxa"/>
            <w:gridSpan w:val="2"/>
            <w:tcBorders>
              <w:top w:val="nil"/>
              <w:left w:val="nil"/>
              <w:bottom w:val="single" w:sz="6" w:space="0" w:color="auto"/>
              <w:right w:val="single" w:sz="6" w:space="0" w:color="auto"/>
            </w:tcBorders>
          </w:tcPr>
          <w:p w14:paraId="471D43E6" w14:textId="77777777" w:rsidR="000E7F98" w:rsidRPr="004B7DE3" w:rsidRDefault="000E7F98" w:rsidP="007F1192">
            <w:pPr>
              <w:pStyle w:val="PDPSOW"/>
              <w:keepNext/>
              <w:keepLines/>
              <w:rPr>
                <w:sz w:val="8"/>
              </w:rPr>
            </w:pPr>
          </w:p>
        </w:tc>
        <w:tc>
          <w:tcPr>
            <w:tcW w:w="1440" w:type="dxa"/>
            <w:gridSpan w:val="3"/>
            <w:tcBorders>
              <w:top w:val="nil"/>
              <w:left w:val="nil"/>
              <w:bottom w:val="single" w:sz="6" w:space="0" w:color="auto"/>
              <w:right w:val="single" w:sz="6" w:space="0" w:color="auto"/>
            </w:tcBorders>
          </w:tcPr>
          <w:p w14:paraId="48C29A62" w14:textId="2185F2B3" w:rsidR="000E7F98" w:rsidRPr="00224C82" w:rsidRDefault="009D3499" w:rsidP="007F1192">
            <w:pPr>
              <w:pStyle w:val="PDPSOW"/>
              <w:keepNext/>
              <w:keepLines/>
              <w:jc w:val="center"/>
              <w:rPr>
                <w:b/>
                <w:caps/>
                <w:sz w:val="20"/>
              </w:rPr>
            </w:pPr>
            <w:r>
              <w:rPr>
                <w:b/>
                <w:sz w:val="20"/>
              </w:rPr>
              <w:t xml:space="preserve">See </w:t>
            </w:r>
            <w:r w:rsidR="00FD241C">
              <w:rPr>
                <w:b/>
                <w:sz w:val="20"/>
              </w:rPr>
              <w:t>Item</w:t>
            </w:r>
            <w:r w:rsidR="000E7F98" w:rsidRPr="00224C82">
              <w:rPr>
                <w:b/>
                <w:caps/>
                <w:sz w:val="20"/>
              </w:rPr>
              <w:t xml:space="preserve"> 16</w:t>
            </w:r>
          </w:p>
        </w:tc>
        <w:tc>
          <w:tcPr>
            <w:tcW w:w="1890" w:type="dxa"/>
            <w:gridSpan w:val="3"/>
            <w:tcBorders>
              <w:top w:val="nil"/>
              <w:left w:val="nil"/>
              <w:bottom w:val="single" w:sz="6" w:space="0" w:color="auto"/>
              <w:right w:val="single" w:sz="6" w:space="0" w:color="auto"/>
            </w:tcBorders>
          </w:tcPr>
          <w:p w14:paraId="6CA9748B" w14:textId="1F64DACA" w:rsidR="000E7F98" w:rsidRPr="004B7DE3" w:rsidRDefault="009D3499" w:rsidP="007F1192">
            <w:pPr>
              <w:pStyle w:val="PDPSOW"/>
              <w:keepNext/>
              <w:keepLines/>
              <w:jc w:val="center"/>
              <w:rPr>
                <w:b/>
                <w:caps/>
                <w:sz w:val="20"/>
              </w:rPr>
            </w:pPr>
            <w:r>
              <w:rPr>
                <w:b/>
                <w:sz w:val="20"/>
              </w:rPr>
              <w:t xml:space="preserve">See </w:t>
            </w:r>
            <w:r w:rsidR="00FD241C">
              <w:rPr>
                <w:b/>
                <w:sz w:val="20"/>
              </w:rPr>
              <w:t>Item</w:t>
            </w:r>
            <w:r w:rsidR="000E7F98" w:rsidRPr="004B7DE3">
              <w:rPr>
                <w:b/>
                <w:sz w:val="20"/>
              </w:rPr>
              <w:t xml:space="preserve"> </w:t>
            </w:r>
            <w:r w:rsidR="000E7F98" w:rsidRPr="004B7DE3">
              <w:rPr>
                <w:b/>
                <w:caps/>
                <w:sz w:val="20"/>
              </w:rPr>
              <w:t>16</w:t>
            </w:r>
          </w:p>
        </w:tc>
        <w:tc>
          <w:tcPr>
            <w:tcW w:w="1890" w:type="dxa"/>
            <w:gridSpan w:val="2"/>
            <w:tcBorders>
              <w:top w:val="nil"/>
              <w:left w:val="nil"/>
              <w:bottom w:val="single" w:sz="6" w:space="0" w:color="auto"/>
              <w:right w:val="single" w:sz="6" w:space="0" w:color="auto"/>
            </w:tcBorders>
          </w:tcPr>
          <w:p w14:paraId="3BE8FB9F" w14:textId="77777777" w:rsidR="000E7F98" w:rsidRPr="004B7DE3" w:rsidRDefault="000E7F98" w:rsidP="007F1192">
            <w:pPr>
              <w:pStyle w:val="PDPSOW"/>
              <w:keepNext/>
              <w:keepLines/>
              <w:rPr>
                <w:sz w:val="14"/>
              </w:rPr>
            </w:pPr>
          </w:p>
        </w:tc>
        <w:tc>
          <w:tcPr>
            <w:tcW w:w="454" w:type="dxa"/>
            <w:tcBorders>
              <w:top w:val="nil"/>
              <w:left w:val="nil"/>
              <w:bottom w:val="single" w:sz="6" w:space="0" w:color="auto"/>
              <w:right w:val="single" w:sz="6" w:space="0" w:color="auto"/>
            </w:tcBorders>
          </w:tcPr>
          <w:p w14:paraId="7409D7CD" w14:textId="77777777" w:rsidR="000E7F98" w:rsidRPr="004B7DE3" w:rsidRDefault="000E7F98" w:rsidP="007F1192">
            <w:pPr>
              <w:pStyle w:val="PDPSOW"/>
              <w:keepNext/>
              <w:keepLines/>
              <w:rPr>
                <w:sz w:val="14"/>
              </w:rPr>
            </w:pPr>
          </w:p>
        </w:tc>
        <w:tc>
          <w:tcPr>
            <w:tcW w:w="450" w:type="dxa"/>
            <w:tcBorders>
              <w:top w:val="nil"/>
              <w:left w:val="nil"/>
              <w:bottom w:val="single" w:sz="6" w:space="0" w:color="auto"/>
              <w:right w:val="single" w:sz="6" w:space="0" w:color="auto"/>
            </w:tcBorders>
          </w:tcPr>
          <w:p w14:paraId="38A8D9E5" w14:textId="77777777" w:rsidR="000E7F98" w:rsidRPr="004B7DE3" w:rsidRDefault="000E7F98" w:rsidP="007F1192">
            <w:pPr>
              <w:pStyle w:val="PDPSOW"/>
              <w:keepNext/>
              <w:keepLines/>
              <w:rPr>
                <w:sz w:val="10"/>
              </w:rPr>
            </w:pPr>
          </w:p>
          <w:p w14:paraId="40BBFAF0" w14:textId="77777777" w:rsidR="000E7F98" w:rsidRPr="004B7DE3" w:rsidRDefault="000E7F98" w:rsidP="007F1192">
            <w:pPr>
              <w:pStyle w:val="PDPSOW"/>
              <w:keepNext/>
              <w:keepLines/>
              <w:rPr>
                <w:sz w:val="12"/>
              </w:rPr>
            </w:pPr>
            <w:r w:rsidRPr="004B7DE3">
              <w:rPr>
                <w:sz w:val="10"/>
              </w:rPr>
              <w:t>Reg</w:t>
            </w:r>
          </w:p>
        </w:tc>
        <w:tc>
          <w:tcPr>
            <w:tcW w:w="451" w:type="dxa"/>
            <w:tcBorders>
              <w:top w:val="single" w:sz="6" w:space="0" w:color="auto"/>
              <w:left w:val="single" w:sz="6" w:space="0" w:color="auto"/>
              <w:bottom w:val="single" w:sz="6" w:space="0" w:color="auto"/>
              <w:right w:val="single" w:sz="18" w:space="0" w:color="auto"/>
            </w:tcBorders>
          </w:tcPr>
          <w:p w14:paraId="06968D60" w14:textId="77777777" w:rsidR="000E7F98" w:rsidRPr="004B7DE3" w:rsidRDefault="000E7F98" w:rsidP="007F1192">
            <w:pPr>
              <w:pStyle w:val="PDPSOW"/>
              <w:keepNext/>
              <w:keepLines/>
              <w:rPr>
                <w:sz w:val="10"/>
              </w:rPr>
            </w:pPr>
          </w:p>
          <w:p w14:paraId="58BA5A97" w14:textId="77777777" w:rsidR="000E7F98" w:rsidRPr="004B7DE3" w:rsidRDefault="000E7F98" w:rsidP="007F1192">
            <w:pPr>
              <w:pStyle w:val="PDPSOW"/>
              <w:keepNext/>
              <w:keepLines/>
              <w:rPr>
                <w:sz w:val="10"/>
              </w:rPr>
            </w:pPr>
            <w:r w:rsidRPr="004B7DE3">
              <w:rPr>
                <w:sz w:val="10"/>
              </w:rPr>
              <w:t>Repro</w:t>
            </w:r>
          </w:p>
        </w:tc>
      </w:tr>
      <w:tr w:rsidR="000E7F98" w:rsidRPr="004B7DE3" w14:paraId="12E10421" w14:textId="77777777" w:rsidTr="007F1192">
        <w:tblPrEx>
          <w:tblCellMar>
            <w:left w:w="79" w:type="dxa"/>
            <w:right w:w="79" w:type="dxa"/>
          </w:tblCellMar>
        </w:tblPrEx>
        <w:trPr>
          <w:gridAfter w:val="2"/>
          <w:wAfter w:w="1180" w:type="dxa"/>
          <w:cantSplit/>
        </w:trPr>
        <w:tc>
          <w:tcPr>
            <w:tcW w:w="5929" w:type="dxa"/>
            <w:gridSpan w:val="9"/>
            <w:tcBorders>
              <w:top w:val="single" w:sz="6" w:space="0" w:color="auto"/>
              <w:left w:val="single" w:sz="18" w:space="0" w:color="auto"/>
              <w:bottom w:val="nil"/>
              <w:right w:val="single" w:sz="6" w:space="0" w:color="auto"/>
            </w:tcBorders>
          </w:tcPr>
          <w:p w14:paraId="201A5824" w14:textId="77777777" w:rsidR="000E7F98" w:rsidRPr="00473150" w:rsidRDefault="000E7F98" w:rsidP="007F1192">
            <w:pPr>
              <w:pStyle w:val="PDPSOW"/>
              <w:keepNext/>
              <w:keepLines/>
              <w:rPr>
                <w:b/>
                <w:sz w:val="16"/>
                <w:szCs w:val="16"/>
              </w:rPr>
            </w:pPr>
            <w:r w:rsidRPr="00473150">
              <w:rPr>
                <w:b/>
                <w:sz w:val="16"/>
                <w:szCs w:val="16"/>
              </w:rPr>
              <w:t xml:space="preserve">16. REMARKS:  </w:t>
            </w:r>
          </w:p>
          <w:p w14:paraId="2DB416C7" w14:textId="77777777" w:rsidR="000E7F98" w:rsidRPr="00473150" w:rsidRDefault="000E7F98" w:rsidP="007F1192">
            <w:pPr>
              <w:pStyle w:val="PDPSOW"/>
              <w:keepNext/>
              <w:keepLines/>
              <w:rPr>
                <w:b/>
                <w:sz w:val="16"/>
                <w:szCs w:val="16"/>
              </w:rPr>
            </w:pPr>
          </w:p>
          <w:p w14:paraId="70DA8CE8" w14:textId="77777777" w:rsidR="000E7F98" w:rsidRPr="002A11AB" w:rsidRDefault="000E7F98" w:rsidP="007F1192">
            <w:pPr>
              <w:pStyle w:val="PDPSOW"/>
              <w:keepNext/>
              <w:keepLines/>
              <w:rPr>
                <w:b/>
                <w:sz w:val="15"/>
                <w:szCs w:val="15"/>
              </w:rPr>
            </w:pPr>
            <w:r w:rsidRPr="002A11AB">
              <w:rPr>
                <w:b/>
                <w:sz w:val="15"/>
                <w:szCs w:val="15"/>
              </w:rPr>
              <w:t>Data Item Description DI-MISC-80711A: Delete Block 10 instructions entirely and follow instructions in the SOW identified above.</w:t>
            </w:r>
          </w:p>
          <w:p w14:paraId="0B5C9E77" w14:textId="77777777" w:rsidR="000E7F98" w:rsidRPr="002A11AB" w:rsidRDefault="000E7F98" w:rsidP="007F1192">
            <w:pPr>
              <w:pStyle w:val="PDPSOW"/>
              <w:keepNext/>
              <w:keepLines/>
              <w:rPr>
                <w:b/>
                <w:sz w:val="15"/>
                <w:szCs w:val="15"/>
              </w:rPr>
            </w:pPr>
          </w:p>
          <w:p w14:paraId="7B37EA35" w14:textId="77777777" w:rsidR="000E7F98" w:rsidRPr="002A11AB" w:rsidRDefault="000E7F98" w:rsidP="007F1192">
            <w:pPr>
              <w:pStyle w:val="PDPSOW"/>
              <w:keepNext/>
              <w:keepLines/>
              <w:rPr>
                <w:b/>
                <w:sz w:val="15"/>
                <w:szCs w:val="15"/>
              </w:rPr>
            </w:pPr>
            <w:r w:rsidRPr="002A11AB">
              <w:rPr>
                <w:b/>
                <w:sz w:val="15"/>
                <w:szCs w:val="15"/>
              </w:rPr>
              <w:t>Item 7:  Submit final report with DD 250 via WAWF at conclusion of contract.</w:t>
            </w:r>
          </w:p>
          <w:p w14:paraId="2B20EF30" w14:textId="77777777" w:rsidR="000E7F98" w:rsidRPr="002A11AB" w:rsidRDefault="000E7F98" w:rsidP="007F1192">
            <w:pPr>
              <w:pStyle w:val="PDPSOW"/>
              <w:keepNext/>
              <w:keepLines/>
              <w:rPr>
                <w:b/>
                <w:sz w:val="15"/>
                <w:szCs w:val="15"/>
              </w:rPr>
            </w:pPr>
          </w:p>
          <w:p w14:paraId="02BCE66F" w14:textId="77777777" w:rsidR="00B14155" w:rsidRPr="00B14155" w:rsidRDefault="00B14155" w:rsidP="00B14155">
            <w:pPr>
              <w:pStyle w:val="PDPSOW"/>
              <w:keepNext/>
              <w:keepLines/>
              <w:rPr>
                <w:b/>
                <w:bCs/>
                <w:sz w:val="15"/>
                <w:szCs w:val="15"/>
              </w:rPr>
            </w:pPr>
            <w:r w:rsidRPr="00B14155">
              <w:rPr>
                <w:b/>
                <w:bCs/>
                <w:sz w:val="15"/>
                <w:szCs w:val="15"/>
              </w:rPr>
              <w:t>Item 9: The contractor shall apply the following distribution statement to each deliverable:</w:t>
            </w:r>
          </w:p>
          <w:p w14:paraId="66C415FC" w14:textId="23E0D5B7" w:rsidR="00B14155" w:rsidRPr="002A11AB" w:rsidRDefault="00B14155" w:rsidP="00B14155">
            <w:pPr>
              <w:pStyle w:val="PDPSOW"/>
              <w:keepNext/>
              <w:keepLines/>
              <w:rPr>
                <w:b/>
                <w:bCs/>
                <w:sz w:val="15"/>
                <w:szCs w:val="15"/>
              </w:rPr>
            </w:pPr>
            <w:r w:rsidRPr="002A11AB">
              <w:rPr>
                <w:b/>
                <w:bCs/>
                <w:sz w:val="15"/>
                <w:szCs w:val="15"/>
              </w:rPr>
              <w:t>DISTRIBUTION STATEMENT C. Distribution authorized to U. S. Government agencies and their contractors. Reason: Export Controlled. Date of Determination: 11 May 2017. Other requests for this document shall be referred to U. S. Army, CECOM, 6565 Surveillance Loop, C3-322, CMDI Branch, Aberdeen Proving Ground, MD 21005-1846.</w:t>
            </w:r>
          </w:p>
          <w:p w14:paraId="225CD33F" w14:textId="77777777" w:rsidR="00B14155" w:rsidRPr="002A11AB" w:rsidRDefault="00B14155" w:rsidP="00B14155">
            <w:pPr>
              <w:pStyle w:val="PDPSOW"/>
              <w:keepNext/>
              <w:keepLines/>
              <w:rPr>
                <w:b/>
                <w:sz w:val="15"/>
                <w:szCs w:val="15"/>
              </w:rPr>
            </w:pPr>
          </w:p>
          <w:p w14:paraId="2984C8B3" w14:textId="77777777" w:rsidR="000E7F98" w:rsidRPr="002A11AB" w:rsidRDefault="000E7F98" w:rsidP="007F1192">
            <w:pPr>
              <w:rPr>
                <w:b/>
                <w:sz w:val="15"/>
                <w:szCs w:val="15"/>
              </w:rPr>
            </w:pPr>
            <w:r w:rsidRPr="002A11AB">
              <w:rPr>
                <w:b/>
                <w:sz w:val="15"/>
                <w:szCs w:val="15"/>
              </w:rPr>
              <w:t>Item 12:  First report shall be submitted 90 DAC.  The Government reserves the right to remove this CDRL from the contract anytime during the contract period of performance if the Government determines that this CDRL is no longer required.</w:t>
            </w:r>
          </w:p>
          <w:p w14:paraId="661440B5" w14:textId="77777777" w:rsidR="000E7F98" w:rsidRPr="002A11AB" w:rsidRDefault="000E7F98" w:rsidP="007F1192">
            <w:pPr>
              <w:rPr>
                <w:b/>
                <w:sz w:val="15"/>
                <w:szCs w:val="15"/>
              </w:rPr>
            </w:pPr>
          </w:p>
          <w:p w14:paraId="32035D1C" w14:textId="77777777" w:rsidR="000E7F98" w:rsidRPr="002A11AB" w:rsidRDefault="000E7F98" w:rsidP="007F1192">
            <w:pPr>
              <w:rPr>
                <w:b/>
                <w:sz w:val="15"/>
                <w:szCs w:val="15"/>
              </w:rPr>
            </w:pPr>
            <w:r w:rsidRPr="002A11AB">
              <w:rPr>
                <w:b/>
                <w:sz w:val="15"/>
                <w:szCs w:val="15"/>
              </w:rPr>
              <w:t xml:space="preserve">All deliveries shall be in digital format, compatible with Microsoft Office 2007 software and Adobe Acrobat version 7.0 and delivered by email or via DoD SAFE (Secure Access File Exchange) website (https://safe.apps.mil/) in case the deliveries can't be sent through the email services.  Request Code is required for the use of DoD SAFE.  Contact the Government Procuring Contracting Officer (PCO) or Engineer for the Request Code.  Alternative delivery media may be discussed with the Government PCO prior to delivery.  The Government personnel listed in the distribution list will receive a copy of the submittal.  Name and electronic address of the Government personnel are specified below:  </w:t>
            </w:r>
          </w:p>
          <w:p w14:paraId="4617D097" w14:textId="77777777" w:rsidR="000E7F98" w:rsidRDefault="000E7F98" w:rsidP="007F1192">
            <w:pPr>
              <w:rPr>
                <w:b/>
                <w:sz w:val="15"/>
                <w:szCs w:val="15"/>
              </w:rPr>
            </w:pPr>
            <w:r w:rsidRPr="002A11AB">
              <w:rPr>
                <w:b/>
                <w:caps/>
                <w:sz w:val="15"/>
                <w:szCs w:val="15"/>
              </w:rPr>
              <w:t xml:space="preserve">FCDD-ISE-HDB: </w:t>
            </w:r>
            <w:r w:rsidRPr="002A11AB">
              <w:rPr>
                <w:b/>
                <w:sz w:val="15"/>
                <w:szCs w:val="15"/>
              </w:rPr>
              <w:t>Stanley Chan, stanley.u.chan.civ@army.mil</w:t>
            </w:r>
          </w:p>
          <w:p w14:paraId="2D386708" w14:textId="2289369E" w:rsidR="00E73FA9" w:rsidRPr="002A11AB" w:rsidRDefault="00E73FA9" w:rsidP="007F1192">
            <w:pPr>
              <w:rPr>
                <w:b/>
                <w:sz w:val="15"/>
                <w:szCs w:val="15"/>
              </w:rPr>
            </w:pPr>
            <w:r w:rsidRPr="00E73FA9">
              <w:rPr>
                <w:b/>
                <w:sz w:val="15"/>
                <w:szCs w:val="15"/>
              </w:rPr>
              <w:t xml:space="preserve">PCO: Ariel Martin, ariel.j.martin@dla.mil              </w:t>
            </w:r>
          </w:p>
          <w:p w14:paraId="1AAA0D65" w14:textId="77777777" w:rsidR="000E7F98" w:rsidRPr="002A11AB" w:rsidRDefault="000E7F98" w:rsidP="007F1192">
            <w:pPr>
              <w:rPr>
                <w:b/>
                <w:sz w:val="15"/>
                <w:szCs w:val="15"/>
              </w:rPr>
            </w:pPr>
            <w:r w:rsidRPr="002A11AB">
              <w:rPr>
                <w:b/>
                <w:sz w:val="15"/>
                <w:szCs w:val="15"/>
              </w:rPr>
              <w:t>QAR: TBA</w:t>
            </w:r>
          </w:p>
          <w:p w14:paraId="08D09BAF" w14:textId="77777777" w:rsidR="000E7F98" w:rsidRPr="002A11AB" w:rsidRDefault="000E7F98" w:rsidP="007F1192">
            <w:pPr>
              <w:rPr>
                <w:b/>
                <w:sz w:val="15"/>
                <w:szCs w:val="15"/>
              </w:rPr>
            </w:pPr>
          </w:p>
          <w:p w14:paraId="45F140B2" w14:textId="77777777" w:rsidR="000E7F98" w:rsidRPr="00473150" w:rsidRDefault="000E7F98" w:rsidP="007F1192">
            <w:pPr>
              <w:pStyle w:val="PDPSOW"/>
              <w:keepNext/>
              <w:keepLines/>
              <w:rPr>
                <w:b/>
                <w:sz w:val="16"/>
                <w:szCs w:val="16"/>
              </w:rPr>
            </w:pPr>
            <w:r w:rsidRPr="002A11AB">
              <w:rPr>
                <w:b/>
                <w:sz w:val="15"/>
                <w:szCs w:val="15"/>
              </w:rPr>
              <w:t>If the CDRL Data Deliverable is priced and is not NSP (Not Separately Priced), then an electronic DD Form 250 will be required via the Wide Area Workflow website in order for the contractor to receive payment for the data deliverable (see section G of the Contract).  E-mail notification is required with any electronic submission.</w:t>
            </w:r>
          </w:p>
        </w:tc>
        <w:tc>
          <w:tcPr>
            <w:tcW w:w="1890" w:type="dxa"/>
            <w:gridSpan w:val="2"/>
            <w:tcBorders>
              <w:top w:val="single" w:sz="6" w:space="0" w:color="auto"/>
              <w:left w:val="nil"/>
              <w:bottom w:val="nil"/>
              <w:right w:val="single" w:sz="6" w:space="0" w:color="auto"/>
            </w:tcBorders>
          </w:tcPr>
          <w:p w14:paraId="534BC860" w14:textId="77777777" w:rsidR="000E7F98" w:rsidRDefault="000E7F98" w:rsidP="007F1192">
            <w:pPr>
              <w:pStyle w:val="PDPSOW"/>
              <w:keepNext/>
              <w:keepLines/>
              <w:jc w:val="center"/>
              <w:rPr>
                <w:b/>
                <w:sz w:val="16"/>
              </w:rPr>
            </w:pPr>
          </w:p>
          <w:p w14:paraId="1D52F14E" w14:textId="77777777" w:rsidR="000E7F98" w:rsidRDefault="000E7F98" w:rsidP="007F1192">
            <w:pPr>
              <w:pStyle w:val="PDPSOW"/>
              <w:keepNext/>
              <w:keepLines/>
              <w:jc w:val="center"/>
              <w:rPr>
                <w:b/>
                <w:sz w:val="16"/>
              </w:rPr>
            </w:pPr>
            <w:r>
              <w:rPr>
                <w:b/>
                <w:sz w:val="16"/>
              </w:rPr>
              <w:t>FCDD-ISE-HDB</w:t>
            </w:r>
          </w:p>
          <w:p w14:paraId="13529CA2" w14:textId="650146FF" w:rsidR="00E73FA9" w:rsidRDefault="00E73FA9" w:rsidP="007F1192">
            <w:pPr>
              <w:pStyle w:val="PDPSOW"/>
              <w:keepNext/>
              <w:keepLines/>
              <w:jc w:val="center"/>
              <w:rPr>
                <w:b/>
                <w:sz w:val="16"/>
              </w:rPr>
            </w:pPr>
            <w:r>
              <w:rPr>
                <w:b/>
                <w:sz w:val="16"/>
              </w:rPr>
              <w:t>PCO</w:t>
            </w:r>
          </w:p>
          <w:p w14:paraId="11FFFC6E" w14:textId="05010612" w:rsidR="000E7F98" w:rsidRPr="004B7DE3" w:rsidRDefault="000E7F98" w:rsidP="007F1192">
            <w:pPr>
              <w:pStyle w:val="PDPSOW"/>
              <w:keepNext/>
              <w:keepLines/>
              <w:jc w:val="center"/>
              <w:rPr>
                <w:b/>
                <w:caps/>
                <w:spacing w:val="245"/>
                <w:sz w:val="16"/>
              </w:rPr>
            </w:pPr>
            <w:r>
              <w:rPr>
                <w:b/>
                <w:sz w:val="16"/>
              </w:rPr>
              <w:t>QAR</w:t>
            </w:r>
            <w:r w:rsidRPr="004B7DE3">
              <w:rPr>
                <w:b/>
                <w:caps/>
                <w:spacing w:val="245"/>
                <w:sz w:val="16"/>
              </w:rPr>
              <w:t xml:space="preserve"> </w:t>
            </w:r>
          </w:p>
        </w:tc>
        <w:tc>
          <w:tcPr>
            <w:tcW w:w="454" w:type="dxa"/>
            <w:tcBorders>
              <w:top w:val="single" w:sz="6" w:space="0" w:color="auto"/>
              <w:left w:val="nil"/>
              <w:bottom w:val="nil"/>
              <w:right w:val="single" w:sz="6" w:space="0" w:color="auto"/>
            </w:tcBorders>
          </w:tcPr>
          <w:p w14:paraId="2483B931" w14:textId="77777777" w:rsidR="000E7F98" w:rsidRDefault="000E7F98" w:rsidP="007F1192">
            <w:pPr>
              <w:pStyle w:val="PDPSOW"/>
              <w:keepNext/>
              <w:keepLines/>
              <w:rPr>
                <w:b/>
                <w:sz w:val="16"/>
              </w:rPr>
            </w:pPr>
          </w:p>
          <w:p w14:paraId="6C644D3D" w14:textId="77777777" w:rsidR="000E7F98" w:rsidRDefault="000E7F98" w:rsidP="007F1192">
            <w:pPr>
              <w:pStyle w:val="PDPSOW"/>
              <w:keepNext/>
              <w:keepLines/>
              <w:rPr>
                <w:b/>
                <w:sz w:val="16"/>
              </w:rPr>
            </w:pPr>
            <w:r w:rsidRPr="004B7DE3">
              <w:rPr>
                <w:b/>
                <w:sz w:val="16"/>
              </w:rPr>
              <w:t>0</w:t>
            </w:r>
          </w:p>
          <w:p w14:paraId="0A29FAF4" w14:textId="77777777" w:rsidR="000E7F98" w:rsidRDefault="000E7F98" w:rsidP="007F1192">
            <w:pPr>
              <w:pStyle w:val="PDPSOW"/>
              <w:keepNext/>
              <w:keepLines/>
              <w:rPr>
                <w:b/>
                <w:sz w:val="16"/>
              </w:rPr>
            </w:pPr>
            <w:r>
              <w:rPr>
                <w:b/>
                <w:sz w:val="16"/>
              </w:rPr>
              <w:t>0</w:t>
            </w:r>
          </w:p>
          <w:p w14:paraId="5EF3FF17" w14:textId="078D0E7A" w:rsidR="00E73FA9" w:rsidRPr="004B7DE3" w:rsidRDefault="00E73FA9" w:rsidP="007F1192">
            <w:pPr>
              <w:pStyle w:val="PDPSOW"/>
              <w:keepNext/>
              <w:keepLines/>
              <w:rPr>
                <w:b/>
                <w:sz w:val="16"/>
              </w:rPr>
            </w:pPr>
            <w:r>
              <w:rPr>
                <w:b/>
                <w:sz w:val="16"/>
              </w:rPr>
              <w:t>0</w:t>
            </w:r>
          </w:p>
        </w:tc>
        <w:tc>
          <w:tcPr>
            <w:tcW w:w="450" w:type="dxa"/>
            <w:tcBorders>
              <w:top w:val="single" w:sz="6" w:space="0" w:color="auto"/>
              <w:left w:val="nil"/>
              <w:bottom w:val="nil"/>
              <w:right w:val="single" w:sz="6" w:space="0" w:color="auto"/>
            </w:tcBorders>
          </w:tcPr>
          <w:p w14:paraId="518DFEC7" w14:textId="77777777" w:rsidR="000E7F98" w:rsidRDefault="000E7F98" w:rsidP="007F1192">
            <w:pPr>
              <w:pStyle w:val="PDPSOW"/>
              <w:keepNext/>
              <w:keepLines/>
              <w:rPr>
                <w:b/>
                <w:sz w:val="16"/>
              </w:rPr>
            </w:pPr>
          </w:p>
          <w:p w14:paraId="4F7407EF" w14:textId="77777777" w:rsidR="000E7F98" w:rsidRDefault="000E7F98" w:rsidP="007F1192">
            <w:pPr>
              <w:pStyle w:val="PDPSOW"/>
              <w:keepNext/>
              <w:keepLines/>
              <w:rPr>
                <w:b/>
                <w:sz w:val="16"/>
              </w:rPr>
            </w:pPr>
            <w:r w:rsidRPr="004B7DE3">
              <w:rPr>
                <w:b/>
                <w:sz w:val="16"/>
              </w:rPr>
              <w:t>1</w:t>
            </w:r>
          </w:p>
          <w:p w14:paraId="1342DF95" w14:textId="77777777" w:rsidR="000E7F98" w:rsidRDefault="000E7F98" w:rsidP="007F1192">
            <w:pPr>
              <w:pStyle w:val="PDPSOW"/>
              <w:keepNext/>
              <w:keepLines/>
              <w:rPr>
                <w:b/>
                <w:sz w:val="16"/>
              </w:rPr>
            </w:pPr>
            <w:r>
              <w:rPr>
                <w:b/>
                <w:sz w:val="16"/>
              </w:rPr>
              <w:t>1</w:t>
            </w:r>
          </w:p>
          <w:p w14:paraId="31614E64" w14:textId="07882582" w:rsidR="00E73FA9" w:rsidRPr="004B7DE3" w:rsidRDefault="00E73FA9" w:rsidP="007F1192">
            <w:pPr>
              <w:pStyle w:val="PDPSOW"/>
              <w:keepNext/>
              <w:keepLines/>
              <w:rPr>
                <w:b/>
                <w:sz w:val="16"/>
              </w:rPr>
            </w:pPr>
            <w:r>
              <w:rPr>
                <w:b/>
                <w:sz w:val="16"/>
              </w:rPr>
              <w:t>1</w:t>
            </w:r>
          </w:p>
        </w:tc>
        <w:tc>
          <w:tcPr>
            <w:tcW w:w="451" w:type="dxa"/>
            <w:tcBorders>
              <w:top w:val="single" w:sz="6" w:space="0" w:color="auto"/>
              <w:left w:val="nil"/>
              <w:bottom w:val="single" w:sz="6" w:space="0" w:color="auto"/>
              <w:right w:val="single" w:sz="18" w:space="0" w:color="auto"/>
            </w:tcBorders>
          </w:tcPr>
          <w:p w14:paraId="7D0921C0" w14:textId="77777777" w:rsidR="000E7F98" w:rsidRDefault="000E7F98" w:rsidP="007F1192">
            <w:pPr>
              <w:pStyle w:val="PDPSOW"/>
              <w:keepNext/>
              <w:keepLines/>
              <w:rPr>
                <w:b/>
                <w:sz w:val="16"/>
              </w:rPr>
            </w:pPr>
          </w:p>
          <w:p w14:paraId="6260B144" w14:textId="77777777" w:rsidR="000E7F98" w:rsidRDefault="000E7F98" w:rsidP="007F1192">
            <w:pPr>
              <w:pStyle w:val="PDPSOW"/>
              <w:keepNext/>
              <w:keepLines/>
              <w:rPr>
                <w:b/>
                <w:sz w:val="16"/>
              </w:rPr>
            </w:pPr>
            <w:r w:rsidRPr="004B7DE3">
              <w:rPr>
                <w:b/>
                <w:sz w:val="16"/>
              </w:rPr>
              <w:t>0</w:t>
            </w:r>
          </w:p>
          <w:p w14:paraId="44DCCE52" w14:textId="77777777" w:rsidR="000E7F98" w:rsidRDefault="000E7F98" w:rsidP="007F1192">
            <w:pPr>
              <w:pStyle w:val="PDPSOW"/>
              <w:keepNext/>
              <w:keepLines/>
              <w:rPr>
                <w:b/>
                <w:sz w:val="16"/>
              </w:rPr>
            </w:pPr>
            <w:r>
              <w:rPr>
                <w:b/>
                <w:sz w:val="16"/>
              </w:rPr>
              <w:t>0</w:t>
            </w:r>
          </w:p>
          <w:p w14:paraId="327D7AE9" w14:textId="65E4016B" w:rsidR="00E73FA9" w:rsidRPr="004B7DE3" w:rsidRDefault="00E73FA9" w:rsidP="007F1192">
            <w:pPr>
              <w:pStyle w:val="PDPSOW"/>
              <w:keepNext/>
              <w:keepLines/>
              <w:rPr>
                <w:b/>
                <w:sz w:val="16"/>
              </w:rPr>
            </w:pPr>
            <w:r>
              <w:rPr>
                <w:b/>
                <w:sz w:val="16"/>
              </w:rPr>
              <w:t>0</w:t>
            </w:r>
          </w:p>
        </w:tc>
      </w:tr>
      <w:tr w:rsidR="000E7F98" w:rsidRPr="004B7DE3" w14:paraId="07E97E8F" w14:textId="77777777" w:rsidTr="007F1192">
        <w:tblPrEx>
          <w:tblCellMar>
            <w:left w:w="79" w:type="dxa"/>
            <w:right w:w="79" w:type="dxa"/>
          </w:tblCellMar>
        </w:tblPrEx>
        <w:trPr>
          <w:gridAfter w:val="2"/>
          <w:wAfter w:w="1180" w:type="dxa"/>
          <w:cantSplit/>
        </w:trPr>
        <w:tc>
          <w:tcPr>
            <w:tcW w:w="5929" w:type="dxa"/>
            <w:gridSpan w:val="9"/>
            <w:tcBorders>
              <w:top w:val="nil"/>
              <w:left w:val="single" w:sz="18" w:space="0" w:color="auto"/>
              <w:bottom w:val="nil"/>
              <w:right w:val="single" w:sz="6" w:space="0" w:color="auto"/>
            </w:tcBorders>
          </w:tcPr>
          <w:p w14:paraId="5D682467" w14:textId="77777777" w:rsidR="000E7F98" w:rsidRPr="004B7DE3" w:rsidRDefault="000E7F98" w:rsidP="007F1192">
            <w:pPr>
              <w:pStyle w:val="PDPSOW"/>
              <w:keepNext/>
              <w:keepLines/>
              <w:rPr>
                <w:sz w:val="8"/>
              </w:rPr>
            </w:pPr>
          </w:p>
        </w:tc>
        <w:tc>
          <w:tcPr>
            <w:tcW w:w="1890" w:type="dxa"/>
            <w:gridSpan w:val="2"/>
            <w:tcBorders>
              <w:top w:val="single" w:sz="6" w:space="0" w:color="auto"/>
              <w:left w:val="nil"/>
              <w:bottom w:val="single" w:sz="6" w:space="0" w:color="auto"/>
              <w:right w:val="single" w:sz="6" w:space="0" w:color="auto"/>
            </w:tcBorders>
          </w:tcPr>
          <w:p w14:paraId="7F496904" w14:textId="77777777" w:rsidR="000E7F98" w:rsidRPr="004B7DE3" w:rsidRDefault="000E7F98" w:rsidP="007F1192">
            <w:pPr>
              <w:pStyle w:val="PDPSOW"/>
              <w:keepNext/>
              <w:keepLines/>
              <w:rPr>
                <w:sz w:val="14"/>
              </w:rPr>
            </w:pPr>
            <w:r w:rsidRPr="004B7DE3">
              <w:rPr>
                <w:sz w:val="14"/>
              </w:rPr>
              <w:t>15. TOTAL</w:t>
            </w:r>
            <w:r w:rsidRPr="004B7DE3">
              <w:rPr>
                <w:sz w:val="14"/>
              </w:rPr>
              <w:tab/>
            </w:r>
            <w:r w:rsidRPr="004B7DE3">
              <w:rPr>
                <w:noProof/>
                <w:sz w:val="20"/>
              </w:rPr>
              <w:drawing>
                <wp:inline distT="0" distB="0" distL="0" distR="0" wp14:anchorId="3FA1D330" wp14:editId="3E2FA22B">
                  <wp:extent cx="527050" cy="139700"/>
                  <wp:effectExtent l="19050" t="0" r="0" b="0"/>
                  <wp:docPr id="645352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527050" cy="139700"/>
                          </a:xfrm>
                          <a:prstGeom prst="rect">
                            <a:avLst/>
                          </a:prstGeom>
                          <a:noFill/>
                          <a:ln w="9525">
                            <a:noFill/>
                            <a:miter lim="800000"/>
                            <a:headEnd/>
                            <a:tailEnd/>
                          </a:ln>
                        </pic:spPr>
                      </pic:pic>
                    </a:graphicData>
                  </a:graphic>
                </wp:inline>
              </w:drawing>
            </w:r>
          </w:p>
        </w:tc>
        <w:tc>
          <w:tcPr>
            <w:tcW w:w="454" w:type="dxa"/>
            <w:tcBorders>
              <w:top w:val="single" w:sz="6" w:space="0" w:color="auto"/>
              <w:left w:val="single" w:sz="6" w:space="0" w:color="auto"/>
              <w:bottom w:val="single" w:sz="6" w:space="0" w:color="auto"/>
              <w:right w:val="single" w:sz="6" w:space="0" w:color="auto"/>
            </w:tcBorders>
          </w:tcPr>
          <w:p w14:paraId="3E4ECA58" w14:textId="77777777" w:rsidR="000E7F98" w:rsidRPr="004B7DE3" w:rsidRDefault="000E7F98" w:rsidP="007F1192">
            <w:pPr>
              <w:pStyle w:val="PDPSOW"/>
              <w:keepNext/>
              <w:keepLines/>
              <w:rPr>
                <w:b/>
                <w:sz w:val="20"/>
              </w:rPr>
            </w:pPr>
            <w:r w:rsidRPr="004B7DE3">
              <w:rPr>
                <w:b/>
                <w:sz w:val="20"/>
              </w:rPr>
              <w:t>0</w:t>
            </w:r>
          </w:p>
        </w:tc>
        <w:tc>
          <w:tcPr>
            <w:tcW w:w="450" w:type="dxa"/>
            <w:tcBorders>
              <w:top w:val="single" w:sz="6" w:space="0" w:color="auto"/>
              <w:left w:val="single" w:sz="6" w:space="0" w:color="auto"/>
              <w:bottom w:val="single" w:sz="6" w:space="0" w:color="auto"/>
              <w:right w:val="single" w:sz="6" w:space="0" w:color="auto"/>
            </w:tcBorders>
          </w:tcPr>
          <w:p w14:paraId="6FB5709A" w14:textId="55D96DE9" w:rsidR="000E7F98" w:rsidRPr="004B7DE3" w:rsidRDefault="00E73FA9" w:rsidP="007F1192">
            <w:pPr>
              <w:pStyle w:val="PDPSOW"/>
              <w:keepNext/>
              <w:keepLines/>
              <w:rPr>
                <w:b/>
                <w:sz w:val="20"/>
              </w:rPr>
            </w:pPr>
            <w:r>
              <w:rPr>
                <w:b/>
                <w:sz w:val="20"/>
              </w:rPr>
              <w:t>3</w:t>
            </w:r>
          </w:p>
        </w:tc>
        <w:tc>
          <w:tcPr>
            <w:tcW w:w="451" w:type="dxa"/>
            <w:tcBorders>
              <w:top w:val="single" w:sz="6" w:space="0" w:color="auto"/>
              <w:left w:val="single" w:sz="6" w:space="0" w:color="auto"/>
              <w:bottom w:val="single" w:sz="6" w:space="0" w:color="auto"/>
              <w:right w:val="single" w:sz="18" w:space="0" w:color="auto"/>
            </w:tcBorders>
          </w:tcPr>
          <w:p w14:paraId="1EADAD99" w14:textId="77777777" w:rsidR="000E7F98" w:rsidRPr="004B7DE3" w:rsidRDefault="000E7F98" w:rsidP="007F1192">
            <w:pPr>
              <w:pStyle w:val="PDPSOW"/>
              <w:keepNext/>
              <w:keepLines/>
              <w:rPr>
                <w:b/>
                <w:sz w:val="20"/>
              </w:rPr>
            </w:pPr>
            <w:r w:rsidRPr="004B7DE3">
              <w:rPr>
                <w:b/>
                <w:sz w:val="20"/>
              </w:rPr>
              <w:t>0</w:t>
            </w:r>
          </w:p>
        </w:tc>
      </w:tr>
      <w:tr w:rsidR="000E7F98" w:rsidRPr="004B7DE3" w14:paraId="634EA75A" w14:textId="77777777" w:rsidTr="007F1192">
        <w:trPr>
          <w:gridAfter w:val="2"/>
          <w:wAfter w:w="1180" w:type="dxa"/>
          <w:cantSplit/>
        </w:trPr>
        <w:tc>
          <w:tcPr>
            <w:tcW w:w="3229" w:type="dxa"/>
            <w:gridSpan w:val="5"/>
            <w:tcBorders>
              <w:top w:val="single" w:sz="12" w:space="0" w:color="auto"/>
              <w:left w:val="single" w:sz="18" w:space="0" w:color="auto"/>
              <w:bottom w:val="nil"/>
              <w:right w:val="single" w:sz="6" w:space="0" w:color="auto"/>
            </w:tcBorders>
          </w:tcPr>
          <w:p w14:paraId="23A8DB5D" w14:textId="77777777" w:rsidR="000E7F98" w:rsidRPr="004B7DE3" w:rsidRDefault="000E7F98" w:rsidP="007F1192">
            <w:pPr>
              <w:pStyle w:val="PDPSOW"/>
              <w:keepNext/>
              <w:keepLines/>
              <w:rPr>
                <w:sz w:val="12"/>
              </w:rPr>
            </w:pPr>
            <w:r w:rsidRPr="004B7DE3">
              <w:rPr>
                <w:sz w:val="12"/>
              </w:rPr>
              <w:t>G.  PREPARED BY</w:t>
            </w:r>
          </w:p>
        </w:tc>
        <w:tc>
          <w:tcPr>
            <w:tcW w:w="1350" w:type="dxa"/>
            <w:gridSpan w:val="2"/>
            <w:tcBorders>
              <w:top w:val="single" w:sz="12" w:space="0" w:color="auto"/>
              <w:left w:val="single" w:sz="6" w:space="0" w:color="auto"/>
              <w:bottom w:val="nil"/>
              <w:right w:val="single" w:sz="6" w:space="0" w:color="auto"/>
            </w:tcBorders>
          </w:tcPr>
          <w:p w14:paraId="1FF44718" w14:textId="77777777" w:rsidR="000E7F98" w:rsidRPr="004B7DE3" w:rsidRDefault="000E7F98" w:rsidP="007F1192">
            <w:pPr>
              <w:pStyle w:val="PDPSOW"/>
              <w:keepNext/>
              <w:keepLines/>
              <w:rPr>
                <w:sz w:val="12"/>
              </w:rPr>
            </w:pPr>
            <w:r w:rsidRPr="004B7DE3">
              <w:rPr>
                <w:sz w:val="12"/>
              </w:rPr>
              <w:t>H.  DATE</w:t>
            </w:r>
          </w:p>
        </w:tc>
        <w:tc>
          <w:tcPr>
            <w:tcW w:w="3240" w:type="dxa"/>
            <w:gridSpan w:val="4"/>
            <w:tcBorders>
              <w:top w:val="single" w:sz="12" w:space="0" w:color="auto"/>
              <w:left w:val="single" w:sz="6" w:space="0" w:color="auto"/>
              <w:bottom w:val="nil"/>
              <w:right w:val="single" w:sz="6" w:space="0" w:color="auto"/>
            </w:tcBorders>
          </w:tcPr>
          <w:p w14:paraId="7958220E" w14:textId="77777777" w:rsidR="000E7F98" w:rsidRPr="004B7DE3" w:rsidRDefault="000E7F98" w:rsidP="007F1192">
            <w:pPr>
              <w:pStyle w:val="PDPSOW"/>
              <w:keepNext/>
              <w:keepLines/>
              <w:rPr>
                <w:sz w:val="12"/>
              </w:rPr>
            </w:pPr>
            <w:r w:rsidRPr="004B7DE3">
              <w:rPr>
                <w:sz w:val="12"/>
              </w:rPr>
              <w:t>I.  APPROVED BY</w:t>
            </w:r>
          </w:p>
        </w:tc>
        <w:tc>
          <w:tcPr>
            <w:tcW w:w="1355" w:type="dxa"/>
            <w:gridSpan w:val="3"/>
            <w:tcBorders>
              <w:top w:val="single" w:sz="12" w:space="0" w:color="auto"/>
              <w:left w:val="single" w:sz="6" w:space="0" w:color="auto"/>
              <w:bottom w:val="nil"/>
              <w:right w:val="single" w:sz="18" w:space="0" w:color="auto"/>
            </w:tcBorders>
          </w:tcPr>
          <w:p w14:paraId="451F7815" w14:textId="77777777" w:rsidR="000E7F98" w:rsidRPr="004B7DE3" w:rsidRDefault="000E7F98" w:rsidP="007F1192">
            <w:pPr>
              <w:pStyle w:val="PDPSOW"/>
              <w:keepNext/>
              <w:keepLines/>
              <w:rPr>
                <w:sz w:val="12"/>
              </w:rPr>
            </w:pPr>
            <w:r w:rsidRPr="004B7DE3">
              <w:rPr>
                <w:sz w:val="12"/>
              </w:rPr>
              <w:t>J.  DATE</w:t>
            </w:r>
          </w:p>
        </w:tc>
      </w:tr>
      <w:tr w:rsidR="000E7F98" w:rsidRPr="0046108F" w14:paraId="51BE7662" w14:textId="77777777" w:rsidTr="007F1192">
        <w:trPr>
          <w:gridAfter w:val="2"/>
          <w:wAfter w:w="1180" w:type="dxa"/>
          <w:cantSplit/>
        </w:trPr>
        <w:tc>
          <w:tcPr>
            <w:tcW w:w="3229" w:type="dxa"/>
            <w:gridSpan w:val="5"/>
            <w:tcBorders>
              <w:top w:val="nil"/>
              <w:left w:val="single" w:sz="18" w:space="0" w:color="auto"/>
              <w:bottom w:val="single" w:sz="18" w:space="0" w:color="auto"/>
              <w:right w:val="single" w:sz="6" w:space="0" w:color="auto"/>
            </w:tcBorders>
          </w:tcPr>
          <w:p w14:paraId="5B770CD9" w14:textId="77777777" w:rsidR="000E7F98" w:rsidRPr="0046108F" w:rsidRDefault="000E7F98" w:rsidP="007F1192">
            <w:pPr>
              <w:keepNext/>
              <w:keepLines/>
              <w:tabs>
                <w:tab w:val="left" w:pos="720"/>
              </w:tabs>
              <w:ind w:right="10"/>
              <w:rPr>
                <w:b/>
                <w:sz w:val="20"/>
              </w:rPr>
            </w:pPr>
            <w:r w:rsidRPr="0046108F">
              <w:rPr>
                <w:b/>
                <w:sz w:val="20"/>
              </w:rPr>
              <w:t>STANLEY U. CHAN</w:t>
            </w:r>
          </w:p>
          <w:p w14:paraId="0134C2EB" w14:textId="77777777" w:rsidR="000E7F98" w:rsidRPr="0046108F" w:rsidRDefault="000E7F98" w:rsidP="007F1192">
            <w:pPr>
              <w:keepNext/>
              <w:keepLines/>
              <w:tabs>
                <w:tab w:val="left" w:pos="720"/>
              </w:tabs>
              <w:ind w:right="10"/>
              <w:rPr>
                <w:b/>
                <w:sz w:val="20"/>
              </w:rPr>
            </w:pPr>
            <w:r w:rsidRPr="0046108F">
              <w:rPr>
                <w:b/>
                <w:sz w:val="20"/>
              </w:rPr>
              <w:t>FCDD-ISE-HDB</w:t>
            </w:r>
          </w:p>
          <w:p w14:paraId="60265BEE" w14:textId="77777777" w:rsidR="000E7F98" w:rsidRPr="0046108F" w:rsidRDefault="000E7F98" w:rsidP="007F1192">
            <w:pPr>
              <w:keepNext/>
              <w:keepLines/>
              <w:tabs>
                <w:tab w:val="left" w:pos="720"/>
              </w:tabs>
              <w:ind w:right="10"/>
              <w:rPr>
                <w:b/>
                <w:sz w:val="20"/>
              </w:rPr>
            </w:pPr>
            <w:r w:rsidRPr="0046108F">
              <w:rPr>
                <w:b/>
                <w:sz w:val="20"/>
              </w:rPr>
              <w:t>Electronics Engineer</w:t>
            </w:r>
          </w:p>
        </w:tc>
        <w:tc>
          <w:tcPr>
            <w:tcW w:w="1350" w:type="dxa"/>
            <w:gridSpan w:val="2"/>
            <w:tcBorders>
              <w:top w:val="nil"/>
              <w:left w:val="single" w:sz="6" w:space="0" w:color="auto"/>
              <w:bottom w:val="single" w:sz="18" w:space="0" w:color="auto"/>
              <w:right w:val="single" w:sz="6" w:space="0" w:color="auto"/>
            </w:tcBorders>
          </w:tcPr>
          <w:p w14:paraId="3AA199E5" w14:textId="2EEBB0E8" w:rsidR="000E7F98" w:rsidRPr="0046108F" w:rsidRDefault="0046108F" w:rsidP="007F1192">
            <w:pPr>
              <w:keepNext/>
              <w:keepLines/>
              <w:tabs>
                <w:tab w:val="left" w:pos="720"/>
              </w:tabs>
              <w:ind w:right="20"/>
              <w:jc w:val="center"/>
              <w:rPr>
                <w:b/>
                <w:sz w:val="20"/>
              </w:rPr>
            </w:pPr>
            <w:r w:rsidRPr="0046108F">
              <w:rPr>
                <w:b/>
                <w:sz w:val="20"/>
              </w:rPr>
              <w:t>09/18/2025</w:t>
            </w:r>
          </w:p>
        </w:tc>
        <w:tc>
          <w:tcPr>
            <w:tcW w:w="3240" w:type="dxa"/>
            <w:gridSpan w:val="4"/>
            <w:tcBorders>
              <w:top w:val="nil"/>
              <w:left w:val="single" w:sz="6" w:space="0" w:color="auto"/>
              <w:bottom w:val="single" w:sz="18" w:space="0" w:color="auto"/>
              <w:right w:val="single" w:sz="6" w:space="0" w:color="auto"/>
            </w:tcBorders>
          </w:tcPr>
          <w:p w14:paraId="6499C2BA" w14:textId="77777777" w:rsidR="000E7F98" w:rsidRPr="0046108F" w:rsidRDefault="000E7F98" w:rsidP="007F1192">
            <w:pPr>
              <w:keepNext/>
              <w:keepLines/>
              <w:ind w:right="20"/>
              <w:rPr>
                <w:b/>
                <w:sz w:val="20"/>
              </w:rPr>
            </w:pPr>
            <w:r w:rsidRPr="0046108F">
              <w:rPr>
                <w:b/>
                <w:sz w:val="20"/>
              </w:rPr>
              <w:t>LYSSA J. MURPHY</w:t>
            </w:r>
          </w:p>
          <w:p w14:paraId="79D03FEB" w14:textId="77777777" w:rsidR="000E7F98" w:rsidRPr="0046108F" w:rsidRDefault="000E7F98" w:rsidP="007F1192">
            <w:pPr>
              <w:keepNext/>
              <w:keepLines/>
              <w:ind w:right="20"/>
              <w:rPr>
                <w:b/>
                <w:sz w:val="20"/>
              </w:rPr>
            </w:pPr>
            <w:r w:rsidRPr="0046108F">
              <w:rPr>
                <w:b/>
                <w:sz w:val="20"/>
              </w:rPr>
              <w:t>FCDD-ISE-HDB</w:t>
            </w:r>
          </w:p>
          <w:p w14:paraId="45311F38" w14:textId="77777777" w:rsidR="000E7F98" w:rsidRPr="0046108F" w:rsidRDefault="000E7F98" w:rsidP="007F1192">
            <w:pPr>
              <w:keepNext/>
              <w:keepLines/>
              <w:tabs>
                <w:tab w:val="left" w:pos="720"/>
              </w:tabs>
              <w:ind w:right="20"/>
              <w:rPr>
                <w:b/>
                <w:sz w:val="20"/>
              </w:rPr>
            </w:pPr>
            <w:r w:rsidRPr="0046108F">
              <w:rPr>
                <w:b/>
                <w:sz w:val="20"/>
              </w:rPr>
              <w:t>Supervisory Engineer</w:t>
            </w:r>
          </w:p>
        </w:tc>
        <w:tc>
          <w:tcPr>
            <w:tcW w:w="1355" w:type="dxa"/>
            <w:gridSpan w:val="3"/>
            <w:tcBorders>
              <w:top w:val="nil"/>
              <w:left w:val="single" w:sz="6" w:space="0" w:color="auto"/>
              <w:bottom w:val="single" w:sz="18" w:space="0" w:color="auto"/>
              <w:right w:val="single" w:sz="18" w:space="0" w:color="auto"/>
            </w:tcBorders>
          </w:tcPr>
          <w:p w14:paraId="08878322" w14:textId="3148758B" w:rsidR="000E7F98" w:rsidRPr="0046108F" w:rsidRDefault="0046108F" w:rsidP="007F1192">
            <w:pPr>
              <w:keepNext/>
              <w:keepLines/>
              <w:tabs>
                <w:tab w:val="left" w:pos="720"/>
              </w:tabs>
              <w:ind w:right="20"/>
              <w:jc w:val="center"/>
              <w:rPr>
                <w:b/>
                <w:sz w:val="20"/>
              </w:rPr>
            </w:pPr>
            <w:r w:rsidRPr="0046108F">
              <w:rPr>
                <w:b/>
                <w:sz w:val="20"/>
              </w:rPr>
              <w:t>09/18/2025</w:t>
            </w:r>
          </w:p>
        </w:tc>
      </w:tr>
    </w:tbl>
    <w:p w14:paraId="12D06EF0" w14:textId="63E5F0A7" w:rsidR="000E7F98" w:rsidRPr="004B7DE3" w:rsidRDefault="000E7F98" w:rsidP="000E7F98">
      <w:pPr>
        <w:pStyle w:val="PDPSOW"/>
      </w:pPr>
    </w:p>
    <w:tbl>
      <w:tblPr>
        <w:tblpPr w:leftFromText="180" w:rightFromText="180" w:horzAnchor="margin" w:tblpY="-480"/>
        <w:tblW w:w="10354" w:type="dxa"/>
        <w:tblLayout w:type="fixed"/>
        <w:tblCellMar>
          <w:left w:w="80" w:type="dxa"/>
          <w:right w:w="80" w:type="dxa"/>
        </w:tblCellMar>
        <w:tblLook w:val="0000" w:firstRow="0" w:lastRow="0" w:firstColumn="0" w:lastColumn="0" w:noHBand="0" w:noVBand="0"/>
      </w:tblPr>
      <w:tblGrid>
        <w:gridCol w:w="1159"/>
        <w:gridCol w:w="270"/>
        <w:gridCol w:w="1170"/>
        <w:gridCol w:w="539"/>
        <w:gridCol w:w="91"/>
        <w:gridCol w:w="810"/>
        <w:gridCol w:w="540"/>
        <w:gridCol w:w="1170"/>
        <w:gridCol w:w="180"/>
        <w:gridCol w:w="810"/>
        <w:gridCol w:w="1080"/>
        <w:gridCol w:w="454"/>
        <w:gridCol w:w="450"/>
        <w:gridCol w:w="451"/>
        <w:gridCol w:w="187"/>
        <w:gridCol w:w="993"/>
      </w:tblGrid>
      <w:tr w:rsidR="000E7F98" w:rsidRPr="004B7DE3" w14:paraId="589414FC" w14:textId="77777777" w:rsidTr="00E83A84">
        <w:trPr>
          <w:gridAfter w:val="2"/>
          <w:wAfter w:w="1180" w:type="dxa"/>
          <w:cantSplit/>
        </w:trPr>
        <w:tc>
          <w:tcPr>
            <w:tcW w:w="6739" w:type="dxa"/>
            <w:gridSpan w:val="10"/>
            <w:tcBorders>
              <w:top w:val="single" w:sz="18" w:space="0" w:color="auto"/>
              <w:left w:val="single" w:sz="18" w:space="0" w:color="auto"/>
              <w:bottom w:val="single" w:sz="6" w:space="0" w:color="auto"/>
              <w:right w:val="single" w:sz="6" w:space="0" w:color="auto"/>
            </w:tcBorders>
          </w:tcPr>
          <w:p w14:paraId="6DA48EA9" w14:textId="77777777" w:rsidR="000E7F98" w:rsidRPr="004B7DE3" w:rsidRDefault="000E7F98" w:rsidP="00E83A84">
            <w:pPr>
              <w:pStyle w:val="PDPSOW"/>
              <w:keepNext/>
              <w:keepLines/>
              <w:jc w:val="center"/>
              <w:rPr>
                <w:b/>
              </w:rPr>
            </w:pPr>
            <w:r w:rsidRPr="004B7DE3">
              <w:rPr>
                <w:b/>
              </w:rPr>
              <w:lastRenderedPageBreak/>
              <w:t>CONTRACT DATA REQUIREMENTS LIST</w:t>
            </w:r>
          </w:p>
          <w:p w14:paraId="5D01DD15" w14:textId="77777777" w:rsidR="000E7F98" w:rsidRPr="004B7DE3" w:rsidRDefault="000E7F98" w:rsidP="00E83A84">
            <w:pPr>
              <w:pStyle w:val="PDPSOW"/>
              <w:keepNext/>
              <w:keepLines/>
              <w:jc w:val="center"/>
            </w:pPr>
            <w:r w:rsidRPr="004B7DE3">
              <w:rPr>
                <w:b/>
                <w:i/>
              </w:rPr>
              <w:t>(1 Data Item)</w:t>
            </w:r>
          </w:p>
        </w:tc>
        <w:tc>
          <w:tcPr>
            <w:tcW w:w="2435" w:type="dxa"/>
            <w:gridSpan w:val="4"/>
            <w:tcBorders>
              <w:top w:val="single" w:sz="18" w:space="0" w:color="auto"/>
              <w:left w:val="single" w:sz="6" w:space="0" w:color="auto"/>
              <w:bottom w:val="single" w:sz="6" w:space="0" w:color="auto"/>
              <w:right w:val="single" w:sz="18" w:space="0" w:color="auto"/>
            </w:tcBorders>
          </w:tcPr>
          <w:p w14:paraId="2B8B59DA" w14:textId="77777777" w:rsidR="000E7F98" w:rsidRPr="004B7DE3" w:rsidRDefault="000E7F98" w:rsidP="00E83A84">
            <w:pPr>
              <w:pStyle w:val="PDPSOW"/>
              <w:keepNext/>
              <w:keepLines/>
              <w:jc w:val="center"/>
              <w:rPr>
                <w:sz w:val="18"/>
              </w:rPr>
            </w:pPr>
            <w:r w:rsidRPr="004B7DE3">
              <w:rPr>
                <w:sz w:val="18"/>
              </w:rPr>
              <w:t>Original Form Approved</w:t>
            </w:r>
          </w:p>
          <w:p w14:paraId="1C02D744" w14:textId="77777777" w:rsidR="000E7F98" w:rsidRPr="004B7DE3" w:rsidRDefault="000E7F98" w:rsidP="00E83A84">
            <w:pPr>
              <w:pStyle w:val="PDPSOW"/>
              <w:keepNext/>
              <w:keepLines/>
              <w:jc w:val="center"/>
              <w:rPr>
                <w:sz w:val="18"/>
              </w:rPr>
            </w:pPr>
            <w:r w:rsidRPr="004B7DE3">
              <w:rPr>
                <w:sz w:val="18"/>
              </w:rPr>
              <w:t>OMB No. 0704-0188</w:t>
            </w:r>
          </w:p>
          <w:p w14:paraId="340901BA" w14:textId="77777777" w:rsidR="000E7F98" w:rsidRPr="004B7DE3" w:rsidRDefault="000E7F98" w:rsidP="00E83A84">
            <w:pPr>
              <w:pStyle w:val="PDPSOW"/>
              <w:keepNext/>
              <w:keepLines/>
              <w:jc w:val="center"/>
              <w:rPr>
                <w:sz w:val="18"/>
              </w:rPr>
            </w:pPr>
          </w:p>
        </w:tc>
      </w:tr>
      <w:tr w:rsidR="000E7F98" w:rsidRPr="004B7DE3" w14:paraId="4CC2CE64" w14:textId="77777777" w:rsidTr="00E83A84">
        <w:trPr>
          <w:gridAfter w:val="2"/>
          <w:wAfter w:w="1180" w:type="dxa"/>
          <w:cantSplit/>
        </w:trPr>
        <w:tc>
          <w:tcPr>
            <w:tcW w:w="9174" w:type="dxa"/>
            <w:gridSpan w:val="14"/>
            <w:tcBorders>
              <w:top w:val="single" w:sz="6" w:space="0" w:color="auto"/>
              <w:left w:val="single" w:sz="18" w:space="0" w:color="auto"/>
              <w:bottom w:val="nil"/>
              <w:right w:val="single" w:sz="18" w:space="0" w:color="auto"/>
            </w:tcBorders>
          </w:tcPr>
          <w:p w14:paraId="43F5EE46" w14:textId="77777777" w:rsidR="000E7F98" w:rsidRPr="004B7DE3" w:rsidRDefault="000E7F98" w:rsidP="00E83A84">
            <w:pPr>
              <w:pStyle w:val="PDPSOW"/>
              <w:keepNext/>
              <w:keepLines/>
              <w:rPr>
                <w:sz w:val="10"/>
              </w:rPr>
            </w:pPr>
            <w:r w:rsidRPr="002A4288">
              <w:rPr>
                <w:sz w:val="10"/>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w:t>
            </w:r>
            <w:proofErr w:type="spellStart"/>
            <w:r w:rsidRPr="002A4288">
              <w:rPr>
                <w:sz w:val="10"/>
              </w:rPr>
              <w:t>collectionof</w:t>
            </w:r>
            <w:proofErr w:type="spellEnd"/>
            <w:r w:rsidRPr="002A4288">
              <w:rPr>
                <w:sz w:val="10"/>
              </w:rPr>
              <w:t xml:space="preserve"> information if it does not display a currently valid OMB control number</w:t>
            </w:r>
            <w:r w:rsidRPr="00224C82">
              <w:rPr>
                <w:b/>
                <w:bCs/>
                <w:sz w:val="10"/>
              </w:rPr>
              <w:t>. Please do not return your form to the above organization. Send completed form to the Government Issuing Contracting Officer for the Contract/PR No. listed in Block E.</w:t>
            </w:r>
          </w:p>
        </w:tc>
      </w:tr>
      <w:tr w:rsidR="000E7F98" w:rsidRPr="004B7DE3" w14:paraId="52814590" w14:textId="77777777" w:rsidTr="00E83A84">
        <w:trPr>
          <w:gridAfter w:val="2"/>
          <w:wAfter w:w="1180" w:type="dxa"/>
          <w:cantSplit/>
        </w:trPr>
        <w:tc>
          <w:tcPr>
            <w:tcW w:w="2599" w:type="dxa"/>
            <w:gridSpan w:val="3"/>
            <w:tcBorders>
              <w:top w:val="single" w:sz="6" w:space="0" w:color="auto"/>
              <w:left w:val="single" w:sz="18" w:space="0" w:color="auto"/>
              <w:bottom w:val="nil"/>
              <w:right w:val="single" w:sz="6" w:space="0" w:color="auto"/>
            </w:tcBorders>
          </w:tcPr>
          <w:p w14:paraId="6874BFCC" w14:textId="77777777" w:rsidR="000E7F98" w:rsidRPr="004B7DE3" w:rsidRDefault="000E7F98" w:rsidP="00E83A84">
            <w:pPr>
              <w:pStyle w:val="PDPSOW"/>
              <w:keepNext/>
              <w:keepLines/>
              <w:rPr>
                <w:sz w:val="14"/>
              </w:rPr>
            </w:pPr>
            <w:r w:rsidRPr="004B7DE3">
              <w:rPr>
                <w:sz w:val="14"/>
              </w:rPr>
              <w:t>A. CONTRACT LINE ITEM NO.</w:t>
            </w:r>
          </w:p>
        </w:tc>
        <w:tc>
          <w:tcPr>
            <w:tcW w:w="1440" w:type="dxa"/>
            <w:gridSpan w:val="3"/>
            <w:tcBorders>
              <w:top w:val="single" w:sz="6" w:space="0" w:color="auto"/>
              <w:left w:val="single" w:sz="6" w:space="0" w:color="auto"/>
              <w:bottom w:val="nil"/>
              <w:right w:val="single" w:sz="6" w:space="0" w:color="auto"/>
            </w:tcBorders>
          </w:tcPr>
          <w:p w14:paraId="61EEDD68" w14:textId="77777777" w:rsidR="000E7F98" w:rsidRPr="004B7DE3" w:rsidRDefault="000E7F98" w:rsidP="00E83A84">
            <w:pPr>
              <w:pStyle w:val="PDPSOW"/>
              <w:keepNext/>
              <w:keepLines/>
              <w:rPr>
                <w:sz w:val="14"/>
              </w:rPr>
            </w:pPr>
            <w:r w:rsidRPr="004B7DE3">
              <w:rPr>
                <w:sz w:val="14"/>
              </w:rPr>
              <w:t>B.  EXHIBIT</w:t>
            </w:r>
          </w:p>
        </w:tc>
        <w:tc>
          <w:tcPr>
            <w:tcW w:w="5135" w:type="dxa"/>
            <w:gridSpan w:val="8"/>
            <w:tcBorders>
              <w:top w:val="single" w:sz="6" w:space="0" w:color="auto"/>
              <w:left w:val="single" w:sz="6" w:space="0" w:color="auto"/>
              <w:bottom w:val="nil"/>
              <w:right w:val="single" w:sz="18" w:space="0" w:color="auto"/>
            </w:tcBorders>
          </w:tcPr>
          <w:p w14:paraId="23B0D8FE" w14:textId="77777777" w:rsidR="000E7F98" w:rsidRPr="004B7DE3" w:rsidRDefault="000E7F98" w:rsidP="00E83A84">
            <w:pPr>
              <w:pStyle w:val="PDPSOW"/>
              <w:keepNext/>
              <w:keepLines/>
              <w:rPr>
                <w:sz w:val="14"/>
              </w:rPr>
            </w:pPr>
            <w:r w:rsidRPr="004B7DE3">
              <w:rPr>
                <w:sz w:val="14"/>
              </w:rPr>
              <w:t>C.  CATEGORY:</w:t>
            </w:r>
          </w:p>
        </w:tc>
      </w:tr>
      <w:tr w:rsidR="000E7F98" w:rsidRPr="004B7DE3" w14:paraId="372E8BCA" w14:textId="77777777" w:rsidTr="00E83A84">
        <w:trPr>
          <w:gridAfter w:val="2"/>
          <w:wAfter w:w="1180" w:type="dxa"/>
          <w:cantSplit/>
        </w:trPr>
        <w:tc>
          <w:tcPr>
            <w:tcW w:w="2599" w:type="dxa"/>
            <w:gridSpan w:val="3"/>
            <w:tcBorders>
              <w:top w:val="nil"/>
              <w:left w:val="single" w:sz="18" w:space="0" w:color="auto"/>
              <w:bottom w:val="single" w:sz="6" w:space="0" w:color="auto"/>
              <w:right w:val="single" w:sz="6" w:space="0" w:color="auto"/>
            </w:tcBorders>
          </w:tcPr>
          <w:p w14:paraId="4456957B" w14:textId="375BB8F6" w:rsidR="000E7F98" w:rsidRPr="004B7DE3" w:rsidRDefault="001B0746" w:rsidP="001B0746">
            <w:pPr>
              <w:pStyle w:val="PDPSOW"/>
              <w:keepNext/>
              <w:keepLines/>
              <w:jc w:val="center"/>
              <w:rPr>
                <w:b/>
                <w:caps/>
              </w:rPr>
            </w:pPr>
            <w:r>
              <w:rPr>
                <w:b/>
                <w:caps/>
              </w:rPr>
              <w:t>0001</w:t>
            </w:r>
          </w:p>
        </w:tc>
        <w:tc>
          <w:tcPr>
            <w:tcW w:w="1440" w:type="dxa"/>
            <w:gridSpan w:val="3"/>
            <w:tcBorders>
              <w:top w:val="nil"/>
              <w:left w:val="single" w:sz="6" w:space="0" w:color="auto"/>
              <w:bottom w:val="single" w:sz="6" w:space="0" w:color="auto"/>
              <w:right w:val="single" w:sz="6" w:space="0" w:color="auto"/>
            </w:tcBorders>
          </w:tcPr>
          <w:p w14:paraId="48B1664D" w14:textId="54D376A1" w:rsidR="000E7F98" w:rsidRPr="004B7DE3" w:rsidRDefault="001B0746" w:rsidP="001B0746">
            <w:pPr>
              <w:pStyle w:val="PDPSOW"/>
              <w:keepNext/>
              <w:keepLines/>
              <w:jc w:val="center"/>
              <w:rPr>
                <w:b/>
                <w:caps/>
              </w:rPr>
            </w:pPr>
            <w:r>
              <w:rPr>
                <w:b/>
                <w:caps/>
              </w:rPr>
              <w:t>A</w:t>
            </w:r>
          </w:p>
        </w:tc>
        <w:tc>
          <w:tcPr>
            <w:tcW w:w="5135" w:type="dxa"/>
            <w:gridSpan w:val="8"/>
            <w:tcBorders>
              <w:top w:val="nil"/>
              <w:left w:val="single" w:sz="6" w:space="0" w:color="auto"/>
              <w:bottom w:val="single" w:sz="6" w:space="0" w:color="auto"/>
              <w:right w:val="single" w:sz="18" w:space="0" w:color="auto"/>
            </w:tcBorders>
          </w:tcPr>
          <w:p w14:paraId="58AE70E9" w14:textId="77777777" w:rsidR="000E7F98" w:rsidRPr="004B7DE3" w:rsidRDefault="000E7F98" w:rsidP="00E83A84">
            <w:pPr>
              <w:pStyle w:val="PDPSOW"/>
              <w:keepNext/>
              <w:keepLines/>
              <w:rPr>
                <w:sz w:val="14"/>
              </w:rPr>
            </w:pPr>
            <w:r w:rsidRPr="004B7DE3">
              <w:rPr>
                <w:caps/>
                <w:sz w:val="14"/>
              </w:rPr>
              <w:t xml:space="preserve">   TDP </w:t>
            </w:r>
            <w:r w:rsidRPr="004B7DE3">
              <w:rPr>
                <w:b/>
              </w:rPr>
              <w:t xml:space="preserve">   </w:t>
            </w:r>
            <w:r w:rsidRPr="004B7DE3">
              <w:rPr>
                <w:b/>
                <w:caps/>
              </w:rPr>
              <w:t xml:space="preserve"> </w:t>
            </w:r>
            <w:r w:rsidRPr="004B7DE3">
              <w:rPr>
                <w:caps/>
                <w:sz w:val="14"/>
              </w:rPr>
              <w:t>TM</w:t>
            </w:r>
            <w:r w:rsidRPr="004B7DE3">
              <w:rPr>
                <w:b/>
                <w:caps/>
              </w:rPr>
              <w:t xml:space="preserve">      </w:t>
            </w:r>
            <w:r w:rsidRPr="004B7DE3">
              <w:rPr>
                <w:caps/>
                <w:sz w:val="14"/>
              </w:rPr>
              <w:t>OTHER</w:t>
            </w:r>
            <w:r w:rsidRPr="004B7DE3">
              <w:rPr>
                <w:b/>
                <w:caps/>
              </w:rPr>
              <w:t xml:space="preserve">   </w:t>
            </w:r>
            <w:r w:rsidRPr="004B7DE3">
              <w:rPr>
                <w:b/>
                <w:caps/>
                <w:sz w:val="20"/>
              </w:rPr>
              <w:t xml:space="preserve">MISC   </w:t>
            </w:r>
          </w:p>
        </w:tc>
      </w:tr>
      <w:tr w:rsidR="000E7F98" w:rsidRPr="004B7DE3" w14:paraId="5904EFB0" w14:textId="77777777" w:rsidTr="00E83A84">
        <w:trPr>
          <w:gridAfter w:val="2"/>
          <w:wAfter w:w="1180" w:type="dxa"/>
          <w:cantSplit/>
        </w:trPr>
        <w:tc>
          <w:tcPr>
            <w:tcW w:w="3229" w:type="dxa"/>
            <w:gridSpan w:val="5"/>
            <w:tcBorders>
              <w:top w:val="single" w:sz="6" w:space="0" w:color="auto"/>
              <w:left w:val="single" w:sz="18" w:space="0" w:color="auto"/>
              <w:bottom w:val="nil"/>
              <w:right w:val="single" w:sz="6" w:space="0" w:color="auto"/>
            </w:tcBorders>
          </w:tcPr>
          <w:p w14:paraId="0FB58280" w14:textId="77777777" w:rsidR="000E7F98" w:rsidRPr="004B7DE3" w:rsidRDefault="000E7F98" w:rsidP="00E83A84">
            <w:pPr>
              <w:pStyle w:val="PDPSOW"/>
              <w:keepNext/>
              <w:keepLines/>
              <w:rPr>
                <w:sz w:val="14"/>
              </w:rPr>
            </w:pPr>
            <w:r w:rsidRPr="004B7DE3">
              <w:rPr>
                <w:sz w:val="14"/>
              </w:rPr>
              <w:t>D.  SYSTEM/ITEM</w:t>
            </w:r>
          </w:p>
        </w:tc>
        <w:tc>
          <w:tcPr>
            <w:tcW w:w="2520" w:type="dxa"/>
            <w:gridSpan w:val="3"/>
            <w:tcBorders>
              <w:top w:val="single" w:sz="6" w:space="0" w:color="auto"/>
              <w:left w:val="single" w:sz="6" w:space="0" w:color="auto"/>
              <w:bottom w:val="nil"/>
              <w:right w:val="single" w:sz="6" w:space="0" w:color="auto"/>
            </w:tcBorders>
          </w:tcPr>
          <w:p w14:paraId="415C323B" w14:textId="77777777" w:rsidR="000E7F98" w:rsidRPr="004B7DE3" w:rsidRDefault="000E7F98" w:rsidP="00E83A84">
            <w:pPr>
              <w:pStyle w:val="PDPSOW"/>
              <w:keepNext/>
              <w:keepLines/>
              <w:rPr>
                <w:sz w:val="14"/>
              </w:rPr>
            </w:pPr>
            <w:r w:rsidRPr="004B7DE3">
              <w:rPr>
                <w:sz w:val="14"/>
              </w:rPr>
              <w:t>E.  CONTRACT/PR NO.</w:t>
            </w:r>
          </w:p>
        </w:tc>
        <w:tc>
          <w:tcPr>
            <w:tcW w:w="3425" w:type="dxa"/>
            <w:gridSpan w:val="6"/>
            <w:tcBorders>
              <w:top w:val="single" w:sz="6" w:space="0" w:color="auto"/>
              <w:left w:val="single" w:sz="6" w:space="0" w:color="auto"/>
              <w:bottom w:val="nil"/>
              <w:right w:val="single" w:sz="18" w:space="0" w:color="auto"/>
            </w:tcBorders>
          </w:tcPr>
          <w:p w14:paraId="08FFD116" w14:textId="77777777" w:rsidR="000E7F98" w:rsidRPr="004B7DE3" w:rsidRDefault="000E7F98" w:rsidP="00E83A84">
            <w:pPr>
              <w:pStyle w:val="PDPSOW"/>
              <w:keepNext/>
              <w:keepLines/>
              <w:rPr>
                <w:sz w:val="14"/>
              </w:rPr>
            </w:pPr>
            <w:r w:rsidRPr="004B7DE3">
              <w:rPr>
                <w:sz w:val="14"/>
              </w:rPr>
              <w:t>F.  CONTRACTOR</w:t>
            </w:r>
          </w:p>
        </w:tc>
      </w:tr>
      <w:tr w:rsidR="000E7F98" w:rsidRPr="004B7DE3" w14:paraId="7081D188" w14:textId="77777777" w:rsidTr="00E83A84">
        <w:trPr>
          <w:gridAfter w:val="2"/>
          <w:wAfter w:w="1180" w:type="dxa"/>
          <w:cantSplit/>
        </w:trPr>
        <w:tc>
          <w:tcPr>
            <w:tcW w:w="3229" w:type="dxa"/>
            <w:gridSpan w:val="5"/>
            <w:tcBorders>
              <w:top w:val="nil"/>
              <w:left w:val="single" w:sz="18" w:space="0" w:color="auto"/>
              <w:bottom w:val="single" w:sz="6" w:space="0" w:color="auto"/>
              <w:right w:val="single" w:sz="6" w:space="0" w:color="auto"/>
            </w:tcBorders>
          </w:tcPr>
          <w:p w14:paraId="2D6C23B5" w14:textId="77777777" w:rsidR="000E7F98" w:rsidRPr="004B7DE3" w:rsidRDefault="000E7F98" w:rsidP="00E83A84">
            <w:pPr>
              <w:pStyle w:val="PDPSOW"/>
              <w:keepNext/>
              <w:keepLines/>
              <w:jc w:val="center"/>
              <w:rPr>
                <w:b/>
                <w:sz w:val="20"/>
              </w:rPr>
            </w:pPr>
            <w:r w:rsidRPr="00D27EF8">
              <w:rPr>
                <w:b/>
                <w:sz w:val="20"/>
              </w:rPr>
              <w:t xml:space="preserve">SINCGARS </w:t>
            </w:r>
          </w:p>
        </w:tc>
        <w:tc>
          <w:tcPr>
            <w:tcW w:w="2520" w:type="dxa"/>
            <w:gridSpan w:val="3"/>
            <w:tcBorders>
              <w:top w:val="nil"/>
              <w:left w:val="single" w:sz="6" w:space="0" w:color="auto"/>
              <w:bottom w:val="single" w:sz="6" w:space="0" w:color="auto"/>
              <w:right w:val="single" w:sz="6" w:space="0" w:color="auto"/>
            </w:tcBorders>
          </w:tcPr>
          <w:p w14:paraId="28A29865" w14:textId="77777777" w:rsidR="000E7F98" w:rsidRPr="00156DF4" w:rsidRDefault="000E7F98" w:rsidP="00E83A84">
            <w:pPr>
              <w:pStyle w:val="PDPSOW"/>
              <w:keepNext/>
              <w:keepLines/>
              <w:rPr>
                <w:b/>
                <w:caps/>
                <w:sz w:val="20"/>
              </w:rPr>
            </w:pPr>
            <w:r w:rsidRPr="00156DF4">
              <w:rPr>
                <w:b/>
                <w:caps/>
                <w:sz w:val="20"/>
              </w:rPr>
              <w:t>TBA</w:t>
            </w:r>
          </w:p>
        </w:tc>
        <w:tc>
          <w:tcPr>
            <w:tcW w:w="3425" w:type="dxa"/>
            <w:gridSpan w:val="6"/>
            <w:tcBorders>
              <w:top w:val="nil"/>
              <w:left w:val="single" w:sz="6" w:space="0" w:color="auto"/>
              <w:bottom w:val="single" w:sz="6" w:space="0" w:color="auto"/>
              <w:right w:val="single" w:sz="18" w:space="0" w:color="auto"/>
            </w:tcBorders>
          </w:tcPr>
          <w:p w14:paraId="00BD12AB" w14:textId="77777777" w:rsidR="000E7F98" w:rsidRPr="004B7DE3" w:rsidRDefault="000E7F98" w:rsidP="00E83A84">
            <w:pPr>
              <w:pStyle w:val="PDPSOW"/>
              <w:keepNext/>
              <w:keepLines/>
              <w:rPr>
                <w:b/>
                <w:sz w:val="20"/>
              </w:rPr>
            </w:pPr>
            <w:r w:rsidRPr="004B7DE3">
              <w:rPr>
                <w:b/>
                <w:sz w:val="20"/>
              </w:rPr>
              <w:t>TBD</w:t>
            </w:r>
          </w:p>
        </w:tc>
      </w:tr>
      <w:tr w:rsidR="000E7F98" w:rsidRPr="004B7DE3" w14:paraId="54608983" w14:textId="77777777" w:rsidTr="00E83A84">
        <w:trPr>
          <w:cantSplit/>
        </w:trPr>
        <w:tc>
          <w:tcPr>
            <w:tcW w:w="1429" w:type="dxa"/>
            <w:gridSpan w:val="2"/>
            <w:tcBorders>
              <w:top w:val="single" w:sz="6" w:space="0" w:color="auto"/>
              <w:left w:val="single" w:sz="18" w:space="0" w:color="auto"/>
              <w:bottom w:val="nil"/>
              <w:right w:val="single" w:sz="6" w:space="0" w:color="auto"/>
            </w:tcBorders>
          </w:tcPr>
          <w:p w14:paraId="3F503D14" w14:textId="77777777" w:rsidR="000E7F98" w:rsidRPr="004B7DE3" w:rsidRDefault="000E7F98" w:rsidP="00E83A84">
            <w:pPr>
              <w:pStyle w:val="PDPSOW"/>
              <w:keepNext/>
              <w:keepLines/>
              <w:rPr>
                <w:sz w:val="12"/>
              </w:rPr>
            </w:pPr>
            <w:r w:rsidRPr="004B7DE3">
              <w:rPr>
                <w:sz w:val="12"/>
              </w:rPr>
              <w:t>1. DATA ITEM NO.</w:t>
            </w:r>
          </w:p>
        </w:tc>
        <w:tc>
          <w:tcPr>
            <w:tcW w:w="4320" w:type="dxa"/>
            <w:gridSpan w:val="6"/>
            <w:tcBorders>
              <w:top w:val="single" w:sz="6" w:space="0" w:color="auto"/>
              <w:left w:val="single" w:sz="6" w:space="0" w:color="auto"/>
              <w:bottom w:val="nil"/>
              <w:right w:val="single" w:sz="6" w:space="0" w:color="auto"/>
            </w:tcBorders>
          </w:tcPr>
          <w:p w14:paraId="0443F239" w14:textId="77777777" w:rsidR="000E7F98" w:rsidRPr="004B7DE3" w:rsidRDefault="000E7F98" w:rsidP="00E83A84">
            <w:pPr>
              <w:pStyle w:val="PDPSOW"/>
              <w:keepNext/>
              <w:keepLines/>
              <w:rPr>
                <w:sz w:val="12"/>
              </w:rPr>
            </w:pPr>
            <w:r w:rsidRPr="004B7DE3">
              <w:rPr>
                <w:sz w:val="12"/>
              </w:rPr>
              <w:t>2.  TITLE OF DATA ITEM</w:t>
            </w:r>
          </w:p>
        </w:tc>
        <w:tc>
          <w:tcPr>
            <w:tcW w:w="3425" w:type="dxa"/>
            <w:gridSpan w:val="6"/>
            <w:tcBorders>
              <w:top w:val="single" w:sz="6" w:space="0" w:color="auto"/>
              <w:left w:val="single" w:sz="6" w:space="0" w:color="auto"/>
              <w:bottom w:val="nil"/>
              <w:right w:val="single" w:sz="18" w:space="0" w:color="auto"/>
            </w:tcBorders>
          </w:tcPr>
          <w:p w14:paraId="3DB032E6" w14:textId="77777777" w:rsidR="000E7F98" w:rsidRPr="004B7DE3" w:rsidRDefault="000E7F98" w:rsidP="00E83A84">
            <w:pPr>
              <w:pStyle w:val="PDPSOW"/>
              <w:keepNext/>
              <w:keepLines/>
              <w:rPr>
                <w:sz w:val="12"/>
              </w:rPr>
            </w:pPr>
            <w:r w:rsidRPr="004B7DE3">
              <w:rPr>
                <w:sz w:val="12"/>
              </w:rPr>
              <w:t>3.  SUBTITLE</w:t>
            </w:r>
          </w:p>
        </w:tc>
        <w:tc>
          <w:tcPr>
            <w:tcW w:w="187" w:type="dxa"/>
            <w:tcBorders>
              <w:top w:val="nil"/>
              <w:left w:val="nil"/>
              <w:bottom w:val="nil"/>
              <w:right w:val="nil"/>
            </w:tcBorders>
          </w:tcPr>
          <w:p w14:paraId="2B9D7241" w14:textId="77777777" w:rsidR="000E7F98" w:rsidRPr="004B7DE3" w:rsidRDefault="000E7F98" w:rsidP="00E83A84">
            <w:pPr>
              <w:pStyle w:val="PDPSOW"/>
              <w:keepNext/>
              <w:keepLines/>
              <w:rPr>
                <w:sz w:val="8"/>
              </w:rPr>
            </w:pPr>
          </w:p>
        </w:tc>
        <w:tc>
          <w:tcPr>
            <w:tcW w:w="993" w:type="dxa"/>
            <w:tcBorders>
              <w:top w:val="single" w:sz="18" w:space="0" w:color="auto"/>
              <w:left w:val="single" w:sz="18" w:space="0" w:color="auto"/>
              <w:bottom w:val="nil"/>
              <w:right w:val="single" w:sz="18" w:space="0" w:color="auto"/>
            </w:tcBorders>
          </w:tcPr>
          <w:p w14:paraId="5234F324" w14:textId="77777777" w:rsidR="000E7F98" w:rsidRPr="004B7DE3" w:rsidRDefault="000E7F98" w:rsidP="00E83A84">
            <w:pPr>
              <w:pStyle w:val="PDPSOW"/>
              <w:keepNext/>
              <w:keepLines/>
              <w:rPr>
                <w:sz w:val="10"/>
              </w:rPr>
            </w:pPr>
            <w:r w:rsidRPr="004B7DE3">
              <w:rPr>
                <w:sz w:val="10"/>
              </w:rPr>
              <w:t>17. PRICE GROUP</w:t>
            </w:r>
          </w:p>
        </w:tc>
      </w:tr>
      <w:tr w:rsidR="000E7F98" w:rsidRPr="004B7DE3" w14:paraId="410A139C" w14:textId="77777777" w:rsidTr="00E83A84">
        <w:trPr>
          <w:cantSplit/>
        </w:trPr>
        <w:tc>
          <w:tcPr>
            <w:tcW w:w="1429" w:type="dxa"/>
            <w:gridSpan w:val="2"/>
            <w:tcBorders>
              <w:top w:val="nil"/>
              <w:left w:val="single" w:sz="18" w:space="0" w:color="auto"/>
              <w:bottom w:val="single" w:sz="6" w:space="0" w:color="auto"/>
              <w:right w:val="single" w:sz="6" w:space="0" w:color="auto"/>
            </w:tcBorders>
          </w:tcPr>
          <w:p w14:paraId="168853D7" w14:textId="4BF813B2" w:rsidR="000E7F98" w:rsidRPr="004B7DE3" w:rsidRDefault="00A235DE" w:rsidP="00E83A84">
            <w:pPr>
              <w:pStyle w:val="PDPSOW"/>
              <w:keepNext/>
              <w:keepLines/>
              <w:jc w:val="center"/>
              <w:rPr>
                <w:b/>
                <w:caps/>
                <w:sz w:val="20"/>
              </w:rPr>
            </w:pPr>
            <w:r>
              <w:rPr>
                <w:b/>
                <w:caps/>
                <w:sz w:val="20"/>
              </w:rPr>
              <w:t>F</w:t>
            </w:r>
            <w:r w:rsidR="000E7F98" w:rsidRPr="004B7DE3">
              <w:rPr>
                <w:b/>
                <w:caps/>
                <w:sz w:val="20"/>
              </w:rPr>
              <w:t>001</w:t>
            </w:r>
          </w:p>
        </w:tc>
        <w:tc>
          <w:tcPr>
            <w:tcW w:w="4320" w:type="dxa"/>
            <w:gridSpan w:val="6"/>
            <w:tcBorders>
              <w:top w:val="nil"/>
              <w:left w:val="single" w:sz="6" w:space="0" w:color="auto"/>
              <w:bottom w:val="single" w:sz="6" w:space="0" w:color="auto"/>
              <w:right w:val="single" w:sz="6" w:space="0" w:color="auto"/>
            </w:tcBorders>
          </w:tcPr>
          <w:p w14:paraId="07050C24" w14:textId="77777777" w:rsidR="000E7F98" w:rsidRPr="004B7DE3" w:rsidRDefault="000E7F98" w:rsidP="00E83A84">
            <w:pPr>
              <w:pStyle w:val="PDPSOW"/>
              <w:keepNext/>
              <w:keepLines/>
              <w:rPr>
                <w:b/>
                <w:sz w:val="20"/>
              </w:rPr>
            </w:pPr>
            <w:r w:rsidRPr="004B7DE3">
              <w:rPr>
                <w:b/>
                <w:sz w:val="20"/>
              </w:rPr>
              <w:t xml:space="preserve">Technical Data Package Review Report </w:t>
            </w:r>
          </w:p>
        </w:tc>
        <w:tc>
          <w:tcPr>
            <w:tcW w:w="3425" w:type="dxa"/>
            <w:gridSpan w:val="6"/>
            <w:tcBorders>
              <w:top w:val="nil"/>
              <w:left w:val="single" w:sz="6" w:space="0" w:color="auto"/>
              <w:bottom w:val="single" w:sz="6" w:space="0" w:color="auto"/>
              <w:right w:val="single" w:sz="18" w:space="0" w:color="auto"/>
            </w:tcBorders>
          </w:tcPr>
          <w:p w14:paraId="67AF7AEC" w14:textId="77777777" w:rsidR="000E7F98" w:rsidRPr="004B7DE3" w:rsidRDefault="000E7F98" w:rsidP="00E83A84">
            <w:pPr>
              <w:pStyle w:val="PDPSOW"/>
              <w:keepNext/>
              <w:keepLines/>
              <w:rPr>
                <w:b/>
                <w:sz w:val="20"/>
              </w:rPr>
            </w:pPr>
            <w:r w:rsidRPr="004B7DE3">
              <w:rPr>
                <w:b/>
                <w:sz w:val="20"/>
              </w:rPr>
              <w:t>Production Evaluation (PE)</w:t>
            </w:r>
          </w:p>
        </w:tc>
        <w:tc>
          <w:tcPr>
            <w:tcW w:w="187" w:type="dxa"/>
            <w:tcBorders>
              <w:top w:val="nil"/>
              <w:left w:val="nil"/>
              <w:bottom w:val="nil"/>
              <w:right w:val="nil"/>
            </w:tcBorders>
          </w:tcPr>
          <w:p w14:paraId="520B9244" w14:textId="77777777" w:rsidR="000E7F98" w:rsidRPr="004B7DE3" w:rsidRDefault="000E7F98" w:rsidP="00E83A84">
            <w:pPr>
              <w:pStyle w:val="PDPSOW"/>
              <w:keepNext/>
              <w:keepLines/>
              <w:rPr>
                <w:b/>
                <w:sz w:val="8"/>
              </w:rPr>
            </w:pPr>
          </w:p>
        </w:tc>
        <w:tc>
          <w:tcPr>
            <w:tcW w:w="993" w:type="dxa"/>
            <w:tcBorders>
              <w:top w:val="nil"/>
              <w:left w:val="single" w:sz="18" w:space="0" w:color="auto"/>
              <w:bottom w:val="nil"/>
              <w:right w:val="single" w:sz="18" w:space="0" w:color="auto"/>
            </w:tcBorders>
          </w:tcPr>
          <w:p w14:paraId="20F70F13" w14:textId="77777777" w:rsidR="000E7F98" w:rsidRPr="004B7DE3" w:rsidRDefault="000E7F98" w:rsidP="00E83A84">
            <w:pPr>
              <w:pStyle w:val="PDPSOW"/>
              <w:keepNext/>
              <w:keepLines/>
              <w:rPr>
                <w:b/>
              </w:rPr>
            </w:pPr>
          </w:p>
        </w:tc>
      </w:tr>
      <w:tr w:rsidR="000E7F98" w:rsidRPr="004B7DE3" w14:paraId="6E96525D" w14:textId="77777777" w:rsidTr="00E83A84">
        <w:tblPrEx>
          <w:tblCellMar>
            <w:left w:w="79" w:type="dxa"/>
            <w:right w:w="79" w:type="dxa"/>
          </w:tblCellMar>
        </w:tblPrEx>
        <w:trPr>
          <w:cantSplit/>
        </w:trPr>
        <w:tc>
          <w:tcPr>
            <w:tcW w:w="3138" w:type="dxa"/>
            <w:gridSpan w:val="4"/>
            <w:tcBorders>
              <w:top w:val="single" w:sz="6" w:space="0" w:color="auto"/>
              <w:left w:val="single" w:sz="18" w:space="0" w:color="auto"/>
              <w:bottom w:val="nil"/>
              <w:right w:val="single" w:sz="6" w:space="0" w:color="auto"/>
            </w:tcBorders>
          </w:tcPr>
          <w:p w14:paraId="3A9F1AFE" w14:textId="77777777" w:rsidR="000E7F98" w:rsidRPr="004B7DE3" w:rsidRDefault="000E7F98" w:rsidP="00E83A84">
            <w:pPr>
              <w:pStyle w:val="PDPSOW"/>
              <w:keepNext/>
              <w:keepLines/>
              <w:rPr>
                <w:sz w:val="12"/>
              </w:rPr>
            </w:pPr>
            <w:r w:rsidRPr="004B7DE3">
              <w:rPr>
                <w:sz w:val="12"/>
              </w:rPr>
              <w:t xml:space="preserve">4. AUTHORITY </w:t>
            </w:r>
            <w:r w:rsidRPr="004B7DE3">
              <w:rPr>
                <w:i/>
                <w:sz w:val="12"/>
              </w:rPr>
              <w:t>(Data Acquisition Document No.)</w:t>
            </w:r>
          </w:p>
        </w:tc>
        <w:tc>
          <w:tcPr>
            <w:tcW w:w="2791" w:type="dxa"/>
            <w:gridSpan w:val="5"/>
            <w:tcBorders>
              <w:top w:val="single" w:sz="6" w:space="0" w:color="auto"/>
              <w:left w:val="single" w:sz="6" w:space="0" w:color="auto"/>
              <w:bottom w:val="nil"/>
              <w:right w:val="single" w:sz="6" w:space="0" w:color="auto"/>
            </w:tcBorders>
          </w:tcPr>
          <w:p w14:paraId="04DB5B84" w14:textId="77777777" w:rsidR="000E7F98" w:rsidRPr="004B7DE3" w:rsidRDefault="000E7F98" w:rsidP="00E83A84">
            <w:pPr>
              <w:pStyle w:val="PDPSOW"/>
              <w:keepNext/>
              <w:keepLines/>
              <w:rPr>
                <w:sz w:val="12"/>
              </w:rPr>
            </w:pPr>
            <w:r w:rsidRPr="004B7DE3">
              <w:rPr>
                <w:sz w:val="12"/>
              </w:rPr>
              <w:t>5. CONTRACT REFERENCE</w:t>
            </w:r>
          </w:p>
        </w:tc>
        <w:tc>
          <w:tcPr>
            <w:tcW w:w="3245" w:type="dxa"/>
            <w:gridSpan w:val="5"/>
            <w:tcBorders>
              <w:top w:val="single" w:sz="6" w:space="0" w:color="auto"/>
              <w:left w:val="single" w:sz="6" w:space="0" w:color="auto"/>
              <w:bottom w:val="nil"/>
              <w:right w:val="single" w:sz="18" w:space="0" w:color="auto"/>
            </w:tcBorders>
          </w:tcPr>
          <w:p w14:paraId="6E52973D" w14:textId="77777777" w:rsidR="000E7F98" w:rsidRPr="004B7DE3" w:rsidRDefault="000E7F98" w:rsidP="00E83A84">
            <w:pPr>
              <w:pStyle w:val="PDPSOW"/>
              <w:keepNext/>
              <w:keepLines/>
              <w:rPr>
                <w:sz w:val="12"/>
              </w:rPr>
            </w:pPr>
            <w:r w:rsidRPr="004B7DE3">
              <w:rPr>
                <w:sz w:val="12"/>
              </w:rPr>
              <w:t>6. REQUIRING OFFICE</w:t>
            </w:r>
          </w:p>
        </w:tc>
        <w:tc>
          <w:tcPr>
            <w:tcW w:w="187" w:type="dxa"/>
            <w:tcBorders>
              <w:top w:val="nil"/>
              <w:left w:val="nil"/>
              <w:bottom w:val="nil"/>
              <w:right w:val="nil"/>
            </w:tcBorders>
          </w:tcPr>
          <w:p w14:paraId="7180F984" w14:textId="77777777" w:rsidR="000E7F98" w:rsidRPr="004B7DE3" w:rsidRDefault="000E7F98" w:rsidP="00E83A84">
            <w:pPr>
              <w:pStyle w:val="PDPSOW"/>
              <w:keepNext/>
              <w:keepLines/>
              <w:rPr>
                <w:sz w:val="8"/>
              </w:rPr>
            </w:pPr>
          </w:p>
        </w:tc>
        <w:tc>
          <w:tcPr>
            <w:tcW w:w="993" w:type="dxa"/>
            <w:tcBorders>
              <w:top w:val="single" w:sz="18" w:space="0" w:color="auto"/>
              <w:left w:val="single" w:sz="18" w:space="0" w:color="auto"/>
              <w:bottom w:val="nil"/>
              <w:right w:val="single" w:sz="18" w:space="0" w:color="auto"/>
            </w:tcBorders>
          </w:tcPr>
          <w:p w14:paraId="7BF12E9E" w14:textId="77777777" w:rsidR="000E7F98" w:rsidRPr="004B7DE3" w:rsidRDefault="000E7F98" w:rsidP="00E83A84">
            <w:pPr>
              <w:pStyle w:val="PDPSOW"/>
              <w:keepNext/>
              <w:keepLines/>
              <w:rPr>
                <w:sz w:val="10"/>
              </w:rPr>
            </w:pPr>
            <w:r w:rsidRPr="004B7DE3">
              <w:rPr>
                <w:sz w:val="10"/>
              </w:rPr>
              <w:t>18. ESTIMATED TOTAL PRICE</w:t>
            </w:r>
          </w:p>
        </w:tc>
      </w:tr>
      <w:tr w:rsidR="000E7F98" w:rsidRPr="004B7DE3" w14:paraId="5AD45909" w14:textId="77777777" w:rsidTr="00E83A84">
        <w:tblPrEx>
          <w:tblCellMar>
            <w:left w:w="79" w:type="dxa"/>
            <w:right w:w="79" w:type="dxa"/>
          </w:tblCellMar>
        </w:tblPrEx>
        <w:trPr>
          <w:cantSplit/>
        </w:trPr>
        <w:tc>
          <w:tcPr>
            <w:tcW w:w="3138" w:type="dxa"/>
            <w:gridSpan w:val="4"/>
            <w:tcBorders>
              <w:top w:val="nil"/>
              <w:left w:val="single" w:sz="18" w:space="0" w:color="auto"/>
              <w:bottom w:val="single" w:sz="6" w:space="0" w:color="auto"/>
              <w:right w:val="single" w:sz="6" w:space="0" w:color="auto"/>
            </w:tcBorders>
          </w:tcPr>
          <w:p w14:paraId="17E2BA71" w14:textId="77777777" w:rsidR="000E7F98" w:rsidRPr="004B7DE3" w:rsidRDefault="000E7F98" w:rsidP="00E83A84">
            <w:pPr>
              <w:pStyle w:val="PDPSOW"/>
              <w:keepNext/>
              <w:keepLines/>
              <w:jc w:val="center"/>
              <w:rPr>
                <w:b/>
                <w:sz w:val="20"/>
              </w:rPr>
            </w:pPr>
            <w:r w:rsidRPr="004B7DE3">
              <w:rPr>
                <w:b/>
                <w:sz w:val="20"/>
              </w:rPr>
              <w:t>DI-MISC-80750</w:t>
            </w:r>
          </w:p>
        </w:tc>
        <w:tc>
          <w:tcPr>
            <w:tcW w:w="2791" w:type="dxa"/>
            <w:gridSpan w:val="5"/>
            <w:tcBorders>
              <w:top w:val="nil"/>
              <w:left w:val="single" w:sz="6" w:space="0" w:color="auto"/>
              <w:bottom w:val="single" w:sz="6" w:space="0" w:color="auto"/>
              <w:right w:val="single" w:sz="6" w:space="0" w:color="auto"/>
            </w:tcBorders>
          </w:tcPr>
          <w:p w14:paraId="70172FE1" w14:textId="77777777" w:rsidR="000E7F98" w:rsidRPr="004B7DE3" w:rsidRDefault="000E7F98" w:rsidP="00E83A84">
            <w:pPr>
              <w:pStyle w:val="PDPSOW"/>
              <w:keepNext/>
              <w:keepLines/>
              <w:jc w:val="center"/>
              <w:rPr>
                <w:b/>
                <w:sz w:val="20"/>
              </w:rPr>
            </w:pPr>
            <w:r>
              <w:rPr>
                <w:b/>
                <w:sz w:val="20"/>
              </w:rPr>
              <w:t>Exhibit A</w:t>
            </w:r>
            <w:r w:rsidRPr="004B7DE3">
              <w:rPr>
                <w:b/>
                <w:sz w:val="20"/>
              </w:rPr>
              <w:t>-Technical Requirements</w:t>
            </w:r>
          </w:p>
        </w:tc>
        <w:tc>
          <w:tcPr>
            <w:tcW w:w="3245" w:type="dxa"/>
            <w:gridSpan w:val="5"/>
            <w:tcBorders>
              <w:top w:val="nil"/>
              <w:left w:val="single" w:sz="6" w:space="0" w:color="auto"/>
              <w:bottom w:val="single" w:sz="6" w:space="0" w:color="auto"/>
              <w:right w:val="single" w:sz="18" w:space="0" w:color="auto"/>
            </w:tcBorders>
          </w:tcPr>
          <w:p w14:paraId="4494B8BC" w14:textId="77777777" w:rsidR="000E7F98" w:rsidRPr="004B7DE3" w:rsidRDefault="000E7F98" w:rsidP="00E83A84">
            <w:pPr>
              <w:pStyle w:val="PDPSOW"/>
              <w:keepNext/>
              <w:keepLines/>
              <w:jc w:val="center"/>
              <w:rPr>
                <w:b/>
                <w:sz w:val="20"/>
              </w:rPr>
            </w:pPr>
            <w:r>
              <w:rPr>
                <w:b/>
                <w:caps/>
                <w:sz w:val="20"/>
              </w:rPr>
              <w:t>FCDD-ISE-HDB</w:t>
            </w:r>
          </w:p>
        </w:tc>
        <w:tc>
          <w:tcPr>
            <w:tcW w:w="187" w:type="dxa"/>
            <w:tcBorders>
              <w:top w:val="nil"/>
              <w:left w:val="nil"/>
              <w:bottom w:val="nil"/>
              <w:right w:val="nil"/>
            </w:tcBorders>
          </w:tcPr>
          <w:p w14:paraId="187FD0A7" w14:textId="77777777" w:rsidR="000E7F98" w:rsidRPr="004B7DE3" w:rsidRDefault="000E7F98" w:rsidP="00E83A84">
            <w:pPr>
              <w:pStyle w:val="PDPSOW"/>
              <w:keepNext/>
              <w:keepLines/>
              <w:rPr>
                <w:b/>
                <w:caps/>
                <w:sz w:val="8"/>
              </w:rPr>
            </w:pPr>
          </w:p>
        </w:tc>
        <w:tc>
          <w:tcPr>
            <w:tcW w:w="993" w:type="dxa"/>
            <w:tcBorders>
              <w:top w:val="nil"/>
              <w:left w:val="single" w:sz="18" w:space="0" w:color="auto"/>
              <w:bottom w:val="nil"/>
              <w:right w:val="single" w:sz="18" w:space="0" w:color="auto"/>
            </w:tcBorders>
          </w:tcPr>
          <w:p w14:paraId="7A744DA9" w14:textId="77777777" w:rsidR="000E7F98" w:rsidRPr="004B7DE3" w:rsidRDefault="000E7F98" w:rsidP="00E83A84">
            <w:pPr>
              <w:pStyle w:val="PDPSOW"/>
              <w:keepNext/>
              <w:keepLines/>
              <w:jc w:val="center"/>
              <w:rPr>
                <w:b/>
                <w:caps/>
                <w:sz w:val="18"/>
              </w:rPr>
            </w:pPr>
            <w:r w:rsidRPr="004B7DE3">
              <w:rPr>
                <w:b/>
                <w:caps/>
                <w:sz w:val="18"/>
              </w:rPr>
              <w:t>INSERT</w:t>
            </w:r>
          </w:p>
        </w:tc>
      </w:tr>
      <w:tr w:rsidR="000E7F98" w:rsidRPr="004B7DE3" w14:paraId="6DADB802" w14:textId="77777777" w:rsidTr="00E83A84">
        <w:trPr>
          <w:cantSplit/>
        </w:trPr>
        <w:tc>
          <w:tcPr>
            <w:tcW w:w="1159" w:type="dxa"/>
            <w:tcBorders>
              <w:top w:val="single" w:sz="6" w:space="0" w:color="auto"/>
              <w:left w:val="single" w:sz="18" w:space="0" w:color="auto"/>
              <w:bottom w:val="nil"/>
              <w:right w:val="single" w:sz="6" w:space="0" w:color="auto"/>
            </w:tcBorders>
          </w:tcPr>
          <w:p w14:paraId="1F6885DD" w14:textId="77777777" w:rsidR="000E7F98" w:rsidRPr="004B7DE3" w:rsidRDefault="000E7F98" w:rsidP="00E83A84">
            <w:pPr>
              <w:pStyle w:val="PDPSOW"/>
              <w:keepNext/>
              <w:keepLines/>
              <w:rPr>
                <w:sz w:val="14"/>
              </w:rPr>
            </w:pPr>
            <w:r w:rsidRPr="004B7DE3">
              <w:rPr>
                <w:sz w:val="12"/>
              </w:rPr>
              <w:t>7.  DD 250 REQ</w:t>
            </w:r>
          </w:p>
        </w:tc>
        <w:tc>
          <w:tcPr>
            <w:tcW w:w="1440" w:type="dxa"/>
            <w:gridSpan w:val="2"/>
            <w:tcBorders>
              <w:top w:val="single" w:sz="6" w:space="0" w:color="auto"/>
              <w:left w:val="nil"/>
              <w:bottom w:val="nil"/>
              <w:right w:val="single" w:sz="6" w:space="0" w:color="auto"/>
            </w:tcBorders>
          </w:tcPr>
          <w:p w14:paraId="07E42FBA" w14:textId="77777777" w:rsidR="000E7F98" w:rsidRPr="004B7DE3" w:rsidRDefault="000E7F98" w:rsidP="00E83A84">
            <w:pPr>
              <w:pStyle w:val="PDPSOW"/>
              <w:keepNext/>
              <w:keepLines/>
              <w:rPr>
                <w:sz w:val="14"/>
              </w:rPr>
            </w:pPr>
            <w:r w:rsidRPr="004B7DE3">
              <w:rPr>
                <w:sz w:val="12"/>
              </w:rPr>
              <w:t>9.DIST STATEMENT    REQUIRED</w:t>
            </w:r>
          </w:p>
        </w:tc>
        <w:tc>
          <w:tcPr>
            <w:tcW w:w="1440" w:type="dxa"/>
            <w:gridSpan w:val="3"/>
            <w:tcBorders>
              <w:top w:val="single" w:sz="6" w:space="0" w:color="auto"/>
              <w:left w:val="nil"/>
              <w:bottom w:val="nil"/>
              <w:right w:val="single" w:sz="6" w:space="0" w:color="auto"/>
            </w:tcBorders>
          </w:tcPr>
          <w:p w14:paraId="5807AE23" w14:textId="77777777" w:rsidR="000E7F98" w:rsidRPr="004B7DE3" w:rsidRDefault="000E7F98" w:rsidP="00E83A84">
            <w:pPr>
              <w:pStyle w:val="PDPSOW"/>
              <w:keepNext/>
              <w:keepLines/>
              <w:rPr>
                <w:sz w:val="14"/>
              </w:rPr>
            </w:pPr>
            <w:r w:rsidRPr="004B7DE3">
              <w:rPr>
                <w:sz w:val="12"/>
              </w:rPr>
              <w:t>10. FREQUENCY</w:t>
            </w:r>
          </w:p>
        </w:tc>
        <w:tc>
          <w:tcPr>
            <w:tcW w:w="1890" w:type="dxa"/>
            <w:gridSpan w:val="3"/>
            <w:tcBorders>
              <w:top w:val="single" w:sz="6" w:space="0" w:color="auto"/>
              <w:left w:val="nil"/>
              <w:bottom w:val="nil"/>
              <w:right w:val="single" w:sz="6" w:space="0" w:color="auto"/>
            </w:tcBorders>
          </w:tcPr>
          <w:p w14:paraId="39B05E11" w14:textId="77777777" w:rsidR="000E7F98" w:rsidRPr="004B7DE3" w:rsidRDefault="000E7F98" w:rsidP="00E83A84">
            <w:pPr>
              <w:pStyle w:val="PDPSOW"/>
              <w:keepNext/>
              <w:keepLines/>
              <w:rPr>
                <w:sz w:val="14"/>
              </w:rPr>
            </w:pPr>
            <w:r w:rsidRPr="004B7DE3">
              <w:rPr>
                <w:sz w:val="12"/>
              </w:rPr>
              <w:t>12. DATE OF FIRST  SUBMISSION</w:t>
            </w:r>
          </w:p>
        </w:tc>
        <w:tc>
          <w:tcPr>
            <w:tcW w:w="3245" w:type="dxa"/>
            <w:gridSpan w:val="5"/>
            <w:tcBorders>
              <w:top w:val="single" w:sz="6" w:space="0" w:color="auto"/>
              <w:left w:val="nil"/>
              <w:bottom w:val="single" w:sz="6" w:space="0" w:color="auto"/>
              <w:right w:val="single" w:sz="18" w:space="0" w:color="auto"/>
            </w:tcBorders>
          </w:tcPr>
          <w:p w14:paraId="3E15747D" w14:textId="77777777" w:rsidR="000E7F98" w:rsidRPr="004B7DE3" w:rsidRDefault="000E7F98" w:rsidP="00E83A84">
            <w:pPr>
              <w:pStyle w:val="PDPSOW"/>
              <w:keepNext/>
              <w:keepLines/>
              <w:rPr>
                <w:sz w:val="14"/>
              </w:rPr>
            </w:pPr>
            <w:r w:rsidRPr="004B7DE3">
              <w:rPr>
                <w:sz w:val="12"/>
              </w:rPr>
              <w:t xml:space="preserve">14. </w:t>
            </w:r>
            <w:r w:rsidRPr="004B7DE3">
              <w:rPr>
                <w:sz w:val="12"/>
              </w:rPr>
              <w:tab/>
              <w:t>DISTRIBUTION</w:t>
            </w:r>
          </w:p>
        </w:tc>
        <w:tc>
          <w:tcPr>
            <w:tcW w:w="187" w:type="dxa"/>
            <w:tcBorders>
              <w:top w:val="nil"/>
              <w:left w:val="nil"/>
              <w:bottom w:val="nil"/>
              <w:right w:val="nil"/>
            </w:tcBorders>
          </w:tcPr>
          <w:p w14:paraId="5822AFBB" w14:textId="77777777" w:rsidR="000E7F98" w:rsidRPr="004B7DE3" w:rsidRDefault="000E7F98" w:rsidP="00E83A84">
            <w:pPr>
              <w:pStyle w:val="PDPSOW"/>
              <w:keepNext/>
              <w:keepLines/>
              <w:rPr>
                <w:sz w:val="8"/>
              </w:rPr>
            </w:pPr>
          </w:p>
        </w:tc>
        <w:tc>
          <w:tcPr>
            <w:tcW w:w="993" w:type="dxa"/>
            <w:tcBorders>
              <w:top w:val="nil"/>
              <w:left w:val="single" w:sz="18" w:space="0" w:color="auto"/>
              <w:bottom w:val="nil"/>
              <w:right w:val="single" w:sz="18" w:space="0" w:color="auto"/>
            </w:tcBorders>
          </w:tcPr>
          <w:p w14:paraId="45BC8E59" w14:textId="77777777" w:rsidR="000E7F98" w:rsidRPr="004B7DE3" w:rsidRDefault="000E7F98" w:rsidP="00E83A84">
            <w:pPr>
              <w:pStyle w:val="PDPSOW"/>
              <w:keepNext/>
              <w:keepLines/>
              <w:jc w:val="center"/>
              <w:rPr>
                <w:b/>
              </w:rPr>
            </w:pPr>
            <w:r w:rsidRPr="004B7DE3">
              <w:rPr>
                <w:b/>
                <w:sz w:val="18"/>
              </w:rPr>
              <w:t>IN</w:t>
            </w:r>
          </w:p>
        </w:tc>
      </w:tr>
      <w:tr w:rsidR="000E7F98" w:rsidRPr="004B7DE3" w14:paraId="1A965920" w14:textId="77777777" w:rsidTr="00E83A84">
        <w:trPr>
          <w:cantSplit/>
        </w:trPr>
        <w:tc>
          <w:tcPr>
            <w:tcW w:w="1159" w:type="dxa"/>
            <w:tcBorders>
              <w:top w:val="nil"/>
              <w:left w:val="single" w:sz="18" w:space="0" w:color="auto"/>
              <w:bottom w:val="single" w:sz="6" w:space="0" w:color="auto"/>
              <w:right w:val="single" w:sz="6" w:space="0" w:color="auto"/>
            </w:tcBorders>
          </w:tcPr>
          <w:p w14:paraId="3C791019" w14:textId="77777777" w:rsidR="000E7F98" w:rsidRPr="004B7DE3" w:rsidRDefault="000E7F98" w:rsidP="00E83A84">
            <w:pPr>
              <w:pStyle w:val="PDPSOW"/>
              <w:keepNext/>
              <w:keepLines/>
              <w:jc w:val="center"/>
              <w:rPr>
                <w:b/>
                <w:caps/>
                <w:sz w:val="20"/>
              </w:rPr>
            </w:pPr>
            <w:r w:rsidRPr="004B7DE3">
              <w:rPr>
                <w:b/>
                <w:sz w:val="20"/>
              </w:rPr>
              <w:t>DD</w:t>
            </w:r>
            <w:r w:rsidRPr="004B7DE3">
              <w:rPr>
                <w:b/>
                <w:caps/>
                <w:sz w:val="20"/>
              </w:rPr>
              <w:t xml:space="preserve"> </w:t>
            </w:r>
          </w:p>
        </w:tc>
        <w:tc>
          <w:tcPr>
            <w:tcW w:w="1440" w:type="dxa"/>
            <w:gridSpan w:val="2"/>
            <w:tcBorders>
              <w:top w:val="nil"/>
              <w:left w:val="single" w:sz="6" w:space="0" w:color="auto"/>
              <w:bottom w:val="nil"/>
              <w:right w:val="single" w:sz="6" w:space="0" w:color="auto"/>
            </w:tcBorders>
          </w:tcPr>
          <w:p w14:paraId="0B6B742A" w14:textId="77777777" w:rsidR="000E7F98" w:rsidRPr="004B7DE3" w:rsidRDefault="000E7F98" w:rsidP="00E83A84">
            <w:pPr>
              <w:pStyle w:val="PDPSOW"/>
              <w:keepNext/>
              <w:keepLines/>
              <w:rPr>
                <w:sz w:val="20"/>
              </w:rPr>
            </w:pPr>
          </w:p>
        </w:tc>
        <w:tc>
          <w:tcPr>
            <w:tcW w:w="1440" w:type="dxa"/>
            <w:gridSpan w:val="3"/>
            <w:tcBorders>
              <w:top w:val="nil"/>
              <w:left w:val="single" w:sz="6" w:space="0" w:color="auto"/>
              <w:bottom w:val="single" w:sz="6" w:space="0" w:color="auto"/>
              <w:right w:val="single" w:sz="6" w:space="0" w:color="auto"/>
            </w:tcBorders>
          </w:tcPr>
          <w:p w14:paraId="34542402" w14:textId="2D0FA278" w:rsidR="000E7F98" w:rsidRPr="004B7DE3" w:rsidRDefault="00F02ACD" w:rsidP="00E83A84">
            <w:pPr>
              <w:pStyle w:val="PDPSOW"/>
              <w:keepNext/>
              <w:keepLines/>
              <w:jc w:val="center"/>
              <w:rPr>
                <w:b/>
                <w:caps/>
                <w:sz w:val="20"/>
              </w:rPr>
            </w:pPr>
            <w:r>
              <w:rPr>
                <w:b/>
                <w:sz w:val="20"/>
              </w:rPr>
              <w:t xml:space="preserve">See </w:t>
            </w:r>
            <w:r w:rsidR="00FD241C">
              <w:rPr>
                <w:b/>
                <w:sz w:val="20"/>
              </w:rPr>
              <w:t>Item</w:t>
            </w:r>
            <w:r w:rsidR="000E7F98" w:rsidRPr="004B7DE3">
              <w:rPr>
                <w:b/>
                <w:sz w:val="20"/>
              </w:rPr>
              <w:t xml:space="preserve"> </w:t>
            </w:r>
            <w:r w:rsidR="000E7F98" w:rsidRPr="004B7DE3">
              <w:rPr>
                <w:b/>
                <w:caps/>
                <w:sz w:val="20"/>
              </w:rPr>
              <w:t>16</w:t>
            </w:r>
          </w:p>
        </w:tc>
        <w:tc>
          <w:tcPr>
            <w:tcW w:w="1890" w:type="dxa"/>
            <w:gridSpan w:val="3"/>
            <w:tcBorders>
              <w:top w:val="nil"/>
              <w:left w:val="single" w:sz="6" w:space="0" w:color="auto"/>
              <w:bottom w:val="single" w:sz="6" w:space="0" w:color="auto"/>
              <w:right w:val="single" w:sz="6" w:space="0" w:color="auto"/>
            </w:tcBorders>
          </w:tcPr>
          <w:p w14:paraId="1AF635C6" w14:textId="77777777" w:rsidR="000E7F98" w:rsidRPr="004B7DE3" w:rsidRDefault="000E7F98" w:rsidP="00E83A84">
            <w:pPr>
              <w:pStyle w:val="PDPSOW"/>
              <w:keepNext/>
              <w:keepLines/>
              <w:jc w:val="center"/>
              <w:rPr>
                <w:b/>
                <w:sz w:val="20"/>
              </w:rPr>
            </w:pPr>
            <w:r w:rsidRPr="004B7DE3">
              <w:rPr>
                <w:b/>
                <w:sz w:val="20"/>
              </w:rPr>
              <w:t>90 DAC</w:t>
            </w:r>
          </w:p>
        </w:tc>
        <w:tc>
          <w:tcPr>
            <w:tcW w:w="1890" w:type="dxa"/>
            <w:gridSpan w:val="2"/>
            <w:tcBorders>
              <w:top w:val="single" w:sz="6" w:space="0" w:color="auto"/>
              <w:left w:val="single" w:sz="6" w:space="0" w:color="auto"/>
              <w:bottom w:val="nil"/>
              <w:right w:val="single" w:sz="6" w:space="0" w:color="auto"/>
            </w:tcBorders>
          </w:tcPr>
          <w:p w14:paraId="7279A69F" w14:textId="77777777" w:rsidR="000E7F98" w:rsidRPr="004B7DE3" w:rsidRDefault="000E7F98" w:rsidP="00E83A84">
            <w:pPr>
              <w:pStyle w:val="PDPSOW"/>
              <w:keepNext/>
              <w:keepLines/>
              <w:rPr>
                <w:sz w:val="8"/>
              </w:rPr>
            </w:pPr>
          </w:p>
        </w:tc>
        <w:tc>
          <w:tcPr>
            <w:tcW w:w="1355" w:type="dxa"/>
            <w:gridSpan w:val="3"/>
            <w:tcBorders>
              <w:top w:val="single" w:sz="6" w:space="0" w:color="auto"/>
              <w:left w:val="single" w:sz="6" w:space="0" w:color="auto"/>
              <w:bottom w:val="single" w:sz="6" w:space="0" w:color="auto"/>
              <w:right w:val="single" w:sz="18" w:space="0" w:color="auto"/>
            </w:tcBorders>
          </w:tcPr>
          <w:p w14:paraId="3FFA1CB8" w14:textId="77777777" w:rsidR="000E7F98" w:rsidRPr="004B7DE3" w:rsidRDefault="000E7F98" w:rsidP="00E83A84">
            <w:pPr>
              <w:pStyle w:val="PDPSOW"/>
              <w:keepNext/>
              <w:keepLines/>
              <w:rPr>
                <w:sz w:val="12"/>
              </w:rPr>
            </w:pPr>
            <w:r w:rsidRPr="004B7DE3">
              <w:rPr>
                <w:sz w:val="12"/>
              </w:rPr>
              <w:t>b.  COPIES</w:t>
            </w:r>
          </w:p>
        </w:tc>
        <w:tc>
          <w:tcPr>
            <w:tcW w:w="187" w:type="dxa"/>
            <w:tcBorders>
              <w:top w:val="nil"/>
              <w:left w:val="nil"/>
              <w:bottom w:val="nil"/>
              <w:right w:val="nil"/>
            </w:tcBorders>
          </w:tcPr>
          <w:p w14:paraId="792C9B87" w14:textId="77777777" w:rsidR="000E7F98" w:rsidRPr="004B7DE3" w:rsidRDefault="000E7F98" w:rsidP="00E83A84">
            <w:pPr>
              <w:pStyle w:val="PDPSOW"/>
              <w:keepNext/>
              <w:keepLines/>
              <w:rPr>
                <w:sz w:val="8"/>
              </w:rPr>
            </w:pPr>
          </w:p>
        </w:tc>
        <w:tc>
          <w:tcPr>
            <w:tcW w:w="993" w:type="dxa"/>
            <w:tcBorders>
              <w:top w:val="nil"/>
              <w:left w:val="single" w:sz="18" w:space="0" w:color="auto"/>
              <w:bottom w:val="single" w:sz="18" w:space="0" w:color="auto"/>
              <w:right w:val="single" w:sz="18" w:space="0" w:color="auto"/>
            </w:tcBorders>
          </w:tcPr>
          <w:p w14:paraId="3F577E55" w14:textId="77777777" w:rsidR="000E7F98" w:rsidRPr="004B7DE3" w:rsidRDefault="000E7F98" w:rsidP="00E83A84">
            <w:pPr>
              <w:pStyle w:val="PDPSOW"/>
              <w:keepNext/>
              <w:keepLines/>
              <w:jc w:val="center"/>
              <w:rPr>
                <w:b/>
              </w:rPr>
            </w:pPr>
            <w:r w:rsidRPr="004B7DE3">
              <w:rPr>
                <w:b/>
                <w:sz w:val="18"/>
              </w:rPr>
              <w:t>SECT. B</w:t>
            </w:r>
          </w:p>
        </w:tc>
      </w:tr>
      <w:tr w:rsidR="000E7F98" w:rsidRPr="004B7DE3" w14:paraId="39F14A29" w14:textId="77777777" w:rsidTr="00E83A84">
        <w:trPr>
          <w:gridAfter w:val="2"/>
          <w:wAfter w:w="1180" w:type="dxa"/>
          <w:cantSplit/>
        </w:trPr>
        <w:tc>
          <w:tcPr>
            <w:tcW w:w="1159" w:type="dxa"/>
            <w:tcBorders>
              <w:top w:val="single" w:sz="6" w:space="0" w:color="auto"/>
              <w:left w:val="single" w:sz="18" w:space="0" w:color="auto"/>
              <w:bottom w:val="nil"/>
              <w:right w:val="nil"/>
            </w:tcBorders>
          </w:tcPr>
          <w:p w14:paraId="14E5D6BA" w14:textId="77777777" w:rsidR="000E7F98" w:rsidRPr="004B7DE3" w:rsidRDefault="000E7F98" w:rsidP="00E83A84">
            <w:pPr>
              <w:pStyle w:val="PDPSOW"/>
              <w:keepNext/>
              <w:keepLines/>
              <w:rPr>
                <w:sz w:val="12"/>
              </w:rPr>
            </w:pPr>
            <w:r w:rsidRPr="004B7DE3">
              <w:rPr>
                <w:sz w:val="12"/>
              </w:rPr>
              <w:t>8. APP CODE</w:t>
            </w:r>
          </w:p>
        </w:tc>
        <w:tc>
          <w:tcPr>
            <w:tcW w:w="1440" w:type="dxa"/>
            <w:gridSpan w:val="2"/>
            <w:tcBorders>
              <w:top w:val="nil"/>
              <w:left w:val="single" w:sz="6" w:space="0" w:color="auto"/>
              <w:bottom w:val="nil"/>
              <w:right w:val="single" w:sz="6" w:space="0" w:color="auto"/>
            </w:tcBorders>
          </w:tcPr>
          <w:p w14:paraId="506B5697" w14:textId="77777777" w:rsidR="000E7F98" w:rsidRPr="0046108F" w:rsidRDefault="000E7F98" w:rsidP="00E83A84">
            <w:pPr>
              <w:pStyle w:val="PDPSOW"/>
              <w:keepNext/>
              <w:keepLines/>
              <w:jc w:val="center"/>
              <w:rPr>
                <w:b/>
                <w:sz w:val="20"/>
              </w:rPr>
            </w:pPr>
            <w:r w:rsidRPr="0046108F">
              <w:rPr>
                <w:b/>
                <w:sz w:val="20"/>
              </w:rPr>
              <w:t>C</w:t>
            </w:r>
          </w:p>
        </w:tc>
        <w:tc>
          <w:tcPr>
            <w:tcW w:w="1440" w:type="dxa"/>
            <w:gridSpan w:val="3"/>
            <w:tcBorders>
              <w:top w:val="single" w:sz="6" w:space="0" w:color="auto"/>
              <w:left w:val="nil"/>
              <w:bottom w:val="nil"/>
              <w:right w:val="single" w:sz="6" w:space="0" w:color="auto"/>
            </w:tcBorders>
          </w:tcPr>
          <w:p w14:paraId="40E5C176" w14:textId="77777777" w:rsidR="000E7F98" w:rsidRPr="004B7DE3" w:rsidRDefault="000E7F98" w:rsidP="00E83A84">
            <w:pPr>
              <w:pStyle w:val="PDPSOW"/>
              <w:keepNext/>
              <w:keepLines/>
              <w:rPr>
                <w:sz w:val="12"/>
              </w:rPr>
            </w:pPr>
            <w:r w:rsidRPr="004B7DE3">
              <w:rPr>
                <w:sz w:val="12"/>
              </w:rPr>
              <w:t>11. AS OF DATE</w:t>
            </w:r>
          </w:p>
        </w:tc>
        <w:tc>
          <w:tcPr>
            <w:tcW w:w="1890" w:type="dxa"/>
            <w:gridSpan w:val="3"/>
            <w:tcBorders>
              <w:top w:val="single" w:sz="6" w:space="0" w:color="auto"/>
              <w:left w:val="nil"/>
              <w:bottom w:val="nil"/>
              <w:right w:val="single" w:sz="6" w:space="0" w:color="auto"/>
            </w:tcBorders>
          </w:tcPr>
          <w:p w14:paraId="493BA734" w14:textId="77777777" w:rsidR="000E7F98" w:rsidRPr="004B7DE3" w:rsidRDefault="000E7F98" w:rsidP="00E83A84">
            <w:pPr>
              <w:pStyle w:val="PDPSOW"/>
              <w:keepNext/>
              <w:keepLines/>
              <w:rPr>
                <w:sz w:val="12"/>
              </w:rPr>
            </w:pPr>
            <w:r w:rsidRPr="004B7DE3">
              <w:rPr>
                <w:sz w:val="12"/>
              </w:rPr>
              <w:t>13.  DATE OF SUBSEQUENT</w:t>
            </w:r>
          </w:p>
          <w:p w14:paraId="108A5FD8" w14:textId="77777777" w:rsidR="000E7F98" w:rsidRPr="004B7DE3" w:rsidRDefault="000E7F98" w:rsidP="00E83A84">
            <w:pPr>
              <w:pStyle w:val="PDPSOW"/>
              <w:keepNext/>
              <w:keepLines/>
              <w:rPr>
                <w:sz w:val="12"/>
              </w:rPr>
            </w:pPr>
            <w:r w:rsidRPr="004B7DE3">
              <w:rPr>
                <w:sz w:val="12"/>
              </w:rPr>
              <w:t>SUBMISSION</w:t>
            </w:r>
          </w:p>
        </w:tc>
        <w:tc>
          <w:tcPr>
            <w:tcW w:w="1890" w:type="dxa"/>
            <w:gridSpan w:val="2"/>
            <w:tcBorders>
              <w:top w:val="nil"/>
              <w:left w:val="nil"/>
              <w:bottom w:val="nil"/>
              <w:right w:val="single" w:sz="6" w:space="0" w:color="auto"/>
            </w:tcBorders>
          </w:tcPr>
          <w:p w14:paraId="278B8ECD" w14:textId="77777777" w:rsidR="000E7F98" w:rsidRPr="004B7DE3" w:rsidRDefault="000E7F98" w:rsidP="00E83A84">
            <w:pPr>
              <w:pStyle w:val="PDPSOW"/>
              <w:keepNext/>
              <w:keepLines/>
              <w:rPr>
                <w:sz w:val="12"/>
              </w:rPr>
            </w:pPr>
            <w:r w:rsidRPr="004B7DE3">
              <w:rPr>
                <w:sz w:val="12"/>
              </w:rPr>
              <w:t>a.   ADDRESSEE</w:t>
            </w:r>
          </w:p>
        </w:tc>
        <w:tc>
          <w:tcPr>
            <w:tcW w:w="454" w:type="dxa"/>
            <w:tcBorders>
              <w:top w:val="single" w:sz="6" w:space="0" w:color="auto"/>
              <w:left w:val="nil"/>
              <w:bottom w:val="nil"/>
              <w:right w:val="single" w:sz="6" w:space="0" w:color="auto"/>
            </w:tcBorders>
          </w:tcPr>
          <w:p w14:paraId="2FF22431" w14:textId="77777777" w:rsidR="000E7F98" w:rsidRPr="004B7DE3" w:rsidRDefault="000E7F98" w:rsidP="00E83A84">
            <w:pPr>
              <w:pStyle w:val="PDPSOW"/>
              <w:keepNext/>
              <w:keepLines/>
              <w:rPr>
                <w:sz w:val="12"/>
              </w:rPr>
            </w:pPr>
          </w:p>
          <w:p w14:paraId="77633DD8" w14:textId="77777777" w:rsidR="000E7F98" w:rsidRPr="004B7DE3" w:rsidRDefault="000E7F98" w:rsidP="00E83A84">
            <w:pPr>
              <w:pStyle w:val="PDPSOW"/>
              <w:keepNext/>
              <w:keepLines/>
              <w:rPr>
                <w:sz w:val="12"/>
              </w:rPr>
            </w:pPr>
            <w:r w:rsidRPr="004B7DE3">
              <w:rPr>
                <w:sz w:val="12"/>
              </w:rPr>
              <w:t>Draft</w:t>
            </w:r>
          </w:p>
        </w:tc>
        <w:tc>
          <w:tcPr>
            <w:tcW w:w="901" w:type="dxa"/>
            <w:gridSpan w:val="2"/>
            <w:tcBorders>
              <w:top w:val="single" w:sz="6" w:space="0" w:color="auto"/>
              <w:left w:val="nil"/>
              <w:bottom w:val="single" w:sz="6" w:space="0" w:color="auto"/>
              <w:right w:val="single" w:sz="18" w:space="0" w:color="auto"/>
            </w:tcBorders>
          </w:tcPr>
          <w:p w14:paraId="354883B3" w14:textId="77777777" w:rsidR="000E7F98" w:rsidRPr="004B7DE3" w:rsidRDefault="000E7F98" w:rsidP="00E83A84">
            <w:pPr>
              <w:pStyle w:val="PDPSOW"/>
              <w:keepNext/>
              <w:keepLines/>
              <w:rPr>
                <w:sz w:val="12"/>
              </w:rPr>
            </w:pPr>
            <w:r w:rsidRPr="004B7DE3">
              <w:rPr>
                <w:sz w:val="12"/>
              </w:rPr>
              <w:t>Final</w:t>
            </w:r>
          </w:p>
        </w:tc>
      </w:tr>
      <w:tr w:rsidR="000E7F98" w:rsidRPr="004B7DE3" w14:paraId="6BDE2116" w14:textId="77777777" w:rsidTr="00E83A84">
        <w:tblPrEx>
          <w:tblCellMar>
            <w:left w:w="79" w:type="dxa"/>
            <w:right w:w="79" w:type="dxa"/>
          </w:tblCellMar>
        </w:tblPrEx>
        <w:trPr>
          <w:gridAfter w:val="2"/>
          <w:wAfter w:w="1180" w:type="dxa"/>
          <w:cantSplit/>
        </w:trPr>
        <w:tc>
          <w:tcPr>
            <w:tcW w:w="1159" w:type="dxa"/>
            <w:tcBorders>
              <w:top w:val="nil"/>
              <w:left w:val="single" w:sz="18" w:space="0" w:color="auto"/>
              <w:bottom w:val="single" w:sz="6" w:space="0" w:color="auto"/>
              <w:right w:val="single" w:sz="6" w:space="0" w:color="auto"/>
            </w:tcBorders>
          </w:tcPr>
          <w:p w14:paraId="78B6E274" w14:textId="77777777" w:rsidR="000E7F98" w:rsidRPr="00156DF4" w:rsidRDefault="000E7F98" w:rsidP="00E83A84">
            <w:pPr>
              <w:pStyle w:val="PDPSOW"/>
              <w:keepNext/>
              <w:keepLines/>
              <w:jc w:val="center"/>
              <w:rPr>
                <w:b/>
                <w:caps/>
                <w:sz w:val="20"/>
              </w:rPr>
            </w:pPr>
            <w:r w:rsidRPr="00156DF4">
              <w:rPr>
                <w:b/>
                <w:caps/>
                <w:sz w:val="20"/>
              </w:rPr>
              <w:t>N/A</w:t>
            </w:r>
          </w:p>
        </w:tc>
        <w:tc>
          <w:tcPr>
            <w:tcW w:w="1440" w:type="dxa"/>
            <w:gridSpan w:val="2"/>
            <w:tcBorders>
              <w:top w:val="nil"/>
              <w:left w:val="nil"/>
              <w:bottom w:val="single" w:sz="6" w:space="0" w:color="auto"/>
              <w:right w:val="single" w:sz="6" w:space="0" w:color="auto"/>
            </w:tcBorders>
          </w:tcPr>
          <w:p w14:paraId="1B1A7AFF" w14:textId="77777777" w:rsidR="000E7F98" w:rsidRPr="004B7DE3" w:rsidRDefault="000E7F98" w:rsidP="00E83A84">
            <w:pPr>
              <w:pStyle w:val="PDPSOW"/>
              <w:keepNext/>
              <w:keepLines/>
              <w:rPr>
                <w:sz w:val="8"/>
              </w:rPr>
            </w:pPr>
          </w:p>
        </w:tc>
        <w:tc>
          <w:tcPr>
            <w:tcW w:w="1440" w:type="dxa"/>
            <w:gridSpan w:val="3"/>
            <w:tcBorders>
              <w:top w:val="nil"/>
              <w:left w:val="nil"/>
              <w:bottom w:val="single" w:sz="6" w:space="0" w:color="auto"/>
              <w:right w:val="single" w:sz="6" w:space="0" w:color="auto"/>
            </w:tcBorders>
          </w:tcPr>
          <w:p w14:paraId="61ED500B" w14:textId="1328C3E9" w:rsidR="000E7F98" w:rsidRPr="00224C82" w:rsidRDefault="00F02ACD" w:rsidP="00E83A84">
            <w:pPr>
              <w:pStyle w:val="PDPSOW"/>
              <w:keepNext/>
              <w:keepLines/>
              <w:jc w:val="center"/>
              <w:rPr>
                <w:b/>
                <w:caps/>
                <w:sz w:val="20"/>
              </w:rPr>
            </w:pPr>
            <w:r>
              <w:rPr>
                <w:b/>
                <w:sz w:val="20"/>
              </w:rPr>
              <w:t xml:space="preserve">See </w:t>
            </w:r>
            <w:r w:rsidR="00FD241C">
              <w:rPr>
                <w:b/>
                <w:sz w:val="20"/>
              </w:rPr>
              <w:t>Item</w:t>
            </w:r>
            <w:r w:rsidR="000E7F98" w:rsidRPr="00224C82">
              <w:rPr>
                <w:b/>
                <w:caps/>
                <w:sz w:val="20"/>
              </w:rPr>
              <w:t xml:space="preserve"> 16</w:t>
            </w:r>
          </w:p>
        </w:tc>
        <w:tc>
          <w:tcPr>
            <w:tcW w:w="1890" w:type="dxa"/>
            <w:gridSpan w:val="3"/>
            <w:tcBorders>
              <w:top w:val="nil"/>
              <w:left w:val="nil"/>
              <w:bottom w:val="single" w:sz="6" w:space="0" w:color="auto"/>
              <w:right w:val="single" w:sz="6" w:space="0" w:color="auto"/>
            </w:tcBorders>
          </w:tcPr>
          <w:p w14:paraId="682493CE" w14:textId="2DFAAA3A" w:rsidR="000E7F98" w:rsidRPr="004B7DE3" w:rsidRDefault="00F02ACD" w:rsidP="00E83A84">
            <w:pPr>
              <w:pStyle w:val="PDPSOW"/>
              <w:keepNext/>
              <w:keepLines/>
              <w:jc w:val="center"/>
              <w:rPr>
                <w:b/>
                <w:caps/>
                <w:sz w:val="20"/>
              </w:rPr>
            </w:pPr>
            <w:r>
              <w:rPr>
                <w:b/>
                <w:sz w:val="20"/>
              </w:rPr>
              <w:t xml:space="preserve">See </w:t>
            </w:r>
            <w:r w:rsidR="00FD241C">
              <w:rPr>
                <w:b/>
                <w:sz w:val="20"/>
              </w:rPr>
              <w:t>Item</w:t>
            </w:r>
            <w:r w:rsidR="000E7F98" w:rsidRPr="004B7DE3">
              <w:rPr>
                <w:b/>
                <w:sz w:val="20"/>
              </w:rPr>
              <w:t xml:space="preserve"> </w:t>
            </w:r>
            <w:r w:rsidR="000E7F98" w:rsidRPr="004B7DE3">
              <w:rPr>
                <w:b/>
                <w:caps/>
                <w:sz w:val="20"/>
              </w:rPr>
              <w:t>16</w:t>
            </w:r>
          </w:p>
        </w:tc>
        <w:tc>
          <w:tcPr>
            <w:tcW w:w="1890" w:type="dxa"/>
            <w:gridSpan w:val="2"/>
            <w:tcBorders>
              <w:top w:val="nil"/>
              <w:left w:val="nil"/>
              <w:bottom w:val="single" w:sz="6" w:space="0" w:color="auto"/>
              <w:right w:val="single" w:sz="6" w:space="0" w:color="auto"/>
            </w:tcBorders>
          </w:tcPr>
          <w:p w14:paraId="5E472F8F" w14:textId="77777777" w:rsidR="000E7F98" w:rsidRPr="004B7DE3" w:rsidRDefault="000E7F98" w:rsidP="00E83A84">
            <w:pPr>
              <w:pStyle w:val="PDPSOW"/>
              <w:keepNext/>
              <w:keepLines/>
              <w:rPr>
                <w:sz w:val="14"/>
              </w:rPr>
            </w:pPr>
          </w:p>
        </w:tc>
        <w:tc>
          <w:tcPr>
            <w:tcW w:w="454" w:type="dxa"/>
            <w:tcBorders>
              <w:top w:val="nil"/>
              <w:left w:val="nil"/>
              <w:bottom w:val="single" w:sz="6" w:space="0" w:color="auto"/>
              <w:right w:val="single" w:sz="6" w:space="0" w:color="auto"/>
            </w:tcBorders>
          </w:tcPr>
          <w:p w14:paraId="6BF8661A" w14:textId="77777777" w:rsidR="000E7F98" w:rsidRPr="004B7DE3" w:rsidRDefault="000E7F98" w:rsidP="00E83A84">
            <w:pPr>
              <w:pStyle w:val="PDPSOW"/>
              <w:keepNext/>
              <w:keepLines/>
              <w:rPr>
                <w:sz w:val="14"/>
              </w:rPr>
            </w:pPr>
          </w:p>
        </w:tc>
        <w:tc>
          <w:tcPr>
            <w:tcW w:w="450" w:type="dxa"/>
            <w:tcBorders>
              <w:top w:val="nil"/>
              <w:left w:val="nil"/>
              <w:bottom w:val="single" w:sz="6" w:space="0" w:color="auto"/>
              <w:right w:val="single" w:sz="6" w:space="0" w:color="auto"/>
            </w:tcBorders>
          </w:tcPr>
          <w:p w14:paraId="3371D587" w14:textId="77777777" w:rsidR="000E7F98" w:rsidRPr="004B7DE3" w:rsidRDefault="000E7F98" w:rsidP="00E83A84">
            <w:pPr>
              <w:pStyle w:val="PDPSOW"/>
              <w:keepNext/>
              <w:keepLines/>
              <w:rPr>
                <w:sz w:val="10"/>
              </w:rPr>
            </w:pPr>
          </w:p>
          <w:p w14:paraId="31196D0B" w14:textId="77777777" w:rsidR="000E7F98" w:rsidRPr="004B7DE3" w:rsidRDefault="000E7F98" w:rsidP="00E83A84">
            <w:pPr>
              <w:pStyle w:val="PDPSOW"/>
              <w:keepNext/>
              <w:keepLines/>
              <w:rPr>
                <w:sz w:val="12"/>
              </w:rPr>
            </w:pPr>
            <w:r w:rsidRPr="004B7DE3">
              <w:rPr>
                <w:sz w:val="10"/>
              </w:rPr>
              <w:t>Reg</w:t>
            </w:r>
          </w:p>
        </w:tc>
        <w:tc>
          <w:tcPr>
            <w:tcW w:w="451" w:type="dxa"/>
            <w:tcBorders>
              <w:top w:val="single" w:sz="6" w:space="0" w:color="auto"/>
              <w:left w:val="single" w:sz="6" w:space="0" w:color="auto"/>
              <w:bottom w:val="single" w:sz="6" w:space="0" w:color="auto"/>
              <w:right w:val="single" w:sz="18" w:space="0" w:color="auto"/>
            </w:tcBorders>
          </w:tcPr>
          <w:p w14:paraId="37790009" w14:textId="77777777" w:rsidR="000E7F98" w:rsidRPr="004B7DE3" w:rsidRDefault="000E7F98" w:rsidP="00E83A84">
            <w:pPr>
              <w:pStyle w:val="PDPSOW"/>
              <w:keepNext/>
              <w:keepLines/>
              <w:rPr>
                <w:sz w:val="10"/>
              </w:rPr>
            </w:pPr>
          </w:p>
          <w:p w14:paraId="38032639" w14:textId="77777777" w:rsidR="000E7F98" w:rsidRPr="004B7DE3" w:rsidRDefault="000E7F98" w:rsidP="00E83A84">
            <w:pPr>
              <w:pStyle w:val="PDPSOW"/>
              <w:keepNext/>
              <w:keepLines/>
              <w:rPr>
                <w:sz w:val="10"/>
              </w:rPr>
            </w:pPr>
            <w:r w:rsidRPr="004B7DE3">
              <w:rPr>
                <w:sz w:val="10"/>
              </w:rPr>
              <w:t>Repro</w:t>
            </w:r>
          </w:p>
        </w:tc>
      </w:tr>
      <w:tr w:rsidR="000E7F98" w:rsidRPr="004B7DE3" w14:paraId="0CF50847" w14:textId="77777777" w:rsidTr="00E83A84">
        <w:tblPrEx>
          <w:tblCellMar>
            <w:left w:w="79" w:type="dxa"/>
            <w:right w:w="79" w:type="dxa"/>
          </w:tblCellMar>
        </w:tblPrEx>
        <w:trPr>
          <w:gridAfter w:val="2"/>
          <w:wAfter w:w="1180" w:type="dxa"/>
          <w:cantSplit/>
        </w:trPr>
        <w:tc>
          <w:tcPr>
            <w:tcW w:w="5929" w:type="dxa"/>
            <w:gridSpan w:val="9"/>
            <w:tcBorders>
              <w:top w:val="single" w:sz="6" w:space="0" w:color="auto"/>
              <w:left w:val="single" w:sz="18" w:space="0" w:color="auto"/>
              <w:bottom w:val="nil"/>
              <w:right w:val="single" w:sz="6" w:space="0" w:color="auto"/>
            </w:tcBorders>
          </w:tcPr>
          <w:p w14:paraId="43A834AA" w14:textId="77777777" w:rsidR="000E7F98" w:rsidRPr="004B7DE3" w:rsidRDefault="000E7F98" w:rsidP="00E83A84">
            <w:pPr>
              <w:pStyle w:val="PDPSOW"/>
              <w:keepNext/>
              <w:keepLines/>
              <w:rPr>
                <w:b/>
                <w:sz w:val="13"/>
                <w:szCs w:val="13"/>
              </w:rPr>
            </w:pPr>
            <w:r w:rsidRPr="004B7DE3">
              <w:rPr>
                <w:b/>
                <w:sz w:val="13"/>
                <w:szCs w:val="13"/>
              </w:rPr>
              <w:t xml:space="preserve">16. REMARKS:  </w:t>
            </w:r>
          </w:p>
          <w:p w14:paraId="26F93859" w14:textId="77777777" w:rsidR="000E7F98" w:rsidRPr="00FD241C" w:rsidRDefault="000E7F98" w:rsidP="00E83A84">
            <w:pPr>
              <w:pStyle w:val="PDPSOW"/>
              <w:keepNext/>
              <w:keepLines/>
              <w:rPr>
                <w:b/>
                <w:sz w:val="12"/>
                <w:szCs w:val="12"/>
              </w:rPr>
            </w:pPr>
            <w:r w:rsidRPr="00FD241C">
              <w:rPr>
                <w:b/>
                <w:sz w:val="12"/>
                <w:szCs w:val="12"/>
              </w:rPr>
              <w:t>DID Modify DI-MISC-80750 as follows:</w:t>
            </w:r>
          </w:p>
          <w:p w14:paraId="41F378F6" w14:textId="77777777" w:rsidR="000E7F98" w:rsidRPr="00FD241C" w:rsidRDefault="000E7F98" w:rsidP="00E83A84">
            <w:pPr>
              <w:pStyle w:val="PDPSOW"/>
              <w:keepNext/>
              <w:keepLines/>
              <w:rPr>
                <w:b/>
                <w:sz w:val="12"/>
                <w:szCs w:val="12"/>
              </w:rPr>
            </w:pPr>
            <w:r w:rsidRPr="00FD241C">
              <w:rPr>
                <w:b/>
                <w:sz w:val="12"/>
                <w:szCs w:val="12"/>
              </w:rPr>
              <w:t xml:space="preserve"> a.   All references to ECP are limited to PE compatibility ECP's.</w:t>
            </w:r>
          </w:p>
          <w:p w14:paraId="34744BE9" w14:textId="77777777" w:rsidR="000E7F98" w:rsidRPr="00FD241C" w:rsidRDefault="000E7F98" w:rsidP="00E83A84">
            <w:pPr>
              <w:pStyle w:val="PDPSOW"/>
              <w:keepNext/>
              <w:keepLines/>
              <w:rPr>
                <w:b/>
                <w:sz w:val="12"/>
                <w:szCs w:val="12"/>
              </w:rPr>
            </w:pPr>
            <w:r w:rsidRPr="00FD241C">
              <w:rPr>
                <w:b/>
                <w:sz w:val="12"/>
                <w:szCs w:val="12"/>
              </w:rPr>
              <w:t xml:space="preserve"> b.   Information required for 10.2.1 shall be as follows:</w:t>
            </w:r>
          </w:p>
          <w:p w14:paraId="6C90FB9D" w14:textId="77777777" w:rsidR="000E7F98" w:rsidRPr="00FD241C" w:rsidRDefault="000E7F98" w:rsidP="00E83A84">
            <w:pPr>
              <w:pStyle w:val="PDPSOW"/>
              <w:keepNext/>
              <w:keepLines/>
              <w:rPr>
                <w:b/>
                <w:sz w:val="12"/>
                <w:szCs w:val="12"/>
              </w:rPr>
            </w:pPr>
            <w:r w:rsidRPr="00FD241C">
              <w:rPr>
                <w:b/>
                <w:sz w:val="12"/>
                <w:szCs w:val="12"/>
              </w:rPr>
              <w:t xml:space="preserve">   1.   Contract number.</w:t>
            </w:r>
          </w:p>
          <w:p w14:paraId="1111AB4D" w14:textId="77777777" w:rsidR="000E7F98" w:rsidRPr="00FD241C" w:rsidRDefault="000E7F98" w:rsidP="00E83A84">
            <w:pPr>
              <w:pStyle w:val="PDPSOW"/>
              <w:keepNext/>
              <w:keepLines/>
              <w:rPr>
                <w:b/>
                <w:sz w:val="12"/>
                <w:szCs w:val="12"/>
              </w:rPr>
            </w:pPr>
            <w:r w:rsidRPr="00FD241C">
              <w:rPr>
                <w:b/>
                <w:sz w:val="12"/>
                <w:szCs w:val="12"/>
              </w:rPr>
              <w:t xml:space="preserve">   2.   PE-ECP Number.</w:t>
            </w:r>
          </w:p>
          <w:p w14:paraId="6DE566C9" w14:textId="77777777" w:rsidR="000E7F98" w:rsidRPr="00FD241C" w:rsidRDefault="000E7F98" w:rsidP="00E83A84">
            <w:pPr>
              <w:pStyle w:val="PDPSOW"/>
              <w:keepNext/>
              <w:keepLines/>
              <w:rPr>
                <w:b/>
                <w:sz w:val="12"/>
                <w:szCs w:val="12"/>
              </w:rPr>
            </w:pPr>
            <w:r w:rsidRPr="00FD241C">
              <w:rPr>
                <w:b/>
                <w:sz w:val="12"/>
                <w:szCs w:val="12"/>
              </w:rPr>
              <w:t xml:space="preserve">   3.   Nomenclature of affected configuration item. </w:t>
            </w:r>
          </w:p>
          <w:p w14:paraId="14A5279B" w14:textId="77777777" w:rsidR="000E7F98" w:rsidRPr="00FD241C" w:rsidRDefault="000E7F98" w:rsidP="00E83A84">
            <w:pPr>
              <w:pStyle w:val="PDPSOW"/>
              <w:keepNext/>
              <w:keepLines/>
              <w:rPr>
                <w:b/>
                <w:sz w:val="12"/>
                <w:szCs w:val="12"/>
              </w:rPr>
            </w:pPr>
            <w:r w:rsidRPr="00FD241C">
              <w:rPr>
                <w:b/>
                <w:sz w:val="12"/>
                <w:szCs w:val="12"/>
              </w:rPr>
              <w:t xml:space="preserve">   4.   Date of ECP submittal to Government.</w:t>
            </w:r>
          </w:p>
          <w:p w14:paraId="1EED1F15" w14:textId="77777777" w:rsidR="000E7F98" w:rsidRPr="00FD241C" w:rsidRDefault="000E7F98" w:rsidP="00E83A84">
            <w:pPr>
              <w:pStyle w:val="PDPSOW"/>
              <w:keepNext/>
              <w:keepLines/>
              <w:rPr>
                <w:b/>
                <w:sz w:val="12"/>
                <w:szCs w:val="12"/>
              </w:rPr>
            </w:pPr>
            <w:r w:rsidRPr="00FD241C">
              <w:rPr>
                <w:b/>
                <w:sz w:val="12"/>
                <w:szCs w:val="12"/>
              </w:rPr>
              <w:t xml:space="preserve">   5.   Date of Government authorization/disapproval.</w:t>
            </w:r>
          </w:p>
          <w:p w14:paraId="09CE1DD5" w14:textId="77777777" w:rsidR="000E7F98" w:rsidRPr="00FD241C" w:rsidRDefault="000E7F98" w:rsidP="00E83A84">
            <w:pPr>
              <w:pStyle w:val="PDPSOW"/>
              <w:keepNext/>
              <w:keepLines/>
              <w:rPr>
                <w:b/>
                <w:sz w:val="12"/>
                <w:szCs w:val="12"/>
              </w:rPr>
            </w:pPr>
            <w:r w:rsidRPr="00FD241C">
              <w:rPr>
                <w:b/>
                <w:sz w:val="12"/>
                <w:szCs w:val="12"/>
              </w:rPr>
              <w:t xml:space="preserve">   6.   Baseline documents affected.</w:t>
            </w:r>
          </w:p>
          <w:p w14:paraId="435B2682" w14:textId="77777777" w:rsidR="000E7F98" w:rsidRPr="00FD241C" w:rsidRDefault="000E7F98" w:rsidP="00E83A84">
            <w:pPr>
              <w:pStyle w:val="PDPSOW"/>
              <w:keepNext/>
              <w:keepLines/>
              <w:rPr>
                <w:b/>
                <w:sz w:val="12"/>
                <w:szCs w:val="12"/>
              </w:rPr>
            </w:pPr>
            <w:r w:rsidRPr="00FD241C">
              <w:rPr>
                <w:b/>
                <w:sz w:val="12"/>
                <w:szCs w:val="12"/>
              </w:rPr>
              <w:t xml:space="preserve">   7.   Date of revision to baseline document.</w:t>
            </w:r>
          </w:p>
          <w:p w14:paraId="1AE11090" w14:textId="77777777" w:rsidR="000E7F98" w:rsidRPr="00FD241C" w:rsidRDefault="000E7F98" w:rsidP="00E83A84">
            <w:pPr>
              <w:pStyle w:val="PDPSOW"/>
              <w:keepNext/>
              <w:keepLines/>
              <w:rPr>
                <w:b/>
                <w:sz w:val="12"/>
                <w:szCs w:val="12"/>
              </w:rPr>
            </w:pPr>
            <w:r w:rsidRPr="00FD241C">
              <w:rPr>
                <w:b/>
                <w:sz w:val="12"/>
                <w:szCs w:val="12"/>
              </w:rPr>
              <w:t xml:space="preserve">   8.   Total number of drawings/specifications/other technical data reviewed during the reporting period.  A list of all technical data reviewed shall be attached.</w:t>
            </w:r>
          </w:p>
          <w:p w14:paraId="474514CA" w14:textId="77777777" w:rsidR="000E7F98" w:rsidRPr="00FD241C" w:rsidRDefault="000E7F98" w:rsidP="00E83A84">
            <w:pPr>
              <w:pStyle w:val="PDPSOW"/>
              <w:keepNext/>
              <w:keepLines/>
              <w:rPr>
                <w:b/>
                <w:sz w:val="12"/>
                <w:szCs w:val="12"/>
              </w:rPr>
            </w:pPr>
            <w:r w:rsidRPr="00FD241C">
              <w:rPr>
                <w:b/>
                <w:sz w:val="12"/>
                <w:szCs w:val="12"/>
              </w:rPr>
              <w:t xml:space="preserve">   9.   Total number of PE compatibility ECPs prepared during the reporting period.</w:t>
            </w:r>
          </w:p>
          <w:p w14:paraId="403B773A" w14:textId="77777777" w:rsidR="000E7F98" w:rsidRPr="00FD241C" w:rsidRDefault="000E7F98" w:rsidP="00E83A84">
            <w:pPr>
              <w:pStyle w:val="PDPSOW"/>
              <w:keepNext/>
              <w:keepLines/>
              <w:rPr>
                <w:b/>
                <w:sz w:val="12"/>
                <w:szCs w:val="12"/>
              </w:rPr>
            </w:pPr>
            <w:r w:rsidRPr="00FD241C">
              <w:rPr>
                <w:b/>
                <w:sz w:val="12"/>
                <w:szCs w:val="12"/>
              </w:rPr>
              <w:t xml:space="preserve">   10.   Total number of drawings revised due to the PE effort during the reporting period.  A list of revised drawings shall be attached.</w:t>
            </w:r>
          </w:p>
          <w:p w14:paraId="4459D0D9" w14:textId="77777777" w:rsidR="000E7F98" w:rsidRPr="00FD241C" w:rsidRDefault="000E7F98" w:rsidP="00E83A84">
            <w:pPr>
              <w:pStyle w:val="PDPSOW"/>
              <w:keepNext/>
              <w:keepLines/>
              <w:rPr>
                <w:b/>
                <w:sz w:val="12"/>
                <w:szCs w:val="12"/>
              </w:rPr>
            </w:pPr>
            <w:r w:rsidRPr="00FD241C">
              <w:rPr>
                <w:b/>
                <w:sz w:val="12"/>
                <w:szCs w:val="12"/>
              </w:rPr>
              <w:t xml:space="preserve">   11.   The cumulative number of drawings/specifications/other technical data reviewed during the reporting period.</w:t>
            </w:r>
          </w:p>
          <w:p w14:paraId="44ADFA6F" w14:textId="77777777" w:rsidR="000E7F98" w:rsidRPr="00FD241C" w:rsidRDefault="000E7F98" w:rsidP="00E83A84">
            <w:pPr>
              <w:pStyle w:val="PDPSOW"/>
              <w:keepNext/>
              <w:keepLines/>
              <w:rPr>
                <w:b/>
                <w:sz w:val="12"/>
                <w:szCs w:val="12"/>
              </w:rPr>
            </w:pPr>
            <w:r w:rsidRPr="00FD241C">
              <w:rPr>
                <w:b/>
                <w:sz w:val="12"/>
                <w:szCs w:val="12"/>
              </w:rPr>
              <w:t xml:space="preserve">   12.   Percentage of total PE effort accomplished since contract award.</w:t>
            </w:r>
          </w:p>
          <w:p w14:paraId="616D59DA" w14:textId="77777777" w:rsidR="000E7F98" w:rsidRPr="00FD241C" w:rsidRDefault="000E7F98" w:rsidP="00E83A84">
            <w:pPr>
              <w:pStyle w:val="PDPSOW"/>
              <w:keepNext/>
              <w:keepLines/>
              <w:rPr>
                <w:b/>
                <w:sz w:val="12"/>
                <w:szCs w:val="12"/>
              </w:rPr>
            </w:pPr>
            <w:r w:rsidRPr="00FD241C">
              <w:rPr>
                <w:b/>
                <w:sz w:val="12"/>
                <w:szCs w:val="12"/>
              </w:rPr>
              <w:t xml:space="preserve"> c.   Information required for 10.2.2 shall be submitted as a letter of PE Certification to the PCO with a copy furnished to the addressee cited in Block 14.  This letter shall be submitted concurrently with submission of the First Article Test (FAT) report or at first production lot submittal if FAT is not required and content of this letter shall be IAW the Requirements for Production Evaluation paragraph of this Technical Requirements</w:t>
            </w:r>
          </w:p>
          <w:p w14:paraId="3B1CDEC1" w14:textId="77B07D09" w:rsidR="000E7F98" w:rsidRPr="00FD241C" w:rsidRDefault="000E7F98" w:rsidP="00E83A84">
            <w:pPr>
              <w:pStyle w:val="PDPSOW"/>
              <w:keepNext/>
              <w:keepLines/>
              <w:rPr>
                <w:b/>
                <w:sz w:val="12"/>
                <w:szCs w:val="12"/>
              </w:rPr>
            </w:pPr>
            <w:r w:rsidRPr="00FD241C">
              <w:rPr>
                <w:b/>
                <w:sz w:val="12"/>
                <w:szCs w:val="12"/>
              </w:rPr>
              <w:t xml:space="preserve">   d.  If any of the PE effort is subcontracted, the information per b. above for the </w:t>
            </w:r>
            <w:r w:rsidR="00FD241C" w:rsidRPr="00FD241C">
              <w:rPr>
                <w:b/>
                <w:sz w:val="12"/>
                <w:szCs w:val="12"/>
              </w:rPr>
              <w:t>subcontractor’s</w:t>
            </w:r>
            <w:r w:rsidRPr="00FD241C">
              <w:rPr>
                <w:b/>
                <w:sz w:val="12"/>
                <w:szCs w:val="12"/>
              </w:rPr>
              <w:t xml:space="preserve"> effort shall be separately listed and shall include the name of the subcontractor.</w:t>
            </w:r>
          </w:p>
          <w:p w14:paraId="24D50E9B" w14:textId="5807BCC2" w:rsidR="00FD241C" w:rsidRPr="00FD241C" w:rsidRDefault="00FD241C" w:rsidP="00E83A84">
            <w:pPr>
              <w:pStyle w:val="PDPSOW"/>
              <w:keepNext/>
              <w:keepLines/>
              <w:rPr>
                <w:b/>
                <w:sz w:val="12"/>
                <w:szCs w:val="12"/>
              </w:rPr>
            </w:pPr>
            <w:r w:rsidRPr="00FD241C">
              <w:rPr>
                <w:b/>
                <w:sz w:val="12"/>
                <w:szCs w:val="12"/>
              </w:rPr>
              <w:t>Item 9: The contractor shall apply the following distribution statement to each deliverable:</w:t>
            </w:r>
          </w:p>
          <w:p w14:paraId="7293F712" w14:textId="1C9E1DB6" w:rsidR="00FD241C" w:rsidRDefault="00FD241C" w:rsidP="00E83A84">
            <w:pPr>
              <w:pStyle w:val="PDPSOW"/>
              <w:keepNext/>
              <w:keepLines/>
              <w:rPr>
                <w:b/>
                <w:sz w:val="12"/>
                <w:szCs w:val="12"/>
              </w:rPr>
            </w:pPr>
            <w:r w:rsidRPr="00FD241C">
              <w:rPr>
                <w:b/>
                <w:sz w:val="12"/>
                <w:szCs w:val="12"/>
              </w:rPr>
              <w:t>DISTRIBUTION STATEMENT C. Distribution authorized to U. S. Government agencies and their contractors. Reason: Export Controlled. Date of Determination: 11 May 2017. Other requests for this document shall be referred to U. S. Army, CECOM, 6565 Surveillance Loop, C3-322, CMDI Branch, Aberdeen Proving Ground, MD 21005-1846.</w:t>
            </w:r>
          </w:p>
          <w:p w14:paraId="5D9A74CB" w14:textId="77777777" w:rsidR="000E7F98" w:rsidRPr="00FD241C" w:rsidRDefault="000E7F98" w:rsidP="00E83A84">
            <w:pPr>
              <w:rPr>
                <w:b/>
                <w:sz w:val="12"/>
                <w:szCs w:val="12"/>
              </w:rPr>
            </w:pPr>
            <w:r w:rsidRPr="00FD241C">
              <w:rPr>
                <w:b/>
                <w:sz w:val="12"/>
                <w:szCs w:val="12"/>
              </w:rPr>
              <w:t>Block 13: Subsequent Submission is as required. The contractor shall continually review the technical data to identify and propose corrections for all PE compatibility discrepancies through the preproduction, production, inspection and testing phases of this contract to determine such PE corrections and submit PE Compatibility ECPs to the Government to reflect these corrections as required.</w:t>
            </w:r>
          </w:p>
          <w:p w14:paraId="097F720E" w14:textId="77777777" w:rsidR="000E7F98" w:rsidRPr="00FD241C" w:rsidRDefault="000E7F98" w:rsidP="00E83A84">
            <w:pPr>
              <w:rPr>
                <w:b/>
                <w:sz w:val="12"/>
                <w:szCs w:val="12"/>
              </w:rPr>
            </w:pPr>
            <w:r w:rsidRPr="00FD241C">
              <w:rPr>
                <w:b/>
                <w:sz w:val="12"/>
                <w:szCs w:val="12"/>
              </w:rPr>
              <w:t xml:space="preserve">All deliveries shall be in digital format, compatible with Microsoft Office 2007 software and Adobe Acrobat version 7.0 and delivered by email or via DoD SAFE (Secure Access File Exchange) website (https://safe.apps.mil/) in case the deliveries can't be sent through the email services.  Request Code is required for the use of DoD SAFE.  Contact the Government Procuring Contracting Officer (PCO) or Engineer for the Request Code.  Alternative delivery media may be discussed with the Government PCO prior to delivery.  The Government personnel listed in the distribution list will receive a copy of the submittal.  Name and electronic address of the Government personnel are specified below:  </w:t>
            </w:r>
          </w:p>
          <w:p w14:paraId="7947428C" w14:textId="77777777" w:rsidR="000E7F98" w:rsidRPr="00FD241C" w:rsidRDefault="000E7F98" w:rsidP="00E83A84">
            <w:pPr>
              <w:rPr>
                <w:b/>
                <w:sz w:val="12"/>
                <w:szCs w:val="12"/>
              </w:rPr>
            </w:pPr>
            <w:r w:rsidRPr="00FD241C">
              <w:rPr>
                <w:b/>
                <w:caps/>
                <w:sz w:val="12"/>
                <w:szCs w:val="12"/>
              </w:rPr>
              <w:t xml:space="preserve">FCDD-ISE-HDB: </w:t>
            </w:r>
            <w:r w:rsidRPr="00FD241C">
              <w:rPr>
                <w:b/>
                <w:sz w:val="12"/>
                <w:szCs w:val="12"/>
              </w:rPr>
              <w:t>Stanley Chan, stanley.u.chan.civ@army.mil</w:t>
            </w:r>
          </w:p>
          <w:p w14:paraId="14CB59DF" w14:textId="77777777" w:rsidR="00E73FA9" w:rsidRDefault="00E73FA9" w:rsidP="00E83A84">
            <w:pPr>
              <w:pStyle w:val="PDPSOW"/>
              <w:keepNext/>
              <w:keepLines/>
              <w:rPr>
                <w:b/>
                <w:sz w:val="12"/>
                <w:szCs w:val="12"/>
              </w:rPr>
            </w:pPr>
            <w:r w:rsidRPr="00E73FA9">
              <w:rPr>
                <w:b/>
                <w:sz w:val="12"/>
                <w:szCs w:val="12"/>
              </w:rPr>
              <w:t xml:space="preserve">PCO: Ariel Martin, ariel.j.martin@dla.mil              </w:t>
            </w:r>
          </w:p>
          <w:p w14:paraId="1378E298" w14:textId="4B1F8F5A" w:rsidR="000E7F98" w:rsidRPr="004B7DE3" w:rsidRDefault="000E7F98" w:rsidP="00E83A84">
            <w:pPr>
              <w:pStyle w:val="PDPSOW"/>
              <w:keepNext/>
              <w:keepLines/>
              <w:rPr>
                <w:b/>
                <w:sz w:val="18"/>
                <w:szCs w:val="18"/>
              </w:rPr>
            </w:pPr>
            <w:r w:rsidRPr="00FD241C">
              <w:rPr>
                <w:b/>
                <w:sz w:val="12"/>
                <w:szCs w:val="12"/>
              </w:rPr>
              <w:t>If the CDRL Data Deliverable is priced and is not NSP (Not Separately Priced), then an electronic DD Form 250 will be required via the Wide Area Workflow website in order for the contractor to receive payment for the data deliverable (see section G of the Contract).  E-mail notification is required with any electronic submission.</w:t>
            </w:r>
          </w:p>
        </w:tc>
        <w:tc>
          <w:tcPr>
            <w:tcW w:w="1890" w:type="dxa"/>
            <w:gridSpan w:val="2"/>
            <w:tcBorders>
              <w:top w:val="single" w:sz="6" w:space="0" w:color="auto"/>
              <w:left w:val="nil"/>
              <w:bottom w:val="nil"/>
              <w:right w:val="single" w:sz="6" w:space="0" w:color="auto"/>
            </w:tcBorders>
          </w:tcPr>
          <w:p w14:paraId="1F99AC99" w14:textId="77777777" w:rsidR="000E7F98" w:rsidRDefault="000E7F98" w:rsidP="00E83A84">
            <w:pPr>
              <w:pStyle w:val="PDPSOW"/>
              <w:keepNext/>
              <w:keepLines/>
              <w:jc w:val="center"/>
              <w:rPr>
                <w:b/>
                <w:sz w:val="16"/>
              </w:rPr>
            </w:pPr>
          </w:p>
          <w:p w14:paraId="657F3914" w14:textId="77777777" w:rsidR="000E7F98" w:rsidRDefault="000E7F98" w:rsidP="00E83A84">
            <w:pPr>
              <w:pStyle w:val="PDPSOW"/>
              <w:keepNext/>
              <w:keepLines/>
              <w:jc w:val="center"/>
              <w:rPr>
                <w:b/>
                <w:sz w:val="16"/>
              </w:rPr>
            </w:pPr>
            <w:r>
              <w:rPr>
                <w:b/>
                <w:sz w:val="16"/>
              </w:rPr>
              <w:t>FCDD-ISE-HDB</w:t>
            </w:r>
          </w:p>
          <w:p w14:paraId="5CBDA9C0" w14:textId="77777777" w:rsidR="000E7F98" w:rsidRPr="004B7DE3" w:rsidRDefault="000E7F98" w:rsidP="00E83A84">
            <w:pPr>
              <w:pStyle w:val="PDPSOW"/>
              <w:keepNext/>
              <w:keepLines/>
              <w:jc w:val="center"/>
              <w:rPr>
                <w:b/>
                <w:caps/>
                <w:spacing w:val="245"/>
                <w:sz w:val="16"/>
              </w:rPr>
            </w:pPr>
            <w:r>
              <w:rPr>
                <w:b/>
                <w:sz w:val="16"/>
              </w:rPr>
              <w:t>PCO</w:t>
            </w:r>
            <w:r w:rsidRPr="004B7DE3">
              <w:rPr>
                <w:b/>
                <w:caps/>
                <w:spacing w:val="245"/>
                <w:sz w:val="16"/>
              </w:rPr>
              <w:t xml:space="preserve"> </w:t>
            </w:r>
          </w:p>
        </w:tc>
        <w:tc>
          <w:tcPr>
            <w:tcW w:w="454" w:type="dxa"/>
            <w:tcBorders>
              <w:top w:val="single" w:sz="6" w:space="0" w:color="auto"/>
              <w:left w:val="nil"/>
              <w:bottom w:val="nil"/>
              <w:right w:val="single" w:sz="6" w:space="0" w:color="auto"/>
            </w:tcBorders>
          </w:tcPr>
          <w:p w14:paraId="732623C2" w14:textId="77777777" w:rsidR="000E7F98" w:rsidRDefault="000E7F98" w:rsidP="00E83A84">
            <w:pPr>
              <w:pStyle w:val="PDPSOW"/>
              <w:keepNext/>
              <w:keepLines/>
              <w:rPr>
                <w:b/>
                <w:sz w:val="16"/>
              </w:rPr>
            </w:pPr>
          </w:p>
          <w:p w14:paraId="1936B0BB" w14:textId="77777777" w:rsidR="000E7F98" w:rsidRDefault="000E7F98" w:rsidP="00E83A84">
            <w:pPr>
              <w:pStyle w:val="PDPSOW"/>
              <w:keepNext/>
              <w:keepLines/>
              <w:rPr>
                <w:b/>
                <w:sz w:val="16"/>
              </w:rPr>
            </w:pPr>
            <w:r w:rsidRPr="004B7DE3">
              <w:rPr>
                <w:b/>
                <w:sz w:val="16"/>
              </w:rPr>
              <w:t>0</w:t>
            </w:r>
          </w:p>
          <w:p w14:paraId="6226B519" w14:textId="77777777" w:rsidR="000E7F98" w:rsidRPr="004B7DE3" w:rsidRDefault="000E7F98" w:rsidP="00E83A84">
            <w:pPr>
              <w:pStyle w:val="PDPSOW"/>
              <w:keepNext/>
              <w:keepLines/>
              <w:rPr>
                <w:b/>
                <w:sz w:val="16"/>
              </w:rPr>
            </w:pPr>
            <w:r>
              <w:rPr>
                <w:b/>
                <w:sz w:val="16"/>
              </w:rPr>
              <w:t>0</w:t>
            </w:r>
          </w:p>
        </w:tc>
        <w:tc>
          <w:tcPr>
            <w:tcW w:w="450" w:type="dxa"/>
            <w:tcBorders>
              <w:top w:val="single" w:sz="6" w:space="0" w:color="auto"/>
              <w:left w:val="nil"/>
              <w:bottom w:val="nil"/>
              <w:right w:val="single" w:sz="6" w:space="0" w:color="auto"/>
            </w:tcBorders>
          </w:tcPr>
          <w:p w14:paraId="01FE5EA5" w14:textId="77777777" w:rsidR="000E7F98" w:rsidRDefault="000E7F98" w:rsidP="00E83A84">
            <w:pPr>
              <w:pStyle w:val="PDPSOW"/>
              <w:keepNext/>
              <w:keepLines/>
              <w:rPr>
                <w:b/>
                <w:sz w:val="16"/>
              </w:rPr>
            </w:pPr>
          </w:p>
          <w:p w14:paraId="16819C43" w14:textId="77777777" w:rsidR="000E7F98" w:rsidRDefault="000E7F98" w:rsidP="00E83A84">
            <w:pPr>
              <w:pStyle w:val="PDPSOW"/>
              <w:keepNext/>
              <w:keepLines/>
              <w:rPr>
                <w:b/>
                <w:sz w:val="16"/>
              </w:rPr>
            </w:pPr>
            <w:r w:rsidRPr="004B7DE3">
              <w:rPr>
                <w:b/>
                <w:sz w:val="16"/>
              </w:rPr>
              <w:t>1</w:t>
            </w:r>
          </w:p>
          <w:p w14:paraId="0554724A" w14:textId="77777777" w:rsidR="000E7F98" w:rsidRPr="004B7DE3" w:rsidRDefault="000E7F98" w:rsidP="00E83A84">
            <w:pPr>
              <w:pStyle w:val="PDPSOW"/>
              <w:keepNext/>
              <w:keepLines/>
              <w:rPr>
                <w:b/>
                <w:sz w:val="16"/>
              </w:rPr>
            </w:pPr>
            <w:r>
              <w:rPr>
                <w:b/>
                <w:sz w:val="16"/>
              </w:rPr>
              <w:t>1</w:t>
            </w:r>
          </w:p>
        </w:tc>
        <w:tc>
          <w:tcPr>
            <w:tcW w:w="451" w:type="dxa"/>
            <w:tcBorders>
              <w:top w:val="single" w:sz="6" w:space="0" w:color="auto"/>
              <w:left w:val="nil"/>
              <w:bottom w:val="single" w:sz="6" w:space="0" w:color="auto"/>
              <w:right w:val="single" w:sz="18" w:space="0" w:color="auto"/>
            </w:tcBorders>
          </w:tcPr>
          <w:p w14:paraId="13B130FD" w14:textId="77777777" w:rsidR="000E7F98" w:rsidRDefault="000E7F98" w:rsidP="00E83A84">
            <w:pPr>
              <w:pStyle w:val="PDPSOW"/>
              <w:keepNext/>
              <w:keepLines/>
              <w:rPr>
                <w:b/>
                <w:sz w:val="16"/>
              </w:rPr>
            </w:pPr>
          </w:p>
          <w:p w14:paraId="0FB124EB" w14:textId="77777777" w:rsidR="000E7F98" w:rsidRDefault="000E7F98" w:rsidP="00E83A84">
            <w:pPr>
              <w:pStyle w:val="PDPSOW"/>
              <w:keepNext/>
              <w:keepLines/>
              <w:rPr>
                <w:b/>
                <w:sz w:val="16"/>
              </w:rPr>
            </w:pPr>
            <w:r w:rsidRPr="004B7DE3">
              <w:rPr>
                <w:b/>
                <w:sz w:val="16"/>
              </w:rPr>
              <w:t>0</w:t>
            </w:r>
          </w:p>
          <w:p w14:paraId="19E1F808" w14:textId="77777777" w:rsidR="000E7F98" w:rsidRPr="004B7DE3" w:rsidRDefault="000E7F98" w:rsidP="00E83A84">
            <w:pPr>
              <w:pStyle w:val="PDPSOW"/>
              <w:keepNext/>
              <w:keepLines/>
              <w:rPr>
                <w:b/>
                <w:sz w:val="16"/>
              </w:rPr>
            </w:pPr>
            <w:r>
              <w:rPr>
                <w:b/>
                <w:sz w:val="16"/>
              </w:rPr>
              <w:t>0</w:t>
            </w:r>
          </w:p>
        </w:tc>
      </w:tr>
      <w:tr w:rsidR="000E7F98" w:rsidRPr="004B7DE3" w14:paraId="360F7413" w14:textId="77777777" w:rsidTr="00E83A84">
        <w:tblPrEx>
          <w:tblCellMar>
            <w:left w:w="79" w:type="dxa"/>
            <w:right w:w="79" w:type="dxa"/>
          </w:tblCellMar>
        </w:tblPrEx>
        <w:trPr>
          <w:gridAfter w:val="2"/>
          <w:wAfter w:w="1180" w:type="dxa"/>
          <w:cantSplit/>
        </w:trPr>
        <w:tc>
          <w:tcPr>
            <w:tcW w:w="5929" w:type="dxa"/>
            <w:gridSpan w:val="9"/>
            <w:tcBorders>
              <w:top w:val="nil"/>
              <w:left w:val="single" w:sz="18" w:space="0" w:color="auto"/>
              <w:bottom w:val="nil"/>
              <w:right w:val="single" w:sz="6" w:space="0" w:color="auto"/>
            </w:tcBorders>
          </w:tcPr>
          <w:p w14:paraId="2F4B3634" w14:textId="77777777" w:rsidR="000E7F98" w:rsidRPr="0046108F" w:rsidRDefault="000E7F98" w:rsidP="00E83A84">
            <w:pPr>
              <w:pStyle w:val="PDPSOW"/>
              <w:keepNext/>
              <w:keepLines/>
              <w:rPr>
                <w:sz w:val="2"/>
                <w:szCs w:val="2"/>
              </w:rPr>
            </w:pPr>
          </w:p>
        </w:tc>
        <w:tc>
          <w:tcPr>
            <w:tcW w:w="1890" w:type="dxa"/>
            <w:gridSpan w:val="2"/>
            <w:tcBorders>
              <w:top w:val="single" w:sz="6" w:space="0" w:color="auto"/>
              <w:left w:val="nil"/>
              <w:bottom w:val="single" w:sz="6" w:space="0" w:color="auto"/>
              <w:right w:val="single" w:sz="6" w:space="0" w:color="auto"/>
            </w:tcBorders>
          </w:tcPr>
          <w:p w14:paraId="736B3B62" w14:textId="77777777" w:rsidR="000E7F98" w:rsidRPr="004B7DE3" w:rsidRDefault="000E7F98" w:rsidP="00E83A84">
            <w:pPr>
              <w:pStyle w:val="PDPSOW"/>
              <w:keepNext/>
              <w:keepLines/>
              <w:rPr>
                <w:sz w:val="14"/>
              </w:rPr>
            </w:pPr>
            <w:r w:rsidRPr="004B7DE3">
              <w:rPr>
                <w:sz w:val="14"/>
              </w:rPr>
              <w:t>15. TOTAL</w:t>
            </w:r>
            <w:r w:rsidRPr="004B7DE3">
              <w:rPr>
                <w:sz w:val="14"/>
              </w:rPr>
              <w:tab/>
            </w:r>
            <w:r w:rsidRPr="004B7DE3">
              <w:rPr>
                <w:noProof/>
                <w:sz w:val="20"/>
              </w:rPr>
              <w:drawing>
                <wp:inline distT="0" distB="0" distL="0" distR="0" wp14:anchorId="446D1B45" wp14:editId="28BC0321">
                  <wp:extent cx="527050" cy="139700"/>
                  <wp:effectExtent l="1905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527050" cy="139700"/>
                          </a:xfrm>
                          <a:prstGeom prst="rect">
                            <a:avLst/>
                          </a:prstGeom>
                          <a:noFill/>
                          <a:ln w="9525">
                            <a:noFill/>
                            <a:miter lim="800000"/>
                            <a:headEnd/>
                            <a:tailEnd/>
                          </a:ln>
                        </pic:spPr>
                      </pic:pic>
                    </a:graphicData>
                  </a:graphic>
                </wp:inline>
              </w:drawing>
            </w:r>
          </w:p>
        </w:tc>
        <w:tc>
          <w:tcPr>
            <w:tcW w:w="454" w:type="dxa"/>
            <w:tcBorders>
              <w:top w:val="single" w:sz="6" w:space="0" w:color="auto"/>
              <w:left w:val="single" w:sz="6" w:space="0" w:color="auto"/>
              <w:bottom w:val="single" w:sz="6" w:space="0" w:color="auto"/>
              <w:right w:val="single" w:sz="6" w:space="0" w:color="auto"/>
            </w:tcBorders>
          </w:tcPr>
          <w:p w14:paraId="73D21E47" w14:textId="77777777" w:rsidR="000E7F98" w:rsidRPr="004B7DE3" w:rsidRDefault="000E7F98" w:rsidP="00E83A84">
            <w:pPr>
              <w:pStyle w:val="PDPSOW"/>
              <w:keepNext/>
              <w:keepLines/>
              <w:rPr>
                <w:b/>
                <w:sz w:val="20"/>
              </w:rPr>
            </w:pPr>
            <w:r w:rsidRPr="004B7DE3">
              <w:rPr>
                <w:b/>
                <w:sz w:val="20"/>
              </w:rPr>
              <w:t>0</w:t>
            </w:r>
          </w:p>
        </w:tc>
        <w:tc>
          <w:tcPr>
            <w:tcW w:w="450" w:type="dxa"/>
            <w:tcBorders>
              <w:top w:val="single" w:sz="6" w:space="0" w:color="auto"/>
              <w:left w:val="single" w:sz="6" w:space="0" w:color="auto"/>
              <w:bottom w:val="single" w:sz="6" w:space="0" w:color="auto"/>
              <w:right w:val="single" w:sz="6" w:space="0" w:color="auto"/>
            </w:tcBorders>
          </w:tcPr>
          <w:p w14:paraId="5EE07769" w14:textId="77777777" w:rsidR="000E7F98" w:rsidRPr="004B7DE3" w:rsidRDefault="000E7F98" w:rsidP="00E83A84">
            <w:pPr>
              <w:pStyle w:val="PDPSOW"/>
              <w:keepNext/>
              <w:keepLines/>
              <w:rPr>
                <w:b/>
                <w:sz w:val="20"/>
              </w:rPr>
            </w:pPr>
            <w:r>
              <w:rPr>
                <w:b/>
                <w:sz w:val="20"/>
              </w:rPr>
              <w:t>2</w:t>
            </w:r>
          </w:p>
        </w:tc>
        <w:tc>
          <w:tcPr>
            <w:tcW w:w="451" w:type="dxa"/>
            <w:tcBorders>
              <w:top w:val="single" w:sz="6" w:space="0" w:color="auto"/>
              <w:left w:val="single" w:sz="6" w:space="0" w:color="auto"/>
              <w:bottom w:val="single" w:sz="6" w:space="0" w:color="auto"/>
              <w:right w:val="single" w:sz="18" w:space="0" w:color="auto"/>
            </w:tcBorders>
          </w:tcPr>
          <w:p w14:paraId="6451ED74" w14:textId="77777777" w:rsidR="000E7F98" w:rsidRPr="004B7DE3" w:rsidRDefault="000E7F98" w:rsidP="00E83A84">
            <w:pPr>
              <w:pStyle w:val="PDPSOW"/>
              <w:keepNext/>
              <w:keepLines/>
              <w:rPr>
                <w:b/>
                <w:sz w:val="20"/>
              </w:rPr>
            </w:pPr>
            <w:r w:rsidRPr="004B7DE3">
              <w:rPr>
                <w:b/>
                <w:sz w:val="20"/>
              </w:rPr>
              <w:t>0</w:t>
            </w:r>
          </w:p>
        </w:tc>
      </w:tr>
      <w:tr w:rsidR="000E7F98" w:rsidRPr="004B7DE3" w14:paraId="07566B8D" w14:textId="77777777" w:rsidTr="00E83A84">
        <w:trPr>
          <w:gridAfter w:val="2"/>
          <w:wAfter w:w="1180" w:type="dxa"/>
          <w:cantSplit/>
        </w:trPr>
        <w:tc>
          <w:tcPr>
            <w:tcW w:w="3229" w:type="dxa"/>
            <w:gridSpan w:val="5"/>
            <w:tcBorders>
              <w:top w:val="single" w:sz="12" w:space="0" w:color="auto"/>
              <w:left w:val="single" w:sz="18" w:space="0" w:color="auto"/>
              <w:bottom w:val="nil"/>
              <w:right w:val="single" w:sz="6" w:space="0" w:color="auto"/>
            </w:tcBorders>
          </w:tcPr>
          <w:p w14:paraId="09E4DD30" w14:textId="77777777" w:rsidR="000E7F98" w:rsidRPr="004B7DE3" w:rsidRDefault="000E7F98" w:rsidP="00E83A84">
            <w:pPr>
              <w:pStyle w:val="PDPSOW"/>
              <w:keepNext/>
              <w:keepLines/>
              <w:rPr>
                <w:sz w:val="12"/>
              </w:rPr>
            </w:pPr>
            <w:r w:rsidRPr="004B7DE3">
              <w:rPr>
                <w:sz w:val="12"/>
              </w:rPr>
              <w:t>G.  PREPARED BY</w:t>
            </w:r>
          </w:p>
        </w:tc>
        <w:tc>
          <w:tcPr>
            <w:tcW w:w="1350" w:type="dxa"/>
            <w:gridSpan w:val="2"/>
            <w:tcBorders>
              <w:top w:val="single" w:sz="12" w:space="0" w:color="auto"/>
              <w:left w:val="single" w:sz="6" w:space="0" w:color="auto"/>
              <w:bottom w:val="nil"/>
              <w:right w:val="single" w:sz="6" w:space="0" w:color="auto"/>
            </w:tcBorders>
          </w:tcPr>
          <w:p w14:paraId="2C063D93" w14:textId="77777777" w:rsidR="000E7F98" w:rsidRPr="004B7DE3" w:rsidRDefault="000E7F98" w:rsidP="00E83A84">
            <w:pPr>
              <w:pStyle w:val="PDPSOW"/>
              <w:keepNext/>
              <w:keepLines/>
              <w:rPr>
                <w:sz w:val="12"/>
              </w:rPr>
            </w:pPr>
            <w:r w:rsidRPr="004B7DE3">
              <w:rPr>
                <w:sz w:val="12"/>
              </w:rPr>
              <w:t>H.  DATE</w:t>
            </w:r>
          </w:p>
        </w:tc>
        <w:tc>
          <w:tcPr>
            <w:tcW w:w="3240" w:type="dxa"/>
            <w:gridSpan w:val="4"/>
            <w:tcBorders>
              <w:top w:val="single" w:sz="12" w:space="0" w:color="auto"/>
              <w:left w:val="single" w:sz="6" w:space="0" w:color="auto"/>
              <w:bottom w:val="nil"/>
              <w:right w:val="single" w:sz="6" w:space="0" w:color="auto"/>
            </w:tcBorders>
          </w:tcPr>
          <w:p w14:paraId="067500A8" w14:textId="77777777" w:rsidR="000E7F98" w:rsidRPr="004B7DE3" w:rsidRDefault="000E7F98" w:rsidP="00E83A84">
            <w:pPr>
              <w:pStyle w:val="PDPSOW"/>
              <w:keepNext/>
              <w:keepLines/>
              <w:rPr>
                <w:sz w:val="12"/>
              </w:rPr>
            </w:pPr>
            <w:r w:rsidRPr="004B7DE3">
              <w:rPr>
                <w:sz w:val="12"/>
              </w:rPr>
              <w:t>I.  APPROVED BY</w:t>
            </w:r>
          </w:p>
        </w:tc>
        <w:tc>
          <w:tcPr>
            <w:tcW w:w="1355" w:type="dxa"/>
            <w:gridSpan w:val="3"/>
            <w:tcBorders>
              <w:top w:val="single" w:sz="12" w:space="0" w:color="auto"/>
              <w:left w:val="single" w:sz="6" w:space="0" w:color="auto"/>
              <w:bottom w:val="nil"/>
              <w:right w:val="single" w:sz="18" w:space="0" w:color="auto"/>
            </w:tcBorders>
          </w:tcPr>
          <w:p w14:paraId="51A6CEC0" w14:textId="77777777" w:rsidR="000E7F98" w:rsidRPr="004B7DE3" w:rsidRDefault="000E7F98" w:rsidP="00E83A84">
            <w:pPr>
              <w:pStyle w:val="PDPSOW"/>
              <w:keepNext/>
              <w:keepLines/>
              <w:rPr>
                <w:sz w:val="12"/>
              </w:rPr>
            </w:pPr>
            <w:r w:rsidRPr="004B7DE3">
              <w:rPr>
                <w:sz w:val="12"/>
              </w:rPr>
              <w:t>J.  DATE</w:t>
            </w:r>
          </w:p>
        </w:tc>
      </w:tr>
      <w:tr w:rsidR="000E7F98" w:rsidRPr="0046108F" w14:paraId="31D75FB4" w14:textId="77777777" w:rsidTr="00E83A84">
        <w:trPr>
          <w:gridAfter w:val="2"/>
          <w:wAfter w:w="1180" w:type="dxa"/>
          <w:cantSplit/>
        </w:trPr>
        <w:tc>
          <w:tcPr>
            <w:tcW w:w="3229" w:type="dxa"/>
            <w:gridSpan w:val="5"/>
            <w:tcBorders>
              <w:top w:val="nil"/>
              <w:left w:val="single" w:sz="18" w:space="0" w:color="auto"/>
              <w:bottom w:val="single" w:sz="18" w:space="0" w:color="auto"/>
              <w:right w:val="single" w:sz="6" w:space="0" w:color="auto"/>
            </w:tcBorders>
          </w:tcPr>
          <w:p w14:paraId="1968C4DC" w14:textId="77777777" w:rsidR="000E7F98" w:rsidRPr="0046108F" w:rsidRDefault="000E7F98" w:rsidP="00E83A84">
            <w:pPr>
              <w:keepNext/>
              <w:keepLines/>
              <w:tabs>
                <w:tab w:val="left" w:pos="720"/>
              </w:tabs>
              <w:ind w:right="10"/>
              <w:rPr>
                <w:b/>
                <w:sz w:val="20"/>
              </w:rPr>
            </w:pPr>
            <w:r w:rsidRPr="0046108F">
              <w:rPr>
                <w:b/>
                <w:sz w:val="20"/>
              </w:rPr>
              <w:t>STANLEY U. CHAN</w:t>
            </w:r>
          </w:p>
          <w:p w14:paraId="6354EE15" w14:textId="77777777" w:rsidR="000E7F98" w:rsidRPr="0046108F" w:rsidRDefault="000E7F98" w:rsidP="00E83A84">
            <w:pPr>
              <w:keepNext/>
              <w:keepLines/>
              <w:tabs>
                <w:tab w:val="left" w:pos="720"/>
              </w:tabs>
              <w:ind w:right="10"/>
              <w:rPr>
                <w:b/>
                <w:sz w:val="20"/>
              </w:rPr>
            </w:pPr>
            <w:r w:rsidRPr="0046108F">
              <w:rPr>
                <w:b/>
                <w:sz w:val="20"/>
              </w:rPr>
              <w:t>FCDD-ISE-HDB</w:t>
            </w:r>
          </w:p>
          <w:p w14:paraId="4C3E8461" w14:textId="77777777" w:rsidR="000E7F98" w:rsidRPr="0046108F" w:rsidRDefault="000E7F98" w:rsidP="00E83A84">
            <w:pPr>
              <w:keepNext/>
              <w:keepLines/>
              <w:tabs>
                <w:tab w:val="left" w:pos="720"/>
              </w:tabs>
              <w:ind w:right="10"/>
              <w:rPr>
                <w:b/>
                <w:sz w:val="20"/>
              </w:rPr>
            </w:pPr>
            <w:r w:rsidRPr="0046108F">
              <w:rPr>
                <w:b/>
                <w:sz w:val="20"/>
              </w:rPr>
              <w:t>Electronics Engineer</w:t>
            </w:r>
          </w:p>
        </w:tc>
        <w:tc>
          <w:tcPr>
            <w:tcW w:w="1350" w:type="dxa"/>
            <w:gridSpan w:val="2"/>
            <w:tcBorders>
              <w:top w:val="nil"/>
              <w:left w:val="single" w:sz="6" w:space="0" w:color="auto"/>
              <w:bottom w:val="single" w:sz="18" w:space="0" w:color="auto"/>
              <w:right w:val="single" w:sz="6" w:space="0" w:color="auto"/>
            </w:tcBorders>
          </w:tcPr>
          <w:p w14:paraId="15695488" w14:textId="6FD0DA89" w:rsidR="000E7F98" w:rsidRPr="0046108F" w:rsidRDefault="0046108F" w:rsidP="00E83A84">
            <w:pPr>
              <w:keepNext/>
              <w:keepLines/>
              <w:tabs>
                <w:tab w:val="left" w:pos="720"/>
              </w:tabs>
              <w:ind w:right="20"/>
              <w:jc w:val="center"/>
              <w:rPr>
                <w:b/>
                <w:sz w:val="20"/>
              </w:rPr>
            </w:pPr>
            <w:r w:rsidRPr="0046108F">
              <w:rPr>
                <w:b/>
                <w:sz w:val="20"/>
              </w:rPr>
              <w:t>09/18/2025</w:t>
            </w:r>
          </w:p>
        </w:tc>
        <w:tc>
          <w:tcPr>
            <w:tcW w:w="3240" w:type="dxa"/>
            <w:gridSpan w:val="4"/>
            <w:tcBorders>
              <w:top w:val="nil"/>
              <w:left w:val="single" w:sz="6" w:space="0" w:color="auto"/>
              <w:bottom w:val="single" w:sz="18" w:space="0" w:color="auto"/>
              <w:right w:val="single" w:sz="6" w:space="0" w:color="auto"/>
            </w:tcBorders>
          </w:tcPr>
          <w:p w14:paraId="04DCB057" w14:textId="77777777" w:rsidR="000E7F98" w:rsidRPr="0046108F" w:rsidRDefault="000E7F98" w:rsidP="00E83A84">
            <w:pPr>
              <w:keepNext/>
              <w:keepLines/>
              <w:ind w:right="20"/>
              <w:rPr>
                <w:b/>
                <w:sz w:val="20"/>
              </w:rPr>
            </w:pPr>
            <w:r w:rsidRPr="0046108F">
              <w:rPr>
                <w:b/>
                <w:sz w:val="20"/>
              </w:rPr>
              <w:t>LYSSA J. MURPHY</w:t>
            </w:r>
          </w:p>
          <w:p w14:paraId="21659F4C" w14:textId="77777777" w:rsidR="000E7F98" w:rsidRPr="0046108F" w:rsidRDefault="000E7F98" w:rsidP="00E83A84">
            <w:pPr>
              <w:keepNext/>
              <w:keepLines/>
              <w:ind w:right="20"/>
              <w:rPr>
                <w:b/>
                <w:sz w:val="20"/>
              </w:rPr>
            </w:pPr>
            <w:r w:rsidRPr="0046108F">
              <w:rPr>
                <w:b/>
                <w:sz w:val="20"/>
              </w:rPr>
              <w:t>FCDD-ISE-HDB</w:t>
            </w:r>
          </w:p>
          <w:p w14:paraId="529CE819" w14:textId="77777777" w:rsidR="000E7F98" w:rsidRPr="0046108F" w:rsidRDefault="000E7F98" w:rsidP="00E83A84">
            <w:pPr>
              <w:keepNext/>
              <w:keepLines/>
              <w:tabs>
                <w:tab w:val="left" w:pos="720"/>
              </w:tabs>
              <w:ind w:right="20"/>
              <w:rPr>
                <w:b/>
                <w:sz w:val="20"/>
              </w:rPr>
            </w:pPr>
            <w:r w:rsidRPr="0046108F">
              <w:rPr>
                <w:b/>
                <w:sz w:val="20"/>
              </w:rPr>
              <w:t>Supervisory Engineer</w:t>
            </w:r>
          </w:p>
        </w:tc>
        <w:tc>
          <w:tcPr>
            <w:tcW w:w="1355" w:type="dxa"/>
            <w:gridSpan w:val="3"/>
            <w:tcBorders>
              <w:top w:val="nil"/>
              <w:left w:val="single" w:sz="6" w:space="0" w:color="auto"/>
              <w:bottom w:val="single" w:sz="18" w:space="0" w:color="auto"/>
              <w:right w:val="single" w:sz="18" w:space="0" w:color="auto"/>
            </w:tcBorders>
          </w:tcPr>
          <w:p w14:paraId="6880D77A" w14:textId="0F383B29" w:rsidR="000E7F98" w:rsidRPr="0046108F" w:rsidRDefault="0046108F" w:rsidP="00E83A84">
            <w:pPr>
              <w:keepNext/>
              <w:keepLines/>
              <w:tabs>
                <w:tab w:val="left" w:pos="720"/>
              </w:tabs>
              <w:ind w:right="20"/>
              <w:jc w:val="center"/>
              <w:rPr>
                <w:b/>
                <w:sz w:val="20"/>
              </w:rPr>
            </w:pPr>
            <w:r w:rsidRPr="0046108F">
              <w:rPr>
                <w:b/>
                <w:sz w:val="20"/>
              </w:rPr>
              <w:t>09/18/2025</w:t>
            </w:r>
          </w:p>
        </w:tc>
      </w:tr>
    </w:tbl>
    <w:p w14:paraId="2E7F43F3" w14:textId="1A10469D" w:rsidR="000E7F98" w:rsidRDefault="000E7F98" w:rsidP="000E7F98">
      <w:pPr>
        <w:pStyle w:val="PDPSOW"/>
      </w:pPr>
    </w:p>
    <w:tbl>
      <w:tblPr>
        <w:tblW w:w="10354" w:type="dxa"/>
        <w:tblLayout w:type="fixed"/>
        <w:tblCellMar>
          <w:left w:w="80" w:type="dxa"/>
          <w:right w:w="80" w:type="dxa"/>
        </w:tblCellMar>
        <w:tblLook w:val="0000" w:firstRow="0" w:lastRow="0" w:firstColumn="0" w:lastColumn="0" w:noHBand="0" w:noVBand="0"/>
      </w:tblPr>
      <w:tblGrid>
        <w:gridCol w:w="1159"/>
        <w:gridCol w:w="270"/>
        <w:gridCol w:w="1170"/>
        <w:gridCol w:w="539"/>
        <w:gridCol w:w="91"/>
        <w:gridCol w:w="810"/>
        <w:gridCol w:w="540"/>
        <w:gridCol w:w="1170"/>
        <w:gridCol w:w="180"/>
        <w:gridCol w:w="810"/>
        <w:gridCol w:w="1080"/>
        <w:gridCol w:w="454"/>
        <w:gridCol w:w="450"/>
        <w:gridCol w:w="451"/>
        <w:gridCol w:w="187"/>
        <w:gridCol w:w="993"/>
      </w:tblGrid>
      <w:tr w:rsidR="00665549" w:rsidRPr="004B7DE3" w14:paraId="7654E6ED" w14:textId="77777777" w:rsidTr="007F1192">
        <w:trPr>
          <w:gridAfter w:val="2"/>
          <w:wAfter w:w="1180" w:type="dxa"/>
          <w:cantSplit/>
        </w:trPr>
        <w:tc>
          <w:tcPr>
            <w:tcW w:w="6739" w:type="dxa"/>
            <w:gridSpan w:val="10"/>
            <w:tcBorders>
              <w:top w:val="single" w:sz="18" w:space="0" w:color="auto"/>
              <w:left w:val="single" w:sz="18" w:space="0" w:color="auto"/>
              <w:bottom w:val="single" w:sz="6" w:space="0" w:color="auto"/>
              <w:right w:val="single" w:sz="6" w:space="0" w:color="auto"/>
            </w:tcBorders>
          </w:tcPr>
          <w:p w14:paraId="4256EC3B" w14:textId="77777777" w:rsidR="00665549" w:rsidRPr="004B7DE3" w:rsidRDefault="00665549" w:rsidP="007F1192">
            <w:pPr>
              <w:pStyle w:val="PDPSOW"/>
              <w:keepNext/>
              <w:keepLines/>
              <w:jc w:val="center"/>
              <w:rPr>
                <w:b/>
              </w:rPr>
            </w:pPr>
            <w:r w:rsidRPr="004B7DE3">
              <w:rPr>
                <w:b/>
              </w:rPr>
              <w:lastRenderedPageBreak/>
              <w:t>CONTRACT DATA REQUIREMENTS LIST</w:t>
            </w:r>
          </w:p>
          <w:p w14:paraId="1BB16BC7" w14:textId="77777777" w:rsidR="00665549" w:rsidRPr="004B7DE3" w:rsidRDefault="00665549" w:rsidP="007F1192">
            <w:pPr>
              <w:pStyle w:val="PDPSOW"/>
              <w:keepNext/>
              <w:keepLines/>
              <w:jc w:val="center"/>
            </w:pPr>
            <w:r w:rsidRPr="004B7DE3">
              <w:rPr>
                <w:b/>
                <w:i/>
              </w:rPr>
              <w:t>(1 Data Item)</w:t>
            </w:r>
          </w:p>
        </w:tc>
        <w:tc>
          <w:tcPr>
            <w:tcW w:w="2435" w:type="dxa"/>
            <w:gridSpan w:val="4"/>
            <w:tcBorders>
              <w:top w:val="single" w:sz="18" w:space="0" w:color="auto"/>
              <w:left w:val="single" w:sz="6" w:space="0" w:color="auto"/>
              <w:bottom w:val="single" w:sz="6" w:space="0" w:color="auto"/>
              <w:right w:val="single" w:sz="18" w:space="0" w:color="auto"/>
            </w:tcBorders>
          </w:tcPr>
          <w:p w14:paraId="00806AB1" w14:textId="77777777" w:rsidR="00665549" w:rsidRPr="004B7DE3" w:rsidRDefault="00665549" w:rsidP="007F1192">
            <w:pPr>
              <w:pStyle w:val="PDPSOW"/>
              <w:keepNext/>
              <w:keepLines/>
              <w:jc w:val="center"/>
              <w:rPr>
                <w:sz w:val="18"/>
              </w:rPr>
            </w:pPr>
            <w:r w:rsidRPr="004B7DE3">
              <w:rPr>
                <w:sz w:val="18"/>
              </w:rPr>
              <w:t>Original Form Approved</w:t>
            </w:r>
          </w:p>
          <w:p w14:paraId="5989C105" w14:textId="77777777" w:rsidR="00665549" w:rsidRPr="004B7DE3" w:rsidRDefault="00665549" w:rsidP="007F1192">
            <w:pPr>
              <w:pStyle w:val="PDPSOW"/>
              <w:keepNext/>
              <w:keepLines/>
              <w:jc w:val="center"/>
              <w:rPr>
                <w:sz w:val="18"/>
              </w:rPr>
            </w:pPr>
            <w:r w:rsidRPr="004B7DE3">
              <w:rPr>
                <w:sz w:val="18"/>
              </w:rPr>
              <w:t>OMB No. 0704-0188</w:t>
            </w:r>
          </w:p>
          <w:p w14:paraId="14BEC9EB" w14:textId="77777777" w:rsidR="00665549" w:rsidRPr="004B7DE3" w:rsidRDefault="00665549" w:rsidP="007F1192">
            <w:pPr>
              <w:pStyle w:val="PDPSOW"/>
              <w:keepNext/>
              <w:keepLines/>
              <w:jc w:val="center"/>
              <w:rPr>
                <w:sz w:val="18"/>
              </w:rPr>
            </w:pPr>
          </w:p>
        </w:tc>
      </w:tr>
      <w:tr w:rsidR="00665549" w:rsidRPr="004B7DE3" w14:paraId="60C3DA56" w14:textId="77777777" w:rsidTr="007F1192">
        <w:trPr>
          <w:gridAfter w:val="2"/>
          <w:wAfter w:w="1180" w:type="dxa"/>
          <w:cantSplit/>
        </w:trPr>
        <w:tc>
          <w:tcPr>
            <w:tcW w:w="9174" w:type="dxa"/>
            <w:gridSpan w:val="14"/>
            <w:tcBorders>
              <w:top w:val="single" w:sz="6" w:space="0" w:color="auto"/>
              <w:left w:val="single" w:sz="18" w:space="0" w:color="auto"/>
              <w:bottom w:val="nil"/>
              <w:right w:val="single" w:sz="18" w:space="0" w:color="auto"/>
            </w:tcBorders>
          </w:tcPr>
          <w:p w14:paraId="322C18E5" w14:textId="77777777" w:rsidR="00665549" w:rsidRPr="004B7DE3" w:rsidRDefault="00665549" w:rsidP="007F1192">
            <w:pPr>
              <w:pStyle w:val="PDPSOW"/>
              <w:keepNext/>
              <w:keepLines/>
              <w:rPr>
                <w:sz w:val="10"/>
              </w:rPr>
            </w:pPr>
            <w:r w:rsidRPr="002A4288">
              <w:rPr>
                <w:sz w:val="10"/>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w:t>
            </w:r>
            <w:proofErr w:type="spellStart"/>
            <w:r w:rsidRPr="002A4288">
              <w:rPr>
                <w:sz w:val="10"/>
              </w:rPr>
              <w:t>collectionof</w:t>
            </w:r>
            <w:proofErr w:type="spellEnd"/>
            <w:r w:rsidRPr="002A4288">
              <w:rPr>
                <w:sz w:val="10"/>
              </w:rPr>
              <w:t xml:space="preserve"> information if it does not display a currently valid OMB control number</w:t>
            </w:r>
            <w:r w:rsidRPr="00224C82">
              <w:rPr>
                <w:b/>
                <w:bCs/>
                <w:sz w:val="10"/>
              </w:rPr>
              <w:t>. Please do not return your form to the above organization. Send completed form to the Government Issuing Contracting Officer for the Contract/PR No. listed in Block E.</w:t>
            </w:r>
          </w:p>
        </w:tc>
      </w:tr>
      <w:tr w:rsidR="00665549" w:rsidRPr="004B7DE3" w14:paraId="14B7496E" w14:textId="77777777" w:rsidTr="007F1192">
        <w:trPr>
          <w:gridAfter w:val="2"/>
          <w:wAfter w:w="1180" w:type="dxa"/>
          <w:cantSplit/>
        </w:trPr>
        <w:tc>
          <w:tcPr>
            <w:tcW w:w="2599" w:type="dxa"/>
            <w:gridSpan w:val="3"/>
            <w:tcBorders>
              <w:top w:val="single" w:sz="6" w:space="0" w:color="auto"/>
              <w:left w:val="single" w:sz="18" w:space="0" w:color="auto"/>
              <w:bottom w:val="nil"/>
              <w:right w:val="single" w:sz="6" w:space="0" w:color="auto"/>
            </w:tcBorders>
          </w:tcPr>
          <w:p w14:paraId="549C0A94" w14:textId="77777777" w:rsidR="00665549" w:rsidRPr="004B7DE3" w:rsidRDefault="00665549" w:rsidP="007F1192">
            <w:pPr>
              <w:pStyle w:val="PDPSOW"/>
              <w:keepNext/>
              <w:keepLines/>
              <w:rPr>
                <w:sz w:val="14"/>
              </w:rPr>
            </w:pPr>
            <w:r w:rsidRPr="004B7DE3">
              <w:rPr>
                <w:sz w:val="14"/>
              </w:rPr>
              <w:t>A. CONTRACT LINE ITEM NO.</w:t>
            </w:r>
          </w:p>
        </w:tc>
        <w:tc>
          <w:tcPr>
            <w:tcW w:w="1440" w:type="dxa"/>
            <w:gridSpan w:val="3"/>
            <w:tcBorders>
              <w:top w:val="single" w:sz="6" w:space="0" w:color="auto"/>
              <w:left w:val="single" w:sz="6" w:space="0" w:color="auto"/>
              <w:bottom w:val="nil"/>
              <w:right w:val="single" w:sz="6" w:space="0" w:color="auto"/>
            </w:tcBorders>
          </w:tcPr>
          <w:p w14:paraId="014EBAD8" w14:textId="77777777" w:rsidR="00665549" w:rsidRPr="004B7DE3" w:rsidRDefault="00665549" w:rsidP="007F1192">
            <w:pPr>
              <w:pStyle w:val="PDPSOW"/>
              <w:keepNext/>
              <w:keepLines/>
              <w:rPr>
                <w:sz w:val="14"/>
              </w:rPr>
            </w:pPr>
            <w:r w:rsidRPr="004B7DE3">
              <w:rPr>
                <w:sz w:val="14"/>
              </w:rPr>
              <w:t>B.  EXHIBIT</w:t>
            </w:r>
          </w:p>
        </w:tc>
        <w:tc>
          <w:tcPr>
            <w:tcW w:w="5135" w:type="dxa"/>
            <w:gridSpan w:val="8"/>
            <w:tcBorders>
              <w:top w:val="single" w:sz="6" w:space="0" w:color="auto"/>
              <w:left w:val="single" w:sz="6" w:space="0" w:color="auto"/>
              <w:bottom w:val="nil"/>
              <w:right w:val="single" w:sz="18" w:space="0" w:color="auto"/>
            </w:tcBorders>
          </w:tcPr>
          <w:p w14:paraId="4462933C" w14:textId="77777777" w:rsidR="00665549" w:rsidRPr="004B7DE3" w:rsidRDefault="00665549" w:rsidP="007F1192">
            <w:pPr>
              <w:pStyle w:val="PDPSOW"/>
              <w:keepNext/>
              <w:keepLines/>
              <w:rPr>
                <w:sz w:val="14"/>
              </w:rPr>
            </w:pPr>
            <w:r w:rsidRPr="004B7DE3">
              <w:rPr>
                <w:sz w:val="14"/>
              </w:rPr>
              <w:t>C.  CATEGORY:</w:t>
            </w:r>
          </w:p>
        </w:tc>
      </w:tr>
      <w:tr w:rsidR="00665549" w:rsidRPr="004B7DE3" w14:paraId="65171AEE" w14:textId="77777777" w:rsidTr="007F1192">
        <w:trPr>
          <w:gridAfter w:val="2"/>
          <w:wAfter w:w="1180" w:type="dxa"/>
          <w:cantSplit/>
        </w:trPr>
        <w:tc>
          <w:tcPr>
            <w:tcW w:w="2599" w:type="dxa"/>
            <w:gridSpan w:val="3"/>
            <w:tcBorders>
              <w:top w:val="nil"/>
              <w:left w:val="single" w:sz="18" w:space="0" w:color="auto"/>
              <w:bottom w:val="single" w:sz="6" w:space="0" w:color="auto"/>
              <w:right w:val="single" w:sz="6" w:space="0" w:color="auto"/>
            </w:tcBorders>
          </w:tcPr>
          <w:p w14:paraId="5688BDBA" w14:textId="6E22F47C" w:rsidR="00665549" w:rsidRPr="004B7DE3" w:rsidRDefault="001B0746" w:rsidP="001B0746">
            <w:pPr>
              <w:pStyle w:val="PDPSOW"/>
              <w:keepNext/>
              <w:keepLines/>
              <w:jc w:val="center"/>
              <w:rPr>
                <w:b/>
                <w:caps/>
              </w:rPr>
            </w:pPr>
            <w:r>
              <w:rPr>
                <w:b/>
                <w:caps/>
              </w:rPr>
              <w:t>0001</w:t>
            </w:r>
          </w:p>
        </w:tc>
        <w:tc>
          <w:tcPr>
            <w:tcW w:w="1440" w:type="dxa"/>
            <w:gridSpan w:val="3"/>
            <w:tcBorders>
              <w:top w:val="nil"/>
              <w:left w:val="single" w:sz="6" w:space="0" w:color="auto"/>
              <w:bottom w:val="single" w:sz="6" w:space="0" w:color="auto"/>
              <w:right w:val="single" w:sz="6" w:space="0" w:color="auto"/>
            </w:tcBorders>
          </w:tcPr>
          <w:p w14:paraId="56E36E52" w14:textId="4E0A1954" w:rsidR="00665549" w:rsidRPr="004B7DE3" w:rsidRDefault="001B0746" w:rsidP="001B0746">
            <w:pPr>
              <w:pStyle w:val="PDPSOW"/>
              <w:keepNext/>
              <w:keepLines/>
              <w:jc w:val="center"/>
              <w:rPr>
                <w:b/>
                <w:caps/>
              </w:rPr>
            </w:pPr>
            <w:r>
              <w:rPr>
                <w:b/>
                <w:caps/>
              </w:rPr>
              <w:t>A</w:t>
            </w:r>
          </w:p>
        </w:tc>
        <w:tc>
          <w:tcPr>
            <w:tcW w:w="5135" w:type="dxa"/>
            <w:gridSpan w:val="8"/>
            <w:tcBorders>
              <w:top w:val="nil"/>
              <w:left w:val="single" w:sz="6" w:space="0" w:color="auto"/>
              <w:bottom w:val="single" w:sz="6" w:space="0" w:color="auto"/>
              <w:right w:val="single" w:sz="18" w:space="0" w:color="auto"/>
            </w:tcBorders>
          </w:tcPr>
          <w:p w14:paraId="6E0C3340" w14:textId="77777777" w:rsidR="00665549" w:rsidRPr="004B7DE3" w:rsidRDefault="00665549" w:rsidP="007F1192">
            <w:pPr>
              <w:pStyle w:val="PDPSOW"/>
              <w:keepNext/>
              <w:keepLines/>
              <w:rPr>
                <w:sz w:val="14"/>
              </w:rPr>
            </w:pPr>
            <w:r w:rsidRPr="004B7DE3">
              <w:rPr>
                <w:caps/>
                <w:sz w:val="14"/>
              </w:rPr>
              <w:t xml:space="preserve">   TDP </w:t>
            </w:r>
            <w:r w:rsidRPr="004B7DE3">
              <w:rPr>
                <w:b/>
              </w:rPr>
              <w:t xml:space="preserve">   </w:t>
            </w:r>
            <w:r w:rsidRPr="004B7DE3">
              <w:rPr>
                <w:b/>
                <w:caps/>
              </w:rPr>
              <w:t xml:space="preserve"> </w:t>
            </w:r>
            <w:r w:rsidRPr="004B7DE3">
              <w:rPr>
                <w:caps/>
                <w:sz w:val="14"/>
              </w:rPr>
              <w:t>TM</w:t>
            </w:r>
            <w:r w:rsidRPr="004B7DE3">
              <w:rPr>
                <w:b/>
                <w:caps/>
              </w:rPr>
              <w:t xml:space="preserve">      </w:t>
            </w:r>
            <w:r w:rsidRPr="004B7DE3">
              <w:rPr>
                <w:caps/>
                <w:sz w:val="14"/>
              </w:rPr>
              <w:t>OTHER</w:t>
            </w:r>
            <w:r w:rsidRPr="004B7DE3">
              <w:rPr>
                <w:b/>
                <w:caps/>
              </w:rPr>
              <w:t xml:space="preserve">   </w:t>
            </w:r>
            <w:r w:rsidRPr="004B7DE3">
              <w:rPr>
                <w:b/>
                <w:caps/>
                <w:sz w:val="20"/>
              </w:rPr>
              <w:t xml:space="preserve">MISC   </w:t>
            </w:r>
          </w:p>
        </w:tc>
      </w:tr>
      <w:tr w:rsidR="00665549" w:rsidRPr="004B7DE3" w14:paraId="266D4D0F" w14:textId="77777777" w:rsidTr="007F1192">
        <w:trPr>
          <w:gridAfter w:val="2"/>
          <w:wAfter w:w="1180" w:type="dxa"/>
          <w:cantSplit/>
        </w:trPr>
        <w:tc>
          <w:tcPr>
            <w:tcW w:w="3229" w:type="dxa"/>
            <w:gridSpan w:val="5"/>
            <w:tcBorders>
              <w:top w:val="single" w:sz="6" w:space="0" w:color="auto"/>
              <w:left w:val="single" w:sz="18" w:space="0" w:color="auto"/>
              <w:bottom w:val="nil"/>
              <w:right w:val="single" w:sz="6" w:space="0" w:color="auto"/>
            </w:tcBorders>
          </w:tcPr>
          <w:p w14:paraId="4270FFE4" w14:textId="77777777" w:rsidR="00665549" w:rsidRPr="004B7DE3" w:rsidRDefault="00665549" w:rsidP="007F1192">
            <w:pPr>
              <w:pStyle w:val="PDPSOW"/>
              <w:keepNext/>
              <w:keepLines/>
              <w:rPr>
                <w:sz w:val="14"/>
              </w:rPr>
            </w:pPr>
            <w:r w:rsidRPr="004B7DE3">
              <w:rPr>
                <w:sz w:val="14"/>
              </w:rPr>
              <w:t>D.  SYSTEM/ITEM</w:t>
            </w:r>
          </w:p>
        </w:tc>
        <w:tc>
          <w:tcPr>
            <w:tcW w:w="2520" w:type="dxa"/>
            <w:gridSpan w:val="3"/>
            <w:tcBorders>
              <w:top w:val="single" w:sz="6" w:space="0" w:color="auto"/>
              <w:left w:val="single" w:sz="6" w:space="0" w:color="auto"/>
              <w:bottom w:val="nil"/>
              <w:right w:val="single" w:sz="6" w:space="0" w:color="auto"/>
            </w:tcBorders>
          </w:tcPr>
          <w:p w14:paraId="0415A918" w14:textId="77777777" w:rsidR="00665549" w:rsidRPr="004B7DE3" w:rsidRDefault="00665549" w:rsidP="007F1192">
            <w:pPr>
              <w:pStyle w:val="PDPSOW"/>
              <w:keepNext/>
              <w:keepLines/>
              <w:rPr>
                <w:sz w:val="14"/>
              </w:rPr>
            </w:pPr>
            <w:r w:rsidRPr="004B7DE3">
              <w:rPr>
                <w:sz w:val="14"/>
              </w:rPr>
              <w:t>E.  CONTRACT/PR NO.</w:t>
            </w:r>
          </w:p>
        </w:tc>
        <w:tc>
          <w:tcPr>
            <w:tcW w:w="3425" w:type="dxa"/>
            <w:gridSpan w:val="6"/>
            <w:tcBorders>
              <w:top w:val="single" w:sz="6" w:space="0" w:color="auto"/>
              <w:left w:val="single" w:sz="6" w:space="0" w:color="auto"/>
              <w:bottom w:val="nil"/>
              <w:right w:val="single" w:sz="18" w:space="0" w:color="auto"/>
            </w:tcBorders>
          </w:tcPr>
          <w:p w14:paraId="4E04BA56" w14:textId="77777777" w:rsidR="00665549" w:rsidRPr="004B7DE3" w:rsidRDefault="00665549" w:rsidP="007F1192">
            <w:pPr>
              <w:pStyle w:val="PDPSOW"/>
              <w:keepNext/>
              <w:keepLines/>
              <w:rPr>
                <w:sz w:val="14"/>
              </w:rPr>
            </w:pPr>
            <w:r w:rsidRPr="004B7DE3">
              <w:rPr>
                <w:sz w:val="14"/>
              </w:rPr>
              <w:t>F.  CONTRACTOR</w:t>
            </w:r>
          </w:p>
        </w:tc>
      </w:tr>
      <w:tr w:rsidR="00665549" w:rsidRPr="004B7DE3" w14:paraId="2C8C9AF5" w14:textId="77777777" w:rsidTr="007F1192">
        <w:trPr>
          <w:gridAfter w:val="2"/>
          <w:wAfter w:w="1180" w:type="dxa"/>
          <w:cantSplit/>
        </w:trPr>
        <w:tc>
          <w:tcPr>
            <w:tcW w:w="3229" w:type="dxa"/>
            <w:gridSpan w:val="5"/>
            <w:tcBorders>
              <w:top w:val="nil"/>
              <w:left w:val="single" w:sz="18" w:space="0" w:color="auto"/>
              <w:bottom w:val="single" w:sz="6" w:space="0" w:color="auto"/>
              <w:right w:val="single" w:sz="6" w:space="0" w:color="auto"/>
            </w:tcBorders>
          </w:tcPr>
          <w:p w14:paraId="4A320DCB" w14:textId="77777777" w:rsidR="00665549" w:rsidRPr="004B7DE3" w:rsidRDefault="00665549" w:rsidP="007F1192">
            <w:pPr>
              <w:pStyle w:val="PDPSOW"/>
              <w:keepNext/>
              <w:keepLines/>
              <w:jc w:val="center"/>
              <w:rPr>
                <w:b/>
                <w:sz w:val="20"/>
              </w:rPr>
            </w:pPr>
            <w:r w:rsidRPr="00D27EF8">
              <w:rPr>
                <w:b/>
                <w:sz w:val="20"/>
              </w:rPr>
              <w:t xml:space="preserve">SINCGARS </w:t>
            </w:r>
          </w:p>
        </w:tc>
        <w:tc>
          <w:tcPr>
            <w:tcW w:w="2520" w:type="dxa"/>
            <w:gridSpan w:val="3"/>
            <w:tcBorders>
              <w:top w:val="nil"/>
              <w:left w:val="single" w:sz="6" w:space="0" w:color="auto"/>
              <w:bottom w:val="single" w:sz="6" w:space="0" w:color="auto"/>
              <w:right w:val="single" w:sz="6" w:space="0" w:color="auto"/>
            </w:tcBorders>
          </w:tcPr>
          <w:p w14:paraId="7D47FA50" w14:textId="77777777" w:rsidR="00665549" w:rsidRPr="00DC2921" w:rsidRDefault="00665549" w:rsidP="007F1192">
            <w:pPr>
              <w:pStyle w:val="PDPSOW"/>
              <w:keepNext/>
              <w:keepLines/>
              <w:rPr>
                <w:b/>
                <w:caps/>
                <w:sz w:val="20"/>
              </w:rPr>
            </w:pPr>
            <w:r w:rsidRPr="00DC2921">
              <w:rPr>
                <w:b/>
                <w:caps/>
                <w:sz w:val="20"/>
              </w:rPr>
              <w:t>TBA</w:t>
            </w:r>
          </w:p>
        </w:tc>
        <w:tc>
          <w:tcPr>
            <w:tcW w:w="3425" w:type="dxa"/>
            <w:gridSpan w:val="6"/>
            <w:tcBorders>
              <w:top w:val="nil"/>
              <w:left w:val="single" w:sz="6" w:space="0" w:color="auto"/>
              <w:bottom w:val="single" w:sz="6" w:space="0" w:color="auto"/>
              <w:right w:val="single" w:sz="18" w:space="0" w:color="auto"/>
            </w:tcBorders>
          </w:tcPr>
          <w:p w14:paraId="4D5AB989" w14:textId="77777777" w:rsidR="00665549" w:rsidRPr="004B7DE3" w:rsidRDefault="00665549" w:rsidP="007F1192">
            <w:pPr>
              <w:pStyle w:val="PDPSOW"/>
              <w:keepNext/>
              <w:keepLines/>
              <w:rPr>
                <w:b/>
                <w:sz w:val="20"/>
              </w:rPr>
            </w:pPr>
            <w:r w:rsidRPr="004B7DE3">
              <w:rPr>
                <w:b/>
                <w:sz w:val="20"/>
              </w:rPr>
              <w:t>TBD</w:t>
            </w:r>
          </w:p>
        </w:tc>
      </w:tr>
      <w:tr w:rsidR="00665549" w:rsidRPr="004B7DE3" w14:paraId="351E7EBD" w14:textId="77777777" w:rsidTr="007F1192">
        <w:trPr>
          <w:cantSplit/>
        </w:trPr>
        <w:tc>
          <w:tcPr>
            <w:tcW w:w="1429" w:type="dxa"/>
            <w:gridSpan w:val="2"/>
            <w:tcBorders>
              <w:top w:val="single" w:sz="6" w:space="0" w:color="auto"/>
              <w:left w:val="single" w:sz="18" w:space="0" w:color="auto"/>
              <w:bottom w:val="nil"/>
              <w:right w:val="single" w:sz="6" w:space="0" w:color="auto"/>
            </w:tcBorders>
          </w:tcPr>
          <w:p w14:paraId="292168D8" w14:textId="77777777" w:rsidR="00665549" w:rsidRPr="004B7DE3" w:rsidRDefault="00665549" w:rsidP="007F1192">
            <w:pPr>
              <w:pStyle w:val="PDPSOW"/>
              <w:keepNext/>
              <w:keepLines/>
              <w:rPr>
                <w:sz w:val="12"/>
              </w:rPr>
            </w:pPr>
            <w:r w:rsidRPr="004B7DE3">
              <w:rPr>
                <w:sz w:val="12"/>
              </w:rPr>
              <w:t>1. DATA ITEM NO.</w:t>
            </w:r>
          </w:p>
        </w:tc>
        <w:tc>
          <w:tcPr>
            <w:tcW w:w="4320" w:type="dxa"/>
            <w:gridSpan w:val="6"/>
            <w:tcBorders>
              <w:top w:val="single" w:sz="6" w:space="0" w:color="auto"/>
              <w:left w:val="single" w:sz="6" w:space="0" w:color="auto"/>
              <w:bottom w:val="nil"/>
              <w:right w:val="single" w:sz="6" w:space="0" w:color="auto"/>
            </w:tcBorders>
          </w:tcPr>
          <w:p w14:paraId="01BFF705" w14:textId="77777777" w:rsidR="00665549" w:rsidRPr="004B7DE3" w:rsidRDefault="00665549" w:rsidP="007F1192">
            <w:pPr>
              <w:pStyle w:val="PDPSOW"/>
              <w:keepNext/>
              <w:keepLines/>
              <w:rPr>
                <w:sz w:val="12"/>
              </w:rPr>
            </w:pPr>
            <w:r w:rsidRPr="004B7DE3">
              <w:rPr>
                <w:sz w:val="12"/>
              </w:rPr>
              <w:t>2.  TITLE OF DATA ITEM</w:t>
            </w:r>
          </w:p>
        </w:tc>
        <w:tc>
          <w:tcPr>
            <w:tcW w:w="3425" w:type="dxa"/>
            <w:gridSpan w:val="6"/>
            <w:tcBorders>
              <w:top w:val="single" w:sz="6" w:space="0" w:color="auto"/>
              <w:left w:val="single" w:sz="6" w:space="0" w:color="auto"/>
              <w:bottom w:val="nil"/>
              <w:right w:val="single" w:sz="18" w:space="0" w:color="auto"/>
            </w:tcBorders>
          </w:tcPr>
          <w:p w14:paraId="3C743868" w14:textId="77777777" w:rsidR="00665549" w:rsidRPr="004B7DE3" w:rsidRDefault="00665549" w:rsidP="007F1192">
            <w:pPr>
              <w:pStyle w:val="PDPSOW"/>
              <w:keepNext/>
              <w:keepLines/>
              <w:rPr>
                <w:sz w:val="12"/>
              </w:rPr>
            </w:pPr>
            <w:r w:rsidRPr="004B7DE3">
              <w:rPr>
                <w:sz w:val="12"/>
              </w:rPr>
              <w:t>3.  SUBTITLE</w:t>
            </w:r>
          </w:p>
        </w:tc>
        <w:tc>
          <w:tcPr>
            <w:tcW w:w="187" w:type="dxa"/>
            <w:tcBorders>
              <w:top w:val="nil"/>
              <w:left w:val="nil"/>
              <w:bottom w:val="nil"/>
              <w:right w:val="nil"/>
            </w:tcBorders>
          </w:tcPr>
          <w:p w14:paraId="51A4D376" w14:textId="77777777" w:rsidR="00665549" w:rsidRPr="004B7DE3" w:rsidRDefault="00665549" w:rsidP="007F1192">
            <w:pPr>
              <w:pStyle w:val="PDPSOW"/>
              <w:keepNext/>
              <w:keepLines/>
              <w:rPr>
                <w:sz w:val="8"/>
              </w:rPr>
            </w:pPr>
          </w:p>
        </w:tc>
        <w:tc>
          <w:tcPr>
            <w:tcW w:w="993" w:type="dxa"/>
            <w:tcBorders>
              <w:top w:val="single" w:sz="18" w:space="0" w:color="auto"/>
              <w:left w:val="single" w:sz="18" w:space="0" w:color="auto"/>
              <w:bottom w:val="nil"/>
              <w:right w:val="single" w:sz="18" w:space="0" w:color="auto"/>
            </w:tcBorders>
          </w:tcPr>
          <w:p w14:paraId="3B513301" w14:textId="77777777" w:rsidR="00665549" w:rsidRPr="004B7DE3" w:rsidRDefault="00665549" w:rsidP="007F1192">
            <w:pPr>
              <w:pStyle w:val="PDPSOW"/>
              <w:keepNext/>
              <w:keepLines/>
              <w:rPr>
                <w:sz w:val="10"/>
              </w:rPr>
            </w:pPr>
            <w:r w:rsidRPr="004B7DE3">
              <w:rPr>
                <w:sz w:val="10"/>
              </w:rPr>
              <w:t>17. PRICE GROUP</w:t>
            </w:r>
          </w:p>
        </w:tc>
      </w:tr>
      <w:tr w:rsidR="00665549" w:rsidRPr="004B7DE3" w14:paraId="0383AAE0" w14:textId="77777777" w:rsidTr="007F1192">
        <w:trPr>
          <w:cantSplit/>
        </w:trPr>
        <w:tc>
          <w:tcPr>
            <w:tcW w:w="1429" w:type="dxa"/>
            <w:gridSpan w:val="2"/>
            <w:tcBorders>
              <w:top w:val="nil"/>
              <w:left w:val="single" w:sz="18" w:space="0" w:color="auto"/>
              <w:bottom w:val="single" w:sz="6" w:space="0" w:color="auto"/>
              <w:right w:val="single" w:sz="6" w:space="0" w:color="auto"/>
            </w:tcBorders>
          </w:tcPr>
          <w:p w14:paraId="6DF0D62C" w14:textId="4E7E676C" w:rsidR="00665549" w:rsidRPr="004B7DE3" w:rsidRDefault="00A235DE" w:rsidP="007F1192">
            <w:pPr>
              <w:pStyle w:val="PDPSOW"/>
              <w:keepNext/>
              <w:keepLines/>
              <w:jc w:val="center"/>
              <w:rPr>
                <w:b/>
                <w:caps/>
                <w:sz w:val="20"/>
              </w:rPr>
            </w:pPr>
            <w:r>
              <w:rPr>
                <w:b/>
                <w:caps/>
                <w:sz w:val="20"/>
              </w:rPr>
              <w:t>G</w:t>
            </w:r>
            <w:r w:rsidR="00665549" w:rsidRPr="004B7DE3">
              <w:rPr>
                <w:b/>
                <w:caps/>
                <w:sz w:val="20"/>
              </w:rPr>
              <w:t>001</w:t>
            </w:r>
          </w:p>
        </w:tc>
        <w:tc>
          <w:tcPr>
            <w:tcW w:w="4320" w:type="dxa"/>
            <w:gridSpan w:val="6"/>
            <w:tcBorders>
              <w:top w:val="nil"/>
              <w:left w:val="single" w:sz="6" w:space="0" w:color="auto"/>
              <w:bottom w:val="single" w:sz="6" w:space="0" w:color="auto"/>
              <w:right w:val="single" w:sz="6" w:space="0" w:color="auto"/>
            </w:tcBorders>
          </w:tcPr>
          <w:p w14:paraId="4B555B0F" w14:textId="6235A702" w:rsidR="00665549" w:rsidRPr="004B7DE3" w:rsidRDefault="00D2533F" w:rsidP="007F1192">
            <w:pPr>
              <w:pStyle w:val="PDPSOW"/>
              <w:keepNext/>
              <w:keepLines/>
              <w:rPr>
                <w:b/>
                <w:sz w:val="20"/>
              </w:rPr>
            </w:pPr>
            <w:r w:rsidRPr="00D2533F">
              <w:rPr>
                <w:b/>
                <w:sz w:val="20"/>
              </w:rPr>
              <w:t>Technical Report – Study/Services</w:t>
            </w:r>
          </w:p>
        </w:tc>
        <w:tc>
          <w:tcPr>
            <w:tcW w:w="3425" w:type="dxa"/>
            <w:gridSpan w:val="6"/>
            <w:tcBorders>
              <w:top w:val="nil"/>
              <w:left w:val="single" w:sz="6" w:space="0" w:color="auto"/>
              <w:bottom w:val="single" w:sz="6" w:space="0" w:color="auto"/>
              <w:right w:val="single" w:sz="18" w:space="0" w:color="auto"/>
            </w:tcBorders>
          </w:tcPr>
          <w:p w14:paraId="249318B5" w14:textId="120A4B41" w:rsidR="00665549" w:rsidRPr="004B7DE3" w:rsidRDefault="00F91344" w:rsidP="007F1192">
            <w:pPr>
              <w:pStyle w:val="PDPSOW"/>
              <w:keepNext/>
              <w:keepLines/>
              <w:rPr>
                <w:b/>
                <w:sz w:val="20"/>
              </w:rPr>
            </w:pPr>
            <w:r w:rsidRPr="00F91344">
              <w:rPr>
                <w:b/>
                <w:sz w:val="20"/>
              </w:rPr>
              <w:t>Product Data</w:t>
            </w:r>
          </w:p>
        </w:tc>
        <w:tc>
          <w:tcPr>
            <w:tcW w:w="187" w:type="dxa"/>
            <w:tcBorders>
              <w:top w:val="nil"/>
              <w:left w:val="nil"/>
              <w:bottom w:val="nil"/>
              <w:right w:val="nil"/>
            </w:tcBorders>
          </w:tcPr>
          <w:p w14:paraId="3A278B75" w14:textId="77777777" w:rsidR="00665549" w:rsidRPr="004B7DE3" w:rsidRDefault="00665549" w:rsidP="007F1192">
            <w:pPr>
              <w:pStyle w:val="PDPSOW"/>
              <w:keepNext/>
              <w:keepLines/>
              <w:rPr>
                <w:b/>
                <w:sz w:val="8"/>
              </w:rPr>
            </w:pPr>
          </w:p>
        </w:tc>
        <w:tc>
          <w:tcPr>
            <w:tcW w:w="993" w:type="dxa"/>
            <w:tcBorders>
              <w:top w:val="nil"/>
              <w:left w:val="single" w:sz="18" w:space="0" w:color="auto"/>
              <w:bottom w:val="nil"/>
              <w:right w:val="single" w:sz="18" w:space="0" w:color="auto"/>
            </w:tcBorders>
          </w:tcPr>
          <w:p w14:paraId="1A1DC7B8" w14:textId="77777777" w:rsidR="00665549" w:rsidRPr="004B7DE3" w:rsidRDefault="00665549" w:rsidP="007F1192">
            <w:pPr>
              <w:pStyle w:val="PDPSOW"/>
              <w:keepNext/>
              <w:keepLines/>
              <w:rPr>
                <w:b/>
              </w:rPr>
            </w:pPr>
          </w:p>
        </w:tc>
      </w:tr>
      <w:tr w:rsidR="00665549" w:rsidRPr="004B7DE3" w14:paraId="3A956E54" w14:textId="77777777" w:rsidTr="007F1192">
        <w:tblPrEx>
          <w:tblCellMar>
            <w:left w:w="79" w:type="dxa"/>
            <w:right w:w="79" w:type="dxa"/>
          </w:tblCellMar>
        </w:tblPrEx>
        <w:trPr>
          <w:cantSplit/>
        </w:trPr>
        <w:tc>
          <w:tcPr>
            <w:tcW w:w="3138" w:type="dxa"/>
            <w:gridSpan w:val="4"/>
            <w:tcBorders>
              <w:top w:val="single" w:sz="6" w:space="0" w:color="auto"/>
              <w:left w:val="single" w:sz="18" w:space="0" w:color="auto"/>
              <w:bottom w:val="nil"/>
              <w:right w:val="single" w:sz="6" w:space="0" w:color="auto"/>
            </w:tcBorders>
          </w:tcPr>
          <w:p w14:paraId="6D3EFC5C" w14:textId="77777777" w:rsidR="00665549" w:rsidRPr="004B7DE3" w:rsidRDefault="00665549" w:rsidP="007F1192">
            <w:pPr>
              <w:pStyle w:val="PDPSOW"/>
              <w:keepNext/>
              <w:keepLines/>
              <w:rPr>
                <w:sz w:val="12"/>
              </w:rPr>
            </w:pPr>
            <w:r w:rsidRPr="004B7DE3">
              <w:rPr>
                <w:sz w:val="12"/>
              </w:rPr>
              <w:t xml:space="preserve">4. AUTHORITY </w:t>
            </w:r>
            <w:r w:rsidRPr="004B7DE3">
              <w:rPr>
                <w:i/>
                <w:sz w:val="12"/>
              </w:rPr>
              <w:t>(Data Acquisition Document No.)</w:t>
            </w:r>
          </w:p>
        </w:tc>
        <w:tc>
          <w:tcPr>
            <w:tcW w:w="2791" w:type="dxa"/>
            <w:gridSpan w:val="5"/>
            <w:tcBorders>
              <w:top w:val="single" w:sz="6" w:space="0" w:color="auto"/>
              <w:left w:val="single" w:sz="6" w:space="0" w:color="auto"/>
              <w:bottom w:val="nil"/>
              <w:right w:val="single" w:sz="6" w:space="0" w:color="auto"/>
            </w:tcBorders>
          </w:tcPr>
          <w:p w14:paraId="24643CFA" w14:textId="77777777" w:rsidR="00665549" w:rsidRPr="004B7DE3" w:rsidRDefault="00665549" w:rsidP="007F1192">
            <w:pPr>
              <w:pStyle w:val="PDPSOW"/>
              <w:keepNext/>
              <w:keepLines/>
              <w:rPr>
                <w:sz w:val="12"/>
              </w:rPr>
            </w:pPr>
            <w:r w:rsidRPr="004B7DE3">
              <w:rPr>
                <w:sz w:val="12"/>
              </w:rPr>
              <w:t>5. CONTRACT REFERENCE</w:t>
            </w:r>
          </w:p>
        </w:tc>
        <w:tc>
          <w:tcPr>
            <w:tcW w:w="3245" w:type="dxa"/>
            <w:gridSpan w:val="5"/>
            <w:tcBorders>
              <w:top w:val="single" w:sz="6" w:space="0" w:color="auto"/>
              <w:left w:val="single" w:sz="6" w:space="0" w:color="auto"/>
              <w:bottom w:val="nil"/>
              <w:right w:val="single" w:sz="18" w:space="0" w:color="auto"/>
            </w:tcBorders>
          </w:tcPr>
          <w:p w14:paraId="3483F77F" w14:textId="77777777" w:rsidR="00665549" w:rsidRPr="004B7DE3" w:rsidRDefault="00665549" w:rsidP="007F1192">
            <w:pPr>
              <w:pStyle w:val="PDPSOW"/>
              <w:keepNext/>
              <w:keepLines/>
              <w:rPr>
                <w:sz w:val="12"/>
              </w:rPr>
            </w:pPr>
            <w:r w:rsidRPr="004B7DE3">
              <w:rPr>
                <w:sz w:val="12"/>
              </w:rPr>
              <w:t>6. REQUIRING OFFICE</w:t>
            </w:r>
          </w:p>
        </w:tc>
        <w:tc>
          <w:tcPr>
            <w:tcW w:w="187" w:type="dxa"/>
            <w:tcBorders>
              <w:top w:val="nil"/>
              <w:left w:val="nil"/>
              <w:bottom w:val="nil"/>
              <w:right w:val="nil"/>
            </w:tcBorders>
          </w:tcPr>
          <w:p w14:paraId="45BA9136" w14:textId="77777777" w:rsidR="00665549" w:rsidRPr="004B7DE3" w:rsidRDefault="00665549" w:rsidP="007F1192">
            <w:pPr>
              <w:pStyle w:val="PDPSOW"/>
              <w:keepNext/>
              <w:keepLines/>
              <w:rPr>
                <w:sz w:val="8"/>
              </w:rPr>
            </w:pPr>
          </w:p>
        </w:tc>
        <w:tc>
          <w:tcPr>
            <w:tcW w:w="993" w:type="dxa"/>
            <w:tcBorders>
              <w:top w:val="single" w:sz="18" w:space="0" w:color="auto"/>
              <w:left w:val="single" w:sz="18" w:space="0" w:color="auto"/>
              <w:bottom w:val="nil"/>
              <w:right w:val="single" w:sz="18" w:space="0" w:color="auto"/>
            </w:tcBorders>
          </w:tcPr>
          <w:p w14:paraId="2161A8CC" w14:textId="77777777" w:rsidR="00665549" w:rsidRPr="004B7DE3" w:rsidRDefault="00665549" w:rsidP="007F1192">
            <w:pPr>
              <w:pStyle w:val="PDPSOW"/>
              <w:keepNext/>
              <w:keepLines/>
              <w:rPr>
                <w:sz w:val="10"/>
              </w:rPr>
            </w:pPr>
            <w:r w:rsidRPr="004B7DE3">
              <w:rPr>
                <w:sz w:val="10"/>
              </w:rPr>
              <w:t>18. ESTIMATED TOTAL PRICE</w:t>
            </w:r>
          </w:p>
        </w:tc>
      </w:tr>
      <w:tr w:rsidR="00665549" w:rsidRPr="004B7DE3" w14:paraId="24CB7F65" w14:textId="77777777" w:rsidTr="007F1192">
        <w:tblPrEx>
          <w:tblCellMar>
            <w:left w:w="79" w:type="dxa"/>
            <w:right w:w="79" w:type="dxa"/>
          </w:tblCellMar>
        </w:tblPrEx>
        <w:trPr>
          <w:cantSplit/>
        </w:trPr>
        <w:tc>
          <w:tcPr>
            <w:tcW w:w="3138" w:type="dxa"/>
            <w:gridSpan w:val="4"/>
            <w:tcBorders>
              <w:top w:val="nil"/>
              <w:left w:val="single" w:sz="18" w:space="0" w:color="auto"/>
              <w:bottom w:val="single" w:sz="6" w:space="0" w:color="auto"/>
              <w:right w:val="single" w:sz="6" w:space="0" w:color="auto"/>
            </w:tcBorders>
          </w:tcPr>
          <w:p w14:paraId="11B66CA7" w14:textId="0D6338C3" w:rsidR="00665549" w:rsidRPr="004B7DE3" w:rsidRDefault="00831CBE" w:rsidP="007F1192">
            <w:pPr>
              <w:pStyle w:val="PDPSOW"/>
              <w:keepNext/>
              <w:keepLines/>
              <w:jc w:val="center"/>
              <w:rPr>
                <w:b/>
                <w:sz w:val="20"/>
              </w:rPr>
            </w:pPr>
            <w:r w:rsidRPr="00831CBE">
              <w:rPr>
                <w:b/>
                <w:sz w:val="20"/>
              </w:rPr>
              <w:t>DI-MISC-80508B</w:t>
            </w:r>
          </w:p>
        </w:tc>
        <w:tc>
          <w:tcPr>
            <w:tcW w:w="2791" w:type="dxa"/>
            <w:gridSpan w:val="5"/>
            <w:tcBorders>
              <w:top w:val="nil"/>
              <w:left w:val="single" w:sz="6" w:space="0" w:color="auto"/>
              <w:bottom w:val="single" w:sz="6" w:space="0" w:color="auto"/>
              <w:right w:val="single" w:sz="6" w:space="0" w:color="auto"/>
            </w:tcBorders>
          </w:tcPr>
          <w:p w14:paraId="1E72F7DF" w14:textId="77777777" w:rsidR="00665549" w:rsidRPr="004B7DE3" w:rsidRDefault="00665549" w:rsidP="007F1192">
            <w:pPr>
              <w:pStyle w:val="PDPSOW"/>
              <w:keepNext/>
              <w:keepLines/>
              <w:jc w:val="center"/>
              <w:rPr>
                <w:b/>
                <w:sz w:val="20"/>
              </w:rPr>
            </w:pPr>
            <w:r>
              <w:rPr>
                <w:b/>
                <w:sz w:val="20"/>
              </w:rPr>
              <w:t>Exhibit A</w:t>
            </w:r>
            <w:r w:rsidRPr="004B7DE3">
              <w:rPr>
                <w:b/>
                <w:sz w:val="20"/>
              </w:rPr>
              <w:t>-Technical Requirements</w:t>
            </w:r>
          </w:p>
        </w:tc>
        <w:tc>
          <w:tcPr>
            <w:tcW w:w="3245" w:type="dxa"/>
            <w:gridSpan w:val="5"/>
            <w:tcBorders>
              <w:top w:val="nil"/>
              <w:left w:val="single" w:sz="6" w:space="0" w:color="auto"/>
              <w:bottom w:val="single" w:sz="6" w:space="0" w:color="auto"/>
              <w:right w:val="single" w:sz="18" w:space="0" w:color="auto"/>
            </w:tcBorders>
          </w:tcPr>
          <w:p w14:paraId="3B9BD824" w14:textId="77777777" w:rsidR="00665549" w:rsidRPr="004B7DE3" w:rsidRDefault="00665549" w:rsidP="007F1192">
            <w:pPr>
              <w:pStyle w:val="PDPSOW"/>
              <w:keepNext/>
              <w:keepLines/>
              <w:jc w:val="center"/>
              <w:rPr>
                <w:b/>
                <w:sz w:val="20"/>
              </w:rPr>
            </w:pPr>
            <w:r>
              <w:rPr>
                <w:b/>
                <w:caps/>
                <w:sz w:val="20"/>
              </w:rPr>
              <w:t>FCDD-ISE-HDB</w:t>
            </w:r>
          </w:p>
        </w:tc>
        <w:tc>
          <w:tcPr>
            <w:tcW w:w="187" w:type="dxa"/>
            <w:tcBorders>
              <w:top w:val="nil"/>
              <w:left w:val="nil"/>
              <w:bottom w:val="nil"/>
              <w:right w:val="nil"/>
            </w:tcBorders>
          </w:tcPr>
          <w:p w14:paraId="64BFA468" w14:textId="77777777" w:rsidR="00665549" w:rsidRPr="004B7DE3" w:rsidRDefault="00665549" w:rsidP="007F1192">
            <w:pPr>
              <w:pStyle w:val="PDPSOW"/>
              <w:keepNext/>
              <w:keepLines/>
              <w:rPr>
                <w:b/>
                <w:caps/>
                <w:sz w:val="8"/>
              </w:rPr>
            </w:pPr>
          </w:p>
        </w:tc>
        <w:tc>
          <w:tcPr>
            <w:tcW w:w="993" w:type="dxa"/>
            <w:tcBorders>
              <w:top w:val="nil"/>
              <w:left w:val="single" w:sz="18" w:space="0" w:color="auto"/>
              <w:bottom w:val="nil"/>
              <w:right w:val="single" w:sz="18" w:space="0" w:color="auto"/>
            </w:tcBorders>
          </w:tcPr>
          <w:p w14:paraId="271326FD" w14:textId="77777777" w:rsidR="00665549" w:rsidRPr="004B7DE3" w:rsidRDefault="00665549" w:rsidP="007F1192">
            <w:pPr>
              <w:pStyle w:val="PDPSOW"/>
              <w:keepNext/>
              <w:keepLines/>
              <w:jc w:val="center"/>
              <w:rPr>
                <w:b/>
                <w:caps/>
                <w:sz w:val="18"/>
              </w:rPr>
            </w:pPr>
            <w:r w:rsidRPr="004B7DE3">
              <w:rPr>
                <w:b/>
                <w:caps/>
                <w:sz w:val="18"/>
              </w:rPr>
              <w:t>INSERT</w:t>
            </w:r>
          </w:p>
        </w:tc>
      </w:tr>
      <w:tr w:rsidR="00665549" w:rsidRPr="004B7DE3" w14:paraId="768738F1" w14:textId="77777777" w:rsidTr="007F1192">
        <w:trPr>
          <w:cantSplit/>
        </w:trPr>
        <w:tc>
          <w:tcPr>
            <w:tcW w:w="1159" w:type="dxa"/>
            <w:tcBorders>
              <w:top w:val="single" w:sz="6" w:space="0" w:color="auto"/>
              <w:left w:val="single" w:sz="18" w:space="0" w:color="auto"/>
              <w:bottom w:val="nil"/>
              <w:right w:val="single" w:sz="6" w:space="0" w:color="auto"/>
            </w:tcBorders>
          </w:tcPr>
          <w:p w14:paraId="2DE3041C" w14:textId="77777777" w:rsidR="00665549" w:rsidRPr="004B7DE3" w:rsidRDefault="00665549" w:rsidP="007F1192">
            <w:pPr>
              <w:pStyle w:val="PDPSOW"/>
              <w:keepNext/>
              <w:keepLines/>
              <w:rPr>
                <w:sz w:val="14"/>
              </w:rPr>
            </w:pPr>
            <w:r w:rsidRPr="004B7DE3">
              <w:rPr>
                <w:sz w:val="12"/>
              </w:rPr>
              <w:t>7.  DD 250 REQ</w:t>
            </w:r>
          </w:p>
        </w:tc>
        <w:tc>
          <w:tcPr>
            <w:tcW w:w="1440" w:type="dxa"/>
            <w:gridSpan w:val="2"/>
            <w:tcBorders>
              <w:top w:val="single" w:sz="6" w:space="0" w:color="auto"/>
              <w:left w:val="nil"/>
              <w:bottom w:val="nil"/>
              <w:right w:val="single" w:sz="6" w:space="0" w:color="auto"/>
            </w:tcBorders>
          </w:tcPr>
          <w:p w14:paraId="79216568" w14:textId="77777777" w:rsidR="00665549" w:rsidRPr="004B7DE3" w:rsidRDefault="00665549" w:rsidP="007F1192">
            <w:pPr>
              <w:pStyle w:val="PDPSOW"/>
              <w:keepNext/>
              <w:keepLines/>
              <w:rPr>
                <w:sz w:val="14"/>
              </w:rPr>
            </w:pPr>
            <w:r w:rsidRPr="004B7DE3">
              <w:rPr>
                <w:sz w:val="12"/>
              </w:rPr>
              <w:t>9.DIST STATEMENT    REQUIRED</w:t>
            </w:r>
          </w:p>
        </w:tc>
        <w:tc>
          <w:tcPr>
            <w:tcW w:w="1440" w:type="dxa"/>
            <w:gridSpan w:val="3"/>
            <w:tcBorders>
              <w:top w:val="single" w:sz="6" w:space="0" w:color="auto"/>
              <w:left w:val="nil"/>
              <w:bottom w:val="nil"/>
              <w:right w:val="single" w:sz="6" w:space="0" w:color="auto"/>
            </w:tcBorders>
          </w:tcPr>
          <w:p w14:paraId="113C52AD" w14:textId="77777777" w:rsidR="00665549" w:rsidRPr="004B7DE3" w:rsidRDefault="00665549" w:rsidP="007F1192">
            <w:pPr>
              <w:pStyle w:val="PDPSOW"/>
              <w:keepNext/>
              <w:keepLines/>
              <w:rPr>
                <w:sz w:val="14"/>
              </w:rPr>
            </w:pPr>
            <w:r w:rsidRPr="004B7DE3">
              <w:rPr>
                <w:sz w:val="12"/>
              </w:rPr>
              <w:t>10. FREQUENCY</w:t>
            </w:r>
          </w:p>
        </w:tc>
        <w:tc>
          <w:tcPr>
            <w:tcW w:w="1890" w:type="dxa"/>
            <w:gridSpan w:val="3"/>
            <w:tcBorders>
              <w:top w:val="single" w:sz="6" w:space="0" w:color="auto"/>
              <w:left w:val="nil"/>
              <w:bottom w:val="nil"/>
              <w:right w:val="single" w:sz="6" w:space="0" w:color="auto"/>
            </w:tcBorders>
          </w:tcPr>
          <w:p w14:paraId="523C6F1E" w14:textId="77777777" w:rsidR="00665549" w:rsidRPr="004B7DE3" w:rsidRDefault="00665549" w:rsidP="007F1192">
            <w:pPr>
              <w:pStyle w:val="PDPSOW"/>
              <w:keepNext/>
              <w:keepLines/>
              <w:rPr>
                <w:sz w:val="14"/>
              </w:rPr>
            </w:pPr>
            <w:r w:rsidRPr="004B7DE3">
              <w:rPr>
                <w:sz w:val="12"/>
              </w:rPr>
              <w:t>12. DATE OF FIRST  SUBMISSION</w:t>
            </w:r>
          </w:p>
        </w:tc>
        <w:tc>
          <w:tcPr>
            <w:tcW w:w="3245" w:type="dxa"/>
            <w:gridSpan w:val="5"/>
            <w:tcBorders>
              <w:top w:val="single" w:sz="6" w:space="0" w:color="auto"/>
              <w:left w:val="nil"/>
              <w:bottom w:val="single" w:sz="6" w:space="0" w:color="auto"/>
              <w:right w:val="single" w:sz="18" w:space="0" w:color="auto"/>
            </w:tcBorders>
          </w:tcPr>
          <w:p w14:paraId="737FBB8B" w14:textId="77777777" w:rsidR="00665549" w:rsidRPr="004B7DE3" w:rsidRDefault="00665549" w:rsidP="007F1192">
            <w:pPr>
              <w:pStyle w:val="PDPSOW"/>
              <w:keepNext/>
              <w:keepLines/>
              <w:rPr>
                <w:sz w:val="14"/>
              </w:rPr>
            </w:pPr>
            <w:r w:rsidRPr="004B7DE3">
              <w:rPr>
                <w:sz w:val="12"/>
              </w:rPr>
              <w:t xml:space="preserve">14. </w:t>
            </w:r>
            <w:r w:rsidRPr="004B7DE3">
              <w:rPr>
                <w:sz w:val="12"/>
              </w:rPr>
              <w:tab/>
              <w:t>DISTRIBUTION</w:t>
            </w:r>
          </w:p>
        </w:tc>
        <w:tc>
          <w:tcPr>
            <w:tcW w:w="187" w:type="dxa"/>
            <w:tcBorders>
              <w:top w:val="nil"/>
              <w:left w:val="nil"/>
              <w:bottom w:val="nil"/>
              <w:right w:val="nil"/>
            </w:tcBorders>
          </w:tcPr>
          <w:p w14:paraId="064AC80C" w14:textId="77777777" w:rsidR="00665549" w:rsidRPr="004B7DE3" w:rsidRDefault="00665549" w:rsidP="007F1192">
            <w:pPr>
              <w:pStyle w:val="PDPSOW"/>
              <w:keepNext/>
              <w:keepLines/>
              <w:rPr>
                <w:sz w:val="8"/>
              </w:rPr>
            </w:pPr>
          </w:p>
        </w:tc>
        <w:tc>
          <w:tcPr>
            <w:tcW w:w="993" w:type="dxa"/>
            <w:tcBorders>
              <w:top w:val="nil"/>
              <w:left w:val="single" w:sz="18" w:space="0" w:color="auto"/>
              <w:bottom w:val="nil"/>
              <w:right w:val="single" w:sz="18" w:space="0" w:color="auto"/>
            </w:tcBorders>
          </w:tcPr>
          <w:p w14:paraId="7DE93445" w14:textId="77777777" w:rsidR="00665549" w:rsidRPr="004B7DE3" w:rsidRDefault="00665549" w:rsidP="007F1192">
            <w:pPr>
              <w:pStyle w:val="PDPSOW"/>
              <w:keepNext/>
              <w:keepLines/>
              <w:jc w:val="center"/>
              <w:rPr>
                <w:b/>
              </w:rPr>
            </w:pPr>
            <w:r w:rsidRPr="004B7DE3">
              <w:rPr>
                <w:b/>
                <w:sz w:val="18"/>
              </w:rPr>
              <w:t>IN</w:t>
            </w:r>
          </w:p>
        </w:tc>
      </w:tr>
      <w:tr w:rsidR="00665549" w:rsidRPr="004B7DE3" w14:paraId="32803ED4" w14:textId="77777777" w:rsidTr="007F1192">
        <w:trPr>
          <w:cantSplit/>
        </w:trPr>
        <w:tc>
          <w:tcPr>
            <w:tcW w:w="1159" w:type="dxa"/>
            <w:tcBorders>
              <w:top w:val="nil"/>
              <w:left w:val="single" w:sz="18" w:space="0" w:color="auto"/>
              <w:bottom w:val="single" w:sz="6" w:space="0" w:color="auto"/>
              <w:right w:val="single" w:sz="6" w:space="0" w:color="auto"/>
            </w:tcBorders>
          </w:tcPr>
          <w:p w14:paraId="3CA07BBF" w14:textId="77777777" w:rsidR="00665549" w:rsidRPr="004B7DE3" w:rsidRDefault="00665549" w:rsidP="007F1192">
            <w:pPr>
              <w:pStyle w:val="PDPSOW"/>
              <w:keepNext/>
              <w:keepLines/>
              <w:jc w:val="center"/>
              <w:rPr>
                <w:b/>
                <w:caps/>
                <w:sz w:val="20"/>
              </w:rPr>
            </w:pPr>
            <w:r w:rsidRPr="004B7DE3">
              <w:rPr>
                <w:b/>
                <w:sz w:val="20"/>
              </w:rPr>
              <w:t>DD</w:t>
            </w:r>
            <w:r w:rsidRPr="004B7DE3">
              <w:rPr>
                <w:b/>
                <w:caps/>
                <w:sz w:val="20"/>
              </w:rPr>
              <w:t xml:space="preserve"> </w:t>
            </w:r>
          </w:p>
        </w:tc>
        <w:tc>
          <w:tcPr>
            <w:tcW w:w="1440" w:type="dxa"/>
            <w:gridSpan w:val="2"/>
            <w:tcBorders>
              <w:top w:val="nil"/>
              <w:left w:val="single" w:sz="6" w:space="0" w:color="auto"/>
              <w:bottom w:val="nil"/>
              <w:right w:val="single" w:sz="6" w:space="0" w:color="auto"/>
            </w:tcBorders>
          </w:tcPr>
          <w:p w14:paraId="73B83483" w14:textId="77777777" w:rsidR="00665549" w:rsidRPr="004B7DE3" w:rsidRDefault="00665549" w:rsidP="007F1192">
            <w:pPr>
              <w:pStyle w:val="PDPSOW"/>
              <w:keepNext/>
              <w:keepLines/>
              <w:rPr>
                <w:sz w:val="20"/>
              </w:rPr>
            </w:pPr>
          </w:p>
        </w:tc>
        <w:tc>
          <w:tcPr>
            <w:tcW w:w="1440" w:type="dxa"/>
            <w:gridSpan w:val="3"/>
            <w:tcBorders>
              <w:top w:val="nil"/>
              <w:left w:val="single" w:sz="6" w:space="0" w:color="auto"/>
              <w:bottom w:val="single" w:sz="6" w:space="0" w:color="auto"/>
              <w:right w:val="single" w:sz="6" w:space="0" w:color="auto"/>
            </w:tcBorders>
          </w:tcPr>
          <w:p w14:paraId="7CC37588" w14:textId="4D0705F0" w:rsidR="00665549" w:rsidRPr="004B7DE3" w:rsidRDefault="00CC0BA3" w:rsidP="007F1192">
            <w:pPr>
              <w:pStyle w:val="PDPSOW"/>
              <w:keepNext/>
              <w:keepLines/>
              <w:jc w:val="center"/>
              <w:rPr>
                <w:b/>
                <w:caps/>
                <w:sz w:val="20"/>
              </w:rPr>
            </w:pPr>
            <w:r>
              <w:rPr>
                <w:b/>
                <w:sz w:val="20"/>
              </w:rPr>
              <w:t>ONE</w:t>
            </w:r>
            <w:r w:rsidR="002C5E38" w:rsidRPr="00F02D1F">
              <w:rPr>
                <w:b/>
                <w:sz w:val="20"/>
              </w:rPr>
              <w:t>/R</w:t>
            </w:r>
          </w:p>
        </w:tc>
        <w:tc>
          <w:tcPr>
            <w:tcW w:w="1890" w:type="dxa"/>
            <w:gridSpan w:val="3"/>
            <w:tcBorders>
              <w:top w:val="nil"/>
              <w:left w:val="single" w:sz="6" w:space="0" w:color="auto"/>
              <w:bottom w:val="single" w:sz="6" w:space="0" w:color="auto"/>
              <w:right w:val="single" w:sz="6" w:space="0" w:color="auto"/>
            </w:tcBorders>
          </w:tcPr>
          <w:p w14:paraId="7180CAA1" w14:textId="3B30D21D" w:rsidR="00665549" w:rsidRPr="004B7DE3" w:rsidRDefault="00FD241C" w:rsidP="007F1192">
            <w:pPr>
              <w:pStyle w:val="PDPSOW"/>
              <w:keepNext/>
              <w:keepLines/>
              <w:jc w:val="center"/>
              <w:rPr>
                <w:b/>
                <w:sz w:val="20"/>
              </w:rPr>
            </w:pPr>
            <w:r>
              <w:rPr>
                <w:b/>
                <w:sz w:val="20"/>
              </w:rPr>
              <w:t>See Item</w:t>
            </w:r>
            <w:r w:rsidR="00831CBE" w:rsidRPr="004B7DE3">
              <w:rPr>
                <w:b/>
                <w:sz w:val="20"/>
              </w:rPr>
              <w:t xml:space="preserve"> </w:t>
            </w:r>
            <w:r w:rsidR="00831CBE" w:rsidRPr="004B7DE3">
              <w:rPr>
                <w:b/>
                <w:caps/>
                <w:sz w:val="20"/>
              </w:rPr>
              <w:t>16</w:t>
            </w:r>
          </w:p>
        </w:tc>
        <w:tc>
          <w:tcPr>
            <w:tcW w:w="1890" w:type="dxa"/>
            <w:gridSpan w:val="2"/>
            <w:tcBorders>
              <w:top w:val="single" w:sz="6" w:space="0" w:color="auto"/>
              <w:left w:val="single" w:sz="6" w:space="0" w:color="auto"/>
              <w:bottom w:val="nil"/>
              <w:right w:val="single" w:sz="6" w:space="0" w:color="auto"/>
            </w:tcBorders>
          </w:tcPr>
          <w:p w14:paraId="74EA75CD" w14:textId="77777777" w:rsidR="00665549" w:rsidRPr="004B7DE3" w:rsidRDefault="00665549" w:rsidP="007F1192">
            <w:pPr>
              <w:pStyle w:val="PDPSOW"/>
              <w:keepNext/>
              <w:keepLines/>
              <w:rPr>
                <w:sz w:val="8"/>
              </w:rPr>
            </w:pPr>
          </w:p>
        </w:tc>
        <w:tc>
          <w:tcPr>
            <w:tcW w:w="1355" w:type="dxa"/>
            <w:gridSpan w:val="3"/>
            <w:tcBorders>
              <w:top w:val="single" w:sz="6" w:space="0" w:color="auto"/>
              <w:left w:val="single" w:sz="6" w:space="0" w:color="auto"/>
              <w:bottom w:val="single" w:sz="6" w:space="0" w:color="auto"/>
              <w:right w:val="single" w:sz="18" w:space="0" w:color="auto"/>
            </w:tcBorders>
          </w:tcPr>
          <w:p w14:paraId="61B6284A" w14:textId="77777777" w:rsidR="00665549" w:rsidRPr="004B7DE3" w:rsidRDefault="00665549" w:rsidP="007F1192">
            <w:pPr>
              <w:pStyle w:val="PDPSOW"/>
              <w:keepNext/>
              <w:keepLines/>
              <w:rPr>
                <w:sz w:val="12"/>
              </w:rPr>
            </w:pPr>
            <w:r w:rsidRPr="004B7DE3">
              <w:rPr>
                <w:sz w:val="12"/>
              </w:rPr>
              <w:t>b.  COPIES</w:t>
            </w:r>
          </w:p>
        </w:tc>
        <w:tc>
          <w:tcPr>
            <w:tcW w:w="187" w:type="dxa"/>
            <w:tcBorders>
              <w:top w:val="nil"/>
              <w:left w:val="nil"/>
              <w:bottom w:val="nil"/>
              <w:right w:val="nil"/>
            </w:tcBorders>
          </w:tcPr>
          <w:p w14:paraId="2434919A" w14:textId="77777777" w:rsidR="00665549" w:rsidRPr="004B7DE3" w:rsidRDefault="00665549" w:rsidP="007F1192">
            <w:pPr>
              <w:pStyle w:val="PDPSOW"/>
              <w:keepNext/>
              <w:keepLines/>
              <w:rPr>
                <w:sz w:val="8"/>
              </w:rPr>
            </w:pPr>
          </w:p>
        </w:tc>
        <w:tc>
          <w:tcPr>
            <w:tcW w:w="993" w:type="dxa"/>
            <w:tcBorders>
              <w:top w:val="nil"/>
              <w:left w:val="single" w:sz="18" w:space="0" w:color="auto"/>
              <w:bottom w:val="single" w:sz="18" w:space="0" w:color="auto"/>
              <w:right w:val="single" w:sz="18" w:space="0" w:color="auto"/>
            </w:tcBorders>
          </w:tcPr>
          <w:p w14:paraId="0FC277F2" w14:textId="77777777" w:rsidR="00665549" w:rsidRPr="004B7DE3" w:rsidRDefault="00665549" w:rsidP="007F1192">
            <w:pPr>
              <w:pStyle w:val="PDPSOW"/>
              <w:keepNext/>
              <w:keepLines/>
              <w:jc w:val="center"/>
              <w:rPr>
                <w:b/>
              </w:rPr>
            </w:pPr>
            <w:r w:rsidRPr="004B7DE3">
              <w:rPr>
                <w:b/>
                <w:sz w:val="18"/>
              </w:rPr>
              <w:t>SECT. B</w:t>
            </w:r>
          </w:p>
        </w:tc>
      </w:tr>
      <w:tr w:rsidR="00665549" w:rsidRPr="004B7DE3" w14:paraId="4F118F8E" w14:textId="77777777" w:rsidTr="007F1192">
        <w:trPr>
          <w:gridAfter w:val="2"/>
          <w:wAfter w:w="1180" w:type="dxa"/>
          <w:cantSplit/>
        </w:trPr>
        <w:tc>
          <w:tcPr>
            <w:tcW w:w="1159" w:type="dxa"/>
            <w:tcBorders>
              <w:top w:val="single" w:sz="6" w:space="0" w:color="auto"/>
              <w:left w:val="single" w:sz="18" w:space="0" w:color="auto"/>
              <w:bottom w:val="nil"/>
              <w:right w:val="nil"/>
            </w:tcBorders>
          </w:tcPr>
          <w:p w14:paraId="7CF72287" w14:textId="77777777" w:rsidR="00665549" w:rsidRPr="004B7DE3" w:rsidRDefault="00665549" w:rsidP="007F1192">
            <w:pPr>
              <w:pStyle w:val="PDPSOW"/>
              <w:keepNext/>
              <w:keepLines/>
              <w:rPr>
                <w:sz w:val="12"/>
              </w:rPr>
            </w:pPr>
            <w:r w:rsidRPr="004B7DE3">
              <w:rPr>
                <w:sz w:val="12"/>
              </w:rPr>
              <w:t>8. APP CODE</w:t>
            </w:r>
          </w:p>
        </w:tc>
        <w:tc>
          <w:tcPr>
            <w:tcW w:w="1440" w:type="dxa"/>
            <w:gridSpan w:val="2"/>
            <w:tcBorders>
              <w:top w:val="nil"/>
              <w:left w:val="single" w:sz="6" w:space="0" w:color="auto"/>
              <w:bottom w:val="nil"/>
              <w:right w:val="single" w:sz="6" w:space="0" w:color="auto"/>
            </w:tcBorders>
          </w:tcPr>
          <w:p w14:paraId="2FF49B3E" w14:textId="77777777" w:rsidR="00665549" w:rsidRPr="0046108F" w:rsidRDefault="00665549" w:rsidP="007F1192">
            <w:pPr>
              <w:pStyle w:val="PDPSOW"/>
              <w:keepNext/>
              <w:keepLines/>
              <w:jc w:val="center"/>
              <w:rPr>
                <w:b/>
                <w:sz w:val="20"/>
              </w:rPr>
            </w:pPr>
            <w:r w:rsidRPr="0046108F">
              <w:rPr>
                <w:b/>
                <w:sz w:val="20"/>
              </w:rPr>
              <w:t>C</w:t>
            </w:r>
          </w:p>
        </w:tc>
        <w:tc>
          <w:tcPr>
            <w:tcW w:w="1440" w:type="dxa"/>
            <w:gridSpan w:val="3"/>
            <w:tcBorders>
              <w:top w:val="single" w:sz="6" w:space="0" w:color="auto"/>
              <w:left w:val="nil"/>
              <w:bottom w:val="nil"/>
              <w:right w:val="single" w:sz="6" w:space="0" w:color="auto"/>
            </w:tcBorders>
          </w:tcPr>
          <w:p w14:paraId="55F45949" w14:textId="77777777" w:rsidR="00665549" w:rsidRPr="004B7DE3" w:rsidRDefault="00665549" w:rsidP="007F1192">
            <w:pPr>
              <w:pStyle w:val="PDPSOW"/>
              <w:keepNext/>
              <w:keepLines/>
              <w:rPr>
                <w:sz w:val="12"/>
              </w:rPr>
            </w:pPr>
            <w:r w:rsidRPr="004B7DE3">
              <w:rPr>
                <w:sz w:val="12"/>
              </w:rPr>
              <w:t>11. AS OF DATE</w:t>
            </w:r>
          </w:p>
        </w:tc>
        <w:tc>
          <w:tcPr>
            <w:tcW w:w="1890" w:type="dxa"/>
            <w:gridSpan w:val="3"/>
            <w:tcBorders>
              <w:top w:val="single" w:sz="6" w:space="0" w:color="auto"/>
              <w:left w:val="nil"/>
              <w:bottom w:val="nil"/>
              <w:right w:val="single" w:sz="6" w:space="0" w:color="auto"/>
            </w:tcBorders>
          </w:tcPr>
          <w:p w14:paraId="1A123577" w14:textId="77777777" w:rsidR="00665549" w:rsidRPr="004B7DE3" w:rsidRDefault="00665549" w:rsidP="007F1192">
            <w:pPr>
              <w:pStyle w:val="PDPSOW"/>
              <w:keepNext/>
              <w:keepLines/>
              <w:rPr>
                <w:sz w:val="12"/>
              </w:rPr>
            </w:pPr>
            <w:r w:rsidRPr="004B7DE3">
              <w:rPr>
                <w:sz w:val="12"/>
              </w:rPr>
              <w:t>13.  DATE OF SUBSEQUENT</w:t>
            </w:r>
          </w:p>
          <w:p w14:paraId="4799D7F1" w14:textId="77777777" w:rsidR="00665549" w:rsidRPr="004B7DE3" w:rsidRDefault="00665549" w:rsidP="007F1192">
            <w:pPr>
              <w:pStyle w:val="PDPSOW"/>
              <w:keepNext/>
              <w:keepLines/>
              <w:rPr>
                <w:sz w:val="12"/>
              </w:rPr>
            </w:pPr>
            <w:r w:rsidRPr="004B7DE3">
              <w:rPr>
                <w:sz w:val="12"/>
              </w:rPr>
              <w:t>SUBMISSION</w:t>
            </w:r>
          </w:p>
        </w:tc>
        <w:tc>
          <w:tcPr>
            <w:tcW w:w="1890" w:type="dxa"/>
            <w:gridSpan w:val="2"/>
            <w:tcBorders>
              <w:top w:val="nil"/>
              <w:left w:val="nil"/>
              <w:bottom w:val="nil"/>
              <w:right w:val="single" w:sz="6" w:space="0" w:color="auto"/>
            </w:tcBorders>
          </w:tcPr>
          <w:p w14:paraId="73FE1DDA" w14:textId="77777777" w:rsidR="00665549" w:rsidRPr="004B7DE3" w:rsidRDefault="00665549" w:rsidP="007F1192">
            <w:pPr>
              <w:pStyle w:val="PDPSOW"/>
              <w:keepNext/>
              <w:keepLines/>
              <w:rPr>
                <w:sz w:val="12"/>
              </w:rPr>
            </w:pPr>
            <w:r w:rsidRPr="004B7DE3">
              <w:rPr>
                <w:sz w:val="12"/>
              </w:rPr>
              <w:t>a.   ADDRESSEE</w:t>
            </w:r>
          </w:p>
        </w:tc>
        <w:tc>
          <w:tcPr>
            <w:tcW w:w="454" w:type="dxa"/>
            <w:tcBorders>
              <w:top w:val="single" w:sz="6" w:space="0" w:color="auto"/>
              <w:left w:val="nil"/>
              <w:bottom w:val="nil"/>
              <w:right w:val="single" w:sz="6" w:space="0" w:color="auto"/>
            </w:tcBorders>
          </w:tcPr>
          <w:p w14:paraId="76CC2436" w14:textId="77777777" w:rsidR="00665549" w:rsidRPr="004B7DE3" w:rsidRDefault="00665549" w:rsidP="007F1192">
            <w:pPr>
              <w:pStyle w:val="PDPSOW"/>
              <w:keepNext/>
              <w:keepLines/>
              <w:rPr>
                <w:sz w:val="12"/>
              </w:rPr>
            </w:pPr>
          </w:p>
          <w:p w14:paraId="10961ABD" w14:textId="77777777" w:rsidR="00665549" w:rsidRPr="004B7DE3" w:rsidRDefault="00665549" w:rsidP="007F1192">
            <w:pPr>
              <w:pStyle w:val="PDPSOW"/>
              <w:keepNext/>
              <w:keepLines/>
              <w:rPr>
                <w:sz w:val="12"/>
              </w:rPr>
            </w:pPr>
            <w:r w:rsidRPr="004B7DE3">
              <w:rPr>
                <w:sz w:val="12"/>
              </w:rPr>
              <w:t>Draft</w:t>
            </w:r>
          </w:p>
        </w:tc>
        <w:tc>
          <w:tcPr>
            <w:tcW w:w="901" w:type="dxa"/>
            <w:gridSpan w:val="2"/>
            <w:tcBorders>
              <w:top w:val="single" w:sz="6" w:space="0" w:color="auto"/>
              <w:left w:val="nil"/>
              <w:bottom w:val="single" w:sz="6" w:space="0" w:color="auto"/>
              <w:right w:val="single" w:sz="18" w:space="0" w:color="auto"/>
            </w:tcBorders>
          </w:tcPr>
          <w:p w14:paraId="698C8685" w14:textId="77777777" w:rsidR="00665549" w:rsidRPr="004B7DE3" w:rsidRDefault="00665549" w:rsidP="007F1192">
            <w:pPr>
              <w:pStyle w:val="PDPSOW"/>
              <w:keepNext/>
              <w:keepLines/>
              <w:rPr>
                <w:sz w:val="12"/>
              </w:rPr>
            </w:pPr>
            <w:r w:rsidRPr="004B7DE3">
              <w:rPr>
                <w:sz w:val="12"/>
              </w:rPr>
              <w:t>Final</w:t>
            </w:r>
          </w:p>
        </w:tc>
      </w:tr>
      <w:tr w:rsidR="00665549" w:rsidRPr="004B7DE3" w14:paraId="329ACDB0" w14:textId="77777777" w:rsidTr="007F1192">
        <w:tblPrEx>
          <w:tblCellMar>
            <w:left w:w="79" w:type="dxa"/>
            <w:right w:w="79" w:type="dxa"/>
          </w:tblCellMar>
        </w:tblPrEx>
        <w:trPr>
          <w:gridAfter w:val="2"/>
          <w:wAfter w:w="1180" w:type="dxa"/>
          <w:cantSplit/>
        </w:trPr>
        <w:tc>
          <w:tcPr>
            <w:tcW w:w="1159" w:type="dxa"/>
            <w:tcBorders>
              <w:top w:val="nil"/>
              <w:left w:val="single" w:sz="18" w:space="0" w:color="auto"/>
              <w:bottom w:val="single" w:sz="6" w:space="0" w:color="auto"/>
              <w:right w:val="single" w:sz="6" w:space="0" w:color="auto"/>
            </w:tcBorders>
          </w:tcPr>
          <w:p w14:paraId="6FBD225C" w14:textId="681FDE5C" w:rsidR="00665549" w:rsidRPr="00DC2921" w:rsidRDefault="00665549" w:rsidP="007F1192">
            <w:pPr>
              <w:pStyle w:val="PDPSOW"/>
              <w:keepNext/>
              <w:keepLines/>
              <w:jc w:val="center"/>
              <w:rPr>
                <w:b/>
                <w:caps/>
                <w:sz w:val="20"/>
              </w:rPr>
            </w:pPr>
            <w:r w:rsidRPr="00DC2921">
              <w:rPr>
                <w:b/>
                <w:caps/>
                <w:sz w:val="20"/>
              </w:rPr>
              <w:t>A</w:t>
            </w:r>
          </w:p>
        </w:tc>
        <w:tc>
          <w:tcPr>
            <w:tcW w:w="1440" w:type="dxa"/>
            <w:gridSpan w:val="2"/>
            <w:tcBorders>
              <w:top w:val="nil"/>
              <w:left w:val="nil"/>
              <w:bottom w:val="single" w:sz="6" w:space="0" w:color="auto"/>
              <w:right w:val="single" w:sz="6" w:space="0" w:color="auto"/>
            </w:tcBorders>
          </w:tcPr>
          <w:p w14:paraId="45DC1337" w14:textId="77777777" w:rsidR="00665549" w:rsidRPr="004B7DE3" w:rsidRDefault="00665549" w:rsidP="007F1192">
            <w:pPr>
              <w:pStyle w:val="PDPSOW"/>
              <w:keepNext/>
              <w:keepLines/>
              <w:rPr>
                <w:sz w:val="8"/>
              </w:rPr>
            </w:pPr>
          </w:p>
        </w:tc>
        <w:tc>
          <w:tcPr>
            <w:tcW w:w="1440" w:type="dxa"/>
            <w:gridSpan w:val="3"/>
            <w:tcBorders>
              <w:top w:val="nil"/>
              <w:left w:val="nil"/>
              <w:bottom w:val="single" w:sz="6" w:space="0" w:color="auto"/>
              <w:right w:val="single" w:sz="6" w:space="0" w:color="auto"/>
            </w:tcBorders>
          </w:tcPr>
          <w:p w14:paraId="26D9FF1F" w14:textId="788C81BA" w:rsidR="00665549" w:rsidRPr="00224C82" w:rsidRDefault="002C5E38" w:rsidP="007F1192">
            <w:pPr>
              <w:pStyle w:val="PDPSOW"/>
              <w:keepNext/>
              <w:keepLines/>
              <w:jc w:val="center"/>
              <w:rPr>
                <w:b/>
                <w:caps/>
                <w:sz w:val="20"/>
              </w:rPr>
            </w:pPr>
            <w:r>
              <w:rPr>
                <w:b/>
                <w:sz w:val="20"/>
              </w:rPr>
              <w:t>N/A</w:t>
            </w:r>
          </w:p>
        </w:tc>
        <w:tc>
          <w:tcPr>
            <w:tcW w:w="1890" w:type="dxa"/>
            <w:gridSpan w:val="3"/>
            <w:tcBorders>
              <w:top w:val="nil"/>
              <w:left w:val="nil"/>
              <w:bottom w:val="single" w:sz="6" w:space="0" w:color="auto"/>
              <w:right w:val="single" w:sz="6" w:space="0" w:color="auto"/>
            </w:tcBorders>
          </w:tcPr>
          <w:p w14:paraId="141D0F72" w14:textId="0AEEF6B0" w:rsidR="00665549" w:rsidRPr="004B7DE3" w:rsidRDefault="00FD241C" w:rsidP="007F1192">
            <w:pPr>
              <w:pStyle w:val="PDPSOW"/>
              <w:keepNext/>
              <w:keepLines/>
              <w:jc w:val="center"/>
              <w:rPr>
                <w:b/>
                <w:caps/>
                <w:sz w:val="20"/>
              </w:rPr>
            </w:pPr>
            <w:r>
              <w:rPr>
                <w:b/>
                <w:sz w:val="20"/>
              </w:rPr>
              <w:t>See Item</w:t>
            </w:r>
            <w:r w:rsidR="00665549" w:rsidRPr="004B7DE3">
              <w:rPr>
                <w:b/>
                <w:sz w:val="20"/>
              </w:rPr>
              <w:t xml:space="preserve"> </w:t>
            </w:r>
            <w:r w:rsidR="00665549" w:rsidRPr="004B7DE3">
              <w:rPr>
                <w:b/>
                <w:caps/>
                <w:sz w:val="20"/>
              </w:rPr>
              <w:t>16</w:t>
            </w:r>
          </w:p>
        </w:tc>
        <w:tc>
          <w:tcPr>
            <w:tcW w:w="1890" w:type="dxa"/>
            <w:gridSpan w:val="2"/>
            <w:tcBorders>
              <w:top w:val="nil"/>
              <w:left w:val="nil"/>
              <w:bottom w:val="single" w:sz="6" w:space="0" w:color="auto"/>
              <w:right w:val="single" w:sz="6" w:space="0" w:color="auto"/>
            </w:tcBorders>
          </w:tcPr>
          <w:p w14:paraId="39E65152" w14:textId="77777777" w:rsidR="00665549" w:rsidRPr="004B7DE3" w:rsidRDefault="00665549" w:rsidP="007F1192">
            <w:pPr>
              <w:pStyle w:val="PDPSOW"/>
              <w:keepNext/>
              <w:keepLines/>
              <w:rPr>
                <w:sz w:val="14"/>
              </w:rPr>
            </w:pPr>
          </w:p>
        </w:tc>
        <w:tc>
          <w:tcPr>
            <w:tcW w:w="454" w:type="dxa"/>
            <w:tcBorders>
              <w:top w:val="nil"/>
              <w:left w:val="nil"/>
              <w:bottom w:val="single" w:sz="6" w:space="0" w:color="auto"/>
              <w:right w:val="single" w:sz="6" w:space="0" w:color="auto"/>
            </w:tcBorders>
          </w:tcPr>
          <w:p w14:paraId="53CA8683" w14:textId="77777777" w:rsidR="00665549" w:rsidRPr="004B7DE3" w:rsidRDefault="00665549" w:rsidP="007F1192">
            <w:pPr>
              <w:pStyle w:val="PDPSOW"/>
              <w:keepNext/>
              <w:keepLines/>
              <w:rPr>
                <w:sz w:val="14"/>
              </w:rPr>
            </w:pPr>
          </w:p>
        </w:tc>
        <w:tc>
          <w:tcPr>
            <w:tcW w:w="450" w:type="dxa"/>
            <w:tcBorders>
              <w:top w:val="nil"/>
              <w:left w:val="nil"/>
              <w:bottom w:val="single" w:sz="6" w:space="0" w:color="auto"/>
              <w:right w:val="single" w:sz="6" w:space="0" w:color="auto"/>
            </w:tcBorders>
          </w:tcPr>
          <w:p w14:paraId="1B97339F" w14:textId="77777777" w:rsidR="00665549" w:rsidRPr="004B7DE3" w:rsidRDefault="00665549" w:rsidP="007F1192">
            <w:pPr>
              <w:pStyle w:val="PDPSOW"/>
              <w:keepNext/>
              <w:keepLines/>
              <w:rPr>
                <w:sz w:val="10"/>
              </w:rPr>
            </w:pPr>
          </w:p>
          <w:p w14:paraId="12A4210C" w14:textId="77777777" w:rsidR="00665549" w:rsidRPr="004B7DE3" w:rsidRDefault="00665549" w:rsidP="007F1192">
            <w:pPr>
              <w:pStyle w:val="PDPSOW"/>
              <w:keepNext/>
              <w:keepLines/>
              <w:rPr>
                <w:sz w:val="12"/>
              </w:rPr>
            </w:pPr>
            <w:r w:rsidRPr="004B7DE3">
              <w:rPr>
                <w:sz w:val="10"/>
              </w:rPr>
              <w:t>Reg</w:t>
            </w:r>
          </w:p>
        </w:tc>
        <w:tc>
          <w:tcPr>
            <w:tcW w:w="451" w:type="dxa"/>
            <w:tcBorders>
              <w:top w:val="single" w:sz="6" w:space="0" w:color="auto"/>
              <w:left w:val="single" w:sz="6" w:space="0" w:color="auto"/>
              <w:bottom w:val="single" w:sz="6" w:space="0" w:color="auto"/>
              <w:right w:val="single" w:sz="18" w:space="0" w:color="auto"/>
            </w:tcBorders>
          </w:tcPr>
          <w:p w14:paraId="3D948B5F" w14:textId="77777777" w:rsidR="00665549" w:rsidRPr="004B7DE3" w:rsidRDefault="00665549" w:rsidP="007F1192">
            <w:pPr>
              <w:pStyle w:val="PDPSOW"/>
              <w:keepNext/>
              <w:keepLines/>
              <w:rPr>
                <w:sz w:val="10"/>
              </w:rPr>
            </w:pPr>
          </w:p>
          <w:p w14:paraId="06B39654" w14:textId="77777777" w:rsidR="00665549" w:rsidRPr="004B7DE3" w:rsidRDefault="00665549" w:rsidP="007F1192">
            <w:pPr>
              <w:pStyle w:val="PDPSOW"/>
              <w:keepNext/>
              <w:keepLines/>
              <w:rPr>
                <w:sz w:val="10"/>
              </w:rPr>
            </w:pPr>
            <w:r w:rsidRPr="004B7DE3">
              <w:rPr>
                <w:sz w:val="10"/>
              </w:rPr>
              <w:t>Repro</w:t>
            </w:r>
          </w:p>
        </w:tc>
      </w:tr>
      <w:tr w:rsidR="00665549" w:rsidRPr="004B7DE3" w14:paraId="20F6C421" w14:textId="77777777" w:rsidTr="007F1192">
        <w:tblPrEx>
          <w:tblCellMar>
            <w:left w:w="79" w:type="dxa"/>
            <w:right w:w="79" w:type="dxa"/>
          </w:tblCellMar>
        </w:tblPrEx>
        <w:trPr>
          <w:gridAfter w:val="2"/>
          <w:wAfter w:w="1180" w:type="dxa"/>
          <w:cantSplit/>
        </w:trPr>
        <w:tc>
          <w:tcPr>
            <w:tcW w:w="5929" w:type="dxa"/>
            <w:gridSpan w:val="9"/>
            <w:tcBorders>
              <w:top w:val="single" w:sz="6" w:space="0" w:color="auto"/>
              <w:left w:val="single" w:sz="18" w:space="0" w:color="auto"/>
              <w:bottom w:val="nil"/>
              <w:right w:val="single" w:sz="6" w:space="0" w:color="auto"/>
            </w:tcBorders>
          </w:tcPr>
          <w:p w14:paraId="77D1A31D" w14:textId="77777777" w:rsidR="00665549" w:rsidRPr="00203494" w:rsidRDefault="00665549" w:rsidP="007F1192">
            <w:pPr>
              <w:pStyle w:val="PDPSOW"/>
              <w:keepNext/>
              <w:keepLines/>
              <w:rPr>
                <w:b/>
                <w:sz w:val="15"/>
                <w:szCs w:val="15"/>
              </w:rPr>
            </w:pPr>
            <w:r w:rsidRPr="00203494">
              <w:rPr>
                <w:b/>
                <w:sz w:val="15"/>
                <w:szCs w:val="15"/>
              </w:rPr>
              <w:t xml:space="preserve">16. REMARKS:  </w:t>
            </w:r>
          </w:p>
          <w:p w14:paraId="72572584" w14:textId="77777777" w:rsidR="00203494" w:rsidRPr="00203494" w:rsidRDefault="00203494" w:rsidP="00203494">
            <w:pPr>
              <w:keepNext/>
              <w:keepLines/>
              <w:ind w:right="100"/>
              <w:rPr>
                <w:b/>
                <w:sz w:val="15"/>
                <w:szCs w:val="15"/>
              </w:rPr>
            </w:pPr>
          </w:p>
          <w:p w14:paraId="6B8C0E5F" w14:textId="6E59491F" w:rsidR="00203494" w:rsidRPr="002A11AB" w:rsidRDefault="00203494" w:rsidP="00203494">
            <w:pPr>
              <w:keepNext/>
              <w:keepLines/>
              <w:ind w:right="100"/>
              <w:rPr>
                <w:b/>
                <w:sz w:val="14"/>
                <w:szCs w:val="14"/>
              </w:rPr>
            </w:pPr>
            <w:r w:rsidRPr="002A11AB">
              <w:rPr>
                <w:b/>
                <w:sz w:val="14"/>
                <w:szCs w:val="14"/>
              </w:rPr>
              <w:t>Data Item Description instructions in Block 10 are deleted.  The contractor shall provide all Product Data (PD) in accordance with this Technical Requirements Document (TRD) and shall deliver the revised drawings and specifications in the same format and media as received.</w:t>
            </w:r>
          </w:p>
          <w:p w14:paraId="77103FD4" w14:textId="77777777" w:rsidR="00203494" w:rsidRPr="002A11AB" w:rsidRDefault="00203494" w:rsidP="00203494">
            <w:pPr>
              <w:keepNext/>
              <w:keepLines/>
              <w:ind w:right="100"/>
              <w:rPr>
                <w:b/>
                <w:sz w:val="14"/>
                <w:szCs w:val="14"/>
              </w:rPr>
            </w:pPr>
          </w:p>
          <w:p w14:paraId="456DA8D1" w14:textId="64A58965" w:rsidR="00203494" w:rsidRPr="002A11AB" w:rsidRDefault="00203494" w:rsidP="00203494">
            <w:pPr>
              <w:keepNext/>
              <w:keepLines/>
              <w:ind w:right="100"/>
              <w:rPr>
                <w:b/>
                <w:sz w:val="14"/>
                <w:szCs w:val="14"/>
              </w:rPr>
            </w:pPr>
            <w:r w:rsidRPr="002A11AB">
              <w:rPr>
                <w:b/>
                <w:sz w:val="14"/>
                <w:szCs w:val="14"/>
              </w:rPr>
              <w:t>Sample PD</w:t>
            </w:r>
            <w:r w:rsidR="00DC2921" w:rsidRPr="002A11AB">
              <w:rPr>
                <w:b/>
                <w:sz w:val="14"/>
                <w:szCs w:val="14"/>
              </w:rPr>
              <w:t>: The</w:t>
            </w:r>
            <w:r w:rsidRPr="002A11AB">
              <w:rPr>
                <w:b/>
                <w:sz w:val="14"/>
                <w:szCs w:val="14"/>
              </w:rPr>
              <w:t xml:space="preserve"> contractor shall provide a submission of sample data that represents all software formats that will be delivered via LT 120 days prior to scheduled final delivery.  </w:t>
            </w:r>
            <w:r w:rsidR="00DC2921" w:rsidRPr="002A11AB">
              <w:rPr>
                <w:b/>
                <w:sz w:val="14"/>
                <w:szCs w:val="14"/>
              </w:rPr>
              <w:t>The Government</w:t>
            </w:r>
            <w:r w:rsidRPr="002A11AB">
              <w:rPr>
                <w:b/>
                <w:sz w:val="14"/>
                <w:szCs w:val="14"/>
              </w:rPr>
              <w:t xml:space="preserve"> requires 30 days to review and comment.</w:t>
            </w:r>
          </w:p>
          <w:p w14:paraId="1AF23D0F" w14:textId="77777777" w:rsidR="00203494" w:rsidRPr="002A11AB" w:rsidRDefault="00203494" w:rsidP="00203494">
            <w:pPr>
              <w:keepNext/>
              <w:keepLines/>
              <w:ind w:right="100"/>
              <w:rPr>
                <w:b/>
                <w:sz w:val="14"/>
                <w:szCs w:val="14"/>
              </w:rPr>
            </w:pPr>
          </w:p>
          <w:p w14:paraId="5A1D27D6" w14:textId="77777777" w:rsidR="00203494" w:rsidRPr="002A11AB" w:rsidRDefault="00203494" w:rsidP="00203494">
            <w:pPr>
              <w:keepNext/>
              <w:keepLines/>
              <w:ind w:right="100"/>
              <w:rPr>
                <w:b/>
                <w:sz w:val="14"/>
                <w:szCs w:val="14"/>
              </w:rPr>
            </w:pPr>
            <w:r w:rsidRPr="002A11AB">
              <w:rPr>
                <w:b/>
                <w:sz w:val="14"/>
                <w:szCs w:val="14"/>
              </w:rPr>
              <w:t xml:space="preserve">Submit final, corrected data per contract schedule.  Government acceptance will be withheld until all data can be accessed and verified.  </w:t>
            </w:r>
          </w:p>
          <w:p w14:paraId="2B8E3035" w14:textId="77777777" w:rsidR="00203494" w:rsidRPr="002A11AB" w:rsidRDefault="00203494" w:rsidP="00203494">
            <w:pPr>
              <w:keepNext/>
              <w:keepLines/>
              <w:ind w:right="100"/>
              <w:rPr>
                <w:b/>
                <w:sz w:val="14"/>
                <w:szCs w:val="14"/>
              </w:rPr>
            </w:pPr>
          </w:p>
          <w:p w14:paraId="27782020" w14:textId="77777777" w:rsidR="002A11AB" w:rsidRPr="002A11AB" w:rsidRDefault="002A11AB" w:rsidP="002A11AB">
            <w:pPr>
              <w:keepNext/>
              <w:keepLines/>
              <w:ind w:right="100"/>
              <w:rPr>
                <w:b/>
                <w:sz w:val="14"/>
                <w:szCs w:val="14"/>
              </w:rPr>
            </w:pPr>
            <w:r w:rsidRPr="002A11AB">
              <w:rPr>
                <w:b/>
                <w:sz w:val="14"/>
                <w:szCs w:val="14"/>
              </w:rPr>
              <w:t>Item 9: The contractor shall apply the following distribution statement to each deliverable:</w:t>
            </w:r>
          </w:p>
          <w:p w14:paraId="148861B3" w14:textId="4675435E" w:rsidR="002A11AB" w:rsidRPr="002A11AB" w:rsidRDefault="002A11AB" w:rsidP="002A11AB">
            <w:pPr>
              <w:keepNext/>
              <w:keepLines/>
              <w:ind w:right="100"/>
              <w:rPr>
                <w:b/>
                <w:sz w:val="14"/>
                <w:szCs w:val="14"/>
              </w:rPr>
            </w:pPr>
            <w:r w:rsidRPr="002A11AB">
              <w:rPr>
                <w:b/>
                <w:sz w:val="14"/>
                <w:szCs w:val="14"/>
              </w:rPr>
              <w:t>DISTRIBUTION STATEMENT C. Distribution authorized to U. S. Government agencies and their contractors. Reason: Export Controlled. Date of Determination: 11 May 2017. Other requests for this document shall be referred to U. S. Army, CECOM, 6565 Surveillance Loop, C3-322, CMDI Branch, Aberdeen Proving Ground, MD 21005-1846.</w:t>
            </w:r>
          </w:p>
          <w:p w14:paraId="53465D5E" w14:textId="77777777" w:rsidR="002A11AB" w:rsidRPr="002A11AB" w:rsidRDefault="002A11AB" w:rsidP="002A11AB">
            <w:pPr>
              <w:keepNext/>
              <w:keepLines/>
              <w:ind w:right="100"/>
              <w:rPr>
                <w:b/>
                <w:sz w:val="14"/>
                <w:szCs w:val="14"/>
              </w:rPr>
            </w:pPr>
          </w:p>
          <w:p w14:paraId="08DC3793" w14:textId="77777777" w:rsidR="00203494" w:rsidRPr="002A11AB" w:rsidRDefault="00203494" w:rsidP="00203494">
            <w:pPr>
              <w:keepNext/>
              <w:keepLines/>
              <w:ind w:right="100"/>
              <w:rPr>
                <w:b/>
                <w:sz w:val="14"/>
                <w:szCs w:val="14"/>
              </w:rPr>
            </w:pPr>
            <w:r w:rsidRPr="002A11AB">
              <w:rPr>
                <w:b/>
                <w:sz w:val="14"/>
                <w:szCs w:val="14"/>
              </w:rPr>
              <w:t xml:space="preserve">All deliveries shall be in digital format, compatible with Microsoft Office 2007 software and Adobe Acrobat version 7.0 and delivered by email or via DoD SAFE (Secure Access File Exchange) website (https://safe.apps.mil/) in case the deliveries can't be sent through the email services.  Request Code is required for the use of DoD SAFE.  Contact the Government Procuring Contracting Officer (PCO) or Engineer for the Request Code.  Alternative delivery media may be discussed with the Government PCO prior to delivery.  The Government personnel listed in the distribution list will receive a copy of the submittal.  Name and electronic address of the Government personnel are specified below: </w:t>
            </w:r>
          </w:p>
          <w:p w14:paraId="763B981A" w14:textId="77777777" w:rsidR="00203494" w:rsidRPr="002A11AB" w:rsidRDefault="00203494" w:rsidP="007F1192">
            <w:pPr>
              <w:rPr>
                <w:b/>
                <w:caps/>
                <w:sz w:val="14"/>
                <w:szCs w:val="14"/>
              </w:rPr>
            </w:pPr>
          </w:p>
          <w:p w14:paraId="235E23AA" w14:textId="4505452D" w:rsidR="00665549" w:rsidRPr="002A11AB" w:rsidRDefault="00665549" w:rsidP="007F1192">
            <w:pPr>
              <w:rPr>
                <w:b/>
                <w:sz w:val="14"/>
                <w:szCs w:val="14"/>
              </w:rPr>
            </w:pPr>
            <w:r w:rsidRPr="002A11AB">
              <w:rPr>
                <w:b/>
                <w:caps/>
                <w:sz w:val="14"/>
                <w:szCs w:val="14"/>
              </w:rPr>
              <w:t xml:space="preserve">FCDD-ISE-HDB: </w:t>
            </w:r>
            <w:r w:rsidRPr="002A11AB">
              <w:rPr>
                <w:b/>
                <w:sz w:val="14"/>
                <w:szCs w:val="14"/>
              </w:rPr>
              <w:t>Stanley Chan, stanley.u.chan.civ@army.mil</w:t>
            </w:r>
          </w:p>
          <w:p w14:paraId="2AAE84A4" w14:textId="4079BDE2" w:rsidR="00203494" w:rsidRDefault="00E73FA9" w:rsidP="007F1192">
            <w:pPr>
              <w:rPr>
                <w:b/>
                <w:sz w:val="14"/>
                <w:szCs w:val="14"/>
              </w:rPr>
            </w:pPr>
            <w:r w:rsidRPr="00E73FA9">
              <w:rPr>
                <w:b/>
                <w:sz w:val="14"/>
                <w:szCs w:val="14"/>
              </w:rPr>
              <w:t xml:space="preserve">PCO: Ariel Martin, ariel.j.martin@dla.mil              </w:t>
            </w:r>
          </w:p>
          <w:p w14:paraId="57157684" w14:textId="77777777" w:rsidR="00E73FA9" w:rsidRPr="002A11AB" w:rsidRDefault="00E73FA9" w:rsidP="007F1192">
            <w:pPr>
              <w:rPr>
                <w:b/>
                <w:sz w:val="14"/>
                <w:szCs w:val="14"/>
              </w:rPr>
            </w:pPr>
          </w:p>
          <w:p w14:paraId="0614AFF2" w14:textId="77777777" w:rsidR="00665549" w:rsidRPr="00203494" w:rsidRDefault="00665549" w:rsidP="007F1192">
            <w:pPr>
              <w:pStyle w:val="PDPSOW"/>
              <w:keepNext/>
              <w:keepLines/>
              <w:rPr>
                <w:b/>
                <w:sz w:val="15"/>
                <w:szCs w:val="15"/>
              </w:rPr>
            </w:pPr>
            <w:r w:rsidRPr="002A11AB">
              <w:rPr>
                <w:b/>
                <w:sz w:val="14"/>
                <w:szCs w:val="14"/>
              </w:rPr>
              <w:t>If the CDRL Data Deliverable is priced and is not NSP (Not Separately Priced), then an electronic DD Form 250 will be required via the Wide Area Workflow website in order for the contractor to receive payment for the data deliverable (see section G of the Contract).  E-mail notification is required with any electronic submission.</w:t>
            </w:r>
          </w:p>
        </w:tc>
        <w:tc>
          <w:tcPr>
            <w:tcW w:w="1890" w:type="dxa"/>
            <w:gridSpan w:val="2"/>
            <w:tcBorders>
              <w:top w:val="single" w:sz="6" w:space="0" w:color="auto"/>
              <w:left w:val="nil"/>
              <w:bottom w:val="nil"/>
              <w:right w:val="single" w:sz="6" w:space="0" w:color="auto"/>
            </w:tcBorders>
          </w:tcPr>
          <w:p w14:paraId="62AE818C" w14:textId="77777777" w:rsidR="00665549" w:rsidRDefault="00665549" w:rsidP="007F1192">
            <w:pPr>
              <w:pStyle w:val="PDPSOW"/>
              <w:keepNext/>
              <w:keepLines/>
              <w:jc w:val="center"/>
              <w:rPr>
                <w:b/>
                <w:sz w:val="16"/>
              </w:rPr>
            </w:pPr>
          </w:p>
          <w:p w14:paraId="5BACBF42" w14:textId="77777777" w:rsidR="00665549" w:rsidRDefault="00665549" w:rsidP="007F1192">
            <w:pPr>
              <w:pStyle w:val="PDPSOW"/>
              <w:keepNext/>
              <w:keepLines/>
              <w:jc w:val="center"/>
              <w:rPr>
                <w:b/>
                <w:sz w:val="16"/>
              </w:rPr>
            </w:pPr>
            <w:r>
              <w:rPr>
                <w:b/>
                <w:sz w:val="16"/>
              </w:rPr>
              <w:t>FCDD-ISE-HDB</w:t>
            </w:r>
          </w:p>
          <w:p w14:paraId="0D323A4B" w14:textId="77777777" w:rsidR="00665549" w:rsidRPr="004B7DE3" w:rsidRDefault="00665549" w:rsidP="007F1192">
            <w:pPr>
              <w:pStyle w:val="PDPSOW"/>
              <w:keepNext/>
              <w:keepLines/>
              <w:jc w:val="center"/>
              <w:rPr>
                <w:b/>
                <w:caps/>
                <w:spacing w:val="245"/>
                <w:sz w:val="16"/>
              </w:rPr>
            </w:pPr>
            <w:r>
              <w:rPr>
                <w:b/>
                <w:sz w:val="16"/>
              </w:rPr>
              <w:t>PCO</w:t>
            </w:r>
            <w:r w:rsidRPr="004B7DE3">
              <w:rPr>
                <w:b/>
                <w:caps/>
                <w:spacing w:val="245"/>
                <w:sz w:val="16"/>
              </w:rPr>
              <w:t xml:space="preserve"> </w:t>
            </w:r>
          </w:p>
        </w:tc>
        <w:tc>
          <w:tcPr>
            <w:tcW w:w="454" w:type="dxa"/>
            <w:tcBorders>
              <w:top w:val="single" w:sz="6" w:space="0" w:color="auto"/>
              <w:left w:val="nil"/>
              <w:bottom w:val="nil"/>
              <w:right w:val="single" w:sz="6" w:space="0" w:color="auto"/>
            </w:tcBorders>
          </w:tcPr>
          <w:p w14:paraId="5AF317A0" w14:textId="77777777" w:rsidR="00665549" w:rsidRDefault="00665549" w:rsidP="007F1192">
            <w:pPr>
              <w:pStyle w:val="PDPSOW"/>
              <w:keepNext/>
              <w:keepLines/>
              <w:rPr>
                <w:b/>
                <w:sz w:val="16"/>
              </w:rPr>
            </w:pPr>
          </w:p>
          <w:p w14:paraId="3ADE40CC" w14:textId="2BDC7BF8" w:rsidR="00665549" w:rsidRDefault="002C5E38" w:rsidP="007F1192">
            <w:pPr>
              <w:pStyle w:val="PDPSOW"/>
              <w:keepNext/>
              <w:keepLines/>
              <w:rPr>
                <w:b/>
                <w:sz w:val="16"/>
              </w:rPr>
            </w:pPr>
            <w:r>
              <w:rPr>
                <w:b/>
                <w:sz w:val="16"/>
              </w:rPr>
              <w:t>1</w:t>
            </w:r>
          </w:p>
          <w:p w14:paraId="7B68AC9F" w14:textId="72F3B678" w:rsidR="00665549" w:rsidRPr="004B7DE3" w:rsidRDefault="00E73FA9" w:rsidP="007F1192">
            <w:pPr>
              <w:pStyle w:val="PDPSOW"/>
              <w:keepNext/>
              <w:keepLines/>
              <w:rPr>
                <w:b/>
                <w:sz w:val="16"/>
              </w:rPr>
            </w:pPr>
            <w:r>
              <w:rPr>
                <w:b/>
                <w:sz w:val="16"/>
              </w:rPr>
              <w:t>1</w:t>
            </w:r>
          </w:p>
        </w:tc>
        <w:tc>
          <w:tcPr>
            <w:tcW w:w="450" w:type="dxa"/>
            <w:tcBorders>
              <w:top w:val="single" w:sz="6" w:space="0" w:color="auto"/>
              <w:left w:val="nil"/>
              <w:bottom w:val="nil"/>
              <w:right w:val="single" w:sz="6" w:space="0" w:color="auto"/>
            </w:tcBorders>
          </w:tcPr>
          <w:p w14:paraId="79B339C8" w14:textId="77777777" w:rsidR="00665549" w:rsidRDefault="00665549" w:rsidP="007F1192">
            <w:pPr>
              <w:pStyle w:val="PDPSOW"/>
              <w:keepNext/>
              <w:keepLines/>
              <w:rPr>
                <w:b/>
                <w:sz w:val="16"/>
              </w:rPr>
            </w:pPr>
          </w:p>
          <w:p w14:paraId="6BBCAEC1" w14:textId="0F39C80D" w:rsidR="00665549" w:rsidRDefault="00E73FA9" w:rsidP="007F1192">
            <w:pPr>
              <w:pStyle w:val="PDPSOW"/>
              <w:keepNext/>
              <w:keepLines/>
              <w:rPr>
                <w:b/>
                <w:sz w:val="16"/>
              </w:rPr>
            </w:pPr>
            <w:r>
              <w:rPr>
                <w:b/>
                <w:sz w:val="16"/>
              </w:rPr>
              <w:t>1</w:t>
            </w:r>
          </w:p>
          <w:p w14:paraId="4089211E" w14:textId="77777777" w:rsidR="00665549" w:rsidRPr="004B7DE3" w:rsidRDefault="00665549" w:rsidP="007F1192">
            <w:pPr>
              <w:pStyle w:val="PDPSOW"/>
              <w:keepNext/>
              <w:keepLines/>
              <w:rPr>
                <w:b/>
                <w:sz w:val="16"/>
              </w:rPr>
            </w:pPr>
            <w:r>
              <w:rPr>
                <w:b/>
                <w:sz w:val="16"/>
              </w:rPr>
              <w:t>1</w:t>
            </w:r>
          </w:p>
        </w:tc>
        <w:tc>
          <w:tcPr>
            <w:tcW w:w="451" w:type="dxa"/>
            <w:tcBorders>
              <w:top w:val="single" w:sz="6" w:space="0" w:color="auto"/>
              <w:left w:val="nil"/>
              <w:bottom w:val="single" w:sz="6" w:space="0" w:color="auto"/>
              <w:right w:val="single" w:sz="18" w:space="0" w:color="auto"/>
            </w:tcBorders>
          </w:tcPr>
          <w:p w14:paraId="67C8513D" w14:textId="77777777" w:rsidR="00665549" w:rsidRDefault="00665549" w:rsidP="007F1192">
            <w:pPr>
              <w:pStyle w:val="PDPSOW"/>
              <w:keepNext/>
              <w:keepLines/>
              <w:rPr>
                <w:b/>
                <w:sz w:val="16"/>
              </w:rPr>
            </w:pPr>
          </w:p>
          <w:p w14:paraId="0AE18D18" w14:textId="77777777" w:rsidR="00665549" w:rsidRDefault="00665549" w:rsidP="007F1192">
            <w:pPr>
              <w:pStyle w:val="PDPSOW"/>
              <w:keepNext/>
              <w:keepLines/>
              <w:rPr>
                <w:b/>
                <w:sz w:val="16"/>
              </w:rPr>
            </w:pPr>
            <w:r w:rsidRPr="004B7DE3">
              <w:rPr>
                <w:b/>
                <w:sz w:val="16"/>
              </w:rPr>
              <w:t>0</w:t>
            </w:r>
          </w:p>
          <w:p w14:paraId="09EE95D5" w14:textId="77777777" w:rsidR="00665549" w:rsidRPr="004B7DE3" w:rsidRDefault="00665549" w:rsidP="007F1192">
            <w:pPr>
              <w:pStyle w:val="PDPSOW"/>
              <w:keepNext/>
              <w:keepLines/>
              <w:rPr>
                <w:b/>
                <w:sz w:val="16"/>
              </w:rPr>
            </w:pPr>
            <w:r>
              <w:rPr>
                <w:b/>
                <w:sz w:val="16"/>
              </w:rPr>
              <w:t>0</w:t>
            </w:r>
          </w:p>
        </w:tc>
      </w:tr>
      <w:tr w:rsidR="00665549" w:rsidRPr="004B7DE3" w14:paraId="78337D6F" w14:textId="77777777" w:rsidTr="007F1192">
        <w:tblPrEx>
          <w:tblCellMar>
            <w:left w:w="79" w:type="dxa"/>
            <w:right w:w="79" w:type="dxa"/>
          </w:tblCellMar>
        </w:tblPrEx>
        <w:trPr>
          <w:gridAfter w:val="2"/>
          <w:wAfter w:w="1180" w:type="dxa"/>
          <w:cantSplit/>
        </w:trPr>
        <w:tc>
          <w:tcPr>
            <w:tcW w:w="5929" w:type="dxa"/>
            <w:gridSpan w:val="9"/>
            <w:tcBorders>
              <w:top w:val="nil"/>
              <w:left w:val="single" w:sz="18" w:space="0" w:color="auto"/>
              <w:bottom w:val="nil"/>
              <w:right w:val="single" w:sz="6" w:space="0" w:color="auto"/>
            </w:tcBorders>
          </w:tcPr>
          <w:p w14:paraId="35CEDEDC" w14:textId="77777777" w:rsidR="00665549" w:rsidRPr="004B7DE3" w:rsidRDefault="00665549" w:rsidP="007F1192">
            <w:pPr>
              <w:pStyle w:val="PDPSOW"/>
              <w:keepNext/>
              <w:keepLines/>
              <w:rPr>
                <w:sz w:val="8"/>
              </w:rPr>
            </w:pPr>
          </w:p>
        </w:tc>
        <w:tc>
          <w:tcPr>
            <w:tcW w:w="1890" w:type="dxa"/>
            <w:gridSpan w:val="2"/>
            <w:tcBorders>
              <w:top w:val="single" w:sz="6" w:space="0" w:color="auto"/>
              <w:left w:val="nil"/>
              <w:bottom w:val="single" w:sz="6" w:space="0" w:color="auto"/>
              <w:right w:val="single" w:sz="6" w:space="0" w:color="auto"/>
            </w:tcBorders>
          </w:tcPr>
          <w:p w14:paraId="5C487297" w14:textId="77777777" w:rsidR="00665549" w:rsidRPr="004B7DE3" w:rsidRDefault="00665549" w:rsidP="007F1192">
            <w:pPr>
              <w:pStyle w:val="PDPSOW"/>
              <w:keepNext/>
              <w:keepLines/>
              <w:rPr>
                <w:sz w:val="14"/>
              </w:rPr>
            </w:pPr>
            <w:r w:rsidRPr="004B7DE3">
              <w:rPr>
                <w:sz w:val="14"/>
              </w:rPr>
              <w:t>15. TOTAL</w:t>
            </w:r>
            <w:r w:rsidRPr="004B7DE3">
              <w:rPr>
                <w:sz w:val="14"/>
              </w:rPr>
              <w:tab/>
            </w:r>
            <w:r w:rsidRPr="004B7DE3">
              <w:rPr>
                <w:noProof/>
                <w:sz w:val="20"/>
              </w:rPr>
              <w:drawing>
                <wp:inline distT="0" distB="0" distL="0" distR="0" wp14:anchorId="02D823E8" wp14:editId="38E6229F">
                  <wp:extent cx="527050" cy="139700"/>
                  <wp:effectExtent l="19050" t="0" r="0" b="0"/>
                  <wp:docPr id="2013142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527050" cy="139700"/>
                          </a:xfrm>
                          <a:prstGeom prst="rect">
                            <a:avLst/>
                          </a:prstGeom>
                          <a:noFill/>
                          <a:ln w="9525">
                            <a:noFill/>
                            <a:miter lim="800000"/>
                            <a:headEnd/>
                            <a:tailEnd/>
                          </a:ln>
                        </pic:spPr>
                      </pic:pic>
                    </a:graphicData>
                  </a:graphic>
                </wp:inline>
              </w:drawing>
            </w:r>
          </w:p>
        </w:tc>
        <w:tc>
          <w:tcPr>
            <w:tcW w:w="454" w:type="dxa"/>
            <w:tcBorders>
              <w:top w:val="single" w:sz="6" w:space="0" w:color="auto"/>
              <w:left w:val="single" w:sz="6" w:space="0" w:color="auto"/>
              <w:bottom w:val="single" w:sz="6" w:space="0" w:color="auto"/>
              <w:right w:val="single" w:sz="6" w:space="0" w:color="auto"/>
            </w:tcBorders>
          </w:tcPr>
          <w:p w14:paraId="6260EE6F" w14:textId="07103CBD" w:rsidR="00665549" w:rsidRPr="004B7DE3" w:rsidRDefault="00E73FA9" w:rsidP="007F1192">
            <w:pPr>
              <w:pStyle w:val="PDPSOW"/>
              <w:keepNext/>
              <w:keepLines/>
              <w:rPr>
                <w:b/>
                <w:sz w:val="20"/>
              </w:rPr>
            </w:pPr>
            <w:r>
              <w:rPr>
                <w:b/>
                <w:sz w:val="20"/>
              </w:rPr>
              <w:t>2</w:t>
            </w:r>
          </w:p>
        </w:tc>
        <w:tc>
          <w:tcPr>
            <w:tcW w:w="450" w:type="dxa"/>
            <w:tcBorders>
              <w:top w:val="single" w:sz="6" w:space="0" w:color="auto"/>
              <w:left w:val="single" w:sz="6" w:space="0" w:color="auto"/>
              <w:bottom w:val="single" w:sz="6" w:space="0" w:color="auto"/>
              <w:right w:val="single" w:sz="6" w:space="0" w:color="auto"/>
            </w:tcBorders>
          </w:tcPr>
          <w:p w14:paraId="3BA80186" w14:textId="5E2A2064" w:rsidR="00665549" w:rsidRPr="004B7DE3" w:rsidRDefault="00E73FA9" w:rsidP="007F1192">
            <w:pPr>
              <w:pStyle w:val="PDPSOW"/>
              <w:keepNext/>
              <w:keepLines/>
              <w:rPr>
                <w:b/>
                <w:sz w:val="20"/>
              </w:rPr>
            </w:pPr>
            <w:r>
              <w:rPr>
                <w:b/>
                <w:sz w:val="20"/>
              </w:rPr>
              <w:t>2</w:t>
            </w:r>
          </w:p>
        </w:tc>
        <w:tc>
          <w:tcPr>
            <w:tcW w:w="451" w:type="dxa"/>
            <w:tcBorders>
              <w:top w:val="single" w:sz="6" w:space="0" w:color="auto"/>
              <w:left w:val="single" w:sz="6" w:space="0" w:color="auto"/>
              <w:bottom w:val="single" w:sz="6" w:space="0" w:color="auto"/>
              <w:right w:val="single" w:sz="18" w:space="0" w:color="auto"/>
            </w:tcBorders>
          </w:tcPr>
          <w:p w14:paraId="374F4C6B" w14:textId="77777777" w:rsidR="00665549" w:rsidRPr="004B7DE3" w:rsidRDefault="00665549" w:rsidP="007F1192">
            <w:pPr>
              <w:pStyle w:val="PDPSOW"/>
              <w:keepNext/>
              <w:keepLines/>
              <w:rPr>
                <w:b/>
                <w:sz w:val="20"/>
              </w:rPr>
            </w:pPr>
            <w:r w:rsidRPr="004B7DE3">
              <w:rPr>
                <w:b/>
                <w:sz w:val="20"/>
              </w:rPr>
              <w:t>0</w:t>
            </w:r>
          </w:p>
        </w:tc>
      </w:tr>
      <w:tr w:rsidR="00665549" w:rsidRPr="004B7DE3" w14:paraId="004BCA4B" w14:textId="77777777" w:rsidTr="007F1192">
        <w:trPr>
          <w:gridAfter w:val="2"/>
          <w:wAfter w:w="1180" w:type="dxa"/>
          <w:cantSplit/>
        </w:trPr>
        <w:tc>
          <w:tcPr>
            <w:tcW w:w="3229" w:type="dxa"/>
            <w:gridSpan w:val="5"/>
            <w:tcBorders>
              <w:top w:val="single" w:sz="12" w:space="0" w:color="auto"/>
              <w:left w:val="single" w:sz="18" w:space="0" w:color="auto"/>
              <w:bottom w:val="nil"/>
              <w:right w:val="single" w:sz="6" w:space="0" w:color="auto"/>
            </w:tcBorders>
          </w:tcPr>
          <w:p w14:paraId="6A5FFFFC" w14:textId="77777777" w:rsidR="00665549" w:rsidRPr="004B7DE3" w:rsidRDefault="00665549" w:rsidP="007F1192">
            <w:pPr>
              <w:pStyle w:val="PDPSOW"/>
              <w:keepNext/>
              <w:keepLines/>
              <w:rPr>
                <w:sz w:val="12"/>
              </w:rPr>
            </w:pPr>
            <w:r w:rsidRPr="004B7DE3">
              <w:rPr>
                <w:sz w:val="12"/>
              </w:rPr>
              <w:t>G.  PREPARED BY</w:t>
            </w:r>
          </w:p>
        </w:tc>
        <w:tc>
          <w:tcPr>
            <w:tcW w:w="1350" w:type="dxa"/>
            <w:gridSpan w:val="2"/>
            <w:tcBorders>
              <w:top w:val="single" w:sz="12" w:space="0" w:color="auto"/>
              <w:left w:val="single" w:sz="6" w:space="0" w:color="auto"/>
              <w:bottom w:val="nil"/>
              <w:right w:val="single" w:sz="6" w:space="0" w:color="auto"/>
            </w:tcBorders>
          </w:tcPr>
          <w:p w14:paraId="7FEC5FB4" w14:textId="77777777" w:rsidR="00665549" w:rsidRPr="004B7DE3" w:rsidRDefault="00665549" w:rsidP="007F1192">
            <w:pPr>
              <w:pStyle w:val="PDPSOW"/>
              <w:keepNext/>
              <w:keepLines/>
              <w:rPr>
                <w:sz w:val="12"/>
              </w:rPr>
            </w:pPr>
            <w:r w:rsidRPr="004B7DE3">
              <w:rPr>
                <w:sz w:val="12"/>
              </w:rPr>
              <w:t>H.  DATE</w:t>
            </w:r>
          </w:p>
        </w:tc>
        <w:tc>
          <w:tcPr>
            <w:tcW w:w="3240" w:type="dxa"/>
            <w:gridSpan w:val="4"/>
            <w:tcBorders>
              <w:top w:val="single" w:sz="12" w:space="0" w:color="auto"/>
              <w:left w:val="single" w:sz="6" w:space="0" w:color="auto"/>
              <w:bottom w:val="nil"/>
              <w:right w:val="single" w:sz="6" w:space="0" w:color="auto"/>
            </w:tcBorders>
          </w:tcPr>
          <w:p w14:paraId="2A207195" w14:textId="77777777" w:rsidR="00665549" w:rsidRPr="004B7DE3" w:rsidRDefault="00665549" w:rsidP="007F1192">
            <w:pPr>
              <w:pStyle w:val="PDPSOW"/>
              <w:keepNext/>
              <w:keepLines/>
              <w:rPr>
                <w:sz w:val="12"/>
              </w:rPr>
            </w:pPr>
            <w:r w:rsidRPr="004B7DE3">
              <w:rPr>
                <w:sz w:val="12"/>
              </w:rPr>
              <w:t>I.  APPROVED BY</w:t>
            </w:r>
          </w:p>
        </w:tc>
        <w:tc>
          <w:tcPr>
            <w:tcW w:w="1355" w:type="dxa"/>
            <w:gridSpan w:val="3"/>
            <w:tcBorders>
              <w:top w:val="single" w:sz="12" w:space="0" w:color="auto"/>
              <w:left w:val="single" w:sz="6" w:space="0" w:color="auto"/>
              <w:bottom w:val="nil"/>
              <w:right w:val="single" w:sz="18" w:space="0" w:color="auto"/>
            </w:tcBorders>
          </w:tcPr>
          <w:p w14:paraId="39B217E7" w14:textId="77777777" w:rsidR="00665549" w:rsidRPr="004B7DE3" w:rsidRDefault="00665549" w:rsidP="007F1192">
            <w:pPr>
              <w:pStyle w:val="PDPSOW"/>
              <w:keepNext/>
              <w:keepLines/>
              <w:rPr>
                <w:sz w:val="12"/>
              </w:rPr>
            </w:pPr>
            <w:r w:rsidRPr="004B7DE3">
              <w:rPr>
                <w:sz w:val="12"/>
              </w:rPr>
              <w:t>J.  DATE</w:t>
            </w:r>
          </w:p>
        </w:tc>
      </w:tr>
      <w:tr w:rsidR="00665549" w:rsidRPr="0046108F" w14:paraId="32E9F813" w14:textId="77777777" w:rsidTr="007F1192">
        <w:trPr>
          <w:gridAfter w:val="2"/>
          <w:wAfter w:w="1180" w:type="dxa"/>
          <w:cantSplit/>
        </w:trPr>
        <w:tc>
          <w:tcPr>
            <w:tcW w:w="3229" w:type="dxa"/>
            <w:gridSpan w:val="5"/>
            <w:tcBorders>
              <w:top w:val="nil"/>
              <w:left w:val="single" w:sz="18" w:space="0" w:color="auto"/>
              <w:bottom w:val="single" w:sz="18" w:space="0" w:color="auto"/>
              <w:right w:val="single" w:sz="6" w:space="0" w:color="auto"/>
            </w:tcBorders>
          </w:tcPr>
          <w:p w14:paraId="769C5CC2" w14:textId="77777777" w:rsidR="00665549" w:rsidRPr="0046108F" w:rsidRDefault="00665549" w:rsidP="007F1192">
            <w:pPr>
              <w:keepNext/>
              <w:keepLines/>
              <w:tabs>
                <w:tab w:val="left" w:pos="720"/>
              </w:tabs>
              <w:ind w:right="10"/>
              <w:rPr>
                <w:b/>
                <w:sz w:val="20"/>
              </w:rPr>
            </w:pPr>
            <w:r w:rsidRPr="0046108F">
              <w:rPr>
                <w:b/>
                <w:sz w:val="20"/>
              </w:rPr>
              <w:t>STANLEY U. CHAN</w:t>
            </w:r>
          </w:p>
          <w:p w14:paraId="679F838C" w14:textId="77777777" w:rsidR="00665549" w:rsidRPr="0046108F" w:rsidRDefault="00665549" w:rsidP="007F1192">
            <w:pPr>
              <w:keepNext/>
              <w:keepLines/>
              <w:tabs>
                <w:tab w:val="left" w:pos="720"/>
              </w:tabs>
              <w:ind w:right="10"/>
              <w:rPr>
                <w:b/>
                <w:sz w:val="20"/>
              </w:rPr>
            </w:pPr>
            <w:r w:rsidRPr="0046108F">
              <w:rPr>
                <w:b/>
                <w:sz w:val="20"/>
              </w:rPr>
              <w:t>FCDD-ISE-HDB</w:t>
            </w:r>
          </w:p>
          <w:p w14:paraId="6D8690DC" w14:textId="77777777" w:rsidR="00665549" w:rsidRPr="0046108F" w:rsidRDefault="00665549" w:rsidP="007F1192">
            <w:pPr>
              <w:keepNext/>
              <w:keepLines/>
              <w:tabs>
                <w:tab w:val="left" w:pos="720"/>
              </w:tabs>
              <w:ind w:right="10"/>
              <w:rPr>
                <w:b/>
                <w:sz w:val="20"/>
              </w:rPr>
            </w:pPr>
            <w:r w:rsidRPr="0046108F">
              <w:rPr>
                <w:b/>
                <w:sz w:val="20"/>
              </w:rPr>
              <w:t>Electronics Engineer</w:t>
            </w:r>
          </w:p>
        </w:tc>
        <w:tc>
          <w:tcPr>
            <w:tcW w:w="1350" w:type="dxa"/>
            <w:gridSpan w:val="2"/>
            <w:tcBorders>
              <w:top w:val="nil"/>
              <w:left w:val="single" w:sz="6" w:space="0" w:color="auto"/>
              <w:bottom w:val="single" w:sz="18" w:space="0" w:color="auto"/>
              <w:right w:val="single" w:sz="6" w:space="0" w:color="auto"/>
            </w:tcBorders>
          </w:tcPr>
          <w:p w14:paraId="5E70438D" w14:textId="38E9B6FC" w:rsidR="00665549" w:rsidRPr="0046108F" w:rsidRDefault="0046108F" w:rsidP="007F1192">
            <w:pPr>
              <w:keepNext/>
              <w:keepLines/>
              <w:tabs>
                <w:tab w:val="left" w:pos="720"/>
              </w:tabs>
              <w:ind w:right="20"/>
              <w:jc w:val="center"/>
              <w:rPr>
                <w:b/>
                <w:sz w:val="20"/>
              </w:rPr>
            </w:pPr>
            <w:r w:rsidRPr="0046108F">
              <w:rPr>
                <w:b/>
                <w:sz w:val="20"/>
              </w:rPr>
              <w:t>09/18/2025</w:t>
            </w:r>
          </w:p>
        </w:tc>
        <w:tc>
          <w:tcPr>
            <w:tcW w:w="3240" w:type="dxa"/>
            <w:gridSpan w:val="4"/>
            <w:tcBorders>
              <w:top w:val="nil"/>
              <w:left w:val="single" w:sz="6" w:space="0" w:color="auto"/>
              <w:bottom w:val="single" w:sz="18" w:space="0" w:color="auto"/>
              <w:right w:val="single" w:sz="6" w:space="0" w:color="auto"/>
            </w:tcBorders>
          </w:tcPr>
          <w:p w14:paraId="13DC6D57" w14:textId="77777777" w:rsidR="00665549" w:rsidRPr="0046108F" w:rsidRDefault="00665549" w:rsidP="007F1192">
            <w:pPr>
              <w:keepNext/>
              <w:keepLines/>
              <w:ind w:right="20"/>
              <w:rPr>
                <w:b/>
                <w:sz w:val="20"/>
              </w:rPr>
            </w:pPr>
            <w:r w:rsidRPr="0046108F">
              <w:rPr>
                <w:b/>
                <w:sz w:val="20"/>
              </w:rPr>
              <w:t>LYSSA J. MURPHY</w:t>
            </w:r>
          </w:p>
          <w:p w14:paraId="0A5B526A" w14:textId="77777777" w:rsidR="00665549" w:rsidRPr="0046108F" w:rsidRDefault="00665549" w:rsidP="007F1192">
            <w:pPr>
              <w:keepNext/>
              <w:keepLines/>
              <w:ind w:right="20"/>
              <w:rPr>
                <w:b/>
                <w:sz w:val="20"/>
              </w:rPr>
            </w:pPr>
            <w:r w:rsidRPr="0046108F">
              <w:rPr>
                <w:b/>
                <w:sz w:val="20"/>
              </w:rPr>
              <w:t>FCDD-ISE-HDB</w:t>
            </w:r>
          </w:p>
          <w:p w14:paraId="6C755BA3" w14:textId="77777777" w:rsidR="00665549" w:rsidRPr="0046108F" w:rsidRDefault="00665549" w:rsidP="007F1192">
            <w:pPr>
              <w:keepNext/>
              <w:keepLines/>
              <w:tabs>
                <w:tab w:val="left" w:pos="720"/>
              </w:tabs>
              <w:ind w:right="20"/>
              <w:rPr>
                <w:b/>
                <w:sz w:val="20"/>
              </w:rPr>
            </w:pPr>
            <w:r w:rsidRPr="0046108F">
              <w:rPr>
                <w:b/>
                <w:sz w:val="20"/>
              </w:rPr>
              <w:t>Supervisory Engineer</w:t>
            </w:r>
          </w:p>
        </w:tc>
        <w:tc>
          <w:tcPr>
            <w:tcW w:w="1355" w:type="dxa"/>
            <w:gridSpan w:val="3"/>
            <w:tcBorders>
              <w:top w:val="nil"/>
              <w:left w:val="single" w:sz="6" w:space="0" w:color="auto"/>
              <w:bottom w:val="single" w:sz="18" w:space="0" w:color="auto"/>
              <w:right w:val="single" w:sz="18" w:space="0" w:color="auto"/>
            </w:tcBorders>
          </w:tcPr>
          <w:p w14:paraId="6D495FB8" w14:textId="059C0BC7" w:rsidR="00665549" w:rsidRPr="0046108F" w:rsidRDefault="0046108F" w:rsidP="007F1192">
            <w:pPr>
              <w:keepNext/>
              <w:keepLines/>
              <w:tabs>
                <w:tab w:val="left" w:pos="720"/>
              </w:tabs>
              <w:ind w:right="20"/>
              <w:jc w:val="center"/>
              <w:rPr>
                <w:b/>
                <w:sz w:val="20"/>
              </w:rPr>
            </w:pPr>
            <w:r w:rsidRPr="0046108F">
              <w:rPr>
                <w:b/>
                <w:sz w:val="20"/>
              </w:rPr>
              <w:t>09/18/2025</w:t>
            </w:r>
          </w:p>
        </w:tc>
      </w:tr>
    </w:tbl>
    <w:p w14:paraId="54DECFD6" w14:textId="468D3671" w:rsidR="00665549" w:rsidRPr="004B7DE3" w:rsidRDefault="00665549" w:rsidP="00665549">
      <w:pPr>
        <w:pStyle w:val="PDPSOW"/>
      </w:pPr>
    </w:p>
    <w:p w14:paraId="2FF0C233" w14:textId="77777777" w:rsidR="00665549" w:rsidRPr="004B7DE3" w:rsidRDefault="00665549" w:rsidP="000E7F98">
      <w:pPr>
        <w:pStyle w:val="PDPSOW"/>
      </w:pPr>
    </w:p>
    <w:tbl>
      <w:tblPr>
        <w:tblW w:w="10352" w:type="dxa"/>
        <w:tblLayout w:type="fixed"/>
        <w:tblCellMar>
          <w:left w:w="80" w:type="dxa"/>
          <w:right w:w="80" w:type="dxa"/>
        </w:tblCellMar>
        <w:tblLook w:val="0000" w:firstRow="0" w:lastRow="0" w:firstColumn="0" w:lastColumn="0" w:noHBand="0" w:noVBand="0"/>
      </w:tblPr>
      <w:tblGrid>
        <w:gridCol w:w="1159"/>
        <w:gridCol w:w="270"/>
        <w:gridCol w:w="1170"/>
        <w:gridCol w:w="539"/>
        <w:gridCol w:w="91"/>
        <w:gridCol w:w="810"/>
        <w:gridCol w:w="540"/>
        <w:gridCol w:w="1170"/>
        <w:gridCol w:w="180"/>
        <w:gridCol w:w="810"/>
        <w:gridCol w:w="1080"/>
        <w:gridCol w:w="454"/>
        <w:gridCol w:w="446"/>
        <w:gridCol w:w="455"/>
        <w:gridCol w:w="187"/>
        <w:gridCol w:w="991"/>
      </w:tblGrid>
      <w:tr w:rsidR="000E7F98" w:rsidRPr="00E24CF8" w14:paraId="2D351E44" w14:textId="77777777" w:rsidTr="007F1192">
        <w:trPr>
          <w:gridAfter w:val="2"/>
          <w:wAfter w:w="1178" w:type="dxa"/>
          <w:cantSplit/>
        </w:trPr>
        <w:tc>
          <w:tcPr>
            <w:tcW w:w="6739" w:type="dxa"/>
            <w:gridSpan w:val="10"/>
            <w:tcBorders>
              <w:top w:val="single" w:sz="18" w:space="0" w:color="auto"/>
              <w:left w:val="single" w:sz="18" w:space="0" w:color="auto"/>
              <w:bottom w:val="single" w:sz="6" w:space="0" w:color="auto"/>
              <w:right w:val="single" w:sz="6" w:space="0" w:color="auto"/>
            </w:tcBorders>
          </w:tcPr>
          <w:p w14:paraId="635E86A9" w14:textId="77777777" w:rsidR="000E7F98" w:rsidRPr="00E24CF8" w:rsidRDefault="000E7F98" w:rsidP="007F1192">
            <w:pPr>
              <w:pStyle w:val="Header"/>
              <w:keepNext/>
              <w:keepLines/>
              <w:tabs>
                <w:tab w:val="left" w:pos="1440"/>
              </w:tabs>
              <w:jc w:val="center"/>
              <w:rPr>
                <w:b/>
                <w:color w:val="auto"/>
              </w:rPr>
            </w:pPr>
            <w:r w:rsidRPr="00E24CF8">
              <w:rPr>
                <w:b/>
                <w:color w:val="auto"/>
              </w:rPr>
              <w:lastRenderedPageBreak/>
              <w:t>CONTRACT DATA REQUIREMENTS LIST</w:t>
            </w:r>
          </w:p>
          <w:p w14:paraId="3C60E2E0" w14:textId="77777777" w:rsidR="000E7F98" w:rsidRPr="00E24CF8" w:rsidRDefault="000E7F98" w:rsidP="007F1192">
            <w:pPr>
              <w:pStyle w:val="Header"/>
              <w:keepNext/>
              <w:keepLines/>
              <w:tabs>
                <w:tab w:val="left" w:pos="1440"/>
              </w:tabs>
              <w:jc w:val="center"/>
              <w:rPr>
                <w:color w:val="auto"/>
              </w:rPr>
            </w:pPr>
            <w:r w:rsidRPr="00E24CF8">
              <w:rPr>
                <w:b/>
                <w:i/>
                <w:color w:val="auto"/>
              </w:rPr>
              <w:t>(1 Data Item)</w:t>
            </w:r>
          </w:p>
        </w:tc>
        <w:tc>
          <w:tcPr>
            <w:tcW w:w="2435" w:type="dxa"/>
            <w:gridSpan w:val="4"/>
            <w:tcBorders>
              <w:top w:val="single" w:sz="18" w:space="0" w:color="auto"/>
              <w:left w:val="single" w:sz="6" w:space="0" w:color="auto"/>
              <w:bottom w:val="single" w:sz="6" w:space="0" w:color="auto"/>
              <w:right w:val="single" w:sz="18" w:space="0" w:color="auto"/>
            </w:tcBorders>
          </w:tcPr>
          <w:p w14:paraId="6BEC9146" w14:textId="77777777" w:rsidR="000E7F98" w:rsidRPr="00E24CF8" w:rsidRDefault="000E7F98" w:rsidP="007F1192">
            <w:pPr>
              <w:pStyle w:val="Header"/>
              <w:keepNext/>
              <w:keepLines/>
              <w:tabs>
                <w:tab w:val="left" w:pos="620"/>
              </w:tabs>
              <w:jc w:val="both"/>
              <w:rPr>
                <w:color w:val="auto"/>
                <w:sz w:val="18"/>
              </w:rPr>
            </w:pPr>
            <w:r w:rsidRPr="00E24CF8">
              <w:rPr>
                <w:color w:val="auto"/>
                <w:sz w:val="18"/>
              </w:rPr>
              <w:t>Original Form Approved</w:t>
            </w:r>
          </w:p>
          <w:p w14:paraId="6D8E2BD4" w14:textId="77777777" w:rsidR="000E7F98" w:rsidRPr="00E24CF8" w:rsidRDefault="000E7F98" w:rsidP="007F1192">
            <w:pPr>
              <w:pStyle w:val="Header"/>
              <w:keepNext/>
              <w:keepLines/>
              <w:tabs>
                <w:tab w:val="left" w:pos="620"/>
              </w:tabs>
              <w:jc w:val="both"/>
              <w:rPr>
                <w:color w:val="auto"/>
                <w:sz w:val="18"/>
              </w:rPr>
            </w:pPr>
            <w:r w:rsidRPr="00E24CF8">
              <w:rPr>
                <w:color w:val="auto"/>
                <w:sz w:val="18"/>
              </w:rPr>
              <w:t>OMB No. 0704-0188</w:t>
            </w:r>
          </w:p>
          <w:p w14:paraId="02345889" w14:textId="77777777" w:rsidR="000E7F98" w:rsidRPr="00E24CF8" w:rsidRDefault="000E7F98" w:rsidP="007F1192">
            <w:pPr>
              <w:pStyle w:val="Header"/>
              <w:keepNext/>
              <w:keepLines/>
              <w:tabs>
                <w:tab w:val="left" w:pos="620"/>
              </w:tabs>
              <w:jc w:val="both"/>
              <w:rPr>
                <w:color w:val="auto"/>
                <w:sz w:val="18"/>
              </w:rPr>
            </w:pPr>
          </w:p>
        </w:tc>
      </w:tr>
      <w:tr w:rsidR="000E7F98" w:rsidRPr="00E24CF8" w14:paraId="756C91F4" w14:textId="77777777" w:rsidTr="007F1192">
        <w:trPr>
          <w:gridAfter w:val="2"/>
          <w:wAfter w:w="1178" w:type="dxa"/>
          <w:cantSplit/>
        </w:trPr>
        <w:tc>
          <w:tcPr>
            <w:tcW w:w="9174" w:type="dxa"/>
            <w:gridSpan w:val="14"/>
            <w:tcBorders>
              <w:top w:val="single" w:sz="6" w:space="0" w:color="auto"/>
              <w:left w:val="single" w:sz="18" w:space="0" w:color="auto"/>
              <w:bottom w:val="nil"/>
              <w:right w:val="single" w:sz="18" w:space="0" w:color="auto"/>
            </w:tcBorders>
          </w:tcPr>
          <w:p w14:paraId="69D6EDC5" w14:textId="77777777" w:rsidR="000E7F98" w:rsidRPr="00E24CF8" w:rsidRDefault="000E7F98" w:rsidP="007F1192">
            <w:pPr>
              <w:pStyle w:val="SmallH"/>
              <w:keepNext/>
              <w:keepLines/>
              <w:spacing w:before="0" w:after="0"/>
              <w:ind w:left="0"/>
              <w:rPr>
                <w:sz w:val="10"/>
              </w:rPr>
            </w:pPr>
            <w:r w:rsidRPr="002A4288">
              <w:rPr>
                <w:sz w:val="10"/>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Directorate (0704-0188). Respondents should be aware that notwithstanding any other provision of law, no person shall be subject to any penalty for failing to comply with a </w:t>
            </w:r>
            <w:proofErr w:type="spellStart"/>
            <w:r w:rsidRPr="002A4288">
              <w:rPr>
                <w:sz w:val="10"/>
              </w:rPr>
              <w:t>collectionof</w:t>
            </w:r>
            <w:proofErr w:type="spellEnd"/>
            <w:r w:rsidRPr="002A4288">
              <w:rPr>
                <w:sz w:val="10"/>
              </w:rPr>
              <w:t xml:space="preserve"> information if it does not display a currently valid OMB control number. Please do not return your form to the above organization. Send completed form to the Government Issuing Contracting Officer for the Contract/PR No. listed in Block E.</w:t>
            </w:r>
          </w:p>
        </w:tc>
      </w:tr>
      <w:tr w:rsidR="000E7F98" w:rsidRPr="00E24CF8" w14:paraId="65D9BE52" w14:textId="77777777" w:rsidTr="007F1192">
        <w:trPr>
          <w:gridAfter w:val="2"/>
          <w:wAfter w:w="1178" w:type="dxa"/>
          <w:cantSplit/>
        </w:trPr>
        <w:tc>
          <w:tcPr>
            <w:tcW w:w="2599" w:type="dxa"/>
            <w:gridSpan w:val="3"/>
            <w:tcBorders>
              <w:top w:val="single" w:sz="6" w:space="0" w:color="auto"/>
              <w:left w:val="single" w:sz="18" w:space="0" w:color="auto"/>
              <w:bottom w:val="nil"/>
              <w:right w:val="single" w:sz="6" w:space="0" w:color="auto"/>
            </w:tcBorders>
          </w:tcPr>
          <w:p w14:paraId="6128335A" w14:textId="77777777" w:rsidR="000E7F98" w:rsidRPr="00E24CF8" w:rsidRDefault="000E7F98" w:rsidP="007F1192">
            <w:pPr>
              <w:pStyle w:val="Header"/>
              <w:keepNext/>
              <w:keepLines/>
              <w:tabs>
                <w:tab w:val="left" w:pos="1440"/>
              </w:tabs>
              <w:jc w:val="both"/>
              <w:rPr>
                <w:color w:val="auto"/>
                <w:sz w:val="14"/>
              </w:rPr>
            </w:pPr>
            <w:r w:rsidRPr="00E24CF8">
              <w:rPr>
                <w:color w:val="auto"/>
                <w:sz w:val="14"/>
              </w:rPr>
              <w:t>A. CONTRACT LINE ITEM NO.</w:t>
            </w:r>
          </w:p>
        </w:tc>
        <w:tc>
          <w:tcPr>
            <w:tcW w:w="1440" w:type="dxa"/>
            <w:gridSpan w:val="3"/>
            <w:tcBorders>
              <w:top w:val="single" w:sz="6" w:space="0" w:color="auto"/>
              <w:left w:val="single" w:sz="6" w:space="0" w:color="auto"/>
              <w:bottom w:val="nil"/>
              <w:right w:val="single" w:sz="6" w:space="0" w:color="auto"/>
            </w:tcBorders>
          </w:tcPr>
          <w:p w14:paraId="5E46EB52" w14:textId="77777777" w:rsidR="000E7F98" w:rsidRPr="00E24CF8" w:rsidRDefault="000E7F98" w:rsidP="007F1192">
            <w:pPr>
              <w:pStyle w:val="Header"/>
              <w:keepNext/>
              <w:keepLines/>
              <w:tabs>
                <w:tab w:val="left" w:pos="1440"/>
              </w:tabs>
              <w:jc w:val="both"/>
              <w:rPr>
                <w:color w:val="auto"/>
                <w:sz w:val="14"/>
              </w:rPr>
            </w:pPr>
            <w:r w:rsidRPr="00E24CF8">
              <w:rPr>
                <w:color w:val="auto"/>
                <w:sz w:val="14"/>
              </w:rPr>
              <w:t>B.  EXHIBIT</w:t>
            </w:r>
          </w:p>
        </w:tc>
        <w:tc>
          <w:tcPr>
            <w:tcW w:w="5135" w:type="dxa"/>
            <w:gridSpan w:val="8"/>
            <w:tcBorders>
              <w:top w:val="single" w:sz="6" w:space="0" w:color="auto"/>
              <w:left w:val="single" w:sz="6" w:space="0" w:color="auto"/>
              <w:bottom w:val="nil"/>
              <w:right w:val="single" w:sz="18" w:space="0" w:color="auto"/>
            </w:tcBorders>
          </w:tcPr>
          <w:p w14:paraId="61BE8AA5" w14:textId="77777777" w:rsidR="000E7F98" w:rsidRPr="00E24CF8" w:rsidRDefault="000E7F98" w:rsidP="007F1192">
            <w:pPr>
              <w:pStyle w:val="Header"/>
              <w:keepNext/>
              <w:keepLines/>
              <w:tabs>
                <w:tab w:val="left" w:pos="1440"/>
                <w:tab w:val="left" w:pos="2520"/>
              </w:tabs>
              <w:jc w:val="both"/>
              <w:rPr>
                <w:color w:val="auto"/>
                <w:sz w:val="14"/>
              </w:rPr>
            </w:pPr>
            <w:r w:rsidRPr="00E24CF8">
              <w:rPr>
                <w:color w:val="auto"/>
                <w:sz w:val="14"/>
              </w:rPr>
              <w:t>C.  CATEGORY:</w:t>
            </w:r>
          </w:p>
        </w:tc>
      </w:tr>
      <w:tr w:rsidR="000E7F98" w:rsidRPr="00E24CF8" w14:paraId="2FD7F6EB" w14:textId="77777777" w:rsidTr="007F1192">
        <w:trPr>
          <w:gridAfter w:val="2"/>
          <w:wAfter w:w="1178" w:type="dxa"/>
          <w:cantSplit/>
        </w:trPr>
        <w:tc>
          <w:tcPr>
            <w:tcW w:w="2599" w:type="dxa"/>
            <w:gridSpan w:val="3"/>
            <w:tcBorders>
              <w:top w:val="nil"/>
              <w:left w:val="single" w:sz="18" w:space="0" w:color="auto"/>
              <w:bottom w:val="single" w:sz="6" w:space="0" w:color="auto"/>
              <w:right w:val="single" w:sz="6" w:space="0" w:color="auto"/>
            </w:tcBorders>
          </w:tcPr>
          <w:p w14:paraId="6D673C95" w14:textId="0B87294F" w:rsidR="000E7F98" w:rsidRPr="00E24CF8" w:rsidRDefault="001B0746" w:rsidP="001B0746">
            <w:pPr>
              <w:pStyle w:val="Header"/>
              <w:keepNext/>
              <w:keepLines/>
              <w:tabs>
                <w:tab w:val="left" w:pos="1440"/>
              </w:tabs>
              <w:jc w:val="center"/>
              <w:rPr>
                <w:rFonts w:ascii="Times" w:hAnsi="Times"/>
                <w:b/>
                <w:caps/>
                <w:color w:val="auto"/>
              </w:rPr>
            </w:pPr>
            <w:r>
              <w:rPr>
                <w:rFonts w:ascii="Times" w:hAnsi="Times"/>
                <w:b/>
                <w:caps/>
                <w:color w:val="auto"/>
              </w:rPr>
              <w:t>0001</w:t>
            </w:r>
          </w:p>
        </w:tc>
        <w:tc>
          <w:tcPr>
            <w:tcW w:w="1440" w:type="dxa"/>
            <w:gridSpan w:val="3"/>
            <w:tcBorders>
              <w:top w:val="nil"/>
              <w:left w:val="single" w:sz="6" w:space="0" w:color="auto"/>
              <w:bottom w:val="single" w:sz="6" w:space="0" w:color="auto"/>
              <w:right w:val="single" w:sz="6" w:space="0" w:color="auto"/>
            </w:tcBorders>
          </w:tcPr>
          <w:p w14:paraId="2C8C1671" w14:textId="1D75C790" w:rsidR="000E7F98" w:rsidRPr="00E24CF8" w:rsidRDefault="001B0746" w:rsidP="001B0746">
            <w:pPr>
              <w:pStyle w:val="Header"/>
              <w:keepNext/>
              <w:keepLines/>
              <w:ind w:right="-70"/>
              <w:jc w:val="center"/>
              <w:rPr>
                <w:rFonts w:ascii="Times" w:hAnsi="Times"/>
                <w:b/>
                <w:caps/>
                <w:color w:val="auto"/>
              </w:rPr>
            </w:pPr>
            <w:r>
              <w:rPr>
                <w:rFonts w:ascii="Times" w:hAnsi="Times"/>
                <w:b/>
                <w:caps/>
                <w:color w:val="auto"/>
              </w:rPr>
              <w:t>A</w:t>
            </w:r>
          </w:p>
        </w:tc>
        <w:tc>
          <w:tcPr>
            <w:tcW w:w="5135" w:type="dxa"/>
            <w:gridSpan w:val="8"/>
            <w:tcBorders>
              <w:top w:val="nil"/>
              <w:left w:val="single" w:sz="6" w:space="0" w:color="auto"/>
              <w:bottom w:val="single" w:sz="6" w:space="0" w:color="auto"/>
              <w:right w:val="single" w:sz="18" w:space="0" w:color="auto"/>
            </w:tcBorders>
          </w:tcPr>
          <w:p w14:paraId="1545BFB3" w14:textId="77777777" w:rsidR="000E7F98" w:rsidRPr="00E24CF8" w:rsidRDefault="000E7F98" w:rsidP="007F1192">
            <w:pPr>
              <w:pStyle w:val="Header"/>
              <w:keepNext/>
              <w:keepLines/>
              <w:tabs>
                <w:tab w:val="left" w:pos="360"/>
                <w:tab w:val="left" w:pos="1440"/>
                <w:tab w:val="left" w:pos="2340"/>
                <w:tab w:val="left" w:pos="4140"/>
              </w:tabs>
              <w:spacing w:after="60"/>
              <w:ind w:right="14"/>
              <w:rPr>
                <w:color w:val="auto"/>
                <w:sz w:val="14"/>
              </w:rPr>
            </w:pPr>
            <w:r w:rsidRPr="00E24CF8">
              <w:rPr>
                <w:caps/>
                <w:color w:val="auto"/>
                <w:sz w:val="14"/>
              </w:rPr>
              <w:t xml:space="preserve">   TDP </w:t>
            </w:r>
            <w:r w:rsidRPr="00E24CF8">
              <w:rPr>
                <w:rFonts w:ascii="Times" w:hAnsi="Times"/>
                <w:b/>
                <w:caps/>
                <w:color w:val="auto"/>
              </w:rPr>
              <w:t xml:space="preserve">     </w:t>
            </w:r>
            <w:r w:rsidRPr="00E24CF8">
              <w:rPr>
                <w:caps/>
                <w:color w:val="auto"/>
                <w:sz w:val="14"/>
              </w:rPr>
              <w:t>TM</w:t>
            </w:r>
            <w:r w:rsidRPr="00E24CF8">
              <w:rPr>
                <w:rFonts w:ascii="Times" w:hAnsi="Times"/>
                <w:b/>
                <w:caps/>
                <w:color w:val="auto"/>
              </w:rPr>
              <w:t xml:space="preserve">      </w:t>
            </w:r>
            <w:r w:rsidRPr="00E24CF8">
              <w:rPr>
                <w:caps/>
                <w:color w:val="auto"/>
                <w:sz w:val="14"/>
              </w:rPr>
              <w:t>OTHER</w:t>
            </w:r>
            <w:r w:rsidRPr="00E24CF8">
              <w:rPr>
                <w:rFonts w:ascii="Times" w:hAnsi="Times"/>
                <w:b/>
                <w:caps/>
                <w:color w:val="auto"/>
              </w:rPr>
              <w:t xml:space="preserve">   </w:t>
            </w:r>
            <w:r w:rsidRPr="00E24CF8">
              <w:rPr>
                <w:rFonts w:ascii="Times" w:hAnsi="Times"/>
                <w:b/>
                <w:caps/>
                <w:color w:val="auto"/>
                <w:sz w:val="20"/>
              </w:rPr>
              <w:t xml:space="preserve">NDTI   </w:t>
            </w:r>
          </w:p>
        </w:tc>
      </w:tr>
      <w:tr w:rsidR="000E7F98" w:rsidRPr="00E24CF8" w14:paraId="39A36F11" w14:textId="77777777" w:rsidTr="007F1192">
        <w:trPr>
          <w:gridAfter w:val="2"/>
          <w:wAfter w:w="1178" w:type="dxa"/>
          <w:cantSplit/>
        </w:trPr>
        <w:tc>
          <w:tcPr>
            <w:tcW w:w="3229" w:type="dxa"/>
            <w:gridSpan w:val="5"/>
            <w:tcBorders>
              <w:top w:val="single" w:sz="6" w:space="0" w:color="auto"/>
              <w:left w:val="single" w:sz="18" w:space="0" w:color="auto"/>
              <w:bottom w:val="nil"/>
              <w:right w:val="single" w:sz="6" w:space="0" w:color="auto"/>
            </w:tcBorders>
          </w:tcPr>
          <w:p w14:paraId="0B285464" w14:textId="77777777" w:rsidR="000E7F98" w:rsidRPr="00E24CF8" w:rsidRDefault="000E7F98" w:rsidP="007F1192">
            <w:pPr>
              <w:pStyle w:val="Header"/>
              <w:keepNext/>
              <w:keepLines/>
              <w:tabs>
                <w:tab w:val="left" w:pos="1440"/>
              </w:tabs>
              <w:jc w:val="both"/>
              <w:rPr>
                <w:color w:val="auto"/>
                <w:sz w:val="14"/>
              </w:rPr>
            </w:pPr>
            <w:r w:rsidRPr="00E24CF8">
              <w:rPr>
                <w:color w:val="auto"/>
                <w:sz w:val="14"/>
              </w:rPr>
              <w:t>D.  SYSTEM/ITEM</w:t>
            </w:r>
          </w:p>
        </w:tc>
        <w:tc>
          <w:tcPr>
            <w:tcW w:w="2520" w:type="dxa"/>
            <w:gridSpan w:val="3"/>
            <w:tcBorders>
              <w:top w:val="single" w:sz="6" w:space="0" w:color="auto"/>
              <w:left w:val="single" w:sz="6" w:space="0" w:color="auto"/>
              <w:bottom w:val="nil"/>
              <w:right w:val="single" w:sz="6" w:space="0" w:color="auto"/>
            </w:tcBorders>
          </w:tcPr>
          <w:p w14:paraId="253A2A97" w14:textId="77777777" w:rsidR="000E7F98" w:rsidRPr="00E24CF8" w:rsidRDefault="000E7F98" w:rsidP="007F1192">
            <w:pPr>
              <w:pStyle w:val="Header"/>
              <w:keepNext/>
              <w:keepLines/>
              <w:tabs>
                <w:tab w:val="left" w:pos="1440"/>
              </w:tabs>
              <w:jc w:val="both"/>
              <w:rPr>
                <w:color w:val="auto"/>
                <w:sz w:val="14"/>
              </w:rPr>
            </w:pPr>
            <w:r w:rsidRPr="00E24CF8">
              <w:rPr>
                <w:color w:val="auto"/>
                <w:sz w:val="14"/>
              </w:rPr>
              <w:t>E.  CONTRACT/PR NO.</w:t>
            </w:r>
          </w:p>
        </w:tc>
        <w:tc>
          <w:tcPr>
            <w:tcW w:w="3425" w:type="dxa"/>
            <w:gridSpan w:val="6"/>
            <w:tcBorders>
              <w:top w:val="single" w:sz="6" w:space="0" w:color="auto"/>
              <w:left w:val="single" w:sz="6" w:space="0" w:color="auto"/>
              <w:bottom w:val="nil"/>
              <w:right w:val="single" w:sz="18" w:space="0" w:color="auto"/>
            </w:tcBorders>
          </w:tcPr>
          <w:p w14:paraId="4380A76A" w14:textId="77777777" w:rsidR="000E7F98" w:rsidRPr="00E24CF8" w:rsidRDefault="000E7F98" w:rsidP="007F1192">
            <w:pPr>
              <w:pStyle w:val="Header"/>
              <w:keepNext/>
              <w:keepLines/>
              <w:tabs>
                <w:tab w:val="left" w:pos="1440"/>
              </w:tabs>
              <w:jc w:val="both"/>
              <w:rPr>
                <w:color w:val="auto"/>
                <w:sz w:val="14"/>
              </w:rPr>
            </w:pPr>
            <w:r w:rsidRPr="00E24CF8">
              <w:rPr>
                <w:color w:val="auto"/>
                <w:sz w:val="14"/>
              </w:rPr>
              <w:t>F.  CONTRACTOR</w:t>
            </w:r>
          </w:p>
        </w:tc>
      </w:tr>
      <w:tr w:rsidR="000E7F98" w:rsidRPr="00E24CF8" w14:paraId="07A72471" w14:textId="77777777" w:rsidTr="007F1192">
        <w:trPr>
          <w:gridAfter w:val="2"/>
          <w:wAfter w:w="1178" w:type="dxa"/>
          <w:cantSplit/>
        </w:trPr>
        <w:tc>
          <w:tcPr>
            <w:tcW w:w="3229" w:type="dxa"/>
            <w:gridSpan w:val="5"/>
            <w:tcBorders>
              <w:top w:val="nil"/>
              <w:left w:val="single" w:sz="18" w:space="0" w:color="auto"/>
              <w:bottom w:val="single" w:sz="6" w:space="0" w:color="auto"/>
              <w:right w:val="single" w:sz="6" w:space="0" w:color="auto"/>
            </w:tcBorders>
          </w:tcPr>
          <w:p w14:paraId="4DE8A5AF" w14:textId="77777777" w:rsidR="000E7F98" w:rsidRPr="00A067CE" w:rsidRDefault="000E7F98" w:rsidP="007F1192">
            <w:pPr>
              <w:pStyle w:val="Header"/>
              <w:keepNext/>
              <w:keepLines/>
              <w:tabs>
                <w:tab w:val="left" w:pos="720"/>
                <w:tab w:val="left" w:pos="1440"/>
              </w:tabs>
              <w:jc w:val="center"/>
              <w:rPr>
                <w:rFonts w:ascii="Times New Roman" w:hAnsi="Times New Roman"/>
                <w:b/>
                <w:color w:val="auto"/>
                <w:sz w:val="20"/>
              </w:rPr>
            </w:pPr>
            <w:r w:rsidRPr="00D27EF8">
              <w:rPr>
                <w:rFonts w:ascii="Times New Roman" w:hAnsi="Times New Roman"/>
                <w:b/>
                <w:sz w:val="20"/>
              </w:rPr>
              <w:t xml:space="preserve">SINCGARS </w:t>
            </w:r>
          </w:p>
        </w:tc>
        <w:tc>
          <w:tcPr>
            <w:tcW w:w="2520" w:type="dxa"/>
            <w:gridSpan w:val="3"/>
            <w:tcBorders>
              <w:top w:val="nil"/>
              <w:left w:val="single" w:sz="6" w:space="0" w:color="auto"/>
              <w:bottom w:val="single" w:sz="6" w:space="0" w:color="auto"/>
              <w:right w:val="single" w:sz="6" w:space="0" w:color="auto"/>
            </w:tcBorders>
          </w:tcPr>
          <w:p w14:paraId="7129017D" w14:textId="77777777" w:rsidR="000E7F98" w:rsidRPr="00D728A2" w:rsidRDefault="000E7F98" w:rsidP="007F1192">
            <w:pPr>
              <w:pStyle w:val="Header"/>
              <w:keepNext/>
              <w:keepLines/>
              <w:tabs>
                <w:tab w:val="left" w:pos="1440"/>
              </w:tabs>
              <w:rPr>
                <w:rFonts w:ascii="Times" w:hAnsi="Times"/>
                <w:b/>
                <w:caps/>
                <w:color w:val="auto"/>
                <w:sz w:val="20"/>
              </w:rPr>
            </w:pPr>
            <w:r w:rsidRPr="00D728A2">
              <w:rPr>
                <w:rFonts w:ascii="Times" w:hAnsi="Times"/>
                <w:b/>
                <w:caps/>
                <w:color w:val="auto"/>
                <w:sz w:val="20"/>
              </w:rPr>
              <w:t>TBA</w:t>
            </w:r>
          </w:p>
        </w:tc>
        <w:tc>
          <w:tcPr>
            <w:tcW w:w="3425" w:type="dxa"/>
            <w:gridSpan w:val="6"/>
            <w:tcBorders>
              <w:top w:val="nil"/>
              <w:left w:val="single" w:sz="6" w:space="0" w:color="auto"/>
              <w:bottom w:val="single" w:sz="6" w:space="0" w:color="auto"/>
              <w:right w:val="single" w:sz="18" w:space="0" w:color="auto"/>
            </w:tcBorders>
          </w:tcPr>
          <w:p w14:paraId="4D2B0D39" w14:textId="77777777" w:rsidR="000E7F98" w:rsidRPr="00E24CF8" w:rsidRDefault="000E7F98" w:rsidP="007F1192">
            <w:pPr>
              <w:pStyle w:val="Header"/>
              <w:keepNext/>
              <w:keepLines/>
              <w:tabs>
                <w:tab w:val="left" w:pos="1440"/>
              </w:tabs>
              <w:rPr>
                <w:rFonts w:ascii="Times" w:hAnsi="Times"/>
                <w:b/>
                <w:color w:val="auto"/>
                <w:sz w:val="20"/>
              </w:rPr>
            </w:pPr>
            <w:r w:rsidRPr="00E24CF8">
              <w:rPr>
                <w:rFonts w:ascii="Times" w:hAnsi="Times"/>
                <w:b/>
                <w:color w:val="auto"/>
                <w:sz w:val="20"/>
              </w:rPr>
              <w:t>TBD</w:t>
            </w:r>
          </w:p>
        </w:tc>
      </w:tr>
      <w:tr w:rsidR="000E7F98" w:rsidRPr="00E24CF8" w14:paraId="5857B920" w14:textId="77777777" w:rsidTr="007F1192">
        <w:trPr>
          <w:cantSplit/>
        </w:trPr>
        <w:tc>
          <w:tcPr>
            <w:tcW w:w="1429" w:type="dxa"/>
            <w:gridSpan w:val="2"/>
            <w:tcBorders>
              <w:top w:val="single" w:sz="6" w:space="0" w:color="auto"/>
              <w:left w:val="single" w:sz="18" w:space="0" w:color="auto"/>
              <w:bottom w:val="nil"/>
              <w:right w:val="single" w:sz="6" w:space="0" w:color="auto"/>
            </w:tcBorders>
          </w:tcPr>
          <w:p w14:paraId="322DC9A2" w14:textId="77777777" w:rsidR="000E7F98" w:rsidRPr="00E24CF8" w:rsidRDefault="000E7F98" w:rsidP="007F1192">
            <w:pPr>
              <w:keepNext/>
              <w:keepLines/>
              <w:ind w:right="-100"/>
              <w:jc w:val="both"/>
              <w:rPr>
                <w:rFonts w:ascii="Helvetica" w:hAnsi="Helvetica"/>
                <w:sz w:val="12"/>
              </w:rPr>
            </w:pPr>
            <w:r w:rsidRPr="00E24CF8">
              <w:rPr>
                <w:rFonts w:ascii="Helvetica" w:hAnsi="Helvetica"/>
                <w:sz w:val="12"/>
              </w:rPr>
              <w:t>1. DATA ITEM NO.</w:t>
            </w:r>
          </w:p>
        </w:tc>
        <w:tc>
          <w:tcPr>
            <w:tcW w:w="4320" w:type="dxa"/>
            <w:gridSpan w:val="6"/>
            <w:tcBorders>
              <w:top w:val="single" w:sz="6" w:space="0" w:color="auto"/>
              <w:left w:val="single" w:sz="6" w:space="0" w:color="auto"/>
              <w:bottom w:val="nil"/>
              <w:right w:val="single" w:sz="6" w:space="0" w:color="auto"/>
            </w:tcBorders>
          </w:tcPr>
          <w:p w14:paraId="219D29BD" w14:textId="77777777" w:rsidR="000E7F98" w:rsidRPr="00E24CF8" w:rsidRDefault="000E7F98" w:rsidP="007F1192">
            <w:pPr>
              <w:keepNext/>
              <w:keepLines/>
              <w:ind w:right="-100"/>
              <w:jc w:val="both"/>
              <w:rPr>
                <w:rFonts w:ascii="Helvetica" w:hAnsi="Helvetica"/>
                <w:sz w:val="12"/>
              </w:rPr>
            </w:pPr>
            <w:r w:rsidRPr="00E24CF8">
              <w:rPr>
                <w:rFonts w:ascii="Helvetica" w:hAnsi="Helvetica"/>
                <w:sz w:val="12"/>
              </w:rPr>
              <w:t>2.  TITLE OF DATA ITEM</w:t>
            </w:r>
          </w:p>
        </w:tc>
        <w:tc>
          <w:tcPr>
            <w:tcW w:w="3425" w:type="dxa"/>
            <w:gridSpan w:val="6"/>
            <w:tcBorders>
              <w:top w:val="single" w:sz="6" w:space="0" w:color="auto"/>
              <w:left w:val="single" w:sz="6" w:space="0" w:color="auto"/>
              <w:bottom w:val="nil"/>
              <w:right w:val="single" w:sz="18" w:space="0" w:color="auto"/>
            </w:tcBorders>
          </w:tcPr>
          <w:p w14:paraId="255701FE" w14:textId="77777777" w:rsidR="000E7F98" w:rsidRPr="00E24CF8" w:rsidRDefault="000E7F98" w:rsidP="007F1192">
            <w:pPr>
              <w:keepNext/>
              <w:keepLines/>
              <w:ind w:right="-100"/>
              <w:jc w:val="both"/>
              <w:rPr>
                <w:rFonts w:ascii="Helvetica" w:hAnsi="Helvetica"/>
                <w:sz w:val="12"/>
              </w:rPr>
            </w:pPr>
            <w:r w:rsidRPr="00E24CF8">
              <w:rPr>
                <w:rFonts w:ascii="Helvetica" w:hAnsi="Helvetica"/>
                <w:sz w:val="12"/>
              </w:rPr>
              <w:t>3.  SUBTITLE</w:t>
            </w:r>
          </w:p>
        </w:tc>
        <w:tc>
          <w:tcPr>
            <w:tcW w:w="187" w:type="dxa"/>
            <w:tcBorders>
              <w:top w:val="nil"/>
              <w:left w:val="nil"/>
              <w:bottom w:val="nil"/>
              <w:right w:val="nil"/>
            </w:tcBorders>
          </w:tcPr>
          <w:p w14:paraId="15F427F2" w14:textId="77777777" w:rsidR="000E7F98" w:rsidRPr="00E24CF8" w:rsidRDefault="000E7F98" w:rsidP="007F1192">
            <w:pPr>
              <w:keepNext/>
              <w:keepLines/>
              <w:ind w:right="-100"/>
              <w:jc w:val="both"/>
              <w:rPr>
                <w:rFonts w:ascii="Helvetica" w:hAnsi="Helvetica"/>
                <w:sz w:val="8"/>
              </w:rPr>
            </w:pPr>
          </w:p>
        </w:tc>
        <w:tc>
          <w:tcPr>
            <w:tcW w:w="991" w:type="dxa"/>
            <w:tcBorders>
              <w:top w:val="single" w:sz="18" w:space="0" w:color="auto"/>
              <w:left w:val="single" w:sz="18" w:space="0" w:color="auto"/>
              <w:bottom w:val="nil"/>
              <w:right w:val="single" w:sz="18" w:space="0" w:color="auto"/>
            </w:tcBorders>
          </w:tcPr>
          <w:p w14:paraId="52AD2B01" w14:textId="77777777" w:rsidR="000E7F98" w:rsidRPr="00E24CF8" w:rsidRDefault="000E7F98" w:rsidP="007F1192">
            <w:pPr>
              <w:keepNext/>
              <w:keepLines/>
              <w:ind w:right="-100"/>
              <w:rPr>
                <w:rFonts w:ascii="Helvetica" w:hAnsi="Helvetica"/>
                <w:sz w:val="10"/>
              </w:rPr>
            </w:pPr>
            <w:r w:rsidRPr="00E24CF8">
              <w:rPr>
                <w:rFonts w:ascii="Helvetica" w:hAnsi="Helvetica"/>
                <w:sz w:val="10"/>
              </w:rPr>
              <w:t>17. PRICE GROUP</w:t>
            </w:r>
          </w:p>
        </w:tc>
      </w:tr>
      <w:tr w:rsidR="000E7F98" w:rsidRPr="00E24CF8" w14:paraId="7DCB89C3" w14:textId="77777777" w:rsidTr="007F1192">
        <w:trPr>
          <w:cantSplit/>
        </w:trPr>
        <w:tc>
          <w:tcPr>
            <w:tcW w:w="1429" w:type="dxa"/>
            <w:gridSpan w:val="2"/>
            <w:tcBorders>
              <w:top w:val="nil"/>
              <w:left w:val="single" w:sz="18" w:space="0" w:color="auto"/>
              <w:bottom w:val="single" w:sz="6" w:space="0" w:color="auto"/>
              <w:right w:val="single" w:sz="6" w:space="0" w:color="auto"/>
            </w:tcBorders>
          </w:tcPr>
          <w:p w14:paraId="3865F2D1" w14:textId="13580AC1" w:rsidR="000E7F98" w:rsidRPr="004C4B04" w:rsidRDefault="00A235DE" w:rsidP="007F1192">
            <w:pPr>
              <w:keepNext/>
              <w:keepLines/>
              <w:ind w:right="-100"/>
              <w:jc w:val="center"/>
              <w:rPr>
                <w:b/>
                <w:caps/>
                <w:sz w:val="20"/>
              </w:rPr>
            </w:pPr>
            <w:r>
              <w:rPr>
                <w:b/>
                <w:caps/>
                <w:sz w:val="20"/>
              </w:rPr>
              <w:t>H</w:t>
            </w:r>
            <w:r w:rsidR="000E7F98" w:rsidRPr="004C4B04">
              <w:rPr>
                <w:b/>
                <w:caps/>
                <w:sz w:val="20"/>
              </w:rPr>
              <w:t>001</w:t>
            </w:r>
          </w:p>
        </w:tc>
        <w:tc>
          <w:tcPr>
            <w:tcW w:w="4320" w:type="dxa"/>
            <w:gridSpan w:val="6"/>
            <w:tcBorders>
              <w:top w:val="nil"/>
              <w:left w:val="single" w:sz="6" w:space="0" w:color="auto"/>
              <w:bottom w:val="single" w:sz="6" w:space="0" w:color="auto"/>
              <w:right w:val="single" w:sz="6" w:space="0" w:color="auto"/>
            </w:tcBorders>
          </w:tcPr>
          <w:p w14:paraId="3A210EDF" w14:textId="1B44CC5C" w:rsidR="000E7F98" w:rsidRPr="004C4B04" w:rsidRDefault="007019F5" w:rsidP="007F1192">
            <w:pPr>
              <w:keepNext/>
              <w:keepLines/>
              <w:ind w:right="-100"/>
              <w:rPr>
                <w:b/>
                <w:sz w:val="20"/>
              </w:rPr>
            </w:pPr>
            <w:r w:rsidRPr="007019F5">
              <w:rPr>
                <w:rFonts w:ascii="Times" w:hAnsi="Times"/>
                <w:b/>
                <w:sz w:val="20"/>
              </w:rPr>
              <w:t>First Article Qualification Test Plan and Procedures</w:t>
            </w:r>
          </w:p>
        </w:tc>
        <w:tc>
          <w:tcPr>
            <w:tcW w:w="3425" w:type="dxa"/>
            <w:gridSpan w:val="6"/>
            <w:tcBorders>
              <w:top w:val="nil"/>
              <w:left w:val="single" w:sz="6" w:space="0" w:color="auto"/>
              <w:bottom w:val="single" w:sz="6" w:space="0" w:color="auto"/>
              <w:right w:val="single" w:sz="18" w:space="0" w:color="auto"/>
            </w:tcBorders>
          </w:tcPr>
          <w:p w14:paraId="21445DC6" w14:textId="3E3EAD39" w:rsidR="000E7F98" w:rsidRPr="00E24CF8" w:rsidRDefault="000E7F98" w:rsidP="007F1192">
            <w:pPr>
              <w:keepNext/>
              <w:keepLines/>
              <w:ind w:right="-100"/>
              <w:rPr>
                <w:b/>
                <w:sz w:val="20"/>
              </w:rPr>
            </w:pPr>
          </w:p>
        </w:tc>
        <w:tc>
          <w:tcPr>
            <w:tcW w:w="187" w:type="dxa"/>
            <w:tcBorders>
              <w:top w:val="nil"/>
              <w:left w:val="nil"/>
              <w:bottom w:val="nil"/>
              <w:right w:val="nil"/>
            </w:tcBorders>
          </w:tcPr>
          <w:p w14:paraId="56CE49D3" w14:textId="77777777" w:rsidR="000E7F98" w:rsidRPr="00E24CF8" w:rsidRDefault="000E7F98" w:rsidP="007F1192">
            <w:pPr>
              <w:keepNext/>
              <w:keepLines/>
              <w:ind w:right="-100"/>
              <w:rPr>
                <w:b/>
                <w:sz w:val="8"/>
              </w:rPr>
            </w:pPr>
          </w:p>
        </w:tc>
        <w:tc>
          <w:tcPr>
            <w:tcW w:w="991" w:type="dxa"/>
            <w:tcBorders>
              <w:top w:val="nil"/>
              <w:left w:val="single" w:sz="18" w:space="0" w:color="auto"/>
              <w:bottom w:val="nil"/>
              <w:right w:val="single" w:sz="18" w:space="0" w:color="auto"/>
            </w:tcBorders>
          </w:tcPr>
          <w:p w14:paraId="42F2F5C6" w14:textId="77777777" w:rsidR="000E7F98" w:rsidRPr="00E24CF8" w:rsidRDefault="000E7F98" w:rsidP="007F1192">
            <w:pPr>
              <w:keepNext/>
              <w:keepLines/>
              <w:ind w:right="-100"/>
              <w:rPr>
                <w:b/>
              </w:rPr>
            </w:pPr>
          </w:p>
        </w:tc>
      </w:tr>
      <w:tr w:rsidR="000E7F98" w:rsidRPr="00E24CF8" w14:paraId="7798CA2E" w14:textId="77777777" w:rsidTr="007F1192">
        <w:tblPrEx>
          <w:tblCellMar>
            <w:left w:w="79" w:type="dxa"/>
            <w:right w:w="79" w:type="dxa"/>
          </w:tblCellMar>
        </w:tblPrEx>
        <w:trPr>
          <w:cantSplit/>
        </w:trPr>
        <w:tc>
          <w:tcPr>
            <w:tcW w:w="3138" w:type="dxa"/>
            <w:gridSpan w:val="4"/>
            <w:tcBorders>
              <w:top w:val="single" w:sz="6" w:space="0" w:color="auto"/>
              <w:left w:val="single" w:sz="18" w:space="0" w:color="auto"/>
              <w:bottom w:val="nil"/>
              <w:right w:val="single" w:sz="6" w:space="0" w:color="auto"/>
            </w:tcBorders>
          </w:tcPr>
          <w:p w14:paraId="04710012" w14:textId="77777777" w:rsidR="000E7F98" w:rsidRPr="00E24CF8" w:rsidRDefault="000E7F98" w:rsidP="007F1192">
            <w:pPr>
              <w:keepNext/>
              <w:keepLines/>
              <w:ind w:right="-101"/>
              <w:rPr>
                <w:rFonts w:ascii="Helvetica" w:hAnsi="Helvetica"/>
                <w:sz w:val="12"/>
              </w:rPr>
            </w:pPr>
            <w:r w:rsidRPr="00E24CF8">
              <w:rPr>
                <w:rFonts w:ascii="Helvetica" w:hAnsi="Helvetica"/>
                <w:sz w:val="12"/>
              </w:rPr>
              <w:t xml:space="preserve">4. AUTHORITY </w:t>
            </w:r>
            <w:r w:rsidRPr="00E24CF8">
              <w:rPr>
                <w:rFonts w:ascii="Helvetica" w:hAnsi="Helvetica"/>
                <w:i/>
                <w:sz w:val="12"/>
              </w:rPr>
              <w:t>(Data Acquisition Document No.)</w:t>
            </w:r>
          </w:p>
        </w:tc>
        <w:tc>
          <w:tcPr>
            <w:tcW w:w="2791" w:type="dxa"/>
            <w:gridSpan w:val="5"/>
            <w:tcBorders>
              <w:top w:val="single" w:sz="6" w:space="0" w:color="auto"/>
              <w:left w:val="single" w:sz="6" w:space="0" w:color="auto"/>
              <w:bottom w:val="nil"/>
              <w:right w:val="single" w:sz="6" w:space="0" w:color="auto"/>
            </w:tcBorders>
          </w:tcPr>
          <w:p w14:paraId="7E1C5A53" w14:textId="77777777" w:rsidR="000E7F98" w:rsidRPr="00E24CF8" w:rsidRDefault="000E7F98" w:rsidP="007F1192">
            <w:pPr>
              <w:keepNext/>
              <w:keepLines/>
              <w:rPr>
                <w:rFonts w:ascii="Helvetica" w:hAnsi="Helvetica"/>
                <w:sz w:val="12"/>
              </w:rPr>
            </w:pPr>
            <w:r w:rsidRPr="00E24CF8">
              <w:rPr>
                <w:rFonts w:ascii="Helvetica" w:hAnsi="Helvetica"/>
                <w:sz w:val="12"/>
              </w:rPr>
              <w:t>5. CONTRACT REFERENCE</w:t>
            </w:r>
          </w:p>
        </w:tc>
        <w:tc>
          <w:tcPr>
            <w:tcW w:w="3245" w:type="dxa"/>
            <w:gridSpan w:val="5"/>
            <w:tcBorders>
              <w:top w:val="single" w:sz="6" w:space="0" w:color="auto"/>
              <w:left w:val="single" w:sz="6" w:space="0" w:color="auto"/>
              <w:bottom w:val="nil"/>
              <w:right w:val="single" w:sz="18" w:space="0" w:color="auto"/>
            </w:tcBorders>
          </w:tcPr>
          <w:p w14:paraId="20C20D4D" w14:textId="77777777" w:rsidR="000E7F98" w:rsidRPr="00E24CF8" w:rsidRDefault="000E7F98" w:rsidP="007F1192">
            <w:pPr>
              <w:keepNext/>
              <w:keepLines/>
              <w:rPr>
                <w:rFonts w:ascii="Helvetica" w:hAnsi="Helvetica"/>
                <w:sz w:val="12"/>
              </w:rPr>
            </w:pPr>
            <w:r w:rsidRPr="00E24CF8">
              <w:rPr>
                <w:rFonts w:ascii="Helvetica" w:hAnsi="Helvetica"/>
                <w:sz w:val="12"/>
              </w:rPr>
              <w:t>6. REQUIRING OFFICE</w:t>
            </w:r>
          </w:p>
        </w:tc>
        <w:tc>
          <w:tcPr>
            <w:tcW w:w="187" w:type="dxa"/>
            <w:tcBorders>
              <w:top w:val="nil"/>
              <w:left w:val="nil"/>
              <w:bottom w:val="nil"/>
              <w:right w:val="nil"/>
            </w:tcBorders>
          </w:tcPr>
          <w:p w14:paraId="4F851338" w14:textId="77777777" w:rsidR="000E7F98" w:rsidRPr="00E24CF8" w:rsidRDefault="000E7F98" w:rsidP="007F1192">
            <w:pPr>
              <w:keepNext/>
              <w:keepLines/>
              <w:rPr>
                <w:rFonts w:ascii="Helvetica" w:hAnsi="Helvetica"/>
                <w:sz w:val="8"/>
              </w:rPr>
            </w:pPr>
          </w:p>
        </w:tc>
        <w:tc>
          <w:tcPr>
            <w:tcW w:w="991" w:type="dxa"/>
            <w:tcBorders>
              <w:top w:val="single" w:sz="18" w:space="0" w:color="auto"/>
              <w:left w:val="single" w:sz="18" w:space="0" w:color="auto"/>
              <w:bottom w:val="nil"/>
              <w:right w:val="single" w:sz="18" w:space="0" w:color="auto"/>
            </w:tcBorders>
          </w:tcPr>
          <w:p w14:paraId="3F3F39CA" w14:textId="77777777" w:rsidR="000E7F98" w:rsidRPr="00E24CF8" w:rsidRDefault="000E7F98" w:rsidP="007F1192">
            <w:pPr>
              <w:keepNext/>
              <w:keepLines/>
              <w:ind w:right="-100"/>
              <w:rPr>
                <w:rFonts w:ascii="Helvetica" w:hAnsi="Helvetica"/>
                <w:sz w:val="10"/>
              </w:rPr>
            </w:pPr>
            <w:r w:rsidRPr="00E24CF8">
              <w:rPr>
                <w:rFonts w:ascii="Helvetica" w:hAnsi="Helvetica"/>
                <w:sz w:val="10"/>
              </w:rPr>
              <w:t>18. ESTIMATED TOTAL PRICE</w:t>
            </w:r>
          </w:p>
        </w:tc>
      </w:tr>
      <w:tr w:rsidR="000E7F98" w:rsidRPr="00E24CF8" w14:paraId="46F15CFC" w14:textId="77777777" w:rsidTr="007F1192">
        <w:tblPrEx>
          <w:tblCellMar>
            <w:left w:w="79" w:type="dxa"/>
            <w:right w:w="79" w:type="dxa"/>
          </w:tblCellMar>
        </w:tblPrEx>
        <w:trPr>
          <w:cantSplit/>
        </w:trPr>
        <w:tc>
          <w:tcPr>
            <w:tcW w:w="3138" w:type="dxa"/>
            <w:gridSpan w:val="4"/>
            <w:tcBorders>
              <w:top w:val="nil"/>
              <w:left w:val="single" w:sz="18" w:space="0" w:color="auto"/>
              <w:bottom w:val="single" w:sz="6" w:space="0" w:color="auto"/>
              <w:right w:val="single" w:sz="6" w:space="0" w:color="auto"/>
            </w:tcBorders>
          </w:tcPr>
          <w:p w14:paraId="3B9131B6" w14:textId="77777777" w:rsidR="000E7F98" w:rsidRPr="00E24CF8" w:rsidRDefault="000E7F98" w:rsidP="007F1192">
            <w:pPr>
              <w:keepNext/>
              <w:keepLines/>
              <w:ind w:right="-101"/>
              <w:jc w:val="center"/>
              <w:rPr>
                <w:b/>
                <w:caps/>
                <w:sz w:val="20"/>
              </w:rPr>
            </w:pPr>
            <w:r w:rsidRPr="00E24CF8">
              <w:rPr>
                <w:rFonts w:ascii="Times" w:hAnsi="Times"/>
                <w:b/>
                <w:sz w:val="20"/>
              </w:rPr>
              <w:t>DI-NDTI-81307A</w:t>
            </w:r>
          </w:p>
        </w:tc>
        <w:tc>
          <w:tcPr>
            <w:tcW w:w="2791" w:type="dxa"/>
            <w:gridSpan w:val="5"/>
            <w:tcBorders>
              <w:top w:val="nil"/>
              <w:left w:val="single" w:sz="6" w:space="0" w:color="auto"/>
              <w:bottom w:val="single" w:sz="6" w:space="0" w:color="auto"/>
              <w:right w:val="single" w:sz="6" w:space="0" w:color="auto"/>
            </w:tcBorders>
          </w:tcPr>
          <w:p w14:paraId="4C2CD547" w14:textId="77777777" w:rsidR="000E7F98" w:rsidRPr="00E24CF8" w:rsidRDefault="000E7F98" w:rsidP="007F1192">
            <w:pPr>
              <w:keepNext/>
              <w:keepLines/>
              <w:jc w:val="center"/>
              <w:rPr>
                <w:b/>
                <w:sz w:val="20"/>
              </w:rPr>
            </w:pPr>
            <w:r>
              <w:rPr>
                <w:b/>
                <w:sz w:val="20"/>
              </w:rPr>
              <w:t>Exhibit A</w:t>
            </w:r>
            <w:r w:rsidRPr="00E24CF8">
              <w:rPr>
                <w:b/>
                <w:sz w:val="20"/>
              </w:rPr>
              <w:t>-Technical Requirements</w:t>
            </w:r>
          </w:p>
        </w:tc>
        <w:tc>
          <w:tcPr>
            <w:tcW w:w="3245" w:type="dxa"/>
            <w:gridSpan w:val="5"/>
            <w:tcBorders>
              <w:top w:val="nil"/>
              <w:left w:val="single" w:sz="6" w:space="0" w:color="auto"/>
              <w:bottom w:val="single" w:sz="6" w:space="0" w:color="auto"/>
              <w:right w:val="single" w:sz="18" w:space="0" w:color="auto"/>
            </w:tcBorders>
          </w:tcPr>
          <w:p w14:paraId="6EFEED8A" w14:textId="77777777" w:rsidR="000E7F98" w:rsidRPr="00E24CF8" w:rsidRDefault="000E7F98" w:rsidP="007F1192">
            <w:pPr>
              <w:keepNext/>
              <w:keepLines/>
              <w:jc w:val="center"/>
              <w:rPr>
                <w:b/>
                <w:caps/>
                <w:sz w:val="20"/>
              </w:rPr>
            </w:pPr>
            <w:r>
              <w:rPr>
                <w:b/>
                <w:sz w:val="20"/>
              </w:rPr>
              <w:t>FCDD-ISE-HDB</w:t>
            </w:r>
          </w:p>
        </w:tc>
        <w:tc>
          <w:tcPr>
            <w:tcW w:w="187" w:type="dxa"/>
            <w:tcBorders>
              <w:top w:val="nil"/>
              <w:left w:val="nil"/>
              <w:bottom w:val="nil"/>
              <w:right w:val="nil"/>
            </w:tcBorders>
          </w:tcPr>
          <w:p w14:paraId="44EBC4CA" w14:textId="77777777" w:rsidR="000E7F98" w:rsidRPr="00E24CF8" w:rsidRDefault="000E7F98" w:rsidP="007F1192">
            <w:pPr>
              <w:keepNext/>
              <w:keepLines/>
              <w:jc w:val="center"/>
              <w:rPr>
                <w:b/>
                <w:caps/>
                <w:sz w:val="8"/>
              </w:rPr>
            </w:pPr>
          </w:p>
        </w:tc>
        <w:tc>
          <w:tcPr>
            <w:tcW w:w="991" w:type="dxa"/>
            <w:tcBorders>
              <w:top w:val="nil"/>
              <w:left w:val="single" w:sz="18" w:space="0" w:color="auto"/>
              <w:bottom w:val="nil"/>
              <w:right w:val="single" w:sz="18" w:space="0" w:color="auto"/>
            </w:tcBorders>
          </w:tcPr>
          <w:p w14:paraId="23E94463" w14:textId="77777777" w:rsidR="000E7F98" w:rsidRPr="00E24CF8" w:rsidRDefault="000E7F98" w:rsidP="007F1192">
            <w:pPr>
              <w:keepNext/>
              <w:keepLines/>
              <w:jc w:val="center"/>
              <w:rPr>
                <w:b/>
                <w:caps/>
                <w:sz w:val="20"/>
              </w:rPr>
            </w:pPr>
            <w:r w:rsidRPr="00E24CF8">
              <w:rPr>
                <w:b/>
                <w:caps/>
                <w:sz w:val="20"/>
              </w:rPr>
              <w:t>INSERT</w:t>
            </w:r>
          </w:p>
        </w:tc>
      </w:tr>
      <w:tr w:rsidR="000E7F98" w:rsidRPr="00E24CF8" w14:paraId="35D0909F" w14:textId="77777777" w:rsidTr="007F1192">
        <w:trPr>
          <w:cantSplit/>
        </w:trPr>
        <w:tc>
          <w:tcPr>
            <w:tcW w:w="1159" w:type="dxa"/>
            <w:tcBorders>
              <w:top w:val="single" w:sz="6" w:space="0" w:color="auto"/>
              <w:left w:val="single" w:sz="18" w:space="0" w:color="auto"/>
              <w:bottom w:val="nil"/>
              <w:right w:val="single" w:sz="6" w:space="0" w:color="auto"/>
            </w:tcBorders>
          </w:tcPr>
          <w:p w14:paraId="34891347" w14:textId="77777777" w:rsidR="000E7F98" w:rsidRPr="00E24CF8" w:rsidRDefault="000E7F98" w:rsidP="007F1192">
            <w:pPr>
              <w:keepNext/>
              <w:keepLines/>
              <w:ind w:right="-101"/>
              <w:rPr>
                <w:rFonts w:ascii="Helvetica" w:hAnsi="Helvetica"/>
                <w:sz w:val="14"/>
              </w:rPr>
            </w:pPr>
            <w:r w:rsidRPr="00E24CF8">
              <w:rPr>
                <w:rFonts w:ascii="Helvetica" w:hAnsi="Helvetica"/>
                <w:sz w:val="12"/>
              </w:rPr>
              <w:t>7.  DD 250 REQ</w:t>
            </w:r>
          </w:p>
        </w:tc>
        <w:tc>
          <w:tcPr>
            <w:tcW w:w="1440" w:type="dxa"/>
            <w:gridSpan w:val="2"/>
            <w:tcBorders>
              <w:top w:val="single" w:sz="6" w:space="0" w:color="auto"/>
              <w:left w:val="nil"/>
              <w:bottom w:val="nil"/>
              <w:right w:val="single" w:sz="6" w:space="0" w:color="auto"/>
            </w:tcBorders>
          </w:tcPr>
          <w:p w14:paraId="09B55B92" w14:textId="77777777" w:rsidR="000E7F98" w:rsidRPr="00E24CF8" w:rsidRDefault="000E7F98" w:rsidP="007F1192">
            <w:pPr>
              <w:keepNext/>
              <w:keepLines/>
              <w:ind w:right="-100"/>
              <w:rPr>
                <w:rFonts w:ascii="Helvetica" w:hAnsi="Helvetica"/>
                <w:sz w:val="14"/>
              </w:rPr>
            </w:pPr>
            <w:r w:rsidRPr="00E24CF8">
              <w:rPr>
                <w:rFonts w:ascii="Helvetica" w:hAnsi="Helvetica"/>
                <w:sz w:val="12"/>
              </w:rPr>
              <w:t>9.DIST STATEMENT    REQUIRED</w:t>
            </w:r>
          </w:p>
        </w:tc>
        <w:tc>
          <w:tcPr>
            <w:tcW w:w="1440" w:type="dxa"/>
            <w:gridSpan w:val="3"/>
            <w:tcBorders>
              <w:top w:val="single" w:sz="6" w:space="0" w:color="auto"/>
              <w:left w:val="nil"/>
              <w:bottom w:val="nil"/>
              <w:right w:val="single" w:sz="6" w:space="0" w:color="auto"/>
            </w:tcBorders>
          </w:tcPr>
          <w:p w14:paraId="0D869C2D" w14:textId="77777777" w:rsidR="000E7F98" w:rsidRPr="00E24CF8" w:rsidRDefault="000E7F98" w:rsidP="007F1192">
            <w:pPr>
              <w:keepNext/>
              <w:keepLines/>
              <w:ind w:right="-100"/>
              <w:rPr>
                <w:rFonts w:ascii="Helvetica" w:hAnsi="Helvetica"/>
                <w:sz w:val="14"/>
              </w:rPr>
            </w:pPr>
            <w:r w:rsidRPr="00E24CF8">
              <w:rPr>
                <w:rFonts w:ascii="Helvetica" w:hAnsi="Helvetica"/>
                <w:sz w:val="12"/>
              </w:rPr>
              <w:t>10. FREQUENCY</w:t>
            </w:r>
          </w:p>
        </w:tc>
        <w:tc>
          <w:tcPr>
            <w:tcW w:w="1890" w:type="dxa"/>
            <w:gridSpan w:val="3"/>
            <w:tcBorders>
              <w:top w:val="single" w:sz="6" w:space="0" w:color="auto"/>
              <w:left w:val="nil"/>
              <w:bottom w:val="nil"/>
              <w:right w:val="single" w:sz="6" w:space="0" w:color="auto"/>
            </w:tcBorders>
          </w:tcPr>
          <w:p w14:paraId="00221D4E" w14:textId="77777777" w:rsidR="000E7F98" w:rsidRPr="00E24CF8" w:rsidRDefault="000E7F98" w:rsidP="007F1192">
            <w:pPr>
              <w:keepNext/>
              <w:keepLines/>
              <w:ind w:right="20"/>
              <w:rPr>
                <w:rFonts w:ascii="Helvetica" w:hAnsi="Helvetica"/>
                <w:sz w:val="14"/>
              </w:rPr>
            </w:pPr>
            <w:r w:rsidRPr="00E24CF8">
              <w:rPr>
                <w:rFonts w:ascii="Helvetica" w:hAnsi="Helvetica"/>
                <w:sz w:val="12"/>
              </w:rPr>
              <w:t>12. DATE OF FIRST  SUBMISSION</w:t>
            </w:r>
          </w:p>
        </w:tc>
        <w:tc>
          <w:tcPr>
            <w:tcW w:w="3245" w:type="dxa"/>
            <w:gridSpan w:val="5"/>
            <w:tcBorders>
              <w:top w:val="single" w:sz="6" w:space="0" w:color="auto"/>
              <w:left w:val="nil"/>
              <w:bottom w:val="single" w:sz="6" w:space="0" w:color="auto"/>
              <w:right w:val="single" w:sz="18" w:space="0" w:color="auto"/>
            </w:tcBorders>
          </w:tcPr>
          <w:p w14:paraId="37CADA3B" w14:textId="77777777" w:rsidR="000E7F98" w:rsidRPr="00E24CF8" w:rsidRDefault="000E7F98" w:rsidP="007F1192">
            <w:pPr>
              <w:keepNext/>
              <w:keepLines/>
              <w:tabs>
                <w:tab w:val="left" w:pos="900"/>
                <w:tab w:val="left" w:pos="2880"/>
              </w:tabs>
              <w:spacing w:before="60"/>
              <w:ind w:right="-101"/>
              <w:jc w:val="both"/>
              <w:rPr>
                <w:rFonts w:ascii="Helvetica" w:hAnsi="Helvetica"/>
                <w:sz w:val="14"/>
              </w:rPr>
            </w:pPr>
            <w:r w:rsidRPr="00E24CF8">
              <w:rPr>
                <w:rFonts w:ascii="Helvetica" w:hAnsi="Helvetica"/>
                <w:sz w:val="12"/>
              </w:rPr>
              <w:t xml:space="preserve">14. </w:t>
            </w:r>
            <w:r w:rsidRPr="00E24CF8">
              <w:rPr>
                <w:rFonts w:ascii="Helvetica" w:hAnsi="Helvetica"/>
                <w:sz w:val="12"/>
              </w:rPr>
              <w:tab/>
              <w:t>DISTRIBUTION</w:t>
            </w:r>
          </w:p>
        </w:tc>
        <w:tc>
          <w:tcPr>
            <w:tcW w:w="187" w:type="dxa"/>
            <w:tcBorders>
              <w:top w:val="nil"/>
              <w:left w:val="nil"/>
              <w:bottom w:val="nil"/>
              <w:right w:val="nil"/>
            </w:tcBorders>
          </w:tcPr>
          <w:p w14:paraId="7C22D94E" w14:textId="77777777" w:rsidR="000E7F98" w:rsidRPr="00E24CF8" w:rsidRDefault="000E7F98" w:rsidP="007F1192">
            <w:pPr>
              <w:keepNext/>
              <w:keepLines/>
              <w:tabs>
                <w:tab w:val="left" w:pos="900"/>
                <w:tab w:val="left" w:pos="2880"/>
              </w:tabs>
              <w:spacing w:before="60"/>
              <w:ind w:right="-101"/>
              <w:jc w:val="both"/>
              <w:rPr>
                <w:rFonts w:ascii="Helvetica" w:hAnsi="Helvetica"/>
                <w:sz w:val="8"/>
              </w:rPr>
            </w:pPr>
          </w:p>
        </w:tc>
        <w:tc>
          <w:tcPr>
            <w:tcW w:w="991" w:type="dxa"/>
            <w:tcBorders>
              <w:top w:val="nil"/>
              <w:left w:val="single" w:sz="18" w:space="0" w:color="auto"/>
              <w:bottom w:val="nil"/>
              <w:right w:val="single" w:sz="18" w:space="0" w:color="auto"/>
            </w:tcBorders>
          </w:tcPr>
          <w:p w14:paraId="5FF785B0" w14:textId="77777777" w:rsidR="000E7F98" w:rsidRPr="00E24CF8" w:rsidRDefault="000E7F98" w:rsidP="007F1192">
            <w:pPr>
              <w:keepNext/>
              <w:keepLines/>
              <w:tabs>
                <w:tab w:val="left" w:pos="900"/>
                <w:tab w:val="left" w:pos="2880"/>
              </w:tabs>
              <w:spacing w:before="60"/>
              <w:ind w:right="-101"/>
              <w:jc w:val="center"/>
              <w:rPr>
                <w:b/>
                <w:sz w:val="20"/>
              </w:rPr>
            </w:pPr>
            <w:r w:rsidRPr="00E24CF8">
              <w:rPr>
                <w:b/>
                <w:sz w:val="20"/>
              </w:rPr>
              <w:t>IN</w:t>
            </w:r>
          </w:p>
        </w:tc>
      </w:tr>
      <w:tr w:rsidR="000E7F98" w:rsidRPr="00E24CF8" w14:paraId="0F1D8CEE" w14:textId="77777777" w:rsidTr="007F1192">
        <w:trPr>
          <w:cantSplit/>
        </w:trPr>
        <w:tc>
          <w:tcPr>
            <w:tcW w:w="1159" w:type="dxa"/>
            <w:tcBorders>
              <w:top w:val="nil"/>
              <w:left w:val="single" w:sz="18" w:space="0" w:color="auto"/>
              <w:bottom w:val="single" w:sz="6" w:space="0" w:color="auto"/>
              <w:right w:val="single" w:sz="6" w:space="0" w:color="auto"/>
            </w:tcBorders>
          </w:tcPr>
          <w:p w14:paraId="1D48FBE1" w14:textId="77777777" w:rsidR="000E7F98" w:rsidRPr="00E24CF8" w:rsidRDefault="000E7F98" w:rsidP="007F1192">
            <w:pPr>
              <w:keepNext/>
              <w:keepLines/>
              <w:ind w:right="10"/>
              <w:jc w:val="center"/>
              <w:rPr>
                <w:b/>
                <w:caps/>
                <w:sz w:val="20"/>
              </w:rPr>
            </w:pPr>
            <w:r w:rsidRPr="00E24CF8">
              <w:rPr>
                <w:b/>
                <w:caps/>
                <w:sz w:val="20"/>
              </w:rPr>
              <w:t>dd</w:t>
            </w:r>
          </w:p>
        </w:tc>
        <w:tc>
          <w:tcPr>
            <w:tcW w:w="1440" w:type="dxa"/>
            <w:gridSpan w:val="2"/>
            <w:tcBorders>
              <w:top w:val="nil"/>
              <w:left w:val="single" w:sz="6" w:space="0" w:color="auto"/>
              <w:bottom w:val="nil"/>
              <w:right w:val="single" w:sz="6" w:space="0" w:color="auto"/>
            </w:tcBorders>
          </w:tcPr>
          <w:p w14:paraId="13F3B198" w14:textId="77777777" w:rsidR="000E7F98" w:rsidRPr="00E24CF8" w:rsidRDefault="000E7F98" w:rsidP="007F1192">
            <w:pPr>
              <w:keepNext/>
              <w:keepLines/>
              <w:ind w:right="-100"/>
              <w:jc w:val="center"/>
              <w:rPr>
                <w:rFonts w:ascii="Helvetica" w:hAnsi="Helvetica"/>
                <w:sz w:val="8"/>
              </w:rPr>
            </w:pPr>
          </w:p>
        </w:tc>
        <w:tc>
          <w:tcPr>
            <w:tcW w:w="1440" w:type="dxa"/>
            <w:gridSpan w:val="3"/>
            <w:tcBorders>
              <w:top w:val="nil"/>
              <w:left w:val="single" w:sz="6" w:space="0" w:color="auto"/>
              <w:bottom w:val="single" w:sz="6" w:space="0" w:color="auto"/>
              <w:right w:val="single" w:sz="6" w:space="0" w:color="auto"/>
            </w:tcBorders>
          </w:tcPr>
          <w:p w14:paraId="06F0D94E" w14:textId="77777777" w:rsidR="000E7F98" w:rsidRPr="00E24CF8" w:rsidRDefault="000E7F98" w:rsidP="007F1192">
            <w:pPr>
              <w:keepNext/>
              <w:keepLines/>
              <w:ind w:right="20"/>
              <w:jc w:val="center"/>
              <w:rPr>
                <w:b/>
                <w:caps/>
                <w:sz w:val="20"/>
              </w:rPr>
            </w:pPr>
            <w:r w:rsidRPr="00E24CF8">
              <w:rPr>
                <w:b/>
                <w:caps/>
                <w:sz w:val="20"/>
              </w:rPr>
              <w:t>one/p</w:t>
            </w:r>
          </w:p>
        </w:tc>
        <w:tc>
          <w:tcPr>
            <w:tcW w:w="1890" w:type="dxa"/>
            <w:gridSpan w:val="3"/>
            <w:tcBorders>
              <w:top w:val="nil"/>
              <w:left w:val="single" w:sz="6" w:space="0" w:color="auto"/>
              <w:bottom w:val="single" w:sz="6" w:space="0" w:color="auto"/>
              <w:right w:val="single" w:sz="6" w:space="0" w:color="auto"/>
            </w:tcBorders>
          </w:tcPr>
          <w:p w14:paraId="60CD4AF1" w14:textId="34386766" w:rsidR="000E7F98" w:rsidRPr="00E24CF8" w:rsidRDefault="000E7F98" w:rsidP="007F1192">
            <w:pPr>
              <w:keepNext/>
              <w:keepLines/>
              <w:ind w:right="20"/>
              <w:jc w:val="center"/>
              <w:rPr>
                <w:b/>
                <w:caps/>
                <w:sz w:val="20"/>
              </w:rPr>
            </w:pPr>
            <w:r w:rsidRPr="00E24CF8">
              <w:rPr>
                <w:b/>
                <w:caps/>
                <w:sz w:val="20"/>
              </w:rPr>
              <w:t>30 dA</w:t>
            </w:r>
            <w:r>
              <w:rPr>
                <w:b/>
                <w:caps/>
                <w:sz w:val="20"/>
              </w:rPr>
              <w:t>C</w:t>
            </w:r>
          </w:p>
        </w:tc>
        <w:tc>
          <w:tcPr>
            <w:tcW w:w="1890" w:type="dxa"/>
            <w:gridSpan w:val="2"/>
            <w:tcBorders>
              <w:top w:val="single" w:sz="6" w:space="0" w:color="auto"/>
              <w:left w:val="single" w:sz="6" w:space="0" w:color="auto"/>
              <w:bottom w:val="nil"/>
              <w:right w:val="single" w:sz="6" w:space="0" w:color="auto"/>
            </w:tcBorders>
          </w:tcPr>
          <w:p w14:paraId="3EC0F5F0" w14:textId="77777777" w:rsidR="000E7F98" w:rsidRPr="00E24CF8" w:rsidRDefault="000E7F98" w:rsidP="007F1192">
            <w:pPr>
              <w:keepNext/>
              <w:keepLines/>
              <w:ind w:right="-100"/>
              <w:jc w:val="both"/>
              <w:rPr>
                <w:sz w:val="8"/>
              </w:rPr>
            </w:pPr>
          </w:p>
        </w:tc>
        <w:tc>
          <w:tcPr>
            <w:tcW w:w="1355" w:type="dxa"/>
            <w:gridSpan w:val="3"/>
            <w:tcBorders>
              <w:top w:val="single" w:sz="6" w:space="0" w:color="auto"/>
              <w:left w:val="single" w:sz="6" w:space="0" w:color="auto"/>
              <w:bottom w:val="single" w:sz="6" w:space="0" w:color="auto"/>
              <w:right w:val="single" w:sz="18" w:space="0" w:color="auto"/>
            </w:tcBorders>
          </w:tcPr>
          <w:p w14:paraId="0BA7D1BB" w14:textId="77777777" w:rsidR="000E7F98" w:rsidRPr="00E24CF8" w:rsidRDefault="000E7F98" w:rsidP="007F1192">
            <w:pPr>
              <w:keepNext/>
              <w:keepLines/>
              <w:ind w:right="14"/>
              <w:jc w:val="center"/>
              <w:rPr>
                <w:rFonts w:ascii="Helvetica" w:hAnsi="Helvetica"/>
                <w:sz w:val="12"/>
              </w:rPr>
            </w:pPr>
            <w:r w:rsidRPr="00E24CF8">
              <w:rPr>
                <w:rFonts w:ascii="Helvetica" w:hAnsi="Helvetica"/>
                <w:sz w:val="12"/>
              </w:rPr>
              <w:t>b.  COPIES</w:t>
            </w:r>
          </w:p>
        </w:tc>
        <w:tc>
          <w:tcPr>
            <w:tcW w:w="187" w:type="dxa"/>
            <w:tcBorders>
              <w:top w:val="nil"/>
              <w:left w:val="nil"/>
              <w:bottom w:val="nil"/>
              <w:right w:val="nil"/>
            </w:tcBorders>
          </w:tcPr>
          <w:p w14:paraId="4025A8BC" w14:textId="77777777" w:rsidR="000E7F98" w:rsidRPr="00E24CF8" w:rsidRDefault="000E7F98" w:rsidP="007F1192">
            <w:pPr>
              <w:keepNext/>
              <w:keepLines/>
              <w:spacing w:before="120"/>
              <w:ind w:right="20"/>
              <w:jc w:val="center"/>
              <w:rPr>
                <w:rFonts w:ascii="Helvetica" w:hAnsi="Helvetica"/>
                <w:sz w:val="8"/>
              </w:rPr>
            </w:pPr>
          </w:p>
        </w:tc>
        <w:tc>
          <w:tcPr>
            <w:tcW w:w="991" w:type="dxa"/>
            <w:tcBorders>
              <w:top w:val="nil"/>
              <w:left w:val="single" w:sz="18" w:space="0" w:color="auto"/>
              <w:bottom w:val="single" w:sz="18" w:space="0" w:color="auto"/>
              <w:right w:val="single" w:sz="18" w:space="0" w:color="auto"/>
            </w:tcBorders>
          </w:tcPr>
          <w:p w14:paraId="7FC6F7CE" w14:textId="77777777" w:rsidR="000E7F98" w:rsidRPr="00E24CF8" w:rsidRDefault="000E7F98" w:rsidP="007F1192">
            <w:pPr>
              <w:keepNext/>
              <w:keepLines/>
              <w:spacing w:before="120"/>
              <w:ind w:right="20"/>
              <w:jc w:val="center"/>
              <w:rPr>
                <w:b/>
                <w:sz w:val="20"/>
              </w:rPr>
            </w:pPr>
            <w:r w:rsidRPr="00E24CF8">
              <w:rPr>
                <w:b/>
                <w:sz w:val="20"/>
              </w:rPr>
              <w:t>SECT. B</w:t>
            </w:r>
          </w:p>
        </w:tc>
      </w:tr>
      <w:tr w:rsidR="000E7F98" w:rsidRPr="00E24CF8" w14:paraId="1FC0FE86" w14:textId="77777777" w:rsidTr="007F1192">
        <w:trPr>
          <w:gridAfter w:val="2"/>
          <w:wAfter w:w="1178" w:type="dxa"/>
          <w:cantSplit/>
        </w:trPr>
        <w:tc>
          <w:tcPr>
            <w:tcW w:w="1159" w:type="dxa"/>
            <w:tcBorders>
              <w:top w:val="single" w:sz="6" w:space="0" w:color="auto"/>
              <w:left w:val="single" w:sz="18" w:space="0" w:color="auto"/>
              <w:bottom w:val="nil"/>
              <w:right w:val="nil"/>
            </w:tcBorders>
          </w:tcPr>
          <w:p w14:paraId="7BB439EF" w14:textId="77777777" w:rsidR="000E7F98" w:rsidRPr="00E24CF8" w:rsidRDefault="000E7F98" w:rsidP="007F1192">
            <w:pPr>
              <w:keepNext/>
              <w:keepLines/>
              <w:ind w:right="-100"/>
              <w:rPr>
                <w:rFonts w:ascii="Helvetica" w:hAnsi="Helvetica"/>
                <w:sz w:val="12"/>
              </w:rPr>
            </w:pPr>
            <w:r w:rsidRPr="00E24CF8">
              <w:rPr>
                <w:rFonts w:ascii="Helvetica" w:hAnsi="Helvetica"/>
                <w:sz w:val="12"/>
              </w:rPr>
              <w:t>8. APP CODE</w:t>
            </w:r>
          </w:p>
        </w:tc>
        <w:tc>
          <w:tcPr>
            <w:tcW w:w="1440" w:type="dxa"/>
            <w:gridSpan w:val="2"/>
            <w:tcBorders>
              <w:top w:val="nil"/>
              <w:left w:val="single" w:sz="6" w:space="0" w:color="auto"/>
              <w:bottom w:val="nil"/>
              <w:right w:val="single" w:sz="6" w:space="0" w:color="auto"/>
            </w:tcBorders>
          </w:tcPr>
          <w:p w14:paraId="4C1F7DDC" w14:textId="77777777" w:rsidR="000E7F98" w:rsidRPr="00E24CF8" w:rsidRDefault="000E7F98" w:rsidP="007F1192">
            <w:pPr>
              <w:keepNext/>
              <w:keepLines/>
              <w:ind w:right="-100"/>
              <w:jc w:val="center"/>
              <w:rPr>
                <w:b/>
                <w:caps/>
                <w:sz w:val="20"/>
              </w:rPr>
            </w:pPr>
            <w:r>
              <w:rPr>
                <w:b/>
                <w:caps/>
                <w:sz w:val="20"/>
              </w:rPr>
              <w:t>C</w:t>
            </w:r>
          </w:p>
        </w:tc>
        <w:tc>
          <w:tcPr>
            <w:tcW w:w="1440" w:type="dxa"/>
            <w:gridSpan w:val="3"/>
            <w:tcBorders>
              <w:top w:val="single" w:sz="6" w:space="0" w:color="auto"/>
              <w:left w:val="nil"/>
              <w:bottom w:val="nil"/>
              <w:right w:val="single" w:sz="6" w:space="0" w:color="auto"/>
            </w:tcBorders>
          </w:tcPr>
          <w:p w14:paraId="6F2C3A75" w14:textId="77777777" w:rsidR="000E7F98" w:rsidRPr="00E24CF8" w:rsidRDefault="000E7F98" w:rsidP="007F1192">
            <w:pPr>
              <w:keepNext/>
              <w:keepLines/>
              <w:ind w:right="-100"/>
              <w:rPr>
                <w:rFonts w:ascii="Helvetica" w:hAnsi="Helvetica"/>
                <w:sz w:val="12"/>
              </w:rPr>
            </w:pPr>
            <w:r w:rsidRPr="00E24CF8">
              <w:rPr>
                <w:rFonts w:ascii="Helvetica" w:hAnsi="Helvetica"/>
                <w:sz w:val="12"/>
              </w:rPr>
              <w:t>11. AS OF DATE</w:t>
            </w:r>
          </w:p>
        </w:tc>
        <w:tc>
          <w:tcPr>
            <w:tcW w:w="1890" w:type="dxa"/>
            <w:gridSpan w:val="3"/>
            <w:tcBorders>
              <w:top w:val="single" w:sz="6" w:space="0" w:color="auto"/>
              <w:left w:val="nil"/>
              <w:bottom w:val="nil"/>
              <w:right w:val="single" w:sz="6" w:space="0" w:color="auto"/>
            </w:tcBorders>
          </w:tcPr>
          <w:p w14:paraId="0ECB9D08" w14:textId="77777777" w:rsidR="000E7F98" w:rsidRPr="00E24CF8" w:rsidRDefault="000E7F98" w:rsidP="007F1192">
            <w:pPr>
              <w:keepNext/>
              <w:keepLines/>
              <w:ind w:left="-72" w:right="-101"/>
              <w:rPr>
                <w:rFonts w:ascii="Helvetica" w:hAnsi="Helvetica"/>
                <w:sz w:val="12"/>
              </w:rPr>
            </w:pPr>
            <w:r w:rsidRPr="00E24CF8">
              <w:rPr>
                <w:rFonts w:ascii="Helvetica" w:hAnsi="Helvetica"/>
                <w:sz w:val="12"/>
              </w:rPr>
              <w:t>13.  DATE OF SUBSEQUENT</w:t>
            </w:r>
          </w:p>
          <w:p w14:paraId="3453FF91" w14:textId="77777777" w:rsidR="000E7F98" w:rsidRPr="00E24CF8" w:rsidRDefault="000E7F98" w:rsidP="007F1192">
            <w:pPr>
              <w:keepNext/>
              <w:keepLines/>
              <w:ind w:right="-100"/>
              <w:rPr>
                <w:rFonts w:ascii="Helvetica" w:hAnsi="Helvetica"/>
                <w:sz w:val="12"/>
              </w:rPr>
            </w:pPr>
            <w:r w:rsidRPr="00E24CF8">
              <w:rPr>
                <w:rFonts w:ascii="Helvetica" w:hAnsi="Helvetica"/>
                <w:sz w:val="12"/>
              </w:rPr>
              <w:t>SUBMISSION</w:t>
            </w:r>
          </w:p>
        </w:tc>
        <w:tc>
          <w:tcPr>
            <w:tcW w:w="1890" w:type="dxa"/>
            <w:gridSpan w:val="2"/>
            <w:tcBorders>
              <w:top w:val="nil"/>
              <w:left w:val="nil"/>
              <w:bottom w:val="nil"/>
              <w:right w:val="single" w:sz="6" w:space="0" w:color="auto"/>
            </w:tcBorders>
          </w:tcPr>
          <w:p w14:paraId="15803858" w14:textId="77777777" w:rsidR="000E7F98" w:rsidRPr="00E24CF8" w:rsidRDefault="000E7F98" w:rsidP="007F1192">
            <w:pPr>
              <w:keepNext/>
              <w:keepLines/>
              <w:ind w:right="-80"/>
              <w:jc w:val="both"/>
              <w:rPr>
                <w:rFonts w:ascii="Helvetica" w:hAnsi="Helvetica"/>
                <w:sz w:val="12"/>
              </w:rPr>
            </w:pPr>
            <w:r w:rsidRPr="00E24CF8">
              <w:rPr>
                <w:rFonts w:ascii="Helvetica" w:hAnsi="Helvetica"/>
                <w:sz w:val="12"/>
              </w:rPr>
              <w:t>a.   ADDRESSEE</w:t>
            </w:r>
          </w:p>
        </w:tc>
        <w:tc>
          <w:tcPr>
            <w:tcW w:w="454" w:type="dxa"/>
            <w:tcBorders>
              <w:top w:val="single" w:sz="6" w:space="0" w:color="auto"/>
              <w:left w:val="nil"/>
              <w:bottom w:val="nil"/>
              <w:right w:val="single" w:sz="6" w:space="0" w:color="auto"/>
            </w:tcBorders>
          </w:tcPr>
          <w:p w14:paraId="72FE3333" w14:textId="77777777" w:rsidR="000E7F98" w:rsidRPr="00E24CF8" w:rsidRDefault="000E7F98" w:rsidP="007F1192">
            <w:pPr>
              <w:keepNext/>
              <w:keepLines/>
              <w:ind w:left="-180" w:right="-100"/>
              <w:jc w:val="center"/>
              <w:rPr>
                <w:rFonts w:ascii="Helvetica" w:hAnsi="Helvetica"/>
                <w:sz w:val="12"/>
              </w:rPr>
            </w:pPr>
          </w:p>
          <w:p w14:paraId="1CFF2450" w14:textId="77777777" w:rsidR="000E7F98" w:rsidRPr="00E24CF8" w:rsidRDefault="000E7F98" w:rsidP="007F1192">
            <w:pPr>
              <w:keepNext/>
              <w:keepLines/>
              <w:ind w:left="-180" w:right="-100"/>
              <w:jc w:val="center"/>
              <w:rPr>
                <w:rFonts w:ascii="Helvetica" w:hAnsi="Helvetica"/>
                <w:sz w:val="12"/>
              </w:rPr>
            </w:pPr>
            <w:r w:rsidRPr="00E24CF8">
              <w:rPr>
                <w:rFonts w:ascii="Helvetica" w:hAnsi="Helvetica"/>
                <w:sz w:val="12"/>
              </w:rPr>
              <w:t>Draft</w:t>
            </w:r>
          </w:p>
        </w:tc>
        <w:tc>
          <w:tcPr>
            <w:tcW w:w="901" w:type="dxa"/>
            <w:gridSpan w:val="2"/>
            <w:tcBorders>
              <w:top w:val="single" w:sz="6" w:space="0" w:color="auto"/>
              <w:left w:val="nil"/>
              <w:bottom w:val="single" w:sz="6" w:space="0" w:color="auto"/>
              <w:right w:val="single" w:sz="18" w:space="0" w:color="auto"/>
            </w:tcBorders>
          </w:tcPr>
          <w:p w14:paraId="0320E36A" w14:textId="77777777" w:rsidR="000E7F98" w:rsidRPr="00E24CF8" w:rsidRDefault="000E7F98" w:rsidP="007F1192">
            <w:pPr>
              <w:keepNext/>
              <w:keepLines/>
              <w:ind w:right="20"/>
              <w:jc w:val="center"/>
              <w:rPr>
                <w:rFonts w:ascii="Helvetica" w:hAnsi="Helvetica"/>
                <w:sz w:val="12"/>
              </w:rPr>
            </w:pPr>
            <w:r w:rsidRPr="00E24CF8">
              <w:rPr>
                <w:rFonts w:ascii="Helvetica" w:hAnsi="Helvetica"/>
                <w:sz w:val="12"/>
              </w:rPr>
              <w:t>Final</w:t>
            </w:r>
          </w:p>
        </w:tc>
      </w:tr>
      <w:tr w:rsidR="000E7F98" w:rsidRPr="00E24CF8" w14:paraId="464C4F7E" w14:textId="77777777" w:rsidTr="007F1192">
        <w:tblPrEx>
          <w:tblCellMar>
            <w:left w:w="79" w:type="dxa"/>
            <w:right w:w="79" w:type="dxa"/>
          </w:tblCellMar>
        </w:tblPrEx>
        <w:trPr>
          <w:gridAfter w:val="2"/>
          <w:wAfter w:w="1178" w:type="dxa"/>
          <w:cantSplit/>
        </w:trPr>
        <w:tc>
          <w:tcPr>
            <w:tcW w:w="1159" w:type="dxa"/>
            <w:tcBorders>
              <w:top w:val="nil"/>
              <w:left w:val="single" w:sz="18" w:space="0" w:color="auto"/>
              <w:bottom w:val="single" w:sz="6" w:space="0" w:color="auto"/>
              <w:right w:val="single" w:sz="6" w:space="0" w:color="auto"/>
            </w:tcBorders>
          </w:tcPr>
          <w:p w14:paraId="49F12A2E" w14:textId="77777777" w:rsidR="000E7F98" w:rsidRPr="00E24CF8" w:rsidRDefault="000E7F98" w:rsidP="007F1192">
            <w:pPr>
              <w:keepNext/>
              <w:keepLines/>
              <w:ind w:right="10"/>
              <w:jc w:val="center"/>
              <w:rPr>
                <w:b/>
                <w:caps/>
              </w:rPr>
            </w:pPr>
            <w:r>
              <w:rPr>
                <w:b/>
                <w:caps/>
              </w:rPr>
              <w:t>A</w:t>
            </w:r>
          </w:p>
        </w:tc>
        <w:tc>
          <w:tcPr>
            <w:tcW w:w="1440" w:type="dxa"/>
            <w:gridSpan w:val="2"/>
            <w:tcBorders>
              <w:top w:val="nil"/>
              <w:left w:val="nil"/>
              <w:bottom w:val="single" w:sz="6" w:space="0" w:color="auto"/>
              <w:right w:val="single" w:sz="6" w:space="0" w:color="auto"/>
            </w:tcBorders>
          </w:tcPr>
          <w:p w14:paraId="43EC0CD7" w14:textId="77777777" w:rsidR="000E7F98" w:rsidRPr="00E24CF8" w:rsidRDefault="000E7F98" w:rsidP="007F1192">
            <w:pPr>
              <w:keepNext/>
              <w:keepLines/>
              <w:ind w:right="20"/>
              <w:jc w:val="center"/>
              <w:rPr>
                <w:rFonts w:ascii="Helvetica" w:hAnsi="Helvetica"/>
                <w:sz w:val="8"/>
              </w:rPr>
            </w:pPr>
          </w:p>
        </w:tc>
        <w:tc>
          <w:tcPr>
            <w:tcW w:w="1440" w:type="dxa"/>
            <w:gridSpan w:val="3"/>
            <w:tcBorders>
              <w:top w:val="nil"/>
              <w:left w:val="nil"/>
              <w:bottom w:val="single" w:sz="6" w:space="0" w:color="auto"/>
              <w:right w:val="single" w:sz="6" w:space="0" w:color="auto"/>
            </w:tcBorders>
          </w:tcPr>
          <w:p w14:paraId="51B55DAF" w14:textId="0385F440" w:rsidR="000E7F98" w:rsidRPr="00E24CF8" w:rsidRDefault="00FD241C" w:rsidP="007F1192">
            <w:pPr>
              <w:keepNext/>
              <w:keepLines/>
              <w:ind w:right="20"/>
              <w:jc w:val="center"/>
              <w:rPr>
                <w:b/>
                <w:caps/>
              </w:rPr>
            </w:pPr>
            <w:r>
              <w:rPr>
                <w:b/>
                <w:sz w:val="20"/>
              </w:rPr>
              <w:t>See Item</w:t>
            </w:r>
            <w:r w:rsidR="000E7F98" w:rsidRPr="00D728A2">
              <w:rPr>
                <w:b/>
                <w:caps/>
                <w:sz w:val="20"/>
              </w:rPr>
              <w:t xml:space="preserve"> 16</w:t>
            </w:r>
          </w:p>
        </w:tc>
        <w:tc>
          <w:tcPr>
            <w:tcW w:w="1890" w:type="dxa"/>
            <w:gridSpan w:val="3"/>
            <w:tcBorders>
              <w:top w:val="nil"/>
              <w:left w:val="nil"/>
              <w:bottom w:val="single" w:sz="6" w:space="0" w:color="auto"/>
              <w:right w:val="single" w:sz="6" w:space="0" w:color="auto"/>
            </w:tcBorders>
          </w:tcPr>
          <w:p w14:paraId="35D7EAA7" w14:textId="2502B3CE" w:rsidR="000E7F98" w:rsidRPr="00E24CF8" w:rsidRDefault="00FD241C" w:rsidP="007F1192">
            <w:pPr>
              <w:keepNext/>
              <w:keepLines/>
              <w:ind w:right="20"/>
              <w:jc w:val="center"/>
              <w:rPr>
                <w:b/>
                <w:caps/>
                <w:sz w:val="20"/>
              </w:rPr>
            </w:pPr>
            <w:r>
              <w:rPr>
                <w:b/>
                <w:sz w:val="20"/>
              </w:rPr>
              <w:t>See Item</w:t>
            </w:r>
            <w:r w:rsidR="000E7F98" w:rsidRPr="00E24CF8">
              <w:rPr>
                <w:b/>
                <w:sz w:val="20"/>
              </w:rPr>
              <w:t xml:space="preserve"> </w:t>
            </w:r>
            <w:r w:rsidR="000E7F98" w:rsidRPr="00E24CF8">
              <w:rPr>
                <w:b/>
                <w:caps/>
                <w:sz w:val="20"/>
              </w:rPr>
              <w:t>16</w:t>
            </w:r>
          </w:p>
        </w:tc>
        <w:tc>
          <w:tcPr>
            <w:tcW w:w="1890" w:type="dxa"/>
            <w:gridSpan w:val="2"/>
            <w:tcBorders>
              <w:top w:val="nil"/>
              <w:left w:val="nil"/>
              <w:bottom w:val="single" w:sz="6" w:space="0" w:color="auto"/>
              <w:right w:val="single" w:sz="6" w:space="0" w:color="auto"/>
            </w:tcBorders>
          </w:tcPr>
          <w:p w14:paraId="3751C79C" w14:textId="77777777" w:rsidR="000E7F98" w:rsidRPr="00E24CF8" w:rsidRDefault="000E7F98" w:rsidP="007F1192">
            <w:pPr>
              <w:keepNext/>
              <w:keepLines/>
              <w:ind w:right="-100"/>
              <w:jc w:val="both"/>
              <w:rPr>
                <w:rFonts w:ascii="Helvetica" w:hAnsi="Helvetica"/>
                <w:sz w:val="14"/>
              </w:rPr>
            </w:pPr>
          </w:p>
        </w:tc>
        <w:tc>
          <w:tcPr>
            <w:tcW w:w="454" w:type="dxa"/>
            <w:tcBorders>
              <w:top w:val="nil"/>
              <w:left w:val="nil"/>
              <w:bottom w:val="single" w:sz="6" w:space="0" w:color="auto"/>
              <w:right w:val="single" w:sz="6" w:space="0" w:color="auto"/>
            </w:tcBorders>
          </w:tcPr>
          <w:p w14:paraId="57637553" w14:textId="77777777" w:rsidR="000E7F98" w:rsidRPr="00E24CF8" w:rsidRDefault="000E7F98" w:rsidP="007F1192">
            <w:pPr>
              <w:keepNext/>
              <w:keepLines/>
              <w:ind w:right="-100"/>
              <w:jc w:val="both"/>
              <w:rPr>
                <w:rFonts w:ascii="Helvetica" w:hAnsi="Helvetica"/>
                <w:sz w:val="14"/>
              </w:rPr>
            </w:pPr>
          </w:p>
        </w:tc>
        <w:tc>
          <w:tcPr>
            <w:tcW w:w="446" w:type="dxa"/>
            <w:tcBorders>
              <w:top w:val="nil"/>
              <w:left w:val="nil"/>
              <w:bottom w:val="single" w:sz="6" w:space="0" w:color="auto"/>
              <w:right w:val="single" w:sz="6" w:space="0" w:color="auto"/>
            </w:tcBorders>
          </w:tcPr>
          <w:p w14:paraId="1D98E033" w14:textId="77777777" w:rsidR="000E7F98" w:rsidRPr="00E24CF8" w:rsidRDefault="000E7F98" w:rsidP="007F1192">
            <w:pPr>
              <w:keepNext/>
              <w:keepLines/>
              <w:ind w:right="-100"/>
              <w:jc w:val="both"/>
              <w:rPr>
                <w:rFonts w:ascii="Helvetica" w:hAnsi="Helvetica"/>
                <w:sz w:val="10"/>
              </w:rPr>
            </w:pPr>
          </w:p>
          <w:p w14:paraId="0CDDBF59" w14:textId="77777777" w:rsidR="000E7F98" w:rsidRPr="00E24CF8" w:rsidRDefault="000E7F98" w:rsidP="007F1192">
            <w:pPr>
              <w:keepNext/>
              <w:keepLines/>
              <w:ind w:right="-100"/>
              <w:jc w:val="both"/>
              <w:rPr>
                <w:rFonts w:ascii="Helvetica" w:hAnsi="Helvetica"/>
                <w:sz w:val="12"/>
              </w:rPr>
            </w:pPr>
            <w:r w:rsidRPr="00E24CF8">
              <w:rPr>
                <w:rFonts w:ascii="Helvetica" w:hAnsi="Helvetica"/>
                <w:sz w:val="10"/>
              </w:rPr>
              <w:t>Reg</w:t>
            </w:r>
          </w:p>
        </w:tc>
        <w:tc>
          <w:tcPr>
            <w:tcW w:w="455" w:type="dxa"/>
            <w:tcBorders>
              <w:top w:val="single" w:sz="6" w:space="0" w:color="auto"/>
              <w:left w:val="single" w:sz="6" w:space="0" w:color="auto"/>
              <w:bottom w:val="single" w:sz="6" w:space="0" w:color="auto"/>
              <w:right w:val="single" w:sz="18" w:space="0" w:color="auto"/>
            </w:tcBorders>
          </w:tcPr>
          <w:p w14:paraId="3202835D" w14:textId="77777777" w:rsidR="000E7F98" w:rsidRPr="00E24CF8" w:rsidRDefault="000E7F98" w:rsidP="007F1192">
            <w:pPr>
              <w:keepNext/>
              <w:keepLines/>
              <w:ind w:left="-80" w:right="-70"/>
              <w:jc w:val="both"/>
              <w:rPr>
                <w:rFonts w:ascii="Helvetica" w:hAnsi="Helvetica"/>
                <w:sz w:val="10"/>
              </w:rPr>
            </w:pPr>
          </w:p>
          <w:p w14:paraId="25764BF2" w14:textId="77777777" w:rsidR="000E7F98" w:rsidRPr="00E24CF8" w:rsidRDefault="000E7F98" w:rsidP="007F1192">
            <w:pPr>
              <w:keepNext/>
              <w:keepLines/>
              <w:ind w:right="-72"/>
              <w:rPr>
                <w:rFonts w:ascii="Helvetica" w:hAnsi="Helvetica"/>
                <w:sz w:val="10"/>
              </w:rPr>
            </w:pPr>
            <w:r w:rsidRPr="00E24CF8">
              <w:rPr>
                <w:rFonts w:ascii="Helvetica" w:hAnsi="Helvetica"/>
                <w:sz w:val="10"/>
              </w:rPr>
              <w:t>Repro</w:t>
            </w:r>
          </w:p>
        </w:tc>
      </w:tr>
      <w:tr w:rsidR="000E7F98" w:rsidRPr="00E24CF8" w14:paraId="09FD0AF2" w14:textId="77777777" w:rsidTr="007F1192">
        <w:tblPrEx>
          <w:tblCellMar>
            <w:left w:w="79" w:type="dxa"/>
            <w:right w:w="79" w:type="dxa"/>
          </w:tblCellMar>
        </w:tblPrEx>
        <w:trPr>
          <w:gridAfter w:val="2"/>
          <w:wAfter w:w="1178" w:type="dxa"/>
          <w:cantSplit/>
        </w:trPr>
        <w:tc>
          <w:tcPr>
            <w:tcW w:w="5929" w:type="dxa"/>
            <w:gridSpan w:val="9"/>
            <w:tcBorders>
              <w:top w:val="single" w:sz="6" w:space="0" w:color="auto"/>
              <w:left w:val="single" w:sz="18" w:space="0" w:color="auto"/>
              <w:bottom w:val="nil"/>
              <w:right w:val="single" w:sz="6" w:space="0" w:color="auto"/>
            </w:tcBorders>
          </w:tcPr>
          <w:p w14:paraId="789260AC" w14:textId="77777777" w:rsidR="000E7F98" w:rsidRPr="002A11AB" w:rsidRDefault="000E7F98" w:rsidP="007F1192">
            <w:pPr>
              <w:keepNext/>
              <w:keepLines/>
              <w:ind w:right="100"/>
              <w:rPr>
                <w:b/>
                <w:sz w:val="15"/>
                <w:szCs w:val="15"/>
              </w:rPr>
            </w:pPr>
            <w:r w:rsidRPr="002A11AB">
              <w:rPr>
                <w:rFonts w:ascii="Helvetica" w:hAnsi="Helvetica"/>
                <w:b/>
                <w:sz w:val="15"/>
                <w:szCs w:val="15"/>
              </w:rPr>
              <w:t>16.  REMARKS:</w:t>
            </w:r>
            <w:r w:rsidRPr="002A11AB">
              <w:rPr>
                <w:b/>
                <w:sz w:val="15"/>
                <w:szCs w:val="15"/>
              </w:rPr>
              <w:t xml:space="preserve">     </w:t>
            </w:r>
          </w:p>
          <w:p w14:paraId="2293A6C4" w14:textId="77777777" w:rsidR="000E7F98" w:rsidRPr="002A11AB" w:rsidRDefault="000E7F98" w:rsidP="007F1192">
            <w:pPr>
              <w:keepNext/>
              <w:keepLines/>
              <w:ind w:right="100"/>
              <w:rPr>
                <w:b/>
                <w:sz w:val="15"/>
                <w:szCs w:val="15"/>
              </w:rPr>
            </w:pPr>
          </w:p>
          <w:p w14:paraId="15715F7C" w14:textId="77777777" w:rsidR="000E7F98" w:rsidRPr="002A11AB" w:rsidRDefault="000E7F98" w:rsidP="007F1192">
            <w:pPr>
              <w:keepNext/>
              <w:keepLines/>
              <w:ind w:right="100"/>
              <w:rPr>
                <w:b/>
                <w:sz w:val="15"/>
                <w:szCs w:val="15"/>
              </w:rPr>
            </w:pPr>
            <w:r w:rsidRPr="002A11AB">
              <w:rPr>
                <w:b/>
                <w:sz w:val="15"/>
                <w:szCs w:val="15"/>
              </w:rPr>
              <w:t xml:space="preserve">Submit draft via LT. </w:t>
            </w:r>
          </w:p>
          <w:p w14:paraId="3968C6F4" w14:textId="77777777" w:rsidR="000E7F98" w:rsidRPr="002A11AB" w:rsidRDefault="000E7F98" w:rsidP="007F1192">
            <w:pPr>
              <w:keepNext/>
              <w:keepLines/>
              <w:ind w:right="100"/>
              <w:rPr>
                <w:b/>
                <w:sz w:val="15"/>
                <w:szCs w:val="15"/>
              </w:rPr>
            </w:pPr>
          </w:p>
          <w:p w14:paraId="03A54D3F" w14:textId="77777777" w:rsidR="000E7F98" w:rsidRPr="002A11AB" w:rsidRDefault="000E7F98" w:rsidP="007F1192">
            <w:pPr>
              <w:keepNext/>
              <w:keepLines/>
              <w:ind w:right="100"/>
              <w:rPr>
                <w:b/>
                <w:sz w:val="15"/>
                <w:szCs w:val="15"/>
              </w:rPr>
            </w:pPr>
            <w:r w:rsidRPr="002A11AB">
              <w:rPr>
                <w:b/>
                <w:sz w:val="15"/>
                <w:szCs w:val="15"/>
              </w:rPr>
              <w:t>The Government requires 45 days for review/comments.  Submit final within 30 days of receipt of Government comments, with DD-250 via WAWF.</w:t>
            </w:r>
          </w:p>
          <w:p w14:paraId="2849D5A2" w14:textId="77777777" w:rsidR="002A11AB" w:rsidRPr="002A11AB" w:rsidRDefault="002A11AB" w:rsidP="007F1192">
            <w:pPr>
              <w:keepNext/>
              <w:keepLines/>
              <w:ind w:right="100"/>
              <w:rPr>
                <w:b/>
                <w:sz w:val="15"/>
                <w:szCs w:val="15"/>
              </w:rPr>
            </w:pPr>
          </w:p>
          <w:p w14:paraId="4788B11E" w14:textId="77777777" w:rsidR="002A11AB" w:rsidRPr="002A11AB" w:rsidRDefault="002A11AB" w:rsidP="002A11AB">
            <w:pPr>
              <w:keepNext/>
              <w:keepLines/>
              <w:ind w:right="100"/>
              <w:rPr>
                <w:b/>
                <w:sz w:val="15"/>
                <w:szCs w:val="15"/>
              </w:rPr>
            </w:pPr>
            <w:r w:rsidRPr="002A11AB">
              <w:rPr>
                <w:b/>
                <w:sz w:val="15"/>
                <w:szCs w:val="15"/>
              </w:rPr>
              <w:t>Item 9: The contractor shall apply the following distribution statement to each deliverable:</w:t>
            </w:r>
          </w:p>
          <w:p w14:paraId="08FC3C38" w14:textId="61FFB6F8" w:rsidR="002A11AB" w:rsidRPr="002A11AB" w:rsidRDefault="002A11AB" w:rsidP="002A11AB">
            <w:pPr>
              <w:keepNext/>
              <w:keepLines/>
              <w:ind w:right="100"/>
              <w:rPr>
                <w:b/>
                <w:sz w:val="15"/>
                <w:szCs w:val="15"/>
              </w:rPr>
            </w:pPr>
            <w:r w:rsidRPr="002A11AB">
              <w:rPr>
                <w:b/>
                <w:sz w:val="15"/>
                <w:szCs w:val="15"/>
              </w:rPr>
              <w:t>DISTRIBUTION STATEMENT C. Distribution authorized to U. S. Government agencies and their contractors. Reason: Export Controlled. Date of Determination: 11 May 2017. Other requests for this document shall be referred to U. S. Army, CECOM, 6565 Surveillance Loop, C3-322, CMDI Branch, Aberdeen Proving Ground, MD 21005-1846.</w:t>
            </w:r>
          </w:p>
          <w:p w14:paraId="77910BC0" w14:textId="33957D7F" w:rsidR="000E7F98" w:rsidRPr="002A11AB" w:rsidRDefault="000E7F98" w:rsidP="007F1192">
            <w:pPr>
              <w:keepNext/>
              <w:keepLines/>
              <w:ind w:right="100"/>
              <w:rPr>
                <w:b/>
                <w:sz w:val="15"/>
                <w:szCs w:val="15"/>
              </w:rPr>
            </w:pPr>
            <w:r w:rsidRPr="002A11AB">
              <w:rPr>
                <w:b/>
                <w:sz w:val="15"/>
                <w:szCs w:val="15"/>
              </w:rPr>
              <w:t xml:space="preserve">     </w:t>
            </w:r>
          </w:p>
          <w:p w14:paraId="127CC8DA" w14:textId="77777777" w:rsidR="000E7F98" w:rsidRPr="002A11AB" w:rsidRDefault="000E7F98" w:rsidP="007F1192">
            <w:pPr>
              <w:keepNext/>
              <w:keepLines/>
              <w:tabs>
                <w:tab w:val="left" w:pos="720"/>
                <w:tab w:val="left" w:pos="1930"/>
                <w:tab w:val="left" w:pos="2390"/>
                <w:tab w:val="left" w:pos="2837"/>
              </w:tabs>
              <w:ind w:right="-70"/>
              <w:rPr>
                <w:b/>
                <w:sz w:val="15"/>
                <w:szCs w:val="15"/>
              </w:rPr>
            </w:pPr>
            <w:r w:rsidRPr="002A11AB">
              <w:rPr>
                <w:b/>
                <w:sz w:val="15"/>
                <w:szCs w:val="15"/>
              </w:rPr>
              <w:t xml:space="preserve">All deliveries shall be in digital format, compatible with Microsoft Office 2007 software and Adobe Acrobat version 7.0 and delivered by email or via DoD SAFE (Secure Access File Exchange) website (https://safe.apps.mil/) in case the deliveries can't be sent through the email services.  Request Code is required for the use of DoD SAFE.  Contact the Government Procuring Contracting Officer (PCO) or Engineer for the Request Code.  Alternative delivery media may be discussed with the Government PCO prior to delivery.  The Government personnel listed in the distribution list will receive a copy of the submittal.  Name and electronic address of the Government personnel are specified below: </w:t>
            </w:r>
          </w:p>
          <w:p w14:paraId="58320FA9" w14:textId="77777777" w:rsidR="000E7F98" w:rsidRPr="002A11AB" w:rsidRDefault="000E7F98" w:rsidP="007F1192">
            <w:pPr>
              <w:keepNext/>
              <w:keepLines/>
              <w:tabs>
                <w:tab w:val="left" w:pos="720"/>
                <w:tab w:val="left" w:pos="1930"/>
                <w:tab w:val="left" w:pos="2390"/>
                <w:tab w:val="left" w:pos="2837"/>
              </w:tabs>
              <w:ind w:right="-70"/>
              <w:rPr>
                <w:b/>
                <w:sz w:val="15"/>
                <w:szCs w:val="15"/>
              </w:rPr>
            </w:pPr>
          </w:p>
          <w:p w14:paraId="138FB6A4" w14:textId="77777777" w:rsidR="000E7F98" w:rsidRDefault="000E7F98" w:rsidP="007F1192">
            <w:pPr>
              <w:keepNext/>
              <w:keepLines/>
              <w:tabs>
                <w:tab w:val="left" w:pos="720"/>
                <w:tab w:val="left" w:pos="1930"/>
                <w:tab w:val="left" w:pos="2390"/>
                <w:tab w:val="left" w:pos="2837"/>
              </w:tabs>
              <w:ind w:right="-70"/>
              <w:rPr>
                <w:b/>
                <w:sz w:val="15"/>
                <w:szCs w:val="15"/>
              </w:rPr>
            </w:pPr>
            <w:r w:rsidRPr="002A11AB">
              <w:rPr>
                <w:b/>
                <w:caps/>
                <w:sz w:val="15"/>
                <w:szCs w:val="15"/>
              </w:rPr>
              <w:t xml:space="preserve">FCDD-ISE-HDB: </w:t>
            </w:r>
            <w:r w:rsidRPr="002A11AB">
              <w:rPr>
                <w:b/>
                <w:sz w:val="15"/>
                <w:szCs w:val="15"/>
              </w:rPr>
              <w:t>Stanley Chan, stanley.u.chan.civ@army.mil</w:t>
            </w:r>
          </w:p>
          <w:p w14:paraId="7A2305F4" w14:textId="777703B2" w:rsidR="00E73FA9" w:rsidRPr="002A11AB" w:rsidRDefault="00E73FA9" w:rsidP="007F1192">
            <w:pPr>
              <w:keepNext/>
              <w:keepLines/>
              <w:tabs>
                <w:tab w:val="left" w:pos="720"/>
                <w:tab w:val="left" w:pos="1930"/>
                <w:tab w:val="left" w:pos="2390"/>
                <w:tab w:val="left" w:pos="2837"/>
              </w:tabs>
              <w:ind w:right="-70"/>
              <w:rPr>
                <w:b/>
                <w:caps/>
                <w:sz w:val="15"/>
                <w:szCs w:val="15"/>
              </w:rPr>
            </w:pPr>
            <w:r w:rsidRPr="00E73FA9">
              <w:rPr>
                <w:b/>
                <w:caps/>
                <w:sz w:val="15"/>
                <w:szCs w:val="15"/>
              </w:rPr>
              <w:t xml:space="preserve">PCO: </w:t>
            </w:r>
            <w:r>
              <w:rPr>
                <w:b/>
                <w:sz w:val="15"/>
                <w:szCs w:val="15"/>
              </w:rPr>
              <w:t>A</w:t>
            </w:r>
            <w:r w:rsidRPr="00E73FA9">
              <w:rPr>
                <w:b/>
                <w:sz w:val="15"/>
                <w:szCs w:val="15"/>
              </w:rPr>
              <w:t xml:space="preserve">riel </w:t>
            </w:r>
            <w:r>
              <w:rPr>
                <w:b/>
                <w:sz w:val="15"/>
                <w:szCs w:val="15"/>
              </w:rPr>
              <w:t>M</w:t>
            </w:r>
            <w:r w:rsidRPr="00E73FA9">
              <w:rPr>
                <w:b/>
                <w:sz w:val="15"/>
                <w:szCs w:val="15"/>
              </w:rPr>
              <w:t xml:space="preserve">artin, ariel.j.martin@dla.mil              </w:t>
            </w:r>
          </w:p>
          <w:p w14:paraId="0B5E68CE" w14:textId="77777777" w:rsidR="000E7F98" w:rsidRPr="002A11AB" w:rsidRDefault="000E7F98" w:rsidP="007F1192">
            <w:pPr>
              <w:rPr>
                <w:b/>
                <w:sz w:val="15"/>
                <w:szCs w:val="15"/>
              </w:rPr>
            </w:pPr>
            <w:r w:rsidRPr="002A11AB">
              <w:rPr>
                <w:b/>
                <w:sz w:val="15"/>
                <w:szCs w:val="15"/>
              </w:rPr>
              <w:t>QAR: TBA</w:t>
            </w:r>
          </w:p>
          <w:p w14:paraId="3FE7554B" w14:textId="77777777" w:rsidR="000E7F98" w:rsidRPr="002A11AB" w:rsidRDefault="000E7F98" w:rsidP="007F1192">
            <w:pPr>
              <w:keepNext/>
              <w:keepLines/>
              <w:tabs>
                <w:tab w:val="left" w:pos="720"/>
              </w:tabs>
              <w:ind w:right="100"/>
              <w:rPr>
                <w:b/>
                <w:sz w:val="15"/>
                <w:szCs w:val="15"/>
              </w:rPr>
            </w:pPr>
          </w:p>
          <w:p w14:paraId="28BFE967" w14:textId="77777777" w:rsidR="000E7F98" w:rsidRPr="002A11AB" w:rsidRDefault="000E7F98" w:rsidP="007F1192">
            <w:pPr>
              <w:keepNext/>
              <w:keepLines/>
              <w:ind w:right="100"/>
              <w:rPr>
                <w:b/>
                <w:sz w:val="15"/>
                <w:szCs w:val="15"/>
              </w:rPr>
            </w:pPr>
            <w:r w:rsidRPr="002A11AB">
              <w:rPr>
                <w:b/>
                <w:sz w:val="15"/>
                <w:szCs w:val="15"/>
              </w:rPr>
              <w:t>If the CDRL Data Deliverable is priced and is not NSP (Not Separately Priced), then an electronic DD Form 250 will be required via the Wide Area Workflow website in order for the contractor to receive payment for the data deliverable.</w:t>
            </w:r>
          </w:p>
        </w:tc>
        <w:tc>
          <w:tcPr>
            <w:tcW w:w="1890" w:type="dxa"/>
            <w:gridSpan w:val="2"/>
            <w:tcBorders>
              <w:top w:val="single" w:sz="6" w:space="0" w:color="auto"/>
              <w:left w:val="nil"/>
              <w:bottom w:val="nil"/>
              <w:right w:val="single" w:sz="6" w:space="0" w:color="auto"/>
            </w:tcBorders>
          </w:tcPr>
          <w:p w14:paraId="6569CF03" w14:textId="77777777" w:rsidR="000E7F98" w:rsidRDefault="000E7F98" w:rsidP="007F1192">
            <w:pPr>
              <w:keepNext/>
              <w:keepLines/>
              <w:tabs>
                <w:tab w:val="left" w:pos="1930"/>
                <w:tab w:val="left" w:pos="2390"/>
                <w:tab w:val="left" w:pos="2837"/>
              </w:tabs>
              <w:ind w:right="-70"/>
              <w:rPr>
                <w:b/>
                <w:caps/>
                <w:spacing w:val="-15"/>
                <w:sz w:val="18"/>
              </w:rPr>
            </w:pPr>
          </w:p>
          <w:p w14:paraId="27378194" w14:textId="77777777" w:rsidR="000E7F98" w:rsidRPr="00E24CF8" w:rsidRDefault="000E7F98" w:rsidP="007F1192">
            <w:pPr>
              <w:keepNext/>
              <w:keepLines/>
              <w:tabs>
                <w:tab w:val="left" w:pos="1930"/>
                <w:tab w:val="left" w:pos="2390"/>
                <w:tab w:val="left" w:pos="2837"/>
              </w:tabs>
              <w:ind w:right="-70"/>
              <w:rPr>
                <w:b/>
                <w:caps/>
                <w:spacing w:val="-15"/>
                <w:sz w:val="18"/>
              </w:rPr>
            </w:pPr>
            <w:r>
              <w:rPr>
                <w:b/>
                <w:caps/>
                <w:spacing w:val="-15"/>
                <w:sz w:val="18"/>
              </w:rPr>
              <w:t>FCDD-ISE-HDB</w:t>
            </w:r>
          </w:p>
          <w:p w14:paraId="41B11A04" w14:textId="2A0E8E8E" w:rsidR="00E73FA9" w:rsidRDefault="00E73FA9" w:rsidP="007F1192">
            <w:pPr>
              <w:keepNext/>
              <w:keepLines/>
              <w:tabs>
                <w:tab w:val="left" w:pos="1930"/>
                <w:tab w:val="left" w:pos="2390"/>
                <w:tab w:val="left" w:pos="2837"/>
              </w:tabs>
              <w:ind w:right="-70"/>
              <w:rPr>
                <w:b/>
                <w:caps/>
                <w:spacing w:val="-15"/>
                <w:sz w:val="18"/>
              </w:rPr>
            </w:pPr>
            <w:r>
              <w:rPr>
                <w:b/>
                <w:caps/>
                <w:spacing w:val="-15"/>
                <w:sz w:val="18"/>
              </w:rPr>
              <w:t>PCO</w:t>
            </w:r>
          </w:p>
          <w:p w14:paraId="1772DC4A" w14:textId="2BD5BC9A" w:rsidR="000E7F98" w:rsidRPr="00E24CF8" w:rsidRDefault="000E7F98" w:rsidP="007F1192">
            <w:pPr>
              <w:keepNext/>
              <w:keepLines/>
              <w:tabs>
                <w:tab w:val="left" w:pos="1930"/>
                <w:tab w:val="left" w:pos="2390"/>
                <w:tab w:val="left" w:pos="2837"/>
              </w:tabs>
              <w:ind w:right="-70"/>
              <w:rPr>
                <w:b/>
                <w:caps/>
                <w:spacing w:val="-15"/>
                <w:sz w:val="18"/>
              </w:rPr>
            </w:pPr>
            <w:r w:rsidRPr="00E24CF8">
              <w:rPr>
                <w:b/>
                <w:caps/>
                <w:spacing w:val="-15"/>
                <w:sz w:val="18"/>
              </w:rPr>
              <w:t>QAR</w:t>
            </w:r>
          </w:p>
          <w:p w14:paraId="2C79CE56" w14:textId="77777777" w:rsidR="000E7F98" w:rsidRPr="00E24CF8" w:rsidRDefault="000E7F98" w:rsidP="007F1192">
            <w:pPr>
              <w:keepNext/>
              <w:keepLines/>
              <w:tabs>
                <w:tab w:val="left" w:pos="1930"/>
                <w:tab w:val="left" w:pos="2390"/>
                <w:tab w:val="left" w:pos="2837"/>
              </w:tabs>
              <w:ind w:right="-70"/>
              <w:rPr>
                <w:b/>
                <w:caps/>
                <w:spacing w:val="-15"/>
                <w:sz w:val="18"/>
              </w:rPr>
            </w:pPr>
          </w:p>
        </w:tc>
        <w:tc>
          <w:tcPr>
            <w:tcW w:w="454" w:type="dxa"/>
            <w:tcBorders>
              <w:top w:val="single" w:sz="6" w:space="0" w:color="auto"/>
              <w:left w:val="nil"/>
              <w:bottom w:val="nil"/>
              <w:right w:val="single" w:sz="6" w:space="0" w:color="auto"/>
            </w:tcBorders>
          </w:tcPr>
          <w:p w14:paraId="57ED8FB5" w14:textId="77777777" w:rsidR="000E7F98" w:rsidRDefault="000E7F98" w:rsidP="007F1192">
            <w:pPr>
              <w:keepNext/>
              <w:keepLines/>
              <w:tabs>
                <w:tab w:val="left" w:pos="1930"/>
                <w:tab w:val="left" w:pos="2390"/>
                <w:tab w:val="left" w:pos="2837"/>
              </w:tabs>
              <w:ind w:right="-70"/>
              <w:jc w:val="center"/>
              <w:rPr>
                <w:b/>
                <w:sz w:val="18"/>
              </w:rPr>
            </w:pPr>
          </w:p>
          <w:p w14:paraId="4FAF041F" w14:textId="77777777" w:rsidR="000E7F98" w:rsidRPr="00E24CF8" w:rsidRDefault="000E7F98" w:rsidP="007F1192">
            <w:pPr>
              <w:keepNext/>
              <w:keepLines/>
              <w:tabs>
                <w:tab w:val="left" w:pos="1930"/>
                <w:tab w:val="left" w:pos="2390"/>
                <w:tab w:val="left" w:pos="2837"/>
              </w:tabs>
              <w:ind w:right="-70"/>
              <w:jc w:val="center"/>
              <w:rPr>
                <w:b/>
                <w:sz w:val="18"/>
              </w:rPr>
            </w:pPr>
            <w:r w:rsidRPr="00E24CF8">
              <w:rPr>
                <w:b/>
                <w:sz w:val="18"/>
              </w:rPr>
              <w:t>1</w:t>
            </w:r>
          </w:p>
          <w:p w14:paraId="083DEC49" w14:textId="77777777" w:rsidR="000E7F98" w:rsidRPr="00E24CF8" w:rsidRDefault="000E7F98" w:rsidP="007F1192">
            <w:pPr>
              <w:keepNext/>
              <w:keepLines/>
              <w:tabs>
                <w:tab w:val="left" w:pos="1930"/>
                <w:tab w:val="left" w:pos="2390"/>
                <w:tab w:val="left" w:pos="2837"/>
              </w:tabs>
              <w:ind w:right="-70"/>
              <w:jc w:val="center"/>
              <w:rPr>
                <w:b/>
                <w:sz w:val="18"/>
              </w:rPr>
            </w:pPr>
            <w:r w:rsidRPr="00E24CF8">
              <w:rPr>
                <w:b/>
                <w:sz w:val="18"/>
              </w:rPr>
              <w:t>1</w:t>
            </w:r>
          </w:p>
          <w:p w14:paraId="4A9E69E3" w14:textId="0B7FA658" w:rsidR="000E7F98" w:rsidRPr="00E24CF8" w:rsidRDefault="00E73FA9" w:rsidP="007F1192">
            <w:pPr>
              <w:keepNext/>
              <w:keepLines/>
              <w:tabs>
                <w:tab w:val="left" w:pos="1930"/>
                <w:tab w:val="left" w:pos="2390"/>
                <w:tab w:val="left" w:pos="2837"/>
              </w:tabs>
              <w:ind w:right="-70"/>
              <w:jc w:val="center"/>
              <w:rPr>
                <w:b/>
                <w:sz w:val="18"/>
              </w:rPr>
            </w:pPr>
            <w:r>
              <w:rPr>
                <w:b/>
                <w:sz w:val="18"/>
              </w:rPr>
              <w:t>1</w:t>
            </w:r>
          </w:p>
        </w:tc>
        <w:tc>
          <w:tcPr>
            <w:tcW w:w="446" w:type="dxa"/>
            <w:tcBorders>
              <w:top w:val="single" w:sz="6" w:space="0" w:color="auto"/>
              <w:left w:val="nil"/>
              <w:bottom w:val="nil"/>
              <w:right w:val="single" w:sz="6" w:space="0" w:color="auto"/>
            </w:tcBorders>
          </w:tcPr>
          <w:p w14:paraId="3A50FA3D" w14:textId="77777777" w:rsidR="000E7F98" w:rsidRDefault="000E7F98" w:rsidP="007F1192">
            <w:pPr>
              <w:keepNext/>
              <w:keepLines/>
              <w:tabs>
                <w:tab w:val="left" w:pos="1930"/>
                <w:tab w:val="left" w:pos="2390"/>
                <w:tab w:val="left" w:pos="2837"/>
              </w:tabs>
              <w:ind w:right="-70"/>
              <w:jc w:val="center"/>
              <w:rPr>
                <w:b/>
                <w:sz w:val="18"/>
              </w:rPr>
            </w:pPr>
          </w:p>
          <w:p w14:paraId="4F9CC8A8" w14:textId="77777777" w:rsidR="000E7F98" w:rsidRPr="00E24CF8" w:rsidRDefault="000E7F98" w:rsidP="007F1192">
            <w:pPr>
              <w:keepNext/>
              <w:keepLines/>
              <w:tabs>
                <w:tab w:val="left" w:pos="1930"/>
                <w:tab w:val="left" w:pos="2390"/>
                <w:tab w:val="left" w:pos="2837"/>
              </w:tabs>
              <w:ind w:right="-70"/>
              <w:jc w:val="center"/>
              <w:rPr>
                <w:b/>
                <w:sz w:val="18"/>
              </w:rPr>
            </w:pPr>
            <w:r w:rsidRPr="00E24CF8">
              <w:rPr>
                <w:b/>
                <w:sz w:val="18"/>
              </w:rPr>
              <w:t>1</w:t>
            </w:r>
          </w:p>
          <w:p w14:paraId="4CCAAE58" w14:textId="77777777" w:rsidR="000E7F98" w:rsidRPr="00E24CF8" w:rsidRDefault="000E7F98" w:rsidP="007F1192">
            <w:pPr>
              <w:keepNext/>
              <w:keepLines/>
              <w:tabs>
                <w:tab w:val="left" w:pos="1930"/>
                <w:tab w:val="left" w:pos="2390"/>
                <w:tab w:val="left" w:pos="2837"/>
              </w:tabs>
              <w:ind w:right="-70"/>
              <w:jc w:val="center"/>
              <w:rPr>
                <w:b/>
                <w:sz w:val="18"/>
              </w:rPr>
            </w:pPr>
            <w:r w:rsidRPr="00E24CF8">
              <w:rPr>
                <w:b/>
                <w:sz w:val="18"/>
              </w:rPr>
              <w:t>1</w:t>
            </w:r>
          </w:p>
          <w:p w14:paraId="168F5397" w14:textId="31D88A80" w:rsidR="000E7F98" w:rsidRPr="00E24CF8" w:rsidRDefault="00E73FA9" w:rsidP="007F1192">
            <w:pPr>
              <w:keepNext/>
              <w:keepLines/>
              <w:tabs>
                <w:tab w:val="left" w:pos="1930"/>
                <w:tab w:val="left" w:pos="2390"/>
                <w:tab w:val="left" w:pos="2837"/>
              </w:tabs>
              <w:ind w:right="-70"/>
              <w:jc w:val="center"/>
              <w:rPr>
                <w:b/>
                <w:sz w:val="18"/>
              </w:rPr>
            </w:pPr>
            <w:r>
              <w:rPr>
                <w:b/>
                <w:sz w:val="18"/>
              </w:rPr>
              <w:t>1</w:t>
            </w:r>
          </w:p>
          <w:p w14:paraId="138697BB" w14:textId="6C23BB62" w:rsidR="000E7F98" w:rsidRPr="00E24CF8" w:rsidRDefault="000E7F98" w:rsidP="007F1192">
            <w:pPr>
              <w:keepNext/>
              <w:keepLines/>
              <w:tabs>
                <w:tab w:val="left" w:pos="1930"/>
                <w:tab w:val="left" w:pos="2390"/>
                <w:tab w:val="left" w:pos="2837"/>
              </w:tabs>
              <w:ind w:right="-70"/>
              <w:jc w:val="center"/>
              <w:rPr>
                <w:b/>
                <w:sz w:val="18"/>
              </w:rPr>
            </w:pPr>
          </w:p>
        </w:tc>
        <w:tc>
          <w:tcPr>
            <w:tcW w:w="455" w:type="dxa"/>
            <w:tcBorders>
              <w:top w:val="single" w:sz="6" w:space="0" w:color="auto"/>
              <w:left w:val="nil"/>
              <w:bottom w:val="single" w:sz="6" w:space="0" w:color="auto"/>
              <w:right w:val="single" w:sz="18" w:space="0" w:color="auto"/>
            </w:tcBorders>
          </w:tcPr>
          <w:p w14:paraId="2D77AC8A" w14:textId="77777777" w:rsidR="000E7F98" w:rsidRDefault="000E7F98" w:rsidP="007F1192">
            <w:pPr>
              <w:keepNext/>
              <w:keepLines/>
              <w:tabs>
                <w:tab w:val="left" w:pos="1930"/>
                <w:tab w:val="left" w:pos="2390"/>
                <w:tab w:val="left" w:pos="2837"/>
              </w:tabs>
              <w:ind w:right="-70"/>
              <w:jc w:val="center"/>
              <w:rPr>
                <w:b/>
                <w:sz w:val="18"/>
              </w:rPr>
            </w:pPr>
          </w:p>
          <w:p w14:paraId="6322E82C" w14:textId="77777777" w:rsidR="000E7F98" w:rsidRDefault="000E7F98" w:rsidP="007F1192">
            <w:pPr>
              <w:keepNext/>
              <w:keepLines/>
              <w:tabs>
                <w:tab w:val="left" w:pos="1930"/>
                <w:tab w:val="left" w:pos="2390"/>
                <w:tab w:val="left" w:pos="2837"/>
              </w:tabs>
              <w:ind w:right="-70"/>
              <w:jc w:val="center"/>
              <w:rPr>
                <w:b/>
                <w:sz w:val="18"/>
              </w:rPr>
            </w:pPr>
            <w:r w:rsidRPr="00E24CF8">
              <w:rPr>
                <w:b/>
                <w:sz w:val="18"/>
              </w:rPr>
              <w:t>0</w:t>
            </w:r>
          </w:p>
          <w:p w14:paraId="2B4F3A3F" w14:textId="77777777" w:rsidR="000E7F98" w:rsidRDefault="000E7F98" w:rsidP="007F1192">
            <w:pPr>
              <w:keepNext/>
              <w:keepLines/>
              <w:tabs>
                <w:tab w:val="left" w:pos="1930"/>
                <w:tab w:val="left" w:pos="2390"/>
                <w:tab w:val="left" w:pos="2837"/>
              </w:tabs>
              <w:ind w:right="-70"/>
              <w:jc w:val="center"/>
              <w:rPr>
                <w:b/>
                <w:sz w:val="18"/>
              </w:rPr>
            </w:pPr>
            <w:r>
              <w:rPr>
                <w:b/>
                <w:sz w:val="18"/>
              </w:rPr>
              <w:t>0</w:t>
            </w:r>
          </w:p>
          <w:p w14:paraId="4D31C91C" w14:textId="197A5EAD" w:rsidR="00E73FA9" w:rsidRPr="00E24CF8" w:rsidRDefault="00E73FA9" w:rsidP="007F1192">
            <w:pPr>
              <w:keepNext/>
              <w:keepLines/>
              <w:tabs>
                <w:tab w:val="left" w:pos="1930"/>
                <w:tab w:val="left" w:pos="2390"/>
                <w:tab w:val="left" w:pos="2837"/>
              </w:tabs>
              <w:ind w:right="-70"/>
              <w:jc w:val="center"/>
              <w:rPr>
                <w:b/>
                <w:sz w:val="18"/>
              </w:rPr>
            </w:pPr>
            <w:r>
              <w:rPr>
                <w:b/>
                <w:sz w:val="18"/>
              </w:rPr>
              <w:t>0</w:t>
            </w:r>
          </w:p>
        </w:tc>
      </w:tr>
      <w:tr w:rsidR="000E7F98" w:rsidRPr="00E24CF8" w14:paraId="0C5A5508" w14:textId="77777777" w:rsidTr="007F1192">
        <w:tblPrEx>
          <w:tblCellMar>
            <w:left w:w="79" w:type="dxa"/>
            <w:right w:w="79" w:type="dxa"/>
          </w:tblCellMar>
        </w:tblPrEx>
        <w:trPr>
          <w:gridAfter w:val="2"/>
          <w:wAfter w:w="1178" w:type="dxa"/>
          <w:cantSplit/>
        </w:trPr>
        <w:tc>
          <w:tcPr>
            <w:tcW w:w="5929" w:type="dxa"/>
            <w:gridSpan w:val="9"/>
            <w:tcBorders>
              <w:top w:val="nil"/>
              <w:left w:val="single" w:sz="18" w:space="0" w:color="auto"/>
              <w:bottom w:val="nil"/>
              <w:right w:val="single" w:sz="6" w:space="0" w:color="auto"/>
            </w:tcBorders>
          </w:tcPr>
          <w:p w14:paraId="4B999C3D" w14:textId="77777777" w:rsidR="000E7F98" w:rsidRPr="00E24CF8" w:rsidRDefault="000E7F98" w:rsidP="007F1192">
            <w:pPr>
              <w:keepNext/>
              <w:keepLines/>
              <w:ind w:right="100"/>
              <w:jc w:val="both"/>
              <w:rPr>
                <w:rFonts w:ascii="Helvetica" w:hAnsi="Helvetica"/>
                <w:sz w:val="8"/>
              </w:rPr>
            </w:pPr>
          </w:p>
        </w:tc>
        <w:tc>
          <w:tcPr>
            <w:tcW w:w="1890" w:type="dxa"/>
            <w:gridSpan w:val="2"/>
            <w:tcBorders>
              <w:top w:val="single" w:sz="6" w:space="0" w:color="auto"/>
              <w:left w:val="nil"/>
              <w:bottom w:val="single" w:sz="6" w:space="0" w:color="auto"/>
              <w:right w:val="single" w:sz="6" w:space="0" w:color="auto"/>
            </w:tcBorders>
          </w:tcPr>
          <w:p w14:paraId="5F0B9E16" w14:textId="77777777" w:rsidR="000E7F98" w:rsidRPr="00E24CF8" w:rsidRDefault="000E7F98" w:rsidP="007F1192">
            <w:pPr>
              <w:keepNext/>
              <w:keepLines/>
              <w:ind w:right="-100"/>
              <w:jc w:val="both"/>
              <w:rPr>
                <w:rFonts w:ascii="Helvetica" w:hAnsi="Helvetica"/>
                <w:sz w:val="14"/>
              </w:rPr>
            </w:pPr>
            <w:r w:rsidRPr="00E24CF8">
              <w:rPr>
                <w:rFonts w:ascii="Bookman" w:hAnsi="Bookman"/>
                <w:sz w:val="14"/>
              </w:rPr>
              <w:t xml:space="preserve">15. </w:t>
            </w:r>
            <w:r w:rsidRPr="00E24CF8">
              <w:rPr>
                <w:rFonts w:ascii="Helvetica" w:hAnsi="Helvetica"/>
                <w:sz w:val="14"/>
              </w:rPr>
              <w:t>TOTAL</w:t>
            </w:r>
            <w:r w:rsidRPr="00E24CF8">
              <w:rPr>
                <w:rFonts w:ascii="Helvetica" w:hAnsi="Helvetica"/>
                <w:noProof/>
              </w:rPr>
              <w:drawing>
                <wp:inline distT="0" distB="0" distL="0" distR="0" wp14:anchorId="4FD0D364" wp14:editId="194A8B55">
                  <wp:extent cx="527050" cy="139700"/>
                  <wp:effectExtent l="19050" t="0" r="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527050" cy="139700"/>
                          </a:xfrm>
                          <a:prstGeom prst="rect">
                            <a:avLst/>
                          </a:prstGeom>
                          <a:noFill/>
                          <a:ln w="9525">
                            <a:noFill/>
                            <a:miter lim="800000"/>
                            <a:headEnd/>
                            <a:tailEnd/>
                          </a:ln>
                        </pic:spPr>
                      </pic:pic>
                    </a:graphicData>
                  </a:graphic>
                </wp:inline>
              </w:drawing>
            </w:r>
          </w:p>
        </w:tc>
        <w:tc>
          <w:tcPr>
            <w:tcW w:w="454" w:type="dxa"/>
            <w:tcBorders>
              <w:top w:val="single" w:sz="6" w:space="0" w:color="auto"/>
              <w:left w:val="single" w:sz="6" w:space="0" w:color="auto"/>
              <w:bottom w:val="single" w:sz="6" w:space="0" w:color="auto"/>
              <w:right w:val="single" w:sz="6" w:space="0" w:color="auto"/>
            </w:tcBorders>
          </w:tcPr>
          <w:p w14:paraId="5BBC883C" w14:textId="31496E12" w:rsidR="000E7F98" w:rsidRPr="00E24CF8" w:rsidRDefault="00E73FA9" w:rsidP="007F1192">
            <w:pPr>
              <w:keepNext/>
              <w:keepLines/>
              <w:ind w:right="20"/>
              <w:jc w:val="center"/>
              <w:rPr>
                <w:b/>
              </w:rPr>
            </w:pPr>
            <w:r>
              <w:rPr>
                <w:b/>
              </w:rPr>
              <w:t>3</w:t>
            </w:r>
          </w:p>
        </w:tc>
        <w:tc>
          <w:tcPr>
            <w:tcW w:w="446" w:type="dxa"/>
            <w:tcBorders>
              <w:top w:val="single" w:sz="6" w:space="0" w:color="auto"/>
              <w:left w:val="single" w:sz="6" w:space="0" w:color="auto"/>
              <w:bottom w:val="single" w:sz="6" w:space="0" w:color="auto"/>
              <w:right w:val="single" w:sz="6" w:space="0" w:color="auto"/>
            </w:tcBorders>
          </w:tcPr>
          <w:p w14:paraId="6AC34242" w14:textId="391EB825" w:rsidR="000E7F98" w:rsidRPr="00E24CF8" w:rsidRDefault="00E73FA9" w:rsidP="007F1192">
            <w:pPr>
              <w:keepNext/>
              <w:keepLines/>
              <w:ind w:left="-86" w:right="-72"/>
              <w:jc w:val="center"/>
              <w:rPr>
                <w:b/>
              </w:rPr>
            </w:pPr>
            <w:r>
              <w:rPr>
                <w:b/>
              </w:rPr>
              <w:t>3</w:t>
            </w:r>
          </w:p>
        </w:tc>
        <w:tc>
          <w:tcPr>
            <w:tcW w:w="455" w:type="dxa"/>
            <w:tcBorders>
              <w:top w:val="single" w:sz="6" w:space="0" w:color="auto"/>
              <w:left w:val="single" w:sz="6" w:space="0" w:color="auto"/>
              <w:bottom w:val="single" w:sz="6" w:space="0" w:color="auto"/>
              <w:right w:val="single" w:sz="18" w:space="0" w:color="auto"/>
            </w:tcBorders>
          </w:tcPr>
          <w:p w14:paraId="5FD1BD5C" w14:textId="77777777" w:rsidR="000E7F98" w:rsidRPr="00E24CF8" w:rsidRDefault="000E7F98" w:rsidP="007F1192">
            <w:pPr>
              <w:keepNext/>
              <w:keepLines/>
              <w:ind w:left="-86" w:right="-72"/>
              <w:jc w:val="center"/>
              <w:rPr>
                <w:b/>
              </w:rPr>
            </w:pPr>
            <w:r w:rsidRPr="00E24CF8">
              <w:rPr>
                <w:b/>
              </w:rPr>
              <w:t>0</w:t>
            </w:r>
          </w:p>
        </w:tc>
      </w:tr>
      <w:tr w:rsidR="000E7F98" w:rsidRPr="00E24CF8" w14:paraId="0DF4234D" w14:textId="77777777" w:rsidTr="007F1192">
        <w:trPr>
          <w:gridAfter w:val="2"/>
          <w:wAfter w:w="1178" w:type="dxa"/>
          <w:cantSplit/>
        </w:trPr>
        <w:tc>
          <w:tcPr>
            <w:tcW w:w="3229" w:type="dxa"/>
            <w:gridSpan w:val="5"/>
            <w:tcBorders>
              <w:top w:val="single" w:sz="12" w:space="0" w:color="auto"/>
              <w:left w:val="single" w:sz="18" w:space="0" w:color="auto"/>
              <w:bottom w:val="nil"/>
              <w:right w:val="single" w:sz="6" w:space="0" w:color="auto"/>
            </w:tcBorders>
          </w:tcPr>
          <w:p w14:paraId="007CC8E2" w14:textId="77777777" w:rsidR="000E7F98" w:rsidRPr="00E24CF8" w:rsidRDefault="000E7F98" w:rsidP="007F1192">
            <w:pPr>
              <w:pStyle w:val="PDPSOW"/>
              <w:keepNext/>
              <w:keepLines/>
              <w:rPr>
                <w:sz w:val="12"/>
              </w:rPr>
            </w:pPr>
            <w:r w:rsidRPr="00E24CF8">
              <w:rPr>
                <w:sz w:val="12"/>
              </w:rPr>
              <w:t>G.  PREPARED BY</w:t>
            </w:r>
          </w:p>
        </w:tc>
        <w:tc>
          <w:tcPr>
            <w:tcW w:w="1350" w:type="dxa"/>
            <w:gridSpan w:val="2"/>
            <w:tcBorders>
              <w:top w:val="single" w:sz="12" w:space="0" w:color="auto"/>
              <w:left w:val="single" w:sz="6" w:space="0" w:color="auto"/>
              <w:bottom w:val="nil"/>
              <w:right w:val="single" w:sz="6" w:space="0" w:color="auto"/>
            </w:tcBorders>
          </w:tcPr>
          <w:p w14:paraId="4E3349B0" w14:textId="77777777" w:rsidR="000E7F98" w:rsidRPr="00E24CF8" w:rsidRDefault="000E7F98" w:rsidP="007F1192">
            <w:pPr>
              <w:pStyle w:val="PDPSOW"/>
              <w:keepNext/>
              <w:keepLines/>
              <w:rPr>
                <w:sz w:val="12"/>
              </w:rPr>
            </w:pPr>
            <w:r w:rsidRPr="00E24CF8">
              <w:rPr>
                <w:sz w:val="12"/>
              </w:rPr>
              <w:t>H.  DATE</w:t>
            </w:r>
          </w:p>
        </w:tc>
        <w:tc>
          <w:tcPr>
            <w:tcW w:w="3240" w:type="dxa"/>
            <w:gridSpan w:val="4"/>
            <w:tcBorders>
              <w:top w:val="single" w:sz="12" w:space="0" w:color="auto"/>
              <w:left w:val="single" w:sz="6" w:space="0" w:color="auto"/>
              <w:bottom w:val="nil"/>
              <w:right w:val="single" w:sz="6" w:space="0" w:color="auto"/>
            </w:tcBorders>
          </w:tcPr>
          <w:p w14:paraId="209EB8A3" w14:textId="77777777" w:rsidR="000E7F98" w:rsidRPr="00E24CF8" w:rsidRDefault="000E7F98" w:rsidP="007F1192">
            <w:pPr>
              <w:pStyle w:val="PDPSOW"/>
              <w:keepNext/>
              <w:keepLines/>
              <w:rPr>
                <w:sz w:val="12"/>
              </w:rPr>
            </w:pPr>
            <w:r w:rsidRPr="00E24CF8">
              <w:rPr>
                <w:sz w:val="12"/>
              </w:rPr>
              <w:t>I.  APPROVED BY</w:t>
            </w:r>
          </w:p>
        </w:tc>
        <w:tc>
          <w:tcPr>
            <w:tcW w:w="1355" w:type="dxa"/>
            <w:gridSpan w:val="3"/>
            <w:tcBorders>
              <w:top w:val="single" w:sz="12" w:space="0" w:color="auto"/>
              <w:left w:val="single" w:sz="6" w:space="0" w:color="auto"/>
              <w:bottom w:val="nil"/>
              <w:right w:val="single" w:sz="18" w:space="0" w:color="auto"/>
            </w:tcBorders>
          </w:tcPr>
          <w:p w14:paraId="041E000A" w14:textId="77777777" w:rsidR="000E7F98" w:rsidRPr="00E24CF8" w:rsidRDefault="000E7F98" w:rsidP="007F1192">
            <w:pPr>
              <w:pStyle w:val="PDPSOW"/>
              <w:keepNext/>
              <w:keepLines/>
              <w:rPr>
                <w:sz w:val="12"/>
              </w:rPr>
            </w:pPr>
            <w:r w:rsidRPr="00E24CF8">
              <w:rPr>
                <w:sz w:val="12"/>
              </w:rPr>
              <w:t>J.  DATE</w:t>
            </w:r>
          </w:p>
        </w:tc>
      </w:tr>
      <w:tr w:rsidR="000E7F98" w:rsidRPr="0046108F" w14:paraId="31BE610A" w14:textId="77777777" w:rsidTr="007F1192">
        <w:trPr>
          <w:gridAfter w:val="2"/>
          <w:wAfter w:w="1178" w:type="dxa"/>
          <w:cantSplit/>
        </w:trPr>
        <w:tc>
          <w:tcPr>
            <w:tcW w:w="3229" w:type="dxa"/>
            <w:gridSpan w:val="5"/>
            <w:tcBorders>
              <w:top w:val="nil"/>
              <w:left w:val="single" w:sz="18" w:space="0" w:color="auto"/>
              <w:bottom w:val="single" w:sz="18" w:space="0" w:color="auto"/>
              <w:right w:val="single" w:sz="6" w:space="0" w:color="auto"/>
            </w:tcBorders>
          </w:tcPr>
          <w:p w14:paraId="69FB0621" w14:textId="77777777" w:rsidR="000E7F98" w:rsidRPr="0046108F" w:rsidRDefault="000E7F98" w:rsidP="007F1192">
            <w:pPr>
              <w:keepNext/>
              <w:keepLines/>
              <w:tabs>
                <w:tab w:val="left" w:pos="720"/>
              </w:tabs>
              <w:ind w:right="10"/>
              <w:rPr>
                <w:b/>
                <w:sz w:val="20"/>
              </w:rPr>
            </w:pPr>
            <w:r w:rsidRPr="0046108F">
              <w:rPr>
                <w:b/>
                <w:sz w:val="20"/>
              </w:rPr>
              <w:t>STANLEY U. CHAN</w:t>
            </w:r>
          </w:p>
          <w:p w14:paraId="5E2712ED" w14:textId="77777777" w:rsidR="000E7F98" w:rsidRPr="0046108F" w:rsidRDefault="000E7F98" w:rsidP="007F1192">
            <w:pPr>
              <w:keepNext/>
              <w:keepLines/>
              <w:tabs>
                <w:tab w:val="left" w:pos="720"/>
              </w:tabs>
              <w:ind w:right="10"/>
              <w:rPr>
                <w:b/>
                <w:sz w:val="20"/>
              </w:rPr>
            </w:pPr>
            <w:r w:rsidRPr="0046108F">
              <w:rPr>
                <w:b/>
                <w:sz w:val="20"/>
              </w:rPr>
              <w:t>FCDD-ISE-HDB</w:t>
            </w:r>
          </w:p>
          <w:p w14:paraId="1C0E005E" w14:textId="77777777" w:rsidR="000E7F98" w:rsidRPr="0046108F" w:rsidRDefault="000E7F98" w:rsidP="007F1192">
            <w:pPr>
              <w:keepNext/>
              <w:keepLines/>
              <w:tabs>
                <w:tab w:val="left" w:pos="720"/>
              </w:tabs>
              <w:ind w:right="10"/>
              <w:rPr>
                <w:b/>
                <w:sz w:val="20"/>
              </w:rPr>
            </w:pPr>
            <w:r w:rsidRPr="0046108F">
              <w:rPr>
                <w:b/>
                <w:sz w:val="20"/>
              </w:rPr>
              <w:t>Electronics Engineer</w:t>
            </w:r>
          </w:p>
        </w:tc>
        <w:tc>
          <w:tcPr>
            <w:tcW w:w="1350" w:type="dxa"/>
            <w:gridSpan w:val="2"/>
            <w:tcBorders>
              <w:top w:val="nil"/>
              <w:left w:val="single" w:sz="6" w:space="0" w:color="auto"/>
              <w:bottom w:val="single" w:sz="18" w:space="0" w:color="auto"/>
              <w:right w:val="single" w:sz="6" w:space="0" w:color="auto"/>
            </w:tcBorders>
          </w:tcPr>
          <w:p w14:paraId="6030C9B3" w14:textId="19D04D4F" w:rsidR="000E7F98" w:rsidRPr="0046108F" w:rsidRDefault="0046108F" w:rsidP="007F1192">
            <w:pPr>
              <w:keepNext/>
              <w:keepLines/>
              <w:tabs>
                <w:tab w:val="left" w:pos="720"/>
              </w:tabs>
              <w:ind w:right="20"/>
              <w:jc w:val="center"/>
              <w:rPr>
                <w:b/>
                <w:sz w:val="20"/>
              </w:rPr>
            </w:pPr>
            <w:r w:rsidRPr="0046108F">
              <w:rPr>
                <w:b/>
                <w:sz w:val="20"/>
              </w:rPr>
              <w:t>09/18/2025</w:t>
            </w:r>
          </w:p>
        </w:tc>
        <w:tc>
          <w:tcPr>
            <w:tcW w:w="3240" w:type="dxa"/>
            <w:gridSpan w:val="4"/>
            <w:tcBorders>
              <w:top w:val="nil"/>
              <w:left w:val="single" w:sz="6" w:space="0" w:color="auto"/>
              <w:bottom w:val="single" w:sz="18" w:space="0" w:color="auto"/>
              <w:right w:val="single" w:sz="6" w:space="0" w:color="auto"/>
            </w:tcBorders>
          </w:tcPr>
          <w:p w14:paraId="4AB6B0AB" w14:textId="77777777" w:rsidR="000E7F98" w:rsidRPr="0046108F" w:rsidRDefault="000E7F98" w:rsidP="007F1192">
            <w:pPr>
              <w:keepNext/>
              <w:keepLines/>
              <w:ind w:right="20"/>
              <w:rPr>
                <w:b/>
                <w:sz w:val="20"/>
              </w:rPr>
            </w:pPr>
            <w:r w:rsidRPr="0046108F">
              <w:rPr>
                <w:b/>
                <w:sz w:val="20"/>
              </w:rPr>
              <w:t>LYSSA J. MURPHY</w:t>
            </w:r>
          </w:p>
          <w:p w14:paraId="5DA46563" w14:textId="77777777" w:rsidR="000E7F98" w:rsidRPr="0046108F" w:rsidRDefault="000E7F98" w:rsidP="007F1192">
            <w:pPr>
              <w:keepNext/>
              <w:keepLines/>
              <w:ind w:right="20"/>
              <w:rPr>
                <w:b/>
                <w:sz w:val="20"/>
              </w:rPr>
            </w:pPr>
            <w:r w:rsidRPr="0046108F">
              <w:rPr>
                <w:b/>
                <w:sz w:val="20"/>
              </w:rPr>
              <w:t>FCDD-ISE-HDB</w:t>
            </w:r>
          </w:p>
          <w:p w14:paraId="06D27BEF" w14:textId="77777777" w:rsidR="000E7F98" w:rsidRPr="0046108F" w:rsidRDefault="000E7F98" w:rsidP="007F1192">
            <w:pPr>
              <w:keepNext/>
              <w:keepLines/>
              <w:tabs>
                <w:tab w:val="left" w:pos="720"/>
              </w:tabs>
              <w:ind w:right="20"/>
              <w:rPr>
                <w:b/>
                <w:sz w:val="20"/>
              </w:rPr>
            </w:pPr>
            <w:r w:rsidRPr="0046108F">
              <w:rPr>
                <w:b/>
                <w:sz w:val="20"/>
              </w:rPr>
              <w:t xml:space="preserve">Supervisory Engineer </w:t>
            </w:r>
          </w:p>
        </w:tc>
        <w:tc>
          <w:tcPr>
            <w:tcW w:w="1355" w:type="dxa"/>
            <w:gridSpan w:val="3"/>
            <w:tcBorders>
              <w:top w:val="nil"/>
              <w:left w:val="single" w:sz="6" w:space="0" w:color="auto"/>
              <w:bottom w:val="single" w:sz="18" w:space="0" w:color="auto"/>
              <w:right w:val="single" w:sz="18" w:space="0" w:color="auto"/>
            </w:tcBorders>
          </w:tcPr>
          <w:p w14:paraId="53E921B1" w14:textId="1BEFB835" w:rsidR="000E7F98" w:rsidRPr="0046108F" w:rsidRDefault="0046108F" w:rsidP="007F1192">
            <w:pPr>
              <w:keepNext/>
              <w:keepLines/>
              <w:tabs>
                <w:tab w:val="left" w:pos="720"/>
              </w:tabs>
              <w:ind w:right="20"/>
              <w:jc w:val="center"/>
              <w:rPr>
                <w:b/>
                <w:sz w:val="20"/>
              </w:rPr>
            </w:pPr>
            <w:r w:rsidRPr="0046108F">
              <w:rPr>
                <w:b/>
                <w:sz w:val="20"/>
              </w:rPr>
              <w:t>09/18/2025</w:t>
            </w:r>
          </w:p>
        </w:tc>
      </w:tr>
    </w:tbl>
    <w:p w14:paraId="0738C475" w14:textId="77777777" w:rsidR="000E7F98" w:rsidRPr="00E24CF8" w:rsidRDefault="000E7F98" w:rsidP="000E7F98"/>
    <w:tbl>
      <w:tblPr>
        <w:tblpPr w:leftFromText="180" w:rightFromText="180" w:tblpY="-780"/>
        <w:tblW w:w="10356" w:type="dxa"/>
        <w:tblLayout w:type="fixed"/>
        <w:tblCellMar>
          <w:left w:w="80" w:type="dxa"/>
          <w:right w:w="80" w:type="dxa"/>
        </w:tblCellMar>
        <w:tblLook w:val="04A0" w:firstRow="1" w:lastRow="0" w:firstColumn="1" w:lastColumn="0" w:noHBand="0" w:noVBand="1"/>
      </w:tblPr>
      <w:tblGrid>
        <w:gridCol w:w="1159"/>
        <w:gridCol w:w="271"/>
        <w:gridCol w:w="1170"/>
        <w:gridCol w:w="540"/>
        <w:gridCol w:w="91"/>
        <w:gridCol w:w="810"/>
        <w:gridCol w:w="540"/>
        <w:gridCol w:w="1169"/>
        <w:gridCol w:w="180"/>
        <w:gridCol w:w="810"/>
        <w:gridCol w:w="1079"/>
        <w:gridCol w:w="454"/>
        <w:gridCol w:w="450"/>
        <w:gridCol w:w="451"/>
        <w:gridCol w:w="187"/>
        <w:gridCol w:w="995"/>
      </w:tblGrid>
      <w:tr w:rsidR="000E7F98" w:rsidRPr="00E24CF8" w14:paraId="4E22A875" w14:textId="77777777" w:rsidTr="00E83A84">
        <w:trPr>
          <w:gridAfter w:val="2"/>
          <w:wAfter w:w="1182" w:type="dxa"/>
          <w:cantSplit/>
        </w:trPr>
        <w:tc>
          <w:tcPr>
            <w:tcW w:w="6740" w:type="dxa"/>
            <w:gridSpan w:val="10"/>
            <w:tcBorders>
              <w:top w:val="single" w:sz="18" w:space="0" w:color="auto"/>
              <w:left w:val="single" w:sz="18" w:space="0" w:color="auto"/>
              <w:bottom w:val="single" w:sz="6" w:space="0" w:color="auto"/>
              <w:right w:val="single" w:sz="6" w:space="0" w:color="auto"/>
            </w:tcBorders>
            <w:hideMark/>
          </w:tcPr>
          <w:p w14:paraId="27D577ED" w14:textId="77777777" w:rsidR="000E7F98" w:rsidRPr="00E24CF8" w:rsidRDefault="000E7F98" w:rsidP="00E83A84">
            <w:pPr>
              <w:pStyle w:val="Header"/>
              <w:keepNext/>
              <w:keepLines/>
              <w:tabs>
                <w:tab w:val="left" w:pos="1440"/>
              </w:tabs>
              <w:jc w:val="center"/>
              <w:rPr>
                <w:rFonts w:ascii="Times New Roman" w:hAnsi="Times New Roman"/>
                <w:b/>
                <w:color w:val="auto"/>
              </w:rPr>
            </w:pPr>
            <w:bookmarkStart w:id="45" w:name="_Hlk258584506"/>
            <w:r w:rsidRPr="00E24CF8">
              <w:rPr>
                <w:b/>
                <w:color w:val="auto"/>
              </w:rPr>
              <w:lastRenderedPageBreak/>
              <w:t>CONTRACT DATA REQUIREMENTS LIST</w:t>
            </w:r>
          </w:p>
          <w:p w14:paraId="43667426" w14:textId="77777777" w:rsidR="000E7F98" w:rsidRPr="00E24CF8" w:rsidRDefault="000E7F98" w:rsidP="00E83A84">
            <w:pPr>
              <w:pStyle w:val="Header"/>
              <w:keepNext/>
              <w:keepLines/>
              <w:tabs>
                <w:tab w:val="left" w:pos="1440"/>
              </w:tabs>
              <w:jc w:val="center"/>
              <w:rPr>
                <w:b/>
                <w:color w:val="auto"/>
              </w:rPr>
            </w:pPr>
            <w:r w:rsidRPr="00E24CF8">
              <w:rPr>
                <w:b/>
                <w:color w:val="auto"/>
              </w:rPr>
              <w:t>(1 Data Item)</w:t>
            </w:r>
          </w:p>
        </w:tc>
        <w:tc>
          <w:tcPr>
            <w:tcW w:w="2434" w:type="dxa"/>
            <w:gridSpan w:val="4"/>
            <w:tcBorders>
              <w:top w:val="single" w:sz="18" w:space="0" w:color="auto"/>
              <w:left w:val="single" w:sz="6" w:space="0" w:color="auto"/>
              <w:bottom w:val="single" w:sz="6" w:space="0" w:color="auto"/>
              <w:right w:val="single" w:sz="18" w:space="0" w:color="auto"/>
            </w:tcBorders>
          </w:tcPr>
          <w:p w14:paraId="4C82A05C" w14:textId="77777777" w:rsidR="000E7F98" w:rsidRPr="00E24CF8" w:rsidRDefault="000E7F98" w:rsidP="00E83A84">
            <w:pPr>
              <w:pStyle w:val="Header"/>
              <w:keepNext/>
              <w:keepLines/>
              <w:tabs>
                <w:tab w:val="left" w:pos="620"/>
              </w:tabs>
              <w:jc w:val="both"/>
              <w:rPr>
                <w:rFonts w:ascii="Times New Roman" w:hAnsi="Times New Roman"/>
                <w:color w:val="auto"/>
                <w:sz w:val="18"/>
              </w:rPr>
            </w:pPr>
            <w:r w:rsidRPr="00E24CF8">
              <w:rPr>
                <w:color w:val="auto"/>
                <w:sz w:val="18"/>
              </w:rPr>
              <w:t>Form Approved</w:t>
            </w:r>
          </w:p>
          <w:p w14:paraId="4A4EB8FF" w14:textId="77777777" w:rsidR="000E7F98" w:rsidRPr="00E24CF8" w:rsidRDefault="000E7F98" w:rsidP="00E83A84">
            <w:pPr>
              <w:pStyle w:val="Header"/>
              <w:keepNext/>
              <w:keepLines/>
              <w:tabs>
                <w:tab w:val="left" w:pos="620"/>
              </w:tabs>
              <w:jc w:val="both"/>
              <w:rPr>
                <w:color w:val="auto"/>
                <w:sz w:val="18"/>
              </w:rPr>
            </w:pPr>
            <w:r w:rsidRPr="00E24CF8">
              <w:rPr>
                <w:color w:val="auto"/>
                <w:sz w:val="18"/>
              </w:rPr>
              <w:t>OMB No. 0704-0188</w:t>
            </w:r>
          </w:p>
          <w:p w14:paraId="491BE4BB" w14:textId="77777777" w:rsidR="000E7F98" w:rsidRPr="00E24CF8" w:rsidRDefault="000E7F98" w:rsidP="00E83A84">
            <w:pPr>
              <w:pStyle w:val="Header"/>
              <w:keepNext/>
              <w:keepLines/>
              <w:tabs>
                <w:tab w:val="left" w:pos="620"/>
              </w:tabs>
              <w:jc w:val="both"/>
              <w:rPr>
                <w:color w:val="auto"/>
                <w:sz w:val="18"/>
              </w:rPr>
            </w:pPr>
          </w:p>
        </w:tc>
      </w:tr>
      <w:tr w:rsidR="000E7F98" w:rsidRPr="00E24CF8" w14:paraId="40FE6BD8" w14:textId="77777777" w:rsidTr="00E83A84">
        <w:trPr>
          <w:gridAfter w:val="2"/>
          <w:wAfter w:w="1182" w:type="dxa"/>
          <w:cantSplit/>
        </w:trPr>
        <w:tc>
          <w:tcPr>
            <w:tcW w:w="9174" w:type="dxa"/>
            <w:gridSpan w:val="14"/>
            <w:tcBorders>
              <w:top w:val="single" w:sz="6" w:space="0" w:color="auto"/>
              <w:left w:val="single" w:sz="18" w:space="0" w:color="auto"/>
              <w:bottom w:val="nil"/>
              <w:right w:val="single" w:sz="18" w:space="0" w:color="auto"/>
            </w:tcBorders>
            <w:hideMark/>
          </w:tcPr>
          <w:p w14:paraId="22A57822" w14:textId="77777777" w:rsidR="000E7F98" w:rsidRPr="00E24CF8" w:rsidRDefault="000E7F98" w:rsidP="00E83A84">
            <w:pPr>
              <w:pStyle w:val="SmallH"/>
              <w:keepNext/>
              <w:keepLines/>
              <w:spacing w:before="0" w:after="0"/>
              <w:ind w:left="0"/>
              <w:rPr>
                <w:sz w:val="10"/>
              </w:rPr>
            </w:pPr>
            <w:r w:rsidRPr="00E24CF8">
              <w:rPr>
                <w:sz w:val="10"/>
              </w:rPr>
              <w:t xml:space="preserve">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this burden, to Department of Defense, Washington Headquarters Services, Directorate for Information Operations and Reports, 1215 Jefferson Davis Highway, Suite 1204, Arlington, VA. 22202-4302, and to the Office of Management and Budget, Paperwork Reduction Project (0704-0188), </w:t>
            </w:r>
            <w:smartTag w:uri="urn:schemas-microsoft-com:office:smarttags" w:element="place">
              <w:smartTag w:uri="urn:schemas-microsoft-com:office:smarttags" w:element="City">
                <w:r w:rsidRPr="00E24CF8">
                  <w:rPr>
                    <w:sz w:val="10"/>
                  </w:rPr>
                  <w:t>Washington</w:t>
                </w:r>
              </w:smartTag>
              <w:r w:rsidRPr="00E24CF8">
                <w:rPr>
                  <w:sz w:val="10"/>
                </w:rPr>
                <w:t xml:space="preserve">, </w:t>
              </w:r>
              <w:smartTag w:uri="urn:schemas-microsoft-com:office:smarttags" w:element="State">
                <w:r w:rsidRPr="00E24CF8">
                  <w:rPr>
                    <w:sz w:val="10"/>
                  </w:rPr>
                  <w:t>DC</w:t>
                </w:r>
              </w:smartTag>
              <w:r w:rsidRPr="00E24CF8">
                <w:rPr>
                  <w:sz w:val="10"/>
                </w:rPr>
                <w:t xml:space="preserve"> </w:t>
              </w:r>
              <w:smartTag w:uri="urn:schemas-microsoft-com:office:smarttags" w:element="PostalCode">
                <w:r w:rsidRPr="00E24CF8">
                  <w:rPr>
                    <w:sz w:val="10"/>
                  </w:rPr>
                  <w:t>20503</w:t>
                </w:r>
              </w:smartTag>
            </w:smartTag>
            <w:r w:rsidRPr="00E24CF8">
              <w:rPr>
                <w:sz w:val="10"/>
              </w:rPr>
              <w:t>. Please DO NOT RETURN your form to either of these addresses.  Send completed form to the Government Issuing Contracting Officer for Contract/PR No. listed in Block E.</w:t>
            </w:r>
          </w:p>
        </w:tc>
      </w:tr>
      <w:tr w:rsidR="000E7F98" w:rsidRPr="00E24CF8" w14:paraId="13E81F43" w14:textId="77777777" w:rsidTr="00E83A84">
        <w:trPr>
          <w:gridAfter w:val="2"/>
          <w:wAfter w:w="1182" w:type="dxa"/>
          <w:cantSplit/>
        </w:trPr>
        <w:tc>
          <w:tcPr>
            <w:tcW w:w="2600" w:type="dxa"/>
            <w:gridSpan w:val="3"/>
            <w:tcBorders>
              <w:top w:val="single" w:sz="6" w:space="0" w:color="auto"/>
              <w:left w:val="single" w:sz="18" w:space="0" w:color="auto"/>
              <w:bottom w:val="nil"/>
              <w:right w:val="single" w:sz="6" w:space="0" w:color="auto"/>
            </w:tcBorders>
            <w:hideMark/>
          </w:tcPr>
          <w:p w14:paraId="7B7C1FD9" w14:textId="77777777" w:rsidR="000E7F98" w:rsidRPr="00E24CF8" w:rsidRDefault="000E7F98" w:rsidP="00E83A84">
            <w:pPr>
              <w:pStyle w:val="Header"/>
              <w:keepNext/>
              <w:keepLines/>
              <w:tabs>
                <w:tab w:val="left" w:pos="1440"/>
              </w:tabs>
              <w:jc w:val="both"/>
              <w:rPr>
                <w:color w:val="auto"/>
                <w:sz w:val="14"/>
              </w:rPr>
            </w:pPr>
            <w:r w:rsidRPr="00E24CF8">
              <w:rPr>
                <w:color w:val="auto"/>
                <w:sz w:val="14"/>
              </w:rPr>
              <w:t>A. CONTRACT LINE ITEM NO.</w:t>
            </w:r>
          </w:p>
        </w:tc>
        <w:tc>
          <w:tcPr>
            <w:tcW w:w="1441" w:type="dxa"/>
            <w:gridSpan w:val="3"/>
            <w:tcBorders>
              <w:top w:val="single" w:sz="6" w:space="0" w:color="auto"/>
              <w:left w:val="single" w:sz="6" w:space="0" w:color="auto"/>
              <w:bottom w:val="nil"/>
              <w:right w:val="single" w:sz="6" w:space="0" w:color="auto"/>
            </w:tcBorders>
            <w:hideMark/>
          </w:tcPr>
          <w:p w14:paraId="63DEB4A0" w14:textId="77777777" w:rsidR="000E7F98" w:rsidRPr="00E24CF8" w:rsidRDefault="000E7F98" w:rsidP="00E83A84">
            <w:pPr>
              <w:pStyle w:val="Header"/>
              <w:keepNext/>
              <w:keepLines/>
              <w:tabs>
                <w:tab w:val="left" w:pos="1440"/>
              </w:tabs>
              <w:jc w:val="both"/>
              <w:rPr>
                <w:color w:val="auto"/>
                <w:sz w:val="14"/>
              </w:rPr>
            </w:pPr>
            <w:r w:rsidRPr="00E24CF8">
              <w:rPr>
                <w:color w:val="auto"/>
                <w:sz w:val="14"/>
              </w:rPr>
              <w:t>B.  EXHIBIT</w:t>
            </w:r>
          </w:p>
        </w:tc>
        <w:tc>
          <w:tcPr>
            <w:tcW w:w="5133" w:type="dxa"/>
            <w:gridSpan w:val="8"/>
            <w:tcBorders>
              <w:top w:val="single" w:sz="6" w:space="0" w:color="auto"/>
              <w:left w:val="single" w:sz="6" w:space="0" w:color="auto"/>
              <w:bottom w:val="nil"/>
              <w:right w:val="single" w:sz="18" w:space="0" w:color="auto"/>
            </w:tcBorders>
            <w:hideMark/>
          </w:tcPr>
          <w:p w14:paraId="71C4546F" w14:textId="77777777" w:rsidR="000E7F98" w:rsidRPr="00E24CF8" w:rsidRDefault="000E7F98" w:rsidP="00E83A84">
            <w:pPr>
              <w:pStyle w:val="Header"/>
              <w:keepNext/>
              <w:keepLines/>
              <w:tabs>
                <w:tab w:val="left" w:pos="1440"/>
                <w:tab w:val="left" w:pos="2520"/>
              </w:tabs>
              <w:jc w:val="both"/>
              <w:rPr>
                <w:color w:val="auto"/>
                <w:sz w:val="14"/>
              </w:rPr>
            </w:pPr>
            <w:r w:rsidRPr="00E24CF8">
              <w:rPr>
                <w:color w:val="auto"/>
                <w:sz w:val="14"/>
              </w:rPr>
              <w:t>C.  CATEGORY:</w:t>
            </w:r>
          </w:p>
        </w:tc>
      </w:tr>
      <w:tr w:rsidR="000E7F98" w:rsidRPr="00E24CF8" w14:paraId="0863199B" w14:textId="77777777" w:rsidTr="00E83A84">
        <w:trPr>
          <w:gridAfter w:val="2"/>
          <w:wAfter w:w="1182" w:type="dxa"/>
          <w:cantSplit/>
        </w:trPr>
        <w:tc>
          <w:tcPr>
            <w:tcW w:w="2600" w:type="dxa"/>
            <w:gridSpan w:val="3"/>
            <w:tcBorders>
              <w:top w:val="nil"/>
              <w:left w:val="single" w:sz="18" w:space="0" w:color="auto"/>
              <w:bottom w:val="single" w:sz="6" w:space="0" w:color="auto"/>
              <w:right w:val="single" w:sz="6" w:space="0" w:color="auto"/>
            </w:tcBorders>
            <w:hideMark/>
          </w:tcPr>
          <w:p w14:paraId="4B040769" w14:textId="1BE12779" w:rsidR="000E7F98" w:rsidRPr="00E24CF8" w:rsidRDefault="001B0746" w:rsidP="001B0746">
            <w:pPr>
              <w:pStyle w:val="Header"/>
              <w:keepNext/>
              <w:keepLines/>
              <w:tabs>
                <w:tab w:val="left" w:pos="1440"/>
              </w:tabs>
              <w:jc w:val="center"/>
              <w:rPr>
                <w:b/>
                <w:caps/>
                <w:color w:val="auto"/>
              </w:rPr>
            </w:pPr>
            <w:r>
              <w:rPr>
                <w:b/>
                <w:caps/>
                <w:color w:val="auto"/>
              </w:rPr>
              <w:t>0001</w:t>
            </w:r>
          </w:p>
        </w:tc>
        <w:tc>
          <w:tcPr>
            <w:tcW w:w="1441" w:type="dxa"/>
            <w:gridSpan w:val="3"/>
            <w:tcBorders>
              <w:top w:val="nil"/>
              <w:left w:val="single" w:sz="6" w:space="0" w:color="auto"/>
              <w:bottom w:val="single" w:sz="6" w:space="0" w:color="auto"/>
              <w:right w:val="single" w:sz="6" w:space="0" w:color="auto"/>
            </w:tcBorders>
            <w:hideMark/>
          </w:tcPr>
          <w:p w14:paraId="749D1837" w14:textId="430F6899" w:rsidR="000E7F98" w:rsidRPr="00E24CF8" w:rsidRDefault="001B0746" w:rsidP="001B0746">
            <w:pPr>
              <w:pStyle w:val="Header"/>
              <w:keepNext/>
              <w:keepLines/>
              <w:ind w:right="-70"/>
              <w:jc w:val="center"/>
              <w:rPr>
                <w:b/>
                <w:caps/>
                <w:color w:val="auto"/>
              </w:rPr>
            </w:pPr>
            <w:r>
              <w:rPr>
                <w:b/>
                <w:caps/>
                <w:color w:val="auto"/>
              </w:rPr>
              <w:t>A</w:t>
            </w:r>
          </w:p>
        </w:tc>
        <w:tc>
          <w:tcPr>
            <w:tcW w:w="5133" w:type="dxa"/>
            <w:gridSpan w:val="8"/>
            <w:tcBorders>
              <w:top w:val="nil"/>
              <w:left w:val="single" w:sz="6" w:space="0" w:color="auto"/>
              <w:bottom w:val="single" w:sz="6" w:space="0" w:color="auto"/>
              <w:right w:val="single" w:sz="18" w:space="0" w:color="auto"/>
            </w:tcBorders>
            <w:hideMark/>
          </w:tcPr>
          <w:p w14:paraId="49B6E459" w14:textId="77777777" w:rsidR="000E7F98" w:rsidRPr="00E24CF8" w:rsidRDefault="000E7F98" w:rsidP="00E83A84">
            <w:pPr>
              <w:pStyle w:val="Header"/>
              <w:keepNext/>
              <w:keepLines/>
              <w:tabs>
                <w:tab w:val="left" w:pos="360"/>
                <w:tab w:val="left" w:pos="1440"/>
                <w:tab w:val="left" w:pos="2340"/>
                <w:tab w:val="left" w:pos="4140"/>
              </w:tabs>
              <w:spacing w:after="60"/>
              <w:ind w:right="14"/>
              <w:rPr>
                <w:color w:val="auto"/>
                <w:sz w:val="14"/>
              </w:rPr>
            </w:pPr>
            <w:r w:rsidRPr="00E24CF8">
              <w:rPr>
                <w:caps/>
                <w:color w:val="auto"/>
                <w:sz w:val="14"/>
              </w:rPr>
              <w:t xml:space="preserve">   TDP </w:t>
            </w:r>
            <w:r w:rsidRPr="00E24CF8">
              <w:rPr>
                <w:b/>
                <w:caps/>
                <w:color w:val="auto"/>
              </w:rPr>
              <w:t xml:space="preserve">     </w:t>
            </w:r>
            <w:r w:rsidRPr="00E24CF8">
              <w:rPr>
                <w:caps/>
                <w:color w:val="auto"/>
                <w:sz w:val="14"/>
              </w:rPr>
              <w:t>TM</w:t>
            </w:r>
            <w:r w:rsidRPr="00E24CF8">
              <w:rPr>
                <w:b/>
                <w:caps/>
                <w:color w:val="auto"/>
              </w:rPr>
              <w:t xml:space="preserve">      </w:t>
            </w:r>
            <w:r w:rsidRPr="00E24CF8">
              <w:rPr>
                <w:caps/>
                <w:color w:val="auto"/>
                <w:sz w:val="14"/>
              </w:rPr>
              <w:t>OTHER</w:t>
            </w:r>
            <w:r w:rsidRPr="00E24CF8">
              <w:rPr>
                <w:b/>
                <w:caps/>
                <w:color w:val="auto"/>
              </w:rPr>
              <w:t xml:space="preserve">   </w:t>
            </w:r>
            <w:r w:rsidRPr="00E24CF8">
              <w:rPr>
                <w:b/>
                <w:caps/>
                <w:color w:val="auto"/>
                <w:sz w:val="20"/>
              </w:rPr>
              <w:t xml:space="preserve"> </w:t>
            </w:r>
            <w:r w:rsidRPr="00E24CF8">
              <w:rPr>
                <w:rFonts w:ascii="Times" w:hAnsi="Times"/>
                <w:b/>
                <w:caps/>
                <w:color w:val="auto"/>
                <w:sz w:val="20"/>
              </w:rPr>
              <w:t>NDTI</w:t>
            </w:r>
            <w:r w:rsidRPr="00E24CF8">
              <w:rPr>
                <w:b/>
                <w:caps/>
                <w:color w:val="auto"/>
              </w:rPr>
              <w:t xml:space="preserve">   </w:t>
            </w:r>
          </w:p>
        </w:tc>
      </w:tr>
      <w:tr w:rsidR="000E7F98" w:rsidRPr="00E24CF8" w14:paraId="73090626" w14:textId="77777777" w:rsidTr="00E83A84">
        <w:trPr>
          <w:gridAfter w:val="2"/>
          <w:wAfter w:w="1182" w:type="dxa"/>
          <w:cantSplit/>
        </w:trPr>
        <w:tc>
          <w:tcPr>
            <w:tcW w:w="3231" w:type="dxa"/>
            <w:gridSpan w:val="5"/>
            <w:tcBorders>
              <w:top w:val="single" w:sz="6" w:space="0" w:color="auto"/>
              <w:left w:val="single" w:sz="18" w:space="0" w:color="auto"/>
              <w:bottom w:val="nil"/>
              <w:right w:val="single" w:sz="6" w:space="0" w:color="auto"/>
            </w:tcBorders>
            <w:hideMark/>
          </w:tcPr>
          <w:p w14:paraId="5CD9F8AB" w14:textId="77777777" w:rsidR="000E7F98" w:rsidRPr="00E24CF8" w:rsidRDefault="000E7F98" w:rsidP="00E83A84">
            <w:pPr>
              <w:pStyle w:val="Header"/>
              <w:keepNext/>
              <w:keepLines/>
              <w:tabs>
                <w:tab w:val="left" w:pos="1440"/>
              </w:tabs>
              <w:jc w:val="both"/>
              <w:rPr>
                <w:color w:val="auto"/>
                <w:sz w:val="14"/>
              </w:rPr>
            </w:pPr>
            <w:r w:rsidRPr="00E24CF8">
              <w:rPr>
                <w:color w:val="auto"/>
                <w:sz w:val="14"/>
              </w:rPr>
              <w:t>D.  SYSTEM/ITEM</w:t>
            </w:r>
          </w:p>
        </w:tc>
        <w:tc>
          <w:tcPr>
            <w:tcW w:w="2519" w:type="dxa"/>
            <w:gridSpan w:val="3"/>
            <w:tcBorders>
              <w:top w:val="single" w:sz="6" w:space="0" w:color="auto"/>
              <w:left w:val="single" w:sz="6" w:space="0" w:color="auto"/>
              <w:bottom w:val="nil"/>
              <w:right w:val="single" w:sz="6" w:space="0" w:color="auto"/>
            </w:tcBorders>
            <w:hideMark/>
          </w:tcPr>
          <w:p w14:paraId="31259C27" w14:textId="77777777" w:rsidR="000E7F98" w:rsidRPr="00E24CF8" w:rsidRDefault="000E7F98" w:rsidP="00E83A84">
            <w:pPr>
              <w:pStyle w:val="Header"/>
              <w:keepNext/>
              <w:keepLines/>
              <w:tabs>
                <w:tab w:val="left" w:pos="1440"/>
              </w:tabs>
              <w:jc w:val="both"/>
              <w:rPr>
                <w:color w:val="auto"/>
                <w:sz w:val="14"/>
              </w:rPr>
            </w:pPr>
            <w:r w:rsidRPr="00E24CF8">
              <w:rPr>
                <w:color w:val="auto"/>
                <w:sz w:val="14"/>
              </w:rPr>
              <w:t>E.  CONTRACT/PR NO.</w:t>
            </w:r>
          </w:p>
        </w:tc>
        <w:tc>
          <w:tcPr>
            <w:tcW w:w="3424" w:type="dxa"/>
            <w:gridSpan w:val="6"/>
            <w:tcBorders>
              <w:top w:val="single" w:sz="6" w:space="0" w:color="auto"/>
              <w:left w:val="single" w:sz="6" w:space="0" w:color="auto"/>
              <w:bottom w:val="nil"/>
              <w:right w:val="single" w:sz="18" w:space="0" w:color="auto"/>
            </w:tcBorders>
            <w:hideMark/>
          </w:tcPr>
          <w:p w14:paraId="0AE44A74" w14:textId="77777777" w:rsidR="000E7F98" w:rsidRPr="00E24CF8" w:rsidRDefault="000E7F98" w:rsidP="00E83A84">
            <w:pPr>
              <w:pStyle w:val="Header"/>
              <w:keepNext/>
              <w:keepLines/>
              <w:tabs>
                <w:tab w:val="left" w:pos="1440"/>
              </w:tabs>
              <w:jc w:val="both"/>
              <w:rPr>
                <w:color w:val="auto"/>
                <w:sz w:val="14"/>
              </w:rPr>
            </w:pPr>
            <w:r w:rsidRPr="00E24CF8">
              <w:rPr>
                <w:color w:val="auto"/>
                <w:sz w:val="14"/>
              </w:rPr>
              <w:t>F.  CONTRACTOR</w:t>
            </w:r>
          </w:p>
        </w:tc>
      </w:tr>
      <w:tr w:rsidR="000E7F98" w:rsidRPr="00E24CF8" w14:paraId="3EEA3E47" w14:textId="77777777" w:rsidTr="00E83A84">
        <w:trPr>
          <w:gridAfter w:val="2"/>
          <w:wAfter w:w="1182" w:type="dxa"/>
          <w:cantSplit/>
        </w:trPr>
        <w:tc>
          <w:tcPr>
            <w:tcW w:w="3231" w:type="dxa"/>
            <w:gridSpan w:val="5"/>
            <w:tcBorders>
              <w:top w:val="nil"/>
              <w:left w:val="single" w:sz="18" w:space="0" w:color="auto"/>
              <w:bottom w:val="single" w:sz="6" w:space="0" w:color="auto"/>
              <w:right w:val="single" w:sz="6" w:space="0" w:color="auto"/>
            </w:tcBorders>
            <w:hideMark/>
          </w:tcPr>
          <w:p w14:paraId="3C3DE0FB" w14:textId="14031724" w:rsidR="000E7F98" w:rsidRPr="00A067CE" w:rsidRDefault="000E7F98" w:rsidP="00E83A84">
            <w:pPr>
              <w:pStyle w:val="Header"/>
              <w:keepNext/>
              <w:keepLines/>
              <w:tabs>
                <w:tab w:val="left" w:pos="720"/>
                <w:tab w:val="left" w:pos="1440"/>
              </w:tabs>
              <w:jc w:val="center"/>
              <w:rPr>
                <w:rFonts w:ascii="Times New Roman" w:hAnsi="Times New Roman"/>
                <w:b/>
                <w:color w:val="auto"/>
                <w:sz w:val="20"/>
              </w:rPr>
            </w:pPr>
            <w:r w:rsidRPr="00D27EF8">
              <w:rPr>
                <w:rFonts w:ascii="Times New Roman" w:hAnsi="Times New Roman"/>
                <w:b/>
                <w:sz w:val="20"/>
              </w:rPr>
              <w:t>SINCGARS</w:t>
            </w:r>
          </w:p>
        </w:tc>
        <w:tc>
          <w:tcPr>
            <w:tcW w:w="2519" w:type="dxa"/>
            <w:gridSpan w:val="3"/>
            <w:tcBorders>
              <w:top w:val="nil"/>
              <w:left w:val="single" w:sz="6" w:space="0" w:color="auto"/>
              <w:bottom w:val="single" w:sz="6" w:space="0" w:color="auto"/>
              <w:right w:val="single" w:sz="6" w:space="0" w:color="auto"/>
            </w:tcBorders>
          </w:tcPr>
          <w:p w14:paraId="2CECDCB8" w14:textId="77777777" w:rsidR="000E7F98" w:rsidRPr="00921E74" w:rsidRDefault="000E7F98" w:rsidP="00E83A84">
            <w:pPr>
              <w:pStyle w:val="Header"/>
              <w:keepNext/>
              <w:keepLines/>
              <w:tabs>
                <w:tab w:val="left" w:pos="1440"/>
              </w:tabs>
              <w:rPr>
                <w:rFonts w:ascii="Times New Roman" w:hAnsi="Times New Roman"/>
                <w:b/>
                <w:caps/>
                <w:color w:val="auto"/>
                <w:sz w:val="20"/>
              </w:rPr>
            </w:pPr>
            <w:r w:rsidRPr="00921E74">
              <w:rPr>
                <w:rFonts w:ascii="Times New Roman" w:hAnsi="Times New Roman"/>
                <w:b/>
                <w:caps/>
                <w:color w:val="auto"/>
                <w:sz w:val="20"/>
              </w:rPr>
              <w:t>TBA</w:t>
            </w:r>
          </w:p>
        </w:tc>
        <w:tc>
          <w:tcPr>
            <w:tcW w:w="3424" w:type="dxa"/>
            <w:gridSpan w:val="6"/>
            <w:tcBorders>
              <w:top w:val="nil"/>
              <w:left w:val="single" w:sz="6" w:space="0" w:color="auto"/>
              <w:bottom w:val="single" w:sz="6" w:space="0" w:color="auto"/>
              <w:right w:val="single" w:sz="18" w:space="0" w:color="auto"/>
            </w:tcBorders>
            <w:hideMark/>
          </w:tcPr>
          <w:p w14:paraId="15DC4907" w14:textId="77777777" w:rsidR="000E7F98" w:rsidRPr="00E24CF8" w:rsidRDefault="000E7F98" w:rsidP="00E83A84">
            <w:pPr>
              <w:pStyle w:val="Header"/>
              <w:keepNext/>
              <w:keepLines/>
              <w:tabs>
                <w:tab w:val="left" w:pos="1440"/>
              </w:tabs>
              <w:rPr>
                <w:rFonts w:ascii="Times New Roman" w:hAnsi="Times New Roman"/>
                <w:b/>
                <w:color w:val="auto"/>
                <w:sz w:val="20"/>
              </w:rPr>
            </w:pPr>
            <w:r w:rsidRPr="00E24CF8">
              <w:rPr>
                <w:rFonts w:ascii="Times New Roman" w:hAnsi="Times New Roman"/>
                <w:b/>
                <w:color w:val="auto"/>
                <w:sz w:val="20"/>
              </w:rPr>
              <w:t>TBD</w:t>
            </w:r>
          </w:p>
        </w:tc>
      </w:tr>
      <w:tr w:rsidR="000E7F98" w:rsidRPr="00E24CF8" w14:paraId="3B1547D5" w14:textId="77777777" w:rsidTr="00E83A84">
        <w:trPr>
          <w:cantSplit/>
        </w:trPr>
        <w:tc>
          <w:tcPr>
            <w:tcW w:w="1430" w:type="dxa"/>
            <w:gridSpan w:val="2"/>
            <w:tcBorders>
              <w:top w:val="single" w:sz="6" w:space="0" w:color="auto"/>
              <w:left w:val="single" w:sz="18" w:space="0" w:color="auto"/>
              <w:bottom w:val="nil"/>
              <w:right w:val="single" w:sz="6" w:space="0" w:color="auto"/>
            </w:tcBorders>
            <w:hideMark/>
          </w:tcPr>
          <w:p w14:paraId="3B63EE21" w14:textId="77777777" w:rsidR="000E7F98" w:rsidRPr="00E24CF8" w:rsidRDefault="000E7F98" w:rsidP="00E83A84">
            <w:pPr>
              <w:keepNext/>
              <w:keepLines/>
              <w:ind w:right="-100"/>
              <w:jc w:val="both"/>
              <w:rPr>
                <w:rFonts w:ascii="Arial" w:hAnsi="Arial"/>
                <w:sz w:val="12"/>
              </w:rPr>
            </w:pPr>
            <w:r w:rsidRPr="00E24CF8">
              <w:rPr>
                <w:rFonts w:ascii="Arial" w:hAnsi="Arial"/>
                <w:sz w:val="12"/>
              </w:rPr>
              <w:t>1. DATA ITEM NO.</w:t>
            </w:r>
          </w:p>
        </w:tc>
        <w:tc>
          <w:tcPr>
            <w:tcW w:w="4320" w:type="dxa"/>
            <w:gridSpan w:val="6"/>
            <w:tcBorders>
              <w:top w:val="single" w:sz="6" w:space="0" w:color="auto"/>
              <w:left w:val="single" w:sz="6" w:space="0" w:color="auto"/>
              <w:bottom w:val="nil"/>
              <w:right w:val="single" w:sz="6" w:space="0" w:color="auto"/>
            </w:tcBorders>
            <w:hideMark/>
          </w:tcPr>
          <w:p w14:paraId="03B334A5" w14:textId="77777777" w:rsidR="000E7F98" w:rsidRPr="00E24CF8" w:rsidRDefault="000E7F98" w:rsidP="00E83A84">
            <w:pPr>
              <w:keepNext/>
              <w:keepLines/>
              <w:ind w:right="-100"/>
              <w:jc w:val="both"/>
              <w:rPr>
                <w:rFonts w:ascii="Arial" w:hAnsi="Arial"/>
                <w:sz w:val="12"/>
              </w:rPr>
            </w:pPr>
            <w:r w:rsidRPr="00E24CF8">
              <w:rPr>
                <w:rFonts w:ascii="Arial" w:hAnsi="Arial"/>
                <w:sz w:val="12"/>
              </w:rPr>
              <w:t>2.  TITLE OF DATA ITEM</w:t>
            </w:r>
          </w:p>
        </w:tc>
        <w:tc>
          <w:tcPr>
            <w:tcW w:w="3424" w:type="dxa"/>
            <w:gridSpan w:val="6"/>
            <w:tcBorders>
              <w:top w:val="single" w:sz="6" w:space="0" w:color="auto"/>
              <w:left w:val="single" w:sz="6" w:space="0" w:color="auto"/>
              <w:bottom w:val="nil"/>
              <w:right w:val="single" w:sz="18" w:space="0" w:color="auto"/>
            </w:tcBorders>
            <w:hideMark/>
          </w:tcPr>
          <w:p w14:paraId="0CF74A74" w14:textId="77777777" w:rsidR="000E7F98" w:rsidRPr="00E24CF8" w:rsidRDefault="000E7F98" w:rsidP="00E83A84">
            <w:pPr>
              <w:keepNext/>
              <w:keepLines/>
              <w:ind w:right="-100"/>
              <w:jc w:val="both"/>
              <w:rPr>
                <w:rFonts w:ascii="Arial" w:hAnsi="Arial"/>
                <w:sz w:val="12"/>
              </w:rPr>
            </w:pPr>
            <w:r w:rsidRPr="00E24CF8">
              <w:rPr>
                <w:rFonts w:ascii="Arial" w:hAnsi="Arial"/>
                <w:sz w:val="12"/>
              </w:rPr>
              <w:t>3.  SUBTITLE</w:t>
            </w:r>
          </w:p>
        </w:tc>
        <w:tc>
          <w:tcPr>
            <w:tcW w:w="187" w:type="dxa"/>
          </w:tcPr>
          <w:p w14:paraId="05EFF393" w14:textId="77777777" w:rsidR="000E7F98" w:rsidRPr="00E24CF8" w:rsidRDefault="000E7F98" w:rsidP="00E83A84">
            <w:pPr>
              <w:keepNext/>
              <w:keepLines/>
              <w:ind w:right="-100"/>
              <w:jc w:val="both"/>
              <w:rPr>
                <w:rFonts w:ascii="Arial" w:hAnsi="Arial"/>
                <w:sz w:val="8"/>
              </w:rPr>
            </w:pPr>
          </w:p>
        </w:tc>
        <w:tc>
          <w:tcPr>
            <w:tcW w:w="995" w:type="dxa"/>
            <w:tcBorders>
              <w:top w:val="single" w:sz="18" w:space="0" w:color="auto"/>
              <w:left w:val="single" w:sz="18" w:space="0" w:color="auto"/>
              <w:bottom w:val="nil"/>
              <w:right w:val="single" w:sz="18" w:space="0" w:color="auto"/>
            </w:tcBorders>
            <w:hideMark/>
          </w:tcPr>
          <w:p w14:paraId="6160010D" w14:textId="77777777" w:rsidR="000E7F98" w:rsidRPr="00E24CF8" w:rsidRDefault="000E7F98" w:rsidP="00E83A84">
            <w:pPr>
              <w:keepNext/>
              <w:keepLines/>
              <w:ind w:right="-100"/>
              <w:rPr>
                <w:rFonts w:ascii="Arial" w:hAnsi="Arial"/>
                <w:sz w:val="10"/>
              </w:rPr>
            </w:pPr>
            <w:r w:rsidRPr="00E24CF8">
              <w:rPr>
                <w:rFonts w:ascii="Arial" w:hAnsi="Arial"/>
                <w:sz w:val="10"/>
              </w:rPr>
              <w:t>17. PRICE GROUP</w:t>
            </w:r>
          </w:p>
        </w:tc>
      </w:tr>
      <w:tr w:rsidR="000E7F98" w:rsidRPr="00E24CF8" w14:paraId="373855B6" w14:textId="77777777" w:rsidTr="00E83A84">
        <w:trPr>
          <w:cantSplit/>
        </w:trPr>
        <w:tc>
          <w:tcPr>
            <w:tcW w:w="1430" w:type="dxa"/>
            <w:gridSpan w:val="2"/>
            <w:tcBorders>
              <w:top w:val="nil"/>
              <w:left w:val="single" w:sz="18" w:space="0" w:color="auto"/>
              <w:bottom w:val="single" w:sz="6" w:space="0" w:color="auto"/>
              <w:right w:val="single" w:sz="6" w:space="0" w:color="auto"/>
            </w:tcBorders>
          </w:tcPr>
          <w:p w14:paraId="3A7196BD" w14:textId="4DB42023" w:rsidR="000E7F98" w:rsidRPr="004C4B04" w:rsidRDefault="00A235DE" w:rsidP="00E83A84">
            <w:pPr>
              <w:keepNext/>
              <w:keepLines/>
              <w:ind w:right="-100"/>
              <w:jc w:val="center"/>
              <w:rPr>
                <w:b/>
                <w:caps/>
                <w:sz w:val="20"/>
              </w:rPr>
            </w:pPr>
            <w:r>
              <w:rPr>
                <w:b/>
                <w:caps/>
                <w:sz w:val="20"/>
              </w:rPr>
              <w:t>I</w:t>
            </w:r>
            <w:r w:rsidR="000E7F98" w:rsidRPr="004C4B04">
              <w:rPr>
                <w:b/>
                <w:caps/>
                <w:sz w:val="20"/>
              </w:rPr>
              <w:t>001</w:t>
            </w:r>
          </w:p>
        </w:tc>
        <w:tc>
          <w:tcPr>
            <w:tcW w:w="4320" w:type="dxa"/>
            <w:gridSpan w:val="6"/>
            <w:tcBorders>
              <w:top w:val="nil"/>
              <w:left w:val="single" w:sz="6" w:space="0" w:color="auto"/>
              <w:bottom w:val="single" w:sz="6" w:space="0" w:color="auto"/>
              <w:right w:val="single" w:sz="6" w:space="0" w:color="auto"/>
            </w:tcBorders>
            <w:hideMark/>
          </w:tcPr>
          <w:p w14:paraId="32B09AC4" w14:textId="3C7D4074" w:rsidR="000E7F98" w:rsidRPr="004C4B04" w:rsidRDefault="007019F5" w:rsidP="00E83A84">
            <w:pPr>
              <w:keepNext/>
              <w:keepLines/>
              <w:ind w:right="-100"/>
              <w:rPr>
                <w:b/>
                <w:sz w:val="20"/>
              </w:rPr>
            </w:pPr>
            <w:r w:rsidRPr="007019F5">
              <w:rPr>
                <w:b/>
                <w:sz w:val="20"/>
              </w:rPr>
              <w:t>First Article Test/Inspection Procedures and Report</w:t>
            </w:r>
          </w:p>
        </w:tc>
        <w:tc>
          <w:tcPr>
            <w:tcW w:w="3424" w:type="dxa"/>
            <w:gridSpan w:val="6"/>
            <w:tcBorders>
              <w:top w:val="nil"/>
              <w:left w:val="single" w:sz="6" w:space="0" w:color="auto"/>
              <w:bottom w:val="single" w:sz="6" w:space="0" w:color="auto"/>
              <w:right w:val="single" w:sz="18" w:space="0" w:color="auto"/>
            </w:tcBorders>
            <w:hideMark/>
          </w:tcPr>
          <w:p w14:paraId="3C2E1D55" w14:textId="058833CF" w:rsidR="000E7F98" w:rsidRPr="00E24CF8" w:rsidRDefault="000E7F98" w:rsidP="00E83A84">
            <w:pPr>
              <w:keepNext/>
              <w:keepLines/>
              <w:ind w:right="-100"/>
              <w:rPr>
                <w:b/>
                <w:sz w:val="20"/>
              </w:rPr>
            </w:pPr>
          </w:p>
        </w:tc>
        <w:tc>
          <w:tcPr>
            <w:tcW w:w="187" w:type="dxa"/>
          </w:tcPr>
          <w:p w14:paraId="50280E55" w14:textId="77777777" w:rsidR="000E7F98" w:rsidRPr="00E24CF8" w:rsidRDefault="000E7F98" w:rsidP="00E83A84">
            <w:pPr>
              <w:keepNext/>
              <w:keepLines/>
              <w:ind w:right="-100"/>
              <w:rPr>
                <w:b/>
                <w:sz w:val="8"/>
              </w:rPr>
            </w:pPr>
          </w:p>
        </w:tc>
        <w:tc>
          <w:tcPr>
            <w:tcW w:w="995" w:type="dxa"/>
            <w:tcBorders>
              <w:top w:val="nil"/>
              <w:left w:val="single" w:sz="18" w:space="0" w:color="auto"/>
              <w:bottom w:val="nil"/>
              <w:right w:val="single" w:sz="18" w:space="0" w:color="auto"/>
            </w:tcBorders>
          </w:tcPr>
          <w:p w14:paraId="2BBAC585" w14:textId="77777777" w:rsidR="000E7F98" w:rsidRPr="00E24CF8" w:rsidRDefault="000E7F98" w:rsidP="00E83A84">
            <w:pPr>
              <w:keepNext/>
              <w:keepLines/>
              <w:ind w:right="-100"/>
              <w:rPr>
                <w:b/>
              </w:rPr>
            </w:pPr>
          </w:p>
        </w:tc>
      </w:tr>
      <w:tr w:rsidR="000E7F98" w:rsidRPr="00E24CF8" w14:paraId="6CD1B60B" w14:textId="77777777" w:rsidTr="00E83A84">
        <w:trPr>
          <w:cantSplit/>
        </w:trPr>
        <w:tc>
          <w:tcPr>
            <w:tcW w:w="3140" w:type="dxa"/>
            <w:gridSpan w:val="4"/>
            <w:tcBorders>
              <w:top w:val="single" w:sz="6" w:space="0" w:color="auto"/>
              <w:left w:val="single" w:sz="18" w:space="0" w:color="auto"/>
              <w:bottom w:val="nil"/>
              <w:right w:val="single" w:sz="6" w:space="0" w:color="auto"/>
            </w:tcBorders>
            <w:tcMar>
              <w:top w:w="0" w:type="dxa"/>
              <w:left w:w="79" w:type="dxa"/>
              <w:bottom w:w="0" w:type="dxa"/>
              <w:right w:w="79" w:type="dxa"/>
            </w:tcMar>
            <w:hideMark/>
          </w:tcPr>
          <w:p w14:paraId="073CEB28" w14:textId="77777777" w:rsidR="000E7F98" w:rsidRPr="00E24CF8" w:rsidRDefault="000E7F98" w:rsidP="00E83A84">
            <w:pPr>
              <w:keepNext/>
              <w:keepLines/>
              <w:ind w:right="-101"/>
              <w:rPr>
                <w:rFonts w:ascii="Arial" w:hAnsi="Arial"/>
                <w:sz w:val="12"/>
              </w:rPr>
            </w:pPr>
            <w:r w:rsidRPr="00E24CF8">
              <w:rPr>
                <w:rFonts w:ascii="Arial" w:hAnsi="Arial"/>
                <w:sz w:val="12"/>
              </w:rPr>
              <w:t xml:space="preserve">4. AUTHORITY </w:t>
            </w:r>
            <w:r w:rsidRPr="00E24CF8">
              <w:rPr>
                <w:rFonts w:ascii="Arial" w:hAnsi="Arial"/>
                <w:i/>
                <w:sz w:val="12"/>
              </w:rPr>
              <w:t>(Data Acquisition Document No.)</w:t>
            </w:r>
          </w:p>
        </w:tc>
        <w:tc>
          <w:tcPr>
            <w:tcW w:w="2790" w:type="dxa"/>
            <w:gridSpan w:val="5"/>
            <w:tcBorders>
              <w:top w:val="single" w:sz="6" w:space="0" w:color="auto"/>
              <w:left w:val="single" w:sz="6" w:space="0" w:color="auto"/>
              <w:bottom w:val="nil"/>
              <w:right w:val="single" w:sz="6" w:space="0" w:color="auto"/>
            </w:tcBorders>
            <w:tcMar>
              <w:top w:w="0" w:type="dxa"/>
              <w:left w:w="79" w:type="dxa"/>
              <w:bottom w:w="0" w:type="dxa"/>
              <w:right w:w="79" w:type="dxa"/>
            </w:tcMar>
            <w:hideMark/>
          </w:tcPr>
          <w:p w14:paraId="47160E4F" w14:textId="77777777" w:rsidR="000E7F98" w:rsidRPr="00E24CF8" w:rsidRDefault="000E7F98" w:rsidP="00E83A84">
            <w:pPr>
              <w:keepNext/>
              <w:keepLines/>
              <w:rPr>
                <w:rFonts w:ascii="Arial" w:hAnsi="Arial"/>
                <w:sz w:val="12"/>
              </w:rPr>
            </w:pPr>
            <w:r w:rsidRPr="00E24CF8">
              <w:rPr>
                <w:rFonts w:ascii="Arial" w:hAnsi="Arial"/>
                <w:sz w:val="12"/>
              </w:rPr>
              <w:t>5. CONTRACT REFERENCE</w:t>
            </w:r>
          </w:p>
        </w:tc>
        <w:tc>
          <w:tcPr>
            <w:tcW w:w="3244" w:type="dxa"/>
            <w:gridSpan w:val="5"/>
            <w:tcBorders>
              <w:top w:val="single" w:sz="6" w:space="0" w:color="auto"/>
              <w:left w:val="single" w:sz="6" w:space="0" w:color="auto"/>
              <w:bottom w:val="nil"/>
              <w:right w:val="single" w:sz="18" w:space="0" w:color="auto"/>
            </w:tcBorders>
            <w:tcMar>
              <w:top w:w="0" w:type="dxa"/>
              <w:left w:w="79" w:type="dxa"/>
              <w:bottom w:w="0" w:type="dxa"/>
              <w:right w:w="79" w:type="dxa"/>
            </w:tcMar>
            <w:hideMark/>
          </w:tcPr>
          <w:p w14:paraId="342FD00E" w14:textId="77777777" w:rsidR="000E7F98" w:rsidRPr="00E24CF8" w:rsidRDefault="000E7F98" w:rsidP="00E83A84">
            <w:pPr>
              <w:keepNext/>
              <w:keepLines/>
              <w:rPr>
                <w:rFonts w:ascii="Arial" w:hAnsi="Arial"/>
                <w:sz w:val="12"/>
              </w:rPr>
            </w:pPr>
            <w:r w:rsidRPr="00E24CF8">
              <w:rPr>
                <w:rFonts w:ascii="Arial" w:hAnsi="Arial"/>
                <w:sz w:val="12"/>
              </w:rPr>
              <w:t>6. REQUIRING OFFICE</w:t>
            </w:r>
          </w:p>
        </w:tc>
        <w:tc>
          <w:tcPr>
            <w:tcW w:w="187" w:type="dxa"/>
            <w:tcMar>
              <w:top w:w="0" w:type="dxa"/>
              <w:left w:w="79" w:type="dxa"/>
              <w:bottom w:w="0" w:type="dxa"/>
              <w:right w:w="79" w:type="dxa"/>
            </w:tcMar>
          </w:tcPr>
          <w:p w14:paraId="294D7D62" w14:textId="77777777" w:rsidR="000E7F98" w:rsidRPr="00E24CF8" w:rsidRDefault="000E7F98" w:rsidP="00E83A84">
            <w:pPr>
              <w:keepNext/>
              <w:keepLines/>
              <w:rPr>
                <w:rFonts w:ascii="Arial" w:hAnsi="Arial"/>
                <w:sz w:val="8"/>
              </w:rPr>
            </w:pPr>
          </w:p>
        </w:tc>
        <w:tc>
          <w:tcPr>
            <w:tcW w:w="995" w:type="dxa"/>
            <w:tcBorders>
              <w:top w:val="single" w:sz="18" w:space="0" w:color="auto"/>
              <w:left w:val="single" w:sz="18" w:space="0" w:color="auto"/>
              <w:bottom w:val="nil"/>
              <w:right w:val="single" w:sz="18" w:space="0" w:color="auto"/>
            </w:tcBorders>
            <w:tcMar>
              <w:top w:w="0" w:type="dxa"/>
              <w:left w:w="79" w:type="dxa"/>
              <w:bottom w:w="0" w:type="dxa"/>
              <w:right w:w="79" w:type="dxa"/>
            </w:tcMar>
            <w:hideMark/>
          </w:tcPr>
          <w:p w14:paraId="1CCFD958" w14:textId="77777777" w:rsidR="000E7F98" w:rsidRPr="00E24CF8" w:rsidRDefault="000E7F98" w:rsidP="00E83A84">
            <w:pPr>
              <w:keepNext/>
              <w:keepLines/>
              <w:ind w:right="-100"/>
              <w:rPr>
                <w:rFonts w:ascii="Arial" w:hAnsi="Arial"/>
                <w:sz w:val="10"/>
              </w:rPr>
            </w:pPr>
            <w:r w:rsidRPr="00E24CF8">
              <w:rPr>
                <w:rFonts w:ascii="Arial" w:hAnsi="Arial"/>
                <w:sz w:val="10"/>
              </w:rPr>
              <w:t>18. ESTIMATED TOTAL PRICE</w:t>
            </w:r>
          </w:p>
        </w:tc>
      </w:tr>
      <w:tr w:rsidR="000E7F98" w:rsidRPr="00E24CF8" w14:paraId="080E552D" w14:textId="77777777" w:rsidTr="00E83A84">
        <w:trPr>
          <w:cantSplit/>
        </w:trPr>
        <w:tc>
          <w:tcPr>
            <w:tcW w:w="3140" w:type="dxa"/>
            <w:gridSpan w:val="4"/>
            <w:tcBorders>
              <w:top w:val="nil"/>
              <w:left w:val="single" w:sz="18" w:space="0" w:color="auto"/>
              <w:bottom w:val="single" w:sz="6" w:space="0" w:color="auto"/>
              <w:right w:val="single" w:sz="6" w:space="0" w:color="auto"/>
            </w:tcBorders>
            <w:tcMar>
              <w:top w:w="0" w:type="dxa"/>
              <w:left w:w="79" w:type="dxa"/>
              <w:bottom w:w="0" w:type="dxa"/>
              <w:right w:w="79" w:type="dxa"/>
            </w:tcMar>
            <w:hideMark/>
          </w:tcPr>
          <w:p w14:paraId="4441C339" w14:textId="584CBD81" w:rsidR="000E7F98" w:rsidRPr="00E24CF8" w:rsidRDefault="000E7F98" w:rsidP="00E83A84">
            <w:pPr>
              <w:keepNext/>
              <w:keepLines/>
              <w:ind w:right="-101"/>
              <w:jc w:val="center"/>
              <w:rPr>
                <w:b/>
                <w:caps/>
                <w:sz w:val="20"/>
              </w:rPr>
            </w:pPr>
            <w:r w:rsidRPr="00E24CF8">
              <w:rPr>
                <w:b/>
                <w:caps/>
                <w:sz w:val="20"/>
              </w:rPr>
              <w:t>DI-NDTI-8</w:t>
            </w:r>
            <w:r w:rsidR="00FA5F57">
              <w:rPr>
                <w:b/>
                <w:caps/>
                <w:sz w:val="20"/>
              </w:rPr>
              <w:t>2326</w:t>
            </w:r>
          </w:p>
        </w:tc>
        <w:tc>
          <w:tcPr>
            <w:tcW w:w="2790" w:type="dxa"/>
            <w:gridSpan w:val="5"/>
            <w:tcBorders>
              <w:top w:val="nil"/>
              <w:left w:val="single" w:sz="6" w:space="0" w:color="auto"/>
              <w:bottom w:val="single" w:sz="6" w:space="0" w:color="auto"/>
              <w:right w:val="single" w:sz="6" w:space="0" w:color="auto"/>
            </w:tcBorders>
            <w:tcMar>
              <w:top w:w="0" w:type="dxa"/>
              <w:left w:w="79" w:type="dxa"/>
              <w:bottom w:w="0" w:type="dxa"/>
              <w:right w:w="79" w:type="dxa"/>
            </w:tcMar>
            <w:hideMark/>
          </w:tcPr>
          <w:p w14:paraId="29EB4C08" w14:textId="77777777" w:rsidR="000E7F98" w:rsidRPr="00E24CF8" w:rsidRDefault="000E7F98" w:rsidP="00E83A84">
            <w:pPr>
              <w:keepNext/>
              <w:keepLines/>
              <w:jc w:val="center"/>
              <w:rPr>
                <w:b/>
                <w:sz w:val="20"/>
              </w:rPr>
            </w:pPr>
            <w:r>
              <w:rPr>
                <w:b/>
                <w:sz w:val="20"/>
              </w:rPr>
              <w:t>Exhibit A</w:t>
            </w:r>
            <w:r w:rsidRPr="00E24CF8">
              <w:rPr>
                <w:b/>
                <w:sz w:val="20"/>
              </w:rPr>
              <w:t>-Technical Requirements</w:t>
            </w:r>
          </w:p>
        </w:tc>
        <w:tc>
          <w:tcPr>
            <w:tcW w:w="3244" w:type="dxa"/>
            <w:gridSpan w:val="5"/>
            <w:tcBorders>
              <w:top w:val="nil"/>
              <w:left w:val="single" w:sz="6" w:space="0" w:color="auto"/>
              <w:bottom w:val="single" w:sz="6" w:space="0" w:color="auto"/>
              <w:right w:val="single" w:sz="18" w:space="0" w:color="auto"/>
            </w:tcBorders>
            <w:tcMar>
              <w:top w:w="0" w:type="dxa"/>
              <w:left w:w="79" w:type="dxa"/>
              <w:bottom w:w="0" w:type="dxa"/>
              <w:right w:w="79" w:type="dxa"/>
            </w:tcMar>
            <w:hideMark/>
          </w:tcPr>
          <w:p w14:paraId="42D09F14" w14:textId="77777777" w:rsidR="000E7F98" w:rsidRPr="00E24CF8" w:rsidRDefault="000E7F98" w:rsidP="00E83A84">
            <w:pPr>
              <w:keepNext/>
              <w:keepLines/>
              <w:jc w:val="center"/>
              <w:rPr>
                <w:b/>
                <w:caps/>
                <w:sz w:val="20"/>
              </w:rPr>
            </w:pPr>
            <w:r>
              <w:rPr>
                <w:b/>
                <w:sz w:val="20"/>
              </w:rPr>
              <w:t>FCDD-ISE-HDB</w:t>
            </w:r>
          </w:p>
        </w:tc>
        <w:tc>
          <w:tcPr>
            <w:tcW w:w="187" w:type="dxa"/>
            <w:tcMar>
              <w:top w:w="0" w:type="dxa"/>
              <w:left w:w="79" w:type="dxa"/>
              <w:bottom w:w="0" w:type="dxa"/>
              <w:right w:w="79" w:type="dxa"/>
            </w:tcMar>
          </w:tcPr>
          <w:p w14:paraId="5873A9BE" w14:textId="77777777" w:rsidR="000E7F98" w:rsidRPr="00E24CF8" w:rsidRDefault="000E7F98" w:rsidP="00E83A84">
            <w:pPr>
              <w:keepNext/>
              <w:keepLines/>
              <w:jc w:val="center"/>
              <w:rPr>
                <w:b/>
                <w:caps/>
                <w:sz w:val="8"/>
              </w:rPr>
            </w:pPr>
          </w:p>
        </w:tc>
        <w:tc>
          <w:tcPr>
            <w:tcW w:w="995" w:type="dxa"/>
            <w:tcBorders>
              <w:top w:val="nil"/>
              <w:left w:val="single" w:sz="18" w:space="0" w:color="auto"/>
              <w:bottom w:val="nil"/>
              <w:right w:val="single" w:sz="18" w:space="0" w:color="auto"/>
            </w:tcBorders>
            <w:tcMar>
              <w:top w:w="0" w:type="dxa"/>
              <w:left w:w="79" w:type="dxa"/>
              <w:bottom w:w="0" w:type="dxa"/>
              <w:right w:w="79" w:type="dxa"/>
            </w:tcMar>
            <w:hideMark/>
          </w:tcPr>
          <w:p w14:paraId="6843B1F1" w14:textId="77777777" w:rsidR="000E7F98" w:rsidRPr="00E24CF8" w:rsidRDefault="000E7F98" w:rsidP="00E83A84">
            <w:pPr>
              <w:keepNext/>
              <w:keepLines/>
              <w:jc w:val="center"/>
              <w:rPr>
                <w:b/>
                <w:caps/>
              </w:rPr>
            </w:pPr>
            <w:r w:rsidRPr="00E24CF8">
              <w:rPr>
                <w:b/>
                <w:caps/>
                <w:sz w:val="20"/>
              </w:rPr>
              <w:t>Insert</w:t>
            </w:r>
          </w:p>
        </w:tc>
      </w:tr>
      <w:tr w:rsidR="000E7F98" w:rsidRPr="00E24CF8" w14:paraId="3CC53A07" w14:textId="77777777" w:rsidTr="00E83A84">
        <w:trPr>
          <w:cantSplit/>
        </w:trPr>
        <w:tc>
          <w:tcPr>
            <w:tcW w:w="1159" w:type="dxa"/>
            <w:tcBorders>
              <w:top w:val="single" w:sz="6" w:space="0" w:color="auto"/>
              <w:left w:val="single" w:sz="18" w:space="0" w:color="auto"/>
              <w:bottom w:val="nil"/>
              <w:right w:val="single" w:sz="6" w:space="0" w:color="auto"/>
            </w:tcBorders>
            <w:hideMark/>
          </w:tcPr>
          <w:p w14:paraId="28E66508" w14:textId="77777777" w:rsidR="000E7F98" w:rsidRPr="00E24CF8" w:rsidRDefault="000E7F98" w:rsidP="00E83A84">
            <w:pPr>
              <w:keepNext/>
              <w:keepLines/>
              <w:ind w:right="-101"/>
              <w:rPr>
                <w:rFonts w:ascii="Arial" w:hAnsi="Arial"/>
                <w:sz w:val="14"/>
              </w:rPr>
            </w:pPr>
            <w:r w:rsidRPr="00E24CF8">
              <w:rPr>
                <w:rFonts w:ascii="Arial" w:hAnsi="Arial"/>
                <w:sz w:val="12"/>
              </w:rPr>
              <w:t>7.  DD 250 REQ</w:t>
            </w:r>
          </w:p>
        </w:tc>
        <w:tc>
          <w:tcPr>
            <w:tcW w:w="1441" w:type="dxa"/>
            <w:gridSpan w:val="2"/>
            <w:tcBorders>
              <w:top w:val="single" w:sz="6" w:space="0" w:color="auto"/>
              <w:left w:val="nil"/>
              <w:bottom w:val="nil"/>
              <w:right w:val="single" w:sz="6" w:space="0" w:color="auto"/>
            </w:tcBorders>
            <w:hideMark/>
          </w:tcPr>
          <w:p w14:paraId="29BEBAE6" w14:textId="77777777" w:rsidR="000E7F98" w:rsidRPr="00E24CF8" w:rsidRDefault="000E7F98" w:rsidP="00E83A84">
            <w:pPr>
              <w:keepNext/>
              <w:keepLines/>
              <w:ind w:right="-100"/>
              <w:rPr>
                <w:rFonts w:ascii="Arial" w:hAnsi="Arial"/>
                <w:sz w:val="14"/>
              </w:rPr>
            </w:pPr>
            <w:r w:rsidRPr="00E24CF8">
              <w:rPr>
                <w:rFonts w:ascii="Arial" w:hAnsi="Arial"/>
                <w:sz w:val="12"/>
              </w:rPr>
              <w:t>9.DIST STATEMENT    REQUIRED</w:t>
            </w:r>
          </w:p>
        </w:tc>
        <w:tc>
          <w:tcPr>
            <w:tcW w:w="1441" w:type="dxa"/>
            <w:gridSpan w:val="3"/>
            <w:tcBorders>
              <w:top w:val="single" w:sz="6" w:space="0" w:color="auto"/>
              <w:left w:val="nil"/>
              <w:bottom w:val="nil"/>
              <w:right w:val="single" w:sz="6" w:space="0" w:color="auto"/>
            </w:tcBorders>
            <w:hideMark/>
          </w:tcPr>
          <w:p w14:paraId="1514DEFA" w14:textId="77777777" w:rsidR="000E7F98" w:rsidRPr="00E24CF8" w:rsidRDefault="000E7F98" w:rsidP="00E83A84">
            <w:pPr>
              <w:keepNext/>
              <w:keepLines/>
              <w:ind w:right="-100"/>
              <w:rPr>
                <w:rFonts w:ascii="Arial" w:hAnsi="Arial"/>
                <w:sz w:val="14"/>
              </w:rPr>
            </w:pPr>
            <w:r w:rsidRPr="00E24CF8">
              <w:rPr>
                <w:rFonts w:ascii="Arial" w:hAnsi="Arial"/>
                <w:sz w:val="12"/>
              </w:rPr>
              <w:t>10. FREQUENCY</w:t>
            </w:r>
          </w:p>
        </w:tc>
        <w:tc>
          <w:tcPr>
            <w:tcW w:w="1889" w:type="dxa"/>
            <w:gridSpan w:val="3"/>
            <w:tcBorders>
              <w:top w:val="single" w:sz="6" w:space="0" w:color="auto"/>
              <w:left w:val="nil"/>
              <w:bottom w:val="nil"/>
              <w:right w:val="single" w:sz="6" w:space="0" w:color="auto"/>
            </w:tcBorders>
            <w:hideMark/>
          </w:tcPr>
          <w:p w14:paraId="5CBAD2FE" w14:textId="77777777" w:rsidR="000E7F98" w:rsidRPr="00E24CF8" w:rsidRDefault="000E7F98" w:rsidP="00E83A84">
            <w:pPr>
              <w:keepNext/>
              <w:keepLines/>
              <w:ind w:right="20"/>
              <w:rPr>
                <w:rFonts w:ascii="Arial" w:hAnsi="Arial"/>
                <w:sz w:val="14"/>
              </w:rPr>
            </w:pPr>
            <w:r w:rsidRPr="00E24CF8">
              <w:rPr>
                <w:rFonts w:ascii="Arial" w:hAnsi="Arial"/>
                <w:sz w:val="12"/>
              </w:rPr>
              <w:t>12. DATE OF FIRST  SUBMISSION</w:t>
            </w:r>
          </w:p>
        </w:tc>
        <w:tc>
          <w:tcPr>
            <w:tcW w:w="3244" w:type="dxa"/>
            <w:gridSpan w:val="5"/>
            <w:tcBorders>
              <w:top w:val="single" w:sz="6" w:space="0" w:color="auto"/>
              <w:left w:val="nil"/>
              <w:bottom w:val="single" w:sz="6" w:space="0" w:color="auto"/>
              <w:right w:val="single" w:sz="18" w:space="0" w:color="auto"/>
            </w:tcBorders>
            <w:hideMark/>
          </w:tcPr>
          <w:p w14:paraId="063D40A1" w14:textId="77777777" w:rsidR="000E7F98" w:rsidRPr="00E24CF8" w:rsidRDefault="000E7F98" w:rsidP="00E83A84">
            <w:pPr>
              <w:keepNext/>
              <w:keepLines/>
              <w:tabs>
                <w:tab w:val="left" w:pos="900"/>
                <w:tab w:val="left" w:pos="2880"/>
              </w:tabs>
              <w:spacing w:before="60"/>
              <w:ind w:right="-101"/>
              <w:jc w:val="both"/>
              <w:rPr>
                <w:rFonts w:ascii="Arial" w:hAnsi="Arial"/>
                <w:sz w:val="14"/>
              </w:rPr>
            </w:pPr>
            <w:r w:rsidRPr="00E24CF8">
              <w:rPr>
                <w:rFonts w:ascii="Arial" w:hAnsi="Arial"/>
                <w:sz w:val="12"/>
              </w:rPr>
              <w:t xml:space="preserve">14. </w:t>
            </w:r>
            <w:r w:rsidRPr="00E24CF8">
              <w:rPr>
                <w:rFonts w:ascii="Arial" w:hAnsi="Arial"/>
                <w:sz w:val="12"/>
              </w:rPr>
              <w:tab/>
              <w:t>DISTRIBUTION</w:t>
            </w:r>
          </w:p>
        </w:tc>
        <w:tc>
          <w:tcPr>
            <w:tcW w:w="187" w:type="dxa"/>
          </w:tcPr>
          <w:p w14:paraId="76E5189B" w14:textId="77777777" w:rsidR="000E7F98" w:rsidRPr="00E24CF8" w:rsidRDefault="000E7F98" w:rsidP="00E83A84">
            <w:pPr>
              <w:keepNext/>
              <w:keepLines/>
              <w:tabs>
                <w:tab w:val="left" w:pos="900"/>
                <w:tab w:val="left" w:pos="2880"/>
              </w:tabs>
              <w:spacing w:before="60"/>
              <w:ind w:right="-101"/>
              <w:jc w:val="both"/>
              <w:rPr>
                <w:rFonts w:ascii="Arial" w:hAnsi="Arial"/>
                <w:sz w:val="8"/>
              </w:rPr>
            </w:pPr>
          </w:p>
        </w:tc>
        <w:tc>
          <w:tcPr>
            <w:tcW w:w="995" w:type="dxa"/>
            <w:tcBorders>
              <w:top w:val="nil"/>
              <w:left w:val="single" w:sz="18" w:space="0" w:color="auto"/>
              <w:bottom w:val="nil"/>
              <w:right w:val="single" w:sz="18" w:space="0" w:color="auto"/>
            </w:tcBorders>
            <w:hideMark/>
          </w:tcPr>
          <w:p w14:paraId="4DEDF462" w14:textId="77777777" w:rsidR="000E7F98" w:rsidRPr="00E24CF8" w:rsidRDefault="000E7F98" w:rsidP="00E83A84">
            <w:pPr>
              <w:keepNext/>
              <w:keepLines/>
              <w:tabs>
                <w:tab w:val="left" w:pos="900"/>
                <w:tab w:val="left" w:pos="2880"/>
              </w:tabs>
              <w:ind w:right="-101"/>
              <w:jc w:val="center"/>
              <w:rPr>
                <w:rFonts w:ascii="Arial" w:hAnsi="Arial"/>
                <w:sz w:val="20"/>
              </w:rPr>
            </w:pPr>
            <w:r w:rsidRPr="00E24CF8">
              <w:rPr>
                <w:b/>
                <w:sz w:val="20"/>
              </w:rPr>
              <w:t>IN</w:t>
            </w:r>
          </w:p>
        </w:tc>
      </w:tr>
      <w:tr w:rsidR="000E7F98" w:rsidRPr="00E24CF8" w14:paraId="13E146F9" w14:textId="77777777" w:rsidTr="00E83A84">
        <w:trPr>
          <w:cantSplit/>
        </w:trPr>
        <w:tc>
          <w:tcPr>
            <w:tcW w:w="1159" w:type="dxa"/>
            <w:tcBorders>
              <w:top w:val="nil"/>
              <w:left w:val="single" w:sz="18" w:space="0" w:color="auto"/>
              <w:bottom w:val="single" w:sz="6" w:space="0" w:color="auto"/>
              <w:right w:val="single" w:sz="6" w:space="0" w:color="auto"/>
            </w:tcBorders>
            <w:hideMark/>
          </w:tcPr>
          <w:p w14:paraId="755003FE" w14:textId="77777777" w:rsidR="000E7F98" w:rsidRPr="00E24CF8" w:rsidRDefault="000E7F98" w:rsidP="00E83A84">
            <w:pPr>
              <w:keepNext/>
              <w:keepLines/>
              <w:ind w:right="10"/>
              <w:jc w:val="center"/>
              <w:rPr>
                <w:b/>
                <w:caps/>
                <w:sz w:val="20"/>
              </w:rPr>
            </w:pPr>
            <w:r w:rsidRPr="00E24CF8">
              <w:rPr>
                <w:b/>
                <w:caps/>
                <w:sz w:val="20"/>
              </w:rPr>
              <w:t>DD</w:t>
            </w:r>
          </w:p>
        </w:tc>
        <w:tc>
          <w:tcPr>
            <w:tcW w:w="1441" w:type="dxa"/>
            <w:gridSpan w:val="2"/>
            <w:tcBorders>
              <w:top w:val="nil"/>
              <w:left w:val="single" w:sz="6" w:space="0" w:color="auto"/>
              <w:bottom w:val="nil"/>
              <w:right w:val="single" w:sz="6" w:space="0" w:color="auto"/>
            </w:tcBorders>
          </w:tcPr>
          <w:p w14:paraId="19B6253B" w14:textId="77777777" w:rsidR="000E7F98" w:rsidRPr="00E24CF8" w:rsidRDefault="000E7F98" w:rsidP="00E83A84">
            <w:pPr>
              <w:keepNext/>
              <w:keepLines/>
              <w:ind w:right="-100"/>
              <w:jc w:val="center"/>
              <w:rPr>
                <w:rFonts w:ascii="Arial" w:hAnsi="Arial"/>
                <w:sz w:val="20"/>
              </w:rPr>
            </w:pPr>
          </w:p>
        </w:tc>
        <w:tc>
          <w:tcPr>
            <w:tcW w:w="1441" w:type="dxa"/>
            <w:gridSpan w:val="3"/>
            <w:tcBorders>
              <w:top w:val="nil"/>
              <w:left w:val="single" w:sz="6" w:space="0" w:color="auto"/>
              <w:bottom w:val="single" w:sz="6" w:space="0" w:color="auto"/>
              <w:right w:val="single" w:sz="6" w:space="0" w:color="auto"/>
            </w:tcBorders>
            <w:hideMark/>
          </w:tcPr>
          <w:p w14:paraId="7BBF08F2" w14:textId="107BC82F" w:rsidR="000E7F98" w:rsidRPr="00E24CF8" w:rsidRDefault="00976D85" w:rsidP="00E83A84">
            <w:pPr>
              <w:keepNext/>
              <w:keepLines/>
              <w:ind w:right="20"/>
              <w:jc w:val="center"/>
              <w:rPr>
                <w:b/>
                <w:caps/>
                <w:sz w:val="20"/>
              </w:rPr>
            </w:pPr>
            <w:r>
              <w:rPr>
                <w:b/>
                <w:caps/>
                <w:sz w:val="20"/>
              </w:rPr>
              <w:t>1</w:t>
            </w:r>
            <w:r w:rsidR="000E7F98" w:rsidRPr="00E24CF8">
              <w:rPr>
                <w:b/>
                <w:caps/>
                <w:sz w:val="20"/>
              </w:rPr>
              <w:t>TIME</w:t>
            </w:r>
          </w:p>
        </w:tc>
        <w:tc>
          <w:tcPr>
            <w:tcW w:w="1889" w:type="dxa"/>
            <w:gridSpan w:val="3"/>
            <w:tcBorders>
              <w:top w:val="nil"/>
              <w:left w:val="single" w:sz="6" w:space="0" w:color="auto"/>
              <w:bottom w:val="single" w:sz="6" w:space="0" w:color="auto"/>
              <w:right w:val="single" w:sz="6" w:space="0" w:color="auto"/>
            </w:tcBorders>
            <w:hideMark/>
          </w:tcPr>
          <w:p w14:paraId="6AC714D0" w14:textId="4F23A9AF" w:rsidR="000E7F98" w:rsidRPr="00E24CF8" w:rsidRDefault="000E7F98" w:rsidP="00E83A84">
            <w:pPr>
              <w:keepNext/>
              <w:keepLines/>
              <w:ind w:right="20"/>
              <w:jc w:val="center"/>
              <w:rPr>
                <w:b/>
                <w:caps/>
                <w:sz w:val="20"/>
              </w:rPr>
            </w:pPr>
            <w:r w:rsidRPr="00267034">
              <w:rPr>
                <w:b/>
                <w:caps/>
                <w:sz w:val="20"/>
              </w:rPr>
              <w:t>2</w:t>
            </w:r>
            <w:r w:rsidR="00355A06">
              <w:rPr>
                <w:b/>
                <w:caps/>
                <w:sz w:val="20"/>
              </w:rPr>
              <w:t>7</w:t>
            </w:r>
            <w:r w:rsidRPr="00267034">
              <w:rPr>
                <w:b/>
                <w:caps/>
                <w:sz w:val="20"/>
              </w:rPr>
              <w:t>0 dac</w:t>
            </w:r>
          </w:p>
        </w:tc>
        <w:tc>
          <w:tcPr>
            <w:tcW w:w="1889" w:type="dxa"/>
            <w:gridSpan w:val="2"/>
            <w:tcBorders>
              <w:top w:val="single" w:sz="6" w:space="0" w:color="auto"/>
              <w:left w:val="single" w:sz="6" w:space="0" w:color="auto"/>
              <w:bottom w:val="nil"/>
              <w:right w:val="single" w:sz="6" w:space="0" w:color="auto"/>
            </w:tcBorders>
          </w:tcPr>
          <w:p w14:paraId="727654CA" w14:textId="77777777" w:rsidR="000E7F98" w:rsidRPr="00E24CF8" w:rsidRDefault="000E7F98" w:rsidP="00E83A84">
            <w:pPr>
              <w:keepNext/>
              <w:keepLines/>
              <w:ind w:right="-100"/>
              <w:jc w:val="both"/>
              <w:rPr>
                <w:sz w:val="8"/>
              </w:rPr>
            </w:pPr>
          </w:p>
        </w:tc>
        <w:tc>
          <w:tcPr>
            <w:tcW w:w="1355" w:type="dxa"/>
            <w:gridSpan w:val="3"/>
            <w:tcBorders>
              <w:top w:val="single" w:sz="6" w:space="0" w:color="auto"/>
              <w:left w:val="single" w:sz="6" w:space="0" w:color="auto"/>
              <w:bottom w:val="single" w:sz="6" w:space="0" w:color="auto"/>
              <w:right w:val="single" w:sz="18" w:space="0" w:color="auto"/>
            </w:tcBorders>
            <w:hideMark/>
          </w:tcPr>
          <w:p w14:paraId="409FB282" w14:textId="77777777" w:rsidR="000E7F98" w:rsidRPr="00E24CF8" w:rsidRDefault="000E7F98" w:rsidP="00E83A84">
            <w:pPr>
              <w:keepNext/>
              <w:keepLines/>
              <w:ind w:right="14"/>
              <w:jc w:val="center"/>
              <w:rPr>
                <w:rFonts w:ascii="Arial" w:hAnsi="Arial"/>
                <w:sz w:val="12"/>
              </w:rPr>
            </w:pPr>
            <w:r w:rsidRPr="00E24CF8">
              <w:rPr>
                <w:rFonts w:ascii="Arial" w:hAnsi="Arial"/>
                <w:sz w:val="12"/>
              </w:rPr>
              <w:t>b.  COPIES</w:t>
            </w:r>
          </w:p>
        </w:tc>
        <w:tc>
          <w:tcPr>
            <w:tcW w:w="187" w:type="dxa"/>
          </w:tcPr>
          <w:p w14:paraId="498FF912" w14:textId="77777777" w:rsidR="000E7F98" w:rsidRPr="00E24CF8" w:rsidRDefault="000E7F98" w:rsidP="00E83A84">
            <w:pPr>
              <w:keepNext/>
              <w:keepLines/>
              <w:spacing w:before="120"/>
              <w:ind w:right="20"/>
              <w:jc w:val="center"/>
              <w:rPr>
                <w:rFonts w:ascii="Arial" w:hAnsi="Arial"/>
                <w:sz w:val="8"/>
              </w:rPr>
            </w:pPr>
          </w:p>
        </w:tc>
        <w:tc>
          <w:tcPr>
            <w:tcW w:w="995" w:type="dxa"/>
            <w:tcBorders>
              <w:top w:val="nil"/>
              <w:left w:val="single" w:sz="18" w:space="0" w:color="auto"/>
              <w:bottom w:val="single" w:sz="18" w:space="0" w:color="auto"/>
              <w:right w:val="single" w:sz="18" w:space="0" w:color="auto"/>
            </w:tcBorders>
            <w:hideMark/>
          </w:tcPr>
          <w:p w14:paraId="33530B32" w14:textId="77777777" w:rsidR="000E7F98" w:rsidRPr="00E24CF8" w:rsidRDefault="000E7F98" w:rsidP="00E83A84">
            <w:pPr>
              <w:keepNext/>
              <w:keepLines/>
              <w:ind w:right="14"/>
              <w:jc w:val="center"/>
              <w:rPr>
                <w:b/>
                <w:sz w:val="20"/>
              </w:rPr>
            </w:pPr>
            <w:r w:rsidRPr="00E24CF8">
              <w:rPr>
                <w:b/>
                <w:sz w:val="20"/>
              </w:rPr>
              <w:t>SECT. B</w:t>
            </w:r>
          </w:p>
        </w:tc>
      </w:tr>
      <w:tr w:rsidR="000E7F98" w:rsidRPr="00E24CF8" w14:paraId="045465CF" w14:textId="77777777" w:rsidTr="00E83A84">
        <w:trPr>
          <w:gridAfter w:val="2"/>
          <w:wAfter w:w="1182" w:type="dxa"/>
          <w:cantSplit/>
        </w:trPr>
        <w:tc>
          <w:tcPr>
            <w:tcW w:w="1159" w:type="dxa"/>
            <w:tcBorders>
              <w:top w:val="single" w:sz="6" w:space="0" w:color="auto"/>
              <w:left w:val="single" w:sz="18" w:space="0" w:color="auto"/>
              <w:bottom w:val="nil"/>
              <w:right w:val="nil"/>
            </w:tcBorders>
            <w:hideMark/>
          </w:tcPr>
          <w:p w14:paraId="446C6EB6" w14:textId="77777777" w:rsidR="000E7F98" w:rsidRPr="00E24CF8" w:rsidRDefault="000E7F98" w:rsidP="00E83A84">
            <w:pPr>
              <w:keepNext/>
              <w:keepLines/>
              <w:ind w:right="-100"/>
              <w:rPr>
                <w:rFonts w:ascii="Arial" w:hAnsi="Arial"/>
                <w:sz w:val="12"/>
              </w:rPr>
            </w:pPr>
            <w:r w:rsidRPr="00E24CF8">
              <w:rPr>
                <w:rFonts w:ascii="Arial" w:hAnsi="Arial"/>
                <w:sz w:val="12"/>
              </w:rPr>
              <w:t>8. APP CODE</w:t>
            </w:r>
          </w:p>
        </w:tc>
        <w:tc>
          <w:tcPr>
            <w:tcW w:w="1441" w:type="dxa"/>
            <w:gridSpan w:val="2"/>
            <w:tcBorders>
              <w:top w:val="nil"/>
              <w:left w:val="single" w:sz="6" w:space="0" w:color="auto"/>
              <w:bottom w:val="nil"/>
              <w:right w:val="single" w:sz="6" w:space="0" w:color="auto"/>
            </w:tcBorders>
            <w:hideMark/>
          </w:tcPr>
          <w:p w14:paraId="0EE0150F" w14:textId="77777777" w:rsidR="000E7F98" w:rsidRPr="00E24CF8" w:rsidRDefault="000E7F98" w:rsidP="00E83A84">
            <w:pPr>
              <w:keepNext/>
              <w:keepLines/>
              <w:ind w:right="-100"/>
              <w:jc w:val="center"/>
              <w:rPr>
                <w:b/>
                <w:caps/>
                <w:sz w:val="20"/>
              </w:rPr>
            </w:pPr>
            <w:r>
              <w:rPr>
                <w:b/>
                <w:caps/>
                <w:sz w:val="20"/>
              </w:rPr>
              <w:t>C</w:t>
            </w:r>
          </w:p>
        </w:tc>
        <w:tc>
          <w:tcPr>
            <w:tcW w:w="1441" w:type="dxa"/>
            <w:gridSpan w:val="3"/>
            <w:tcBorders>
              <w:top w:val="single" w:sz="6" w:space="0" w:color="auto"/>
              <w:left w:val="nil"/>
              <w:bottom w:val="nil"/>
              <w:right w:val="single" w:sz="6" w:space="0" w:color="auto"/>
            </w:tcBorders>
            <w:hideMark/>
          </w:tcPr>
          <w:p w14:paraId="4594AB3A" w14:textId="77777777" w:rsidR="000E7F98" w:rsidRPr="00E24CF8" w:rsidRDefault="000E7F98" w:rsidP="00E83A84">
            <w:pPr>
              <w:keepNext/>
              <w:keepLines/>
              <w:ind w:right="-100"/>
              <w:rPr>
                <w:rFonts w:ascii="Arial" w:hAnsi="Arial"/>
                <w:sz w:val="12"/>
              </w:rPr>
            </w:pPr>
            <w:r w:rsidRPr="00E24CF8">
              <w:rPr>
                <w:rFonts w:ascii="Arial" w:hAnsi="Arial"/>
                <w:sz w:val="12"/>
              </w:rPr>
              <w:t>11. AS OF DATE</w:t>
            </w:r>
          </w:p>
        </w:tc>
        <w:tc>
          <w:tcPr>
            <w:tcW w:w="1889" w:type="dxa"/>
            <w:gridSpan w:val="3"/>
            <w:tcBorders>
              <w:top w:val="single" w:sz="6" w:space="0" w:color="auto"/>
              <w:left w:val="nil"/>
              <w:bottom w:val="nil"/>
              <w:right w:val="single" w:sz="6" w:space="0" w:color="auto"/>
            </w:tcBorders>
            <w:hideMark/>
          </w:tcPr>
          <w:p w14:paraId="7379B48C" w14:textId="77777777" w:rsidR="000E7F98" w:rsidRPr="00E24CF8" w:rsidRDefault="000E7F98" w:rsidP="00E83A84">
            <w:pPr>
              <w:keepNext/>
              <w:keepLines/>
              <w:ind w:left="-72" w:right="-101"/>
              <w:rPr>
                <w:rFonts w:ascii="Arial" w:hAnsi="Arial"/>
                <w:sz w:val="12"/>
              </w:rPr>
            </w:pPr>
            <w:r w:rsidRPr="00E24CF8">
              <w:rPr>
                <w:rFonts w:ascii="Arial" w:hAnsi="Arial"/>
                <w:sz w:val="12"/>
              </w:rPr>
              <w:t>13.  DATE OF SUBSEQUENT</w:t>
            </w:r>
          </w:p>
          <w:p w14:paraId="1F104EF4" w14:textId="77777777" w:rsidR="000E7F98" w:rsidRPr="00E24CF8" w:rsidRDefault="000E7F98" w:rsidP="00E83A84">
            <w:pPr>
              <w:keepNext/>
              <w:keepLines/>
              <w:ind w:right="-100"/>
              <w:rPr>
                <w:rFonts w:ascii="Arial" w:hAnsi="Arial"/>
                <w:sz w:val="12"/>
              </w:rPr>
            </w:pPr>
            <w:r w:rsidRPr="00E24CF8">
              <w:rPr>
                <w:rFonts w:ascii="Arial" w:hAnsi="Arial"/>
                <w:sz w:val="12"/>
              </w:rPr>
              <w:t>SUBMISSION</w:t>
            </w:r>
          </w:p>
        </w:tc>
        <w:tc>
          <w:tcPr>
            <w:tcW w:w="1889" w:type="dxa"/>
            <w:gridSpan w:val="2"/>
            <w:tcBorders>
              <w:top w:val="nil"/>
              <w:left w:val="nil"/>
              <w:bottom w:val="nil"/>
              <w:right w:val="single" w:sz="6" w:space="0" w:color="auto"/>
            </w:tcBorders>
            <w:hideMark/>
          </w:tcPr>
          <w:p w14:paraId="4FB1B64A" w14:textId="77777777" w:rsidR="000E7F98" w:rsidRPr="00E24CF8" w:rsidRDefault="000E7F98" w:rsidP="00E83A84">
            <w:pPr>
              <w:keepNext/>
              <w:keepLines/>
              <w:ind w:right="-80"/>
              <w:jc w:val="both"/>
              <w:rPr>
                <w:rFonts w:ascii="Arial" w:hAnsi="Arial"/>
                <w:sz w:val="12"/>
              </w:rPr>
            </w:pPr>
            <w:r w:rsidRPr="00E24CF8">
              <w:rPr>
                <w:rFonts w:ascii="Arial" w:hAnsi="Arial"/>
                <w:sz w:val="12"/>
              </w:rPr>
              <w:t>a.   ADDRESSEE</w:t>
            </w:r>
          </w:p>
        </w:tc>
        <w:tc>
          <w:tcPr>
            <w:tcW w:w="454" w:type="dxa"/>
            <w:tcBorders>
              <w:top w:val="single" w:sz="6" w:space="0" w:color="auto"/>
              <w:left w:val="nil"/>
              <w:bottom w:val="nil"/>
              <w:right w:val="single" w:sz="6" w:space="0" w:color="auto"/>
            </w:tcBorders>
          </w:tcPr>
          <w:p w14:paraId="6FAB11F1" w14:textId="77777777" w:rsidR="000E7F98" w:rsidRPr="00E24CF8" w:rsidRDefault="000E7F98" w:rsidP="00E83A84">
            <w:pPr>
              <w:keepNext/>
              <w:keepLines/>
              <w:ind w:left="-180" w:right="-100"/>
              <w:jc w:val="center"/>
              <w:rPr>
                <w:rFonts w:ascii="Arial" w:hAnsi="Arial"/>
                <w:sz w:val="12"/>
              </w:rPr>
            </w:pPr>
          </w:p>
          <w:p w14:paraId="10DC3B52" w14:textId="77777777" w:rsidR="000E7F98" w:rsidRPr="00E24CF8" w:rsidRDefault="000E7F98" w:rsidP="00E83A84">
            <w:pPr>
              <w:keepNext/>
              <w:keepLines/>
              <w:ind w:left="-180" w:right="-100"/>
              <w:jc w:val="center"/>
              <w:rPr>
                <w:rFonts w:ascii="Arial" w:hAnsi="Arial"/>
                <w:sz w:val="12"/>
              </w:rPr>
            </w:pPr>
            <w:r w:rsidRPr="00E24CF8">
              <w:rPr>
                <w:rFonts w:ascii="Arial" w:hAnsi="Arial"/>
                <w:sz w:val="12"/>
              </w:rPr>
              <w:t>Draft</w:t>
            </w:r>
          </w:p>
        </w:tc>
        <w:tc>
          <w:tcPr>
            <w:tcW w:w="901" w:type="dxa"/>
            <w:gridSpan w:val="2"/>
            <w:tcBorders>
              <w:top w:val="single" w:sz="6" w:space="0" w:color="auto"/>
              <w:left w:val="nil"/>
              <w:bottom w:val="single" w:sz="6" w:space="0" w:color="auto"/>
              <w:right w:val="single" w:sz="18" w:space="0" w:color="auto"/>
            </w:tcBorders>
            <w:hideMark/>
          </w:tcPr>
          <w:p w14:paraId="6BDC7A80" w14:textId="77777777" w:rsidR="000E7F98" w:rsidRPr="00E24CF8" w:rsidRDefault="000E7F98" w:rsidP="00E83A84">
            <w:pPr>
              <w:keepNext/>
              <w:keepLines/>
              <w:ind w:right="20"/>
              <w:jc w:val="center"/>
              <w:rPr>
                <w:rFonts w:ascii="Arial" w:hAnsi="Arial"/>
                <w:sz w:val="12"/>
              </w:rPr>
            </w:pPr>
            <w:r w:rsidRPr="00E24CF8">
              <w:rPr>
                <w:rFonts w:ascii="Arial" w:hAnsi="Arial"/>
                <w:sz w:val="12"/>
              </w:rPr>
              <w:t>Final</w:t>
            </w:r>
          </w:p>
        </w:tc>
      </w:tr>
      <w:tr w:rsidR="000E7F98" w:rsidRPr="00E24CF8" w14:paraId="1AF110AC" w14:textId="77777777" w:rsidTr="00E83A84">
        <w:trPr>
          <w:gridAfter w:val="2"/>
          <w:wAfter w:w="1182" w:type="dxa"/>
          <w:cantSplit/>
        </w:trPr>
        <w:tc>
          <w:tcPr>
            <w:tcW w:w="1159" w:type="dxa"/>
            <w:tcBorders>
              <w:top w:val="nil"/>
              <w:left w:val="single" w:sz="18" w:space="0" w:color="auto"/>
              <w:bottom w:val="single" w:sz="6" w:space="0" w:color="auto"/>
              <w:right w:val="single" w:sz="6" w:space="0" w:color="auto"/>
            </w:tcBorders>
            <w:tcMar>
              <w:top w:w="0" w:type="dxa"/>
              <w:left w:w="79" w:type="dxa"/>
              <w:bottom w:w="0" w:type="dxa"/>
              <w:right w:w="79" w:type="dxa"/>
            </w:tcMar>
          </w:tcPr>
          <w:p w14:paraId="34D2597E" w14:textId="77777777" w:rsidR="000E7F98" w:rsidRPr="00E24CF8" w:rsidRDefault="000E7F98" w:rsidP="00E83A84">
            <w:pPr>
              <w:keepNext/>
              <w:keepLines/>
              <w:ind w:right="10"/>
              <w:jc w:val="center"/>
              <w:rPr>
                <w:b/>
                <w:caps/>
              </w:rPr>
            </w:pPr>
            <w:r>
              <w:rPr>
                <w:b/>
                <w:caps/>
              </w:rPr>
              <w:t>N/A</w:t>
            </w:r>
          </w:p>
        </w:tc>
        <w:tc>
          <w:tcPr>
            <w:tcW w:w="1441" w:type="dxa"/>
            <w:gridSpan w:val="2"/>
            <w:tcBorders>
              <w:top w:val="nil"/>
              <w:left w:val="nil"/>
              <w:bottom w:val="single" w:sz="6" w:space="0" w:color="auto"/>
              <w:right w:val="single" w:sz="6" w:space="0" w:color="auto"/>
            </w:tcBorders>
            <w:tcMar>
              <w:top w:w="0" w:type="dxa"/>
              <w:left w:w="79" w:type="dxa"/>
              <w:bottom w:w="0" w:type="dxa"/>
              <w:right w:w="79" w:type="dxa"/>
            </w:tcMar>
          </w:tcPr>
          <w:p w14:paraId="04BFFF75" w14:textId="77777777" w:rsidR="000E7F98" w:rsidRPr="00E24CF8" w:rsidRDefault="000E7F98" w:rsidP="00E83A84">
            <w:pPr>
              <w:keepNext/>
              <w:keepLines/>
              <w:ind w:right="20"/>
              <w:jc w:val="center"/>
              <w:rPr>
                <w:rFonts w:ascii="Arial" w:hAnsi="Arial"/>
                <w:sz w:val="8"/>
              </w:rPr>
            </w:pPr>
          </w:p>
        </w:tc>
        <w:tc>
          <w:tcPr>
            <w:tcW w:w="1441" w:type="dxa"/>
            <w:gridSpan w:val="3"/>
            <w:tcBorders>
              <w:top w:val="nil"/>
              <w:left w:val="nil"/>
              <w:bottom w:val="single" w:sz="6" w:space="0" w:color="auto"/>
              <w:right w:val="single" w:sz="6" w:space="0" w:color="auto"/>
            </w:tcBorders>
            <w:tcMar>
              <w:top w:w="0" w:type="dxa"/>
              <w:left w:w="79" w:type="dxa"/>
              <w:bottom w:w="0" w:type="dxa"/>
              <w:right w:w="79" w:type="dxa"/>
            </w:tcMar>
          </w:tcPr>
          <w:p w14:paraId="54B7E652" w14:textId="65046187" w:rsidR="000E7F98" w:rsidRPr="00FD241C" w:rsidRDefault="00FD241C" w:rsidP="00E83A84">
            <w:pPr>
              <w:keepNext/>
              <w:keepLines/>
              <w:ind w:right="20"/>
              <w:jc w:val="center"/>
              <w:rPr>
                <w:b/>
                <w:caps/>
                <w:sz w:val="20"/>
              </w:rPr>
            </w:pPr>
            <w:r w:rsidRPr="00FD241C">
              <w:rPr>
                <w:b/>
                <w:caps/>
                <w:sz w:val="20"/>
              </w:rPr>
              <w:t>See Item 1</w:t>
            </w:r>
            <w:r w:rsidR="000E7F98" w:rsidRPr="00FD241C">
              <w:rPr>
                <w:b/>
                <w:caps/>
                <w:sz w:val="20"/>
              </w:rPr>
              <w:t>6</w:t>
            </w:r>
          </w:p>
        </w:tc>
        <w:tc>
          <w:tcPr>
            <w:tcW w:w="1889" w:type="dxa"/>
            <w:gridSpan w:val="3"/>
            <w:tcBorders>
              <w:top w:val="nil"/>
              <w:left w:val="nil"/>
              <w:bottom w:val="single" w:sz="6" w:space="0" w:color="auto"/>
              <w:right w:val="single" w:sz="6" w:space="0" w:color="auto"/>
            </w:tcBorders>
            <w:tcMar>
              <w:top w:w="0" w:type="dxa"/>
              <w:left w:w="79" w:type="dxa"/>
              <w:bottom w:w="0" w:type="dxa"/>
              <w:right w:w="79" w:type="dxa"/>
            </w:tcMar>
          </w:tcPr>
          <w:p w14:paraId="2E0BC82F" w14:textId="2BEF9FA3" w:rsidR="000E7F98" w:rsidRPr="00E24CF8" w:rsidRDefault="00FD241C" w:rsidP="00E83A84">
            <w:pPr>
              <w:keepNext/>
              <w:keepLines/>
              <w:ind w:right="20"/>
              <w:jc w:val="center"/>
              <w:rPr>
                <w:b/>
                <w:caps/>
              </w:rPr>
            </w:pPr>
            <w:r>
              <w:rPr>
                <w:b/>
                <w:sz w:val="20"/>
              </w:rPr>
              <w:t>See Item 16</w:t>
            </w:r>
          </w:p>
        </w:tc>
        <w:tc>
          <w:tcPr>
            <w:tcW w:w="1889" w:type="dxa"/>
            <w:gridSpan w:val="2"/>
            <w:tcBorders>
              <w:top w:val="nil"/>
              <w:left w:val="nil"/>
              <w:bottom w:val="single" w:sz="6" w:space="0" w:color="auto"/>
              <w:right w:val="single" w:sz="6" w:space="0" w:color="auto"/>
            </w:tcBorders>
            <w:tcMar>
              <w:top w:w="0" w:type="dxa"/>
              <w:left w:w="79" w:type="dxa"/>
              <w:bottom w:w="0" w:type="dxa"/>
              <w:right w:w="79" w:type="dxa"/>
            </w:tcMar>
          </w:tcPr>
          <w:p w14:paraId="150B783C" w14:textId="77777777" w:rsidR="000E7F98" w:rsidRPr="00E24CF8" w:rsidRDefault="000E7F98" w:rsidP="00E83A84">
            <w:pPr>
              <w:keepNext/>
              <w:keepLines/>
              <w:ind w:right="-100"/>
              <w:jc w:val="center"/>
              <w:rPr>
                <w:rFonts w:ascii="Arial" w:hAnsi="Arial"/>
                <w:sz w:val="14"/>
              </w:rPr>
            </w:pPr>
          </w:p>
        </w:tc>
        <w:tc>
          <w:tcPr>
            <w:tcW w:w="454" w:type="dxa"/>
            <w:tcBorders>
              <w:top w:val="nil"/>
              <w:left w:val="nil"/>
              <w:bottom w:val="single" w:sz="6" w:space="0" w:color="auto"/>
              <w:right w:val="single" w:sz="6" w:space="0" w:color="auto"/>
            </w:tcBorders>
            <w:tcMar>
              <w:top w:w="0" w:type="dxa"/>
              <w:left w:w="79" w:type="dxa"/>
              <w:bottom w:w="0" w:type="dxa"/>
              <w:right w:w="79" w:type="dxa"/>
            </w:tcMar>
          </w:tcPr>
          <w:p w14:paraId="7410625F" w14:textId="77777777" w:rsidR="000E7F98" w:rsidRPr="00E24CF8" w:rsidRDefault="000E7F98" w:rsidP="00E83A84">
            <w:pPr>
              <w:keepNext/>
              <w:keepLines/>
              <w:ind w:right="-100"/>
              <w:jc w:val="both"/>
              <w:rPr>
                <w:rFonts w:ascii="Arial" w:hAnsi="Arial"/>
                <w:sz w:val="14"/>
              </w:rPr>
            </w:pPr>
          </w:p>
        </w:tc>
        <w:tc>
          <w:tcPr>
            <w:tcW w:w="450" w:type="dxa"/>
            <w:tcBorders>
              <w:top w:val="nil"/>
              <w:left w:val="nil"/>
              <w:bottom w:val="single" w:sz="6" w:space="0" w:color="auto"/>
              <w:right w:val="single" w:sz="6" w:space="0" w:color="auto"/>
            </w:tcBorders>
            <w:tcMar>
              <w:top w:w="0" w:type="dxa"/>
              <w:left w:w="79" w:type="dxa"/>
              <w:bottom w:w="0" w:type="dxa"/>
              <w:right w:w="79" w:type="dxa"/>
            </w:tcMar>
          </w:tcPr>
          <w:p w14:paraId="339AC8C7" w14:textId="77777777" w:rsidR="000E7F98" w:rsidRPr="00E24CF8" w:rsidRDefault="000E7F98" w:rsidP="00E83A84">
            <w:pPr>
              <w:keepNext/>
              <w:keepLines/>
              <w:ind w:right="-100"/>
              <w:jc w:val="both"/>
              <w:rPr>
                <w:rFonts w:ascii="Arial" w:hAnsi="Arial"/>
                <w:sz w:val="10"/>
              </w:rPr>
            </w:pPr>
          </w:p>
          <w:p w14:paraId="54155448" w14:textId="77777777" w:rsidR="000E7F98" w:rsidRPr="00E24CF8" w:rsidRDefault="000E7F98" w:rsidP="00E83A84">
            <w:pPr>
              <w:keepNext/>
              <w:keepLines/>
              <w:ind w:right="-100"/>
              <w:jc w:val="both"/>
              <w:rPr>
                <w:rFonts w:ascii="Arial" w:hAnsi="Arial"/>
                <w:sz w:val="12"/>
              </w:rPr>
            </w:pPr>
            <w:r w:rsidRPr="00E24CF8">
              <w:rPr>
                <w:rFonts w:ascii="Arial" w:hAnsi="Arial"/>
                <w:sz w:val="10"/>
              </w:rPr>
              <w:t>Reg</w:t>
            </w:r>
          </w:p>
        </w:tc>
        <w:tc>
          <w:tcPr>
            <w:tcW w:w="451" w:type="dxa"/>
            <w:tcBorders>
              <w:top w:val="single" w:sz="6" w:space="0" w:color="auto"/>
              <w:left w:val="single" w:sz="6" w:space="0" w:color="auto"/>
              <w:bottom w:val="single" w:sz="6" w:space="0" w:color="auto"/>
              <w:right w:val="single" w:sz="18" w:space="0" w:color="auto"/>
            </w:tcBorders>
            <w:tcMar>
              <w:top w:w="0" w:type="dxa"/>
              <w:left w:w="79" w:type="dxa"/>
              <w:bottom w:w="0" w:type="dxa"/>
              <w:right w:w="79" w:type="dxa"/>
            </w:tcMar>
          </w:tcPr>
          <w:p w14:paraId="514F2DC4" w14:textId="77777777" w:rsidR="000E7F98" w:rsidRPr="00E24CF8" w:rsidRDefault="000E7F98" w:rsidP="00E83A84">
            <w:pPr>
              <w:keepNext/>
              <w:keepLines/>
              <w:ind w:left="-80" w:right="-70"/>
              <w:jc w:val="both"/>
              <w:rPr>
                <w:rFonts w:ascii="Arial" w:hAnsi="Arial"/>
                <w:sz w:val="10"/>
              </w:rPr>
            </w:pPr>
          </w:p>
          <w:p w14:paraId="659B8959" w14:textId="77777777" w:rsidR="000E7F98" w:rsidRPr="00E24CF8" w:rsidRDefault="000E7F98" w:rsidP="00E83A84">
            <w:pPr>
              <w:keepNext/>
              <w:keepLines/>
              <w:ind w:right="-72"/>
              <w:rPr>
                <w:rFonts w:ascii="Arial" w:hAnsi="Arial"/>
                <w:sz w:val="10"/>
              </w:rPr>
            </w:pPr>
            <w:r w:rsidRPr="00E24CF8">
              <w:rPr>
                <w:rFonts w:ascii="Arial" w:hAnsi="Arial"/>
                <w:sz w:val="10"/>
              </w:rPr>
              <w:t>Repro</w:t>
            </w:r>
          </w:p>
        </w:tc>
      </w:tr>
      <w:tr w:rsidR="000E7F98" w:rsidRPr="00E24CF8" w14:paraId="7F2E4DC0" w14:textId="77777777" w:rsidTr="00E83A84">
        <w:trPr>
          <w:gridAfter w:val="2"/>
          <w:wAfter w:w="1182" w:type="dxa"/>
          <w:cantSplit/>
        </w:trPr>
        <w:tc>
          <w:tcPr>
            <w:tcW w:w="5930" w:type="dxa"/>
            <w:gridSpan w:val="9"/>
            <w:tcBorders>
              <w:top w:val="single" w:sz="6" w:space="0" w:color="auto"/>
              <w:left w:val="single" w:sz="18" w:space="0" w:color="auto"/>
              <w:bottom w:val="nil"/>
              <w:right w:val="single" w:sz="6" w:space="0" w:color="auto"/>
            </w:tcBorders>
            <w:tcMar>
              <w:top w:w="0" w:type="dxa"/>
              <w:left w:w="79" w:type="dxa"/>
              <w:bottom w:w="0" w:type="dxa"/>
              <w:right w:w="79" w:type="dxa"/>
            </w:tcMar>
          </w:tcPr>
          <w:p w14:paraId="2D195B32" w14:textId="77777777" w:rsidR="000E7F98" w:rsidRPr="00E24CF8" w:rsidRDefault="000E7F98" w:rsidP="00E83A84">
            <w:pPr>
              <w:keepNext/>
              <w:keepLines/>
              <w:ind w:right="100"/>
              <w:rPr>
                <w:b/>
                <w:sz w:val="18"/>
              </w:rPr>
            </w:pPr>
            <w:r w:rsidRPr="00E24CF8">
              <w:rPr>
                <w:rFonts w:ascii="Arial" w:hAnsi="Arial"/>
                <w:b/>
                <w:sz w:val="14"/>
              </w:rPr>
              <w:t xml:space="preserve">16. REMARKS:  </w:t>
            </w:r>
            <w:r w:rsidRPr="00E24CF8">
              <w:rPr>
                <w:b/>
                <w:sz w:val="18"/>
              </w:rPr>
              <w:t xml:space="preserve">   </w:t>
            </w:r>
          </w:p>
          <w:p w14:paraId="40CC564B" w14:textId="77777777" w:rsidR="000E7F98" w:rsidRPr="00E24CF8" w:rsidRDefault="000E7F98" w:rsidP="00E83A84">
            <w:pPr>
              <w:keepNext/>
              <w:keepLines/>
              <w:ind w:right="100"/>
              <w:rPr>
                <w:b/>
                <w:sz w:val="18"/>
              </w:rPr>
            </w:pPr>
            <w:r w:rsidRPr="00E24CF8">
              <w:rPr>
                <w:b/>
                <w:sz w:val="18"/>
              </w:rPr>
              <w:t xml:space="preserve">     </w:t>
            </w:r>
          </w:p>
          <w:p w14:paraId="7A175FDF" w14:textId="77777777" w:rsidR="000E7F98" w:rsidRPr="002A11AB" w:rsidRDefault="000E7F98" w:rsidP="00E83A84">
            <w:pPr>
              <w:keepNext/>
              <w:keepLines/>
              <w:ind w:right="100"/>
              <w:rPr>
                <w:b/>
                <w:sz w:val="16"/>
                <w:szCs w:val="16"/>
              </w:rPr>
            </w:pPr>
            <w:r w:rsidRPr="002A11AB">
              <w:rPr>
                <w:b/>
                <w:sz w:val="16"/>
                <w:szCs w:val="16"/>
              </w:rPr>
              <w:t xml:space="preserve">Submit report of First Article Test results via DD 250. </w:t>
            </w:r>
          </w:p>
          <w:p w14:paraId="6DC5EC0A" w14:textId="77777777" w:rsidR="000E7F98" w:rsidRPr="002A11AB" w:rsidRDefault="000E7F98" w:rsidP="00E83A84">
            <w:pPr>
              <w:keepNext/>
              <w:keepLines/>
              <w:ind w:right="100"/>
              <w:rPr>
                <w:b/>
                <w:sz w:val="16"/>
                <w:szCs w:val="16"/>
              </w:rPr>
            </w:pPr>
          </w:p>
          <w:p w14:paraId="5CFD298D" w14:textId="77777777" w:rsidR="000E7F98" w:rsidRPr="002A11AB" w:rsidRDefault="000E7F98" w:rsidP="00E83A84">
            <w:pPr>
              <w:keepNext/>
              <w:keepLines/>
              <w:ind w:right="100"/>
              <w:rPr>
                <w:b/>
                <w:sz w:val="16"/>
                <w:szCs w:val="16"/>
              </w:rPr>
            </w:pPr>
            <w:r w:rsidRPr="002A11AB">
              <w:rPr>
                <w:b/>
                <w:sz w:val="16"/>
                <w:szCs w:val="16"/>
              </w:rPr>
              <w:t>The Government requires 30 days to provide comments/approval.</w:t>
            </w:r>
          </w:p>
          <w:p w14:paraId="772FF20B" w14:textId="72A9FCFA" w:rsidR="000E7F98" w:rsidRPr="002A11AB" w:rsidRDefault="000E7F98" w:rsidP="00E83A84">
            <w:pPr>
              <w:keepNext/>
              <w:keepLines/>
              <w:ind w:right="100"/>
              <w:rPr>
                <w:b/>
                <w:sz w:val="16"/>
                <w:szCs w:val="16"/>
              </w:rPr>
            </w:pPr>
            <w:r w:rsidRPr="002A11AB">
              <w:rPr>
                <w:b/>
                <w:sz w:val="16"/>
                <w:szCs w:val="16"/>
              </w:rPr>
              <w:t xml:space="preserve">Submit the revised report within 15 days after receiving government comments.  Government requires </w:t>
            </w:r>
            <w:r w:rsidR="00355A06">
              <w:rPr>
                <w:b/>
                <w:sz w:val="16"/>
                <w:szCs w:val="16"/>
              </w:rPr>
              <w:t>15</w:t>
            </w:r>
            <w:r w:rsidRPr="002A11AB">
              <w:rPr>
                <w:b/>
                <w:sz w:val="16"/>
                <w:szCs w:val="16"/>
              </w:rPr>
              <w:t xml:space="preserve"> days to provide comments/approval.</w:t>
            </w:r>
          </w:p>
          <w:p w14:paraId="05657873" w14:textId="77777777" w:rsidR="000E7F98" w:rsidRPr="002A11AB" w:rsidRDefault="000E7F98" w:rsidP="00E83A84">
            <w:pPr>
              <w:keepNext/>
              <w:keepLines/>
              <w:ind w:right="100"/>
              <w:rPr>
                <w:b/>
                <w:sz w:val="16"/>
                <w:szCs w:val="16"/>
              </w:rPr>
            </w:pPr>
            <w:r w:rsidRPr="002A11AB">
              <w:rPr>
                <w:b/>
                <w:sz w:val="16"/>
                <w:szCs w:val="16"/>
              </w:rPr>
              <w:t xml:space="preserve">     </w:t>
            </w:r>
          </w:p>
          <w:p w14:paraId="031AB71B" w14:textId="77777777" w:rsidR="002A11AB" w:rsidRPr="002A11AB" w:rsidRDefault="002A11AB" w:rsidP="00E83A84">
            <w:pPr>
              <w:rPr>
                <w:b/>
                <w:sz w:val="16"/>
                <w:szCs w:val="16"/>
              </w:rPr>
            </w:pPr>
            <w:r w:rsidRPr="002A11AB">
              <w:rPr>
                <w:b/>
                <w:sz w:val="16"/>
                <w:szCs w:val="16"/>
              </w:rPr>
              <w:t>Item 9: The contractor shall apply the following distribution statement to each deliverable:</w:t>
            </w:r>
          </w:p>
          <w:p w14:paraId="175D5FE7" w14:textId="32EF48AC" w:rsidR="002A11AB" w:rsidRPr="002A11AB" w:rsidRDefault="002A11AB" w:rsidP="00E83A84">
            <w:pPr>
              <w:rPr>
                <w:b/>
                <w:sz w:val="16"/>
                <w:szCs w:val="16"/>
              </w:rPr>
            </w:pPr>
            <w:r w:rsidRPr="002A11AB">
              <w:rPr>
                <w:b/>
                <w:sz w:val="16"/>
                <w:szCs w:val="16"/>
              </w:rPr>
              <w:t>DISTRIBUTION STATEMENT C. Distribution authorized to U. S. Government agencies and their contractors. Reason: Export Controlled. Date of Determination: 11 May 2017. Other requests for this document shall be referred to U. S. Army, CECOM, 6565 Surveillance Loop, C3-322, CMDI Branch, Aberdeen Proving Ground, MD 21005-1846.</w:t>
            </w:r>
          </w:p>
          <w:p w14:paraId="2985BB36" w14:textId="77777777" w:rsidR="002A11AB" w:rsidRPr="002A11AB" w:rsidRDefault="002A11AB" w:rsidP="00E83A84">
            <w:pPr>
              <w:rPr>
                <w:b/>
                <w:sz w:val="16"/>
                <w:szCs w:val="16"/>
              </w:rPr>
            </w:pPr>
          </w:p>
          <w:p w14:paraId="20CA8F59" w14:textId="7D112FA2" w:rsidR="000E7F98" w:rsidRPr="002A11AB" w:rsidRDefault="000E7F98" w:rsidP="00E83A84">
            <w:pPr>
              <w:rPr>
                <w:b/>
                <w:sz w:val="16"/>
                <w:szCs w:val="16"/>
              </w:rPr>
            </w:pPr>
            <w:r w:rsidRPr="002A11AB">
              <w:rPr>
                <w:b/>
                <w:sz w:val="16"/>
                <w:szCs w:val="16"/>
              </w:rPr>
              <w:t>All deliveries shall be in digital format, compatible with Microsoft Office 2007 software and Adobe Acrobat version 7.0 and delivered by email or via DoD SAFE (Secure Access File Exchange) website (https://safe.apps.mil/) in case the deliveries can't be sent through the email services.  Request Code is required for the use of DoD SAFE.  Contact the Government Procuring Contracting Officer (PCO) or Engineer for the Request Code.  Alternative delivery media may be discussed with the Government PCO prior to delivery.  The Government personnel listed in the distribution list will receive a copy of the submittal.  Name and electronic address of the Government personnel are specified below:</w:t>
            </w:r>
          </w:p>
          <w:p w14:paraId="15EA0C52" w14:textId="77777777" w:rsidR="000E7F98" w:rsidRPr="002A11AB" w:rsidRDefault="000E7F98" w:rsidP="00E83A84">
            <w:pPr>
              <w:rPr>
                <w:b/>
                <w:sz w:val="16"/>
                <w:szCs w:val="16"/>
              </w:rPr>
            </w:pPr>
            <w:r w:rsidRPr="002A11AB">
              <w:rPr>
                <w:b/>
                <w:sz w:val="16"/>
                <w:szCs w:val="16"/>
              </w:rPr>
              <w:t xml:space="preserve">  </w:t>
            </w:r>
          </w:p>
          <w:p w14:paraId="4EE7681A" w14:textId="77777777" w:rsidR="000E7F98" w:rsidRPr="002A11AB" w:rsidRDefault="000E7F98" w:rsidP="00E83A84">
            <w:pPr>
              <w:rPr>
                <w:b/>
                <w:sz w:val="16"/>
                <w:szCs w:val="16"/>
              </w:rPr>
            </w:pPr>
            <w:r w:rsidRPr="002A11AB">
              <w:rPr>
                <w:b/>
                <w:caps/>
                <w:sz w:val="16"/>
                <w:szCs w:val="16"/>
              </w:rPr>
              <w:t xml:space="preserve">FCDD-ISE-HDB: </w:t>
            </w:r>
            <w:r w:rsidRPr="002A11AB">
              <w:rPr>
                <w:b/>
                <w:sz w:val="16"/>
                <w:szCs w:val="16"/>
              </w:rPr>
              <w:t xml:space="preserve">Stanley Chan, stanley.u.chan.civ@army.mil </w:t>
            </w:r>
          </w:p>
          <w:p w14:paraId="672C3A8D" w14:textId="77777777" w:rsidR="00E73FA9" w:rsidRDefault="000E7F98" w:rsidP="00E83A84">
            <w:pPr>
              <w:rPr>
                <w:b/>
                <w:sz w:val="16"/>
                <w:szCs w:val="16"/>
              </w:rPr>
            </w:pPr>
            <w:r w:rsidRPr="002A11AB">
              <w:rPr>
                <w:b/>
                <w:sz w:val="16"/>
                <w:szCs w:val="16"/>
              </w:rPr>
              <w:t xml:space="preserve">PCO: </w:t>
            </w:r>
            <w:r w:rsidR="00E73FA9" w:rsidRPr="00E73FA9">
              <w:rPr>
                <w:b/>
                <w:sz w:val="16"/>
                <w:szCs w:val="16"/>
              </w:rPr>
              <w:t xml:space="preserve">PCO: Ariel Martin, ariel.j.martin@dla.mil      </w:t>
            </w:r>
          </w:p>
          <w:p w14:paraId="26CF2EB5" w14:textId="77777777" w:rsidR="00E73FA9" w:rsidRPr="002A11AB" w:rsidRDefault="00E73FA9" w:rsidP="00E83A84">
            <w:pPr>
              <w:rPr>
                <w:b/>
                <w:sz w:val="16"/>
                <w:szCs w:val="16"/>
              </w:rPr>
            </w:pPr>
            <w:r w:rsidRPr="002A11AB">
              <w:rPr>
                <w:b/>
                <w:sz w:val="16"/>
                <w:szCs w:val="16"/>
              </w:rPr>
              <w:t>QAR: TBA</w:t>
            </w:r>
          </w:p>
          <w:p w14:paraId="4E92BD9D" w14:textId="753F966A" w:rsidR="000E7F98" w:rsidRPr="002A11AB" w:rsidRDefault="00E73FA9" w:rsidP="00E83A84">
            <w:pPr>
              <w:rPr>
                <w:b/>
                <w:sz w:val="16"/>
                <w:szCs w:val="16"/>
              </w:rPr>
            </w:pPr>
            <w:r w:rsidRPr="00E73FA9">
              <w:rPr>
                <w:b/>
                <w:sz w:val="16"/>
                <w:szCs w:val="16"/>
              </w:rPr>
              <w:t xml:space="preserve">       </w:t>
            </w:r>
          </w:p>
          <w:p w14:paraId="6B051E46" w14:textId="77777777" w:rsidR="000E7F98" w:rsidRPr="00E24CF8" w:rsidRDefault="000E7F98" w:rsidP="00E83A84">
            <w:pPr>
              <w:keepNext/>
              <w:keepLines/>
              <w:ind w:right="100"/>
              <w:rPr>
                <w:b/>
                <w:sz w:val="20"/>
              </w:rPr>
            </w:pPr>
            <w:r w:rsidRPr="002A11AB">
              <w:rPr>
                <w:b/>
                <w:sz w:val="16"/>
                <w:szCs w:val="16"/>
              </w:rPr>
              <w:t>If the CDRL Data Deliverable is priced and is not NSP (Not Separately Priced), then an electronic DD Form 250 will be required via the Wide Area Workflow website in order for the contractor to receive payment for the data deliverable.</w:t>
            </w:r>
          </w:p>
        </w:tc>
        <w:tc>
          <w:tcPr>
            <w:tcW w:w="1889" w:type="dxa"/>
            <w:gridSpan w:val="2"/>
            <w:tcBorders>
              <w:top w:val="single" w:sz="6" w:space="0" w:color="auto"/>
              <w:left w:val="nil"/>
              <w:bottom w:val="nil"/>
              <w:right w:val="single" w:sz="6" w:space="0" w:color="auto"/>
            </w:tcBorders>
            <w:tcMar>
              <w:top w:w="0" w:type="dxa"/>
              <w:left w:w="79" w:type="dxa"/>
              <w:bottom w:w="0" w:type="dxa"/>
              <w:right w:w="79" w:type="dxa"/>
            </w:tcMar>
          </w:tcPr>
          <w:p w14:paraId="3E674882" w14:textId="77777777" w:rsidR="000E7F98" w:rsidRPr="00E24CF8" w:rsidRDefault="000E7F98" w:rsidP="00E83A84">
            <w:pPr>
              <w:keepNext/>
              <w:keepLines/>
              <w:tabs>
                <w:tab w:val="left" w:pos="1930"/>
                <w:tab w:val="left" w:pos="2390"/>
                <w:tab w:val="left" w:pos="2837"/>
              </w:tabs>
              <w:ind w:right="-70"/>
              <w:rPr>
                <w:b/>
                <w:caps/>
                <w:spacing w:val="-15"/>
                <w:sz w:val="18"/>
                <w:szCs w:val="18"/>
              </w:rPr>
            </w:pPr>
          </w:p>
          <w:p w14:paraId="1B557E6B" w14:textId="77777777" w:rsidR="000E7F98" w:rsidRPr="00E24CF8" w:rsidRDefault="000E7F98" w:rsidP="00E83A84">
            <w:pPr>
              <w:keepNext/>
              <w:keepLines/>
              <w:tabs>
                <w:tab w:val="left" w:pos="1930"/>
                <w:tab w:val="left" w:pos="2390"/>
                <w:tab w:val="left" w:pos="2837"/>
              </w:tabs>
              <w:ind w:right="-70"/>
              <w:rPr>
                <w:b/>
                <w:caps/>
                <w:spacing w:val="-15"/>
                <w:sz w:val="18"/>
                <w:szCs w:val="18"/>
              </w:rPr>
            </w:pPr>
            <w:r>
              <w:rPr>
                <w:b/>
                <w:caps/>
                <w:spacing w:val="-15"/>
                <w:sz w:val="18"/>
                <w:szCs w:val="18"/>
              </w:rPr>
              <w:t>FCDD-ISE-HDB</w:t>
            </w:r>
            <w:r w:rsidRPr="00E24CF8">
              <w:rPr>
                <w:b/>
                <w:caps/>
                <w:spacing w:val="-15"/>
                <w:sz w:val="18"/>
                <w:szCs w:val="18"/>
              </w:rPr>
              <w:t xml:space="preserve"> </w:t>
            </w:r>
          </w:p>
          <w:p w14:paraId="39DF8485" w14:textId="216AF998" w:rsidR="000E7F98" w:rsidRPr="00E24CF8" w:rsidRDefault="00E73FA9" w:rsidP="00E83A84">
            <w:pPr>
              <w:keepNext/>
              <w:keepLines/>
              <w:tabs>
                <w:tab w:val="left" w:pos="1930"/>
                <w:tab w:val="left" w:pos="2390"/>
                <w:tab w:val="left" w:pos="2837"/>
              </w:tabs>
              <w:ind w:right="-70"/>
              <w:rPr>
                <w:b/>
                <w:caps/>
                <w:spacing w:val="-15"/>
                <w:sz w:val="18"/>
                <w:szCs w:val="18"/>
              </w:rPr>
            </w:pPr>
            <w:r>
              <w:rPr>
                <w:b/>
                <w:caps/>
                <w:spacing w:val="-15"/>
                <w:sz w:val="18"/>
                <w:szCs w:val="18"/>
              </w:rPr>
              <w:t>PCO</w:t>
            </w:r>
          </w:p>
          <w:p w14:paraId="4EEBBE41" w14:textId="57545741" w:rsidR="000E7F98" w:rsidRPr="00E24CF8" w:rsidRDefault="00E73FA9" w:rsidP="00E83A84">
            <w:pPr>
              <w:keepNext/>
              <w:keepLines/>
              <w:tabs>
                <w:tab w:val="left" w:pos="1930"/>
                <w:tab w:val="left" w:pos="2390"/>
                <w:tab w:val="left" w:pos="2837"/>
              </w:tabs>
              <w:ind w:right="-70"/>
              <w:rPr>
                <w:b/>
                <w:caps/>
                <w:spacing w:val="-15"/>
                <w:sz w:val="18"/>
                <w:szCs w:val="18"/>
              </w:rPr>
            </w:pPr>
            <w:r>
              <w:rPr>
                <w:b/>
                <w:caps/>
                <w:spacing w:val="-15"/>
                <w:sz w:val="18"/>
                <w:szCs w:val="18"/>
              </w:rPr>
              <w:t>QAR</w:t>
            </w:r>
          </w:p>
          <w:p w14:paraId="44EE9895" w14:textId="77777777" w:rsidR="000E7F98" w:rsidRPr="00E24CF8" w:rsidRDefault="000E7F98" w:rsidP="00E83A84">
            <w:pPr>
              <w:keepNext/>
              <w:keepLines/>
              <w:tabs>
                <w:tab w:val="left" w:pos="1930"/>
                <w:tab w:val="left" w:pos="2390"/>
                <w:tab w:val="left" w:pos="2837"/>
              </w:tabs>
              <w:ind w:right="-70"/>
              <w:rPr>
                <w:b/>
                <w:caps/>
                <w:spacing w:val="-15"/>
                <w:sz w:val="18"/>
                <w:szCs w:val="18"/>
              </w:rPr>
            </w:pPr>
          </w:p>
        </w:tc>
        <w:tc>
          <w:tcPr>
            <w:tcW w:w="454" w:type="dxa"/>
            <w:tcBorders>
              <w:top w:val="single" w:sz="6" w:space="0" w:color="auto"/>
              <w:left w:val="nil"/>
              <w:bottom w:val="nil"/>
              <w:right w:val="single" w:sz="6" w:space="0" w:color="auto"/>
            </w:tcBorders>
            <w:tcMar>
              <w:top w:w="0" w:type="dxa"/>
              <w:left w:w="79" w:type="dxa"/>
              <w:bottom w:w="0" w:type="dxa"/>
              <w:right w:w="79" w:type="dxa"/>
            </w:tcMar>
          </w:tcPr>
          <w:p w14:paraId="10606539" w14:textId="77777777" w:rsidR="000E7F98" w:rsidRPr="00E24CF8" w:rsidRDefault="000E7F98" w:rsidP="00E83A84">
            <w:pPr>
              <w:keepNext/>
              <w:keepLines/>
              <w:tabs>
                <w:tab w:val="left" w:pos="1930"/>
                <w:tab w:val="left" w:pos="2390"/>
                <w:tab w:val="left" w:pos="2837"/>
              </w:tabs>
              <w:ind w:right="-70"/>
              <w:jc w:val="center"/>
              <w:rPr>
                <w:b/>
                <w:sz w:val="18"/>
                <w:szCs w:val="18"/>
              </w:rPr>
            </w:pPr>
          </w:p>
          <w:p w14:paraId="5D17EE0F" w14:textId="77777777" w:rsidR="000E7F98" w:rsidRPr="00E24CF8" w:rsidRDefault="000E7F98" w:rsidP="00E83A84">
            <w:pPr>
              <w:keepNext/>
              <w:keepLines/>
              <w:tabs>
                <w:tab w:val="left" w:pos="1930"/>
                <w:tab w:val="left" w:pos="2390"/>
                <w:tab w:val="left" w:pos="2837"/>
              </w:tabs>
              <w:ind w:right="-70"/>
              <w:jc w:val="center"/>
              <w:rPr>
                <w:b/>
                <w:sz w:val="18"/>
                <w:szCs w:val="18"/>
              </w:rPr>
            </w:pPr>
            <w:r w:rsidRPr="00E24CF8">
              <w:rPr>
                <w:b/>
                <w:sz w:val="18"/>
                <w:szCs w:val="18"/>
              </w:rPr>
              <w:t>0</w:t>
            </w:r>
          </w:p>
          <w:p w14:paraId="7A1491AF" w14:textId="77777777" w:rsidR="000E7F98" w:rsidRPr="00E24CF8" w:rsidRDefault="000E7F98" w:rsidP="00E83A84">
            <w:pPr>
              <w:keepNext/>
              <w:keepLines/>
              <w:tabs>
                <w:tab w:val="left" w:pos="1930"/>
                <w:tab w:val="left" w:pos="2390"/>
                <w:tab w:val="left" w:pos="2837"/>
              </w:tabs>
              <w:ind w:right="-70"/>
              <w:jc w:val="center"/>
              <w:rPr>
                <w:b/>
                <w:sz w:val="18"/>
                <w:szCs w:val="18"/>
              </w:rPr>
            </w:pPr>
            <w:r w:rsidRPr="00E24CF8">
              <w:rPr>
                <w:b/>
                <w:sz w:val="18"/>
                <w:szCs w:val="18"/>
              </w:rPr>
              <w:t>0</w:t>
            </w:r>
          </w:p>
          <w:p w14:paraId="0225D76C" w14:textId="77777777" w:rsidR="000E7F98" w:rsidRPr="00E24CF8" w:rsidRDefault="000E7F98" w:rsidP="00E83A84">
            <w:pPr>
              <w:keepNext/>
              <w:keepLines/>
              <w:tabs>
                <w:tab w:val="left" w:pos="1930"/>
                <w:tab w:val="left" w:pos="2390"/>
                <w:tab w:val="left" w:pos="2837"/>
              </w:tabs>
              <w:ind w:right="-70"/>
              <w:jc w:val="center"/>
              <w:rPr>
                <w:b/>
                <w:sz w:val="18"/>
                <w:szCs w:val="18"/>
              </w:rPr>
            </w:pPr>
            <w:r w:rsidRPr="00E24CF8">
              <w:rPr>
                <w:b/>
                <w:sz w:val="18"/>
                <w:szCs w:val="18"/>
              </w:rPr>
              <w:t>0</w:t>
            </w:r>
          </w:p>
          <w:p w14:paraId="00C5ECA1" w14:textId="77777777" w:rsidR="000E7F98" w:rsidRPr="00E24CF8" w:rsidRDefault="000E7F98" w:rsidP="00E83A84">
            <w:pPr>
              <w:keepNext/>
              <w:keepLines/>
              <w:tabs>
                <w:tab w:val="left" w:pos="1930"/>
                <w:tab w:val="left" w:pos="2390"/>
                <w:tab w:val="left" w:pos="2837"/>
              </w:tabs>
              <w:ind w:right="-70"/>
              <w:jc w:val="center"/>
              <w:rPr>
                <w:b/>
                <w:sz w:val="18"/>
                <w:szCs w:val="18"/>
              </w:rPr>
            </w:pPr>
          </w:p>
          <w:p w14:paraId="44139E47" w14:textId="77777777" w:rsidR="000E7F98" w:rsidRPr="00E24CF8" w:rsidRDefault="000E7F98" w:rsidP="00E83A84">
            <w:pPr>
              <w:keepNext/>
              <w:keepLines/>
              <w:tabs>
                <w:tab w:val="left" w:pos="1930"/>
                <w:tab w:val="left" w:pos="2390"/>
                <w:tab w:val="left" w:pos="2837"/>
              </w:tabs>
              <w:ind w:right="-70"/>
              <w:jc w:val="center"/>
              <w:rPr>
                <w:b/>
                <w:sz w:val="18"/>
                <w:szCs w:val="18"/>
              </w:rPr>
            </w:pPr>
          </w:p>
        </w:tc>
        <w:tc>
          <w:tcPr>
            <w:tcW w:w="450" w:type="dxa"/>
            <w:tcBorders>
              <w:top w:val="single" w:sz="6" w:space="0" w:color="auto"/>
              <w:left w:val="nil"/>
              <w:bottom w:val="nil"/>
              <w:right w:val="single" w:sz="2" w:space="0" w:color="auto"/>
            </w:tcBorders>
            <w:tcMar>
              <w:top w:w="0" w:type="dxa"/>
              <w:left w:w="79" w:type="dxa"/>
              <w:bottom w:w="0" w:type="dxa"/>
              <w:right w:w="79" w:type="dxa"/>
            </w:tcMar>
          </w:tcPr>
          <w:p w14:paraId="3FABE6B3" w14:textId="77777777" w:rsidR="000E7F98" w:rsidRPr="00E24CF8" w:rsidRDefault="000E7F98" w:rsidP="00E83A84">
            <w:pPr>
              <w:keepNext/>
              <w:keepLines/>
              <w:tabs>
                <w:tab w:val="left" w:pos="1930"/>
                <w:tab w:val="left" w:pos="2390"/>
                <w:tab w:val="left" w:pos="2837"/>
              </w:tabs>
              <w:ind w:right="-70"/>
              <w:jc w:val="center"/>
              <w:rPr>
                <w:b/>
                <w:sz w:val="18"/>
                <w:szCs w:val="18"/>
              </w:rPr>
            </w:pPr>
          </w:p>
          <w:p w14:paraId="40BE30C0" w14:textId="77777777" w:rsidR="000E7F98" w:rsidRPr="00E24CF8" w:rsidRDefault="000E7F98" w:rsidP="00E83A84">
            <w:pPr>
              <w:keepNext/>
              <w:keepLines/>
              <w:tabs>
                <w:tab w:val="left" w:pos="1930"/>
                <w:tab w:val="left" w:pos="2390"/>
                <w:tab w:val="left" w:pos="2837"/>
              </w:tabs>
              <w:ind w:right="-70"/>
              <w:jc w:val="center"/>
              <w:rPr>
                <w:b/>
                <w:sz w:val="18"/>
                <w:szCs w:val="18"/>
              </w:rPr>
            </w:pPr>
            <w:r w:rsidRPr="00E24CF8">
              <w:rPr>
                <w:b/>
                <w:sz w:val="18"/>
                <w:szCs w:val="18"/>
              </w:rPr>
              <w:t>1</w:t>
            </w:r>
          </w:p>
          <w:p w14:paraId="5B6119C7" w14:textId="77777777" w:rsidR="000E7F98" w:rsidRPr="00E24CF8" w:rsidRDefault="000E7F98" w:rsidP="00E83A84">
            <w:pPr>
              <w:keepNext/>
              <w:keepLines/>
              <w:tabs>
                <w:tab w:val="left" w:pos="1930"/>
                <w:tab w:val="left" w:pos="2390"/>
                <w:tab w:val="left" w:pos="2837"/>
              </w:tabs>
              <w:ind w:right="-70"/>
              <w:jc w:val="center"/>
              <w:rPr>
                <w:b/>
                <w:sz w:val="18"/>
                <w:szCs w:val="18"/>
              </w:rPr>
            </w:pPr>
            <w:r w:rsidRPr="00E24CF8">
              <w:rPr>
                <w:b/>
                <w:sz w:val="18"/>
                <w:szCs w:val="18"/>
              </w:rPr>
              <w:t>1</w:t>
            </w:r>
          </w:p>
          <w:p w14:paraId="3726D3F1" w14:textId="77777777" w:rsidR="000E7F98" w:rsidRPr="00E24CF8" w:rsidRDefault="000E7F98" w:rsidP="00E83A84">
            <w:pPr>
              <w:keepNext/>
              <w:keepLines/>
              <w:tabs>
                <w:tab w:val="left" w:pos="1930"/>
                <w:tab w:val="left" w:pos="2390"/>
                <w:tab w:val="left" w:pos="2837"/>
              </w:tabs>
              <w:ind w:right="-70"/>
              <w:jc w:val="center"/>
              <w:rPr>
                <w:b/>
                <w:sz w:val="18"/>
                <w:szCs w:val="18"/>
              </w:rPr>
            </w:pPr>
            <w:r w:rsidRPr="00E24CF8">
              <w:rPr>
                <w:b/>
                <w:sz w:val="18"/>
                <w:szCs w:val="18"/>
              </w:rPr>
              <w:t>1</w:t>
            </w:r>
          </w:p>
          <w:p w14:paraId="679D868F" w14:textId="77777777" w:rsidR="000E7F98" w:rsidRPr="00E24CF8" w:rsidRDefault="000E7F98" w:rsidP="00E83A84">
            <w:pPr>
              <w:keepNext/>
              <w:keepLines/>
              <w:tabs>
                <w:tab w:val="left" w:pos="1930"/>
                <w:tab w:val="left" w:pos="2390"/>
                <w:tab w:val="left" w:pos="2837"/>
              </w:tabs>
              <w:ind w:right="-70"/>
              <w:jc w:val="center"/>
              <w:rPr>
                <w:b/>
                <w:sz w:val="18"/>
                <w:szCs w:val="18"/>
              </w:rPr>
            </w:pPr>
          </w:p>
          <w:p w14:paraId="21401D21" w14:textId="77777777" w:rsidR="000E7F98" w:rsidRPr="00E24CF8" w:rsidRDefault="000E7F98" w:rsidP="00E83A84">
            <w:pPr>
              <w:keepNext/>
              <w:keepLines/>
              <w:tabs>
                <w:tab w:val="left" w:pos="1930"/>
                <w:tab w:val="left" w:pos="2390"/>
                <w:tab w:val="left" w:pos="2837"/>
              </w:tabs>
              <w:ind w:right="-70"/>
              <w:jc w:val="center"/>
              <w:rPr>
                <w:b/>
                <w:sz w:val="18"/>
                <w:szCs w:val="18"/>
              </w:rPr>
            </w:pPr>
          </w:p>
        </w:tc>
        <w:tc>
          <w:tcPr>
            <w:tcW w:w="451" w:type="dxa"/>
            <w:tcBorders>
              <w:top w:val="single" w:sz="6" w:space="0" w:color="auto"/>
              <w:left w:val="single" w:sz="2" w:space="0" w:color="auto"/>
              <w:bottom w:val="nil"/>
              <w:right w:val="single" w:sz="18" w:space="0" w:color="auto"/>
            </w:tcBorders>
            <w:tcMar>
              <w:top w:w="0" w:type="dxa"/>
              <w:left w:w="79" w:type="dxa"/>
              <w:bottom w:w="0" w:type="dxa"/>
              <w:right w:w="79" w:type="dxa"/>
            </w:tcMar>
          </w:tcPr>
          <w:p w14:paraId="33AA3429" w14:textId="77777777" w:rsidR="000E7F98" w:rsidRPr="00E24CF8" w:rsidRDefault="000E7F98" w:rsidP="00E83A84">
            <w:pPr>
              <w:keepNext/>
              <w:keepLines/>
              <w:tabs>
                <w:tab w:val="left" w:pos="1930"/>
                <w:tab w:val="left" w:pos="2390"/>
                <w:tab w:val="left" w:pos="2837"/>
              </w:tabs>
              <w:ind w:right="-70"/>
              <w:jc w:val="center"/>
              <w:rPr>
                <w:b/>
                <w:sz w:val="18"/>
                <w:szCs w:val="18"/>
              </w:rPr>
            </w:pPr>
          </w:p>
          <w:p w14:paraId="239FD313" w14:textId="77777777" w:rsidR="000E7F98" w:rsidRPr="00E24CF8" w:rsidRDefault="000E7F98" w:rsidP="00E83A84">
            <w:pPr>
              <w:keepNext/>
              <w:keepLines/>
              <w:tabs>
                <w:tab w:val="left" w:pos="1930"/>
                <w:tab w:val="left" w:pos="2390"/>
                <w:tab w:val="left" w:pos="2837"/>
              </w:tabs>
              <w:ind w:right="-70"/>
              <w:jc w:val="center"/>
              <w:rPr>
                <w:b/>
                <w:sz w:val="18"/>
                <w:szCs w:val="18"/>
              </w:rPr>
            </w:pPr>
            <w:r w:rsidRPr="00E24CF8">
              <w:rPr>
                <w:b/>
                <w:sz w:val="18"/>
                <w:szCs w:val="18"/>
              </w:rPr>
              <w:t>0</w:t>
            </w:r>
          </w:p>
          <w:p w14:paraId="457152FF" w14:textId="77777777" w:rsidR="000E7F98" w:rsidRPr="00E24CF8" w:rsidRDefault="000E7F98" w:rsidP="00E83A84">
            <w:pPr>
              <w:keepNext/>
              <w:keepLines/>
              <w:tabs>
                <w:tab w:val="left" w:pos="1930"/>
                <w:tab w:val="left" w:pos="2390"/>
                <w:tab w:val="left" w:pos="2837"/>
              </w:tabs>
              <w:ind w:right="-70"/>
              <w:jc w:val="center"/>
              <w:rPr>
                <w:b/>
                <w:sz w:val="18"/>
                <w:szCs w:val="18"/>
              </w:rPr>
            </w:pPr>
            <w:r w:rsidRPr="00E24CF8">
              <w:rPr>
                <w:b/>
                <w:sz w:val="18"/>
                <w:szCs w:val="18"/>
              </w:rPr>
              <w:t>0</w:t>
            </w:r>
          </w:p>
          <w:p w14:paraId="2789EB56" w14:textId="77777777" w:rsidR="000E7F98" w:rsidRPr="00E24CF8" w:rsidRDefault="000E7F98" w:rsidP="00E83A84">
            <w:pPr>
              <w:keepNext/>
              <w:keepLines/>
              <w:tabs>
                <w:tab w:val="left" w:pos="1930"/>
                <w:tab w:val="left" w:pos="2390"/>
                <w:tab w:val="left" w:pos="2837"/>
              </w:tabs>
              <w:ind w:right="-70"/>
              <w:jc w:val="center"/>
              <w:rPr>
                <w:b/>
                <w:sz w:val="18"/>
                <w:szCs w:val="18"/>
              </w:rPr>
            </w:pPr>
            <w:r w:rsidRPr="00E24CF8">
              <w:rPr>
                <w:b/>
                <w:sz w:val="18"/>
                <w:szCs w:val="18"/>
              </w:rPr>
              <w:t>0</w:t>
            </w:r>
          </w:p>
          <w:p w14:paraId="71160EE4" w14:textId="77777777" w:rsidR="000E7F98" w:rsidRPr="00E24CF8" w:rsidRDefault="000E7F98" w:rsidP="00E83A84">
            <w:pPr>
              <w:keepNext/>
              <w:keepLines/>
              <w:tabs>
                <w:tab w:val="left" w:pos="1930"/>
                <w:tab w:val="left" w:pos="2390"/>
                <w:tab w:val="left" w:pos="2837"/>
              </w:tabs>
              <w:ind w:right="-70"/>
              <w:jc w:val="center"/>
              <w:rPr>
                <w:b/>
                <w:sz w:val="18"/>
                <w:szCs w:val="18"/>
              </w:rPr>
            </w:pPr>
          </w:p>
          <w:p w14:paraId="76463A0F" w14:textId="77777777" w:rsidR="000E7F98" w:rsidRPr="00E24CF8" w:rsidRDefault="000E7F98" w:rsidP="00E83A84">
            <w:pPr>
              <w:keepNext/>
              <w:keepLines/>
              <w:tabs>
                <w:tab w:val="left" w:pos="1930"/>
                <w:tab w:val="left" w:pos="2390"/>
                <w:tab w:val="left" w:pos="2837"/>
              </w:tabs>
              <w:ind w:right="-70"/>
              <w:jc w:val="center"/>
              <w:rPr>
                <w:b/>
                <w:sz w:val="18"/>
                <w:szCs w:val="18"/>
              </w:rPr>
            </w:pPr>
          </w:p>
        </w:tc>
      </w:tr>
      <w:tr w:rsidR="000E7F98" w:rsidRPr="00E24CF8" w14:paraId="0843C3CD" w14:textId="77777777" w:rsidTr="00E83A84">
        <w:trPr>
          <w:gridAfter w:val="2"/>
          <w:wAfter w:w="1182" w:type="dxa"/>
          <w:cantSplit/>
        </w:trPr>
        <w:tc>
          <w:tcPr>
            <w:tcW w:w="5930" w:type="dxa"/>
            <w:gridSpan w:val="9"/>
            <w:tcBorders>
              <w:top w:val="nil"/>
              <w:left w:val="single" w:sz="18" w:space="0" w:color="auto"/>
              <w:bottom w:val="nil"/>
              <w:right w:val="single" w:sz="6" w:space="0" w:color="auto"/>
            </w:tcBorders>
            <w:tcMar>
              <w:top w:w="0" w:type="dxa"/>
              <w:left w:w="79" w:type="dxa"/>
              <w:bottom w:w="0" w:type="dxa"/>
              <w:right w:w="79" w:type="dxa"/>
            </w:tcMar>
          </w:tcPr>
          <w:p w14:paraId="2E69CC24" w14:textId="77777777" w:rsidR="000E7F98" w:rsidRPr="00E24CF8" w:rsidRDefault="000E7F98" w:rsidP="00E83A84">
            <w:pPr>
              <w:keepNext/>
              <w:keepLines/>
              <w:ind w:right="100"/>
              <w:rPr>
                <w:rFonts w:ascii="Arial" w:hAnsi="Arial"/>
                <w:sz w:val="8"/>
              </w:rPr>
            </w:pPr>
          </w:p>
        </w:tc>
        <w:tc>
          <w:tcPr>
            <w:tcW w:w="1889" w:type="dxa"/>
            <w:gridSpan w:val="2"/>
            <w:tcBorders>
              <w:top w:val="single" w:sz="6" w:space="0" w:color="auto"/>
              <w:left w:val="nil"/>
              <w:bottom w:val="single" w:sz="6" w:space="0" w:color="auto"/>
              <w:right w:val="single" w:sz="6" w:space="0" w:color="auto"/>
            </w:tcBorders>
            <w:tcMar>
              <w:top w:w="0" w:type="dxa"/>
              <w:left w:w="79" w:type="dxa"/>
              <w:bottom w:w="0" w:type="dxa"/>
              <w:right w:w="79" w:type="dxa"/>
            </w:tcMar>
            <w:hideMark/>
          </w:tcPr>
          <w:p w14:paraId="2BC951A1" w14:textId="77777777" w:rsidR="000E7F98" w:rsidRPr="00E24CF8" w:rsidRDefault="000E7F98" w:rsidP="00E83A84">
            <w:pPr>
              <w:keepNext/>
              <w:keepLines/>
              <w:ind w:right="-100"/>
              <w:rPr>
                <w:rFonts w:ascii="Arial" w:hAnsi="Arial"/>
                <w:sz w:val="14"/>
              </w:rPr>
            </w:pPr>
            <w:r w:rsidRPr="00E24CF8">
              <w:rPr>
                <w:rFonts w:ascii="Bookman" w:hAnsi="Bookman"/>
                <w:sz w:val="14"/>
              </w:rPr>
              <w:t xml:space="preserve">15. </w:t>
            </w:r>
            <w:r w:rsidRPr="00E24CF8">
              <w:rPr>
                <w:rFonts w:ascii="Arial" w:hAnsi="Arial"/>
                <w:sz w:val="14"/>
              </w:rPr>
              <w:t xml:space="preserve">TOTAL  </w:t>
            </w:r>
            <w:r w:rsidRPr="00E24CF8">
              <w:rPr>
                <w:rFonts w:ascii="Arial" w:hAnsi="Arial"/>
                <w:noProof/>
                <w:sz w:val="14"/>
              </w:rPr>
              <w:drawing>
                <wp:inline distT="0" distB="0" distL="0" distR="0" wp14:anchorId="5BCFF3D9" wp14:editId="53CABFF8">
                  <wp:extent cx="508000" cy="120650"/>
                  <wp:effectExtent l="19050" t="0" r="6350" b="0"/>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srcRect/>
                          <a:stretch>
                            <a:fillRect/>
                          </a:stretch>
                        </pic:blipFill>
                        <pic:spPr bwMode="auto">
                          <a:xfrm>
                            <a:off x="0" y="0"/>
                            <a:ext cx="508000" cy="120650"/>
                          </a:xfrm>
                          <a:prstGeom prst="rect">
                            <a:avLst/>
                          </a:prstGeom>
                          <a:noFill/>
                          <a:ln w="9525">
                            <a:noFill/>
                            <a:miter lim="800000"/>
                            <a:headEnd/>
                            <a:tailEnd/>
                          </a:ln>
                        </pic:spPr>
                      </pic:pic>
                    </a:graphicData>
                  </a:graphic>
                </wp:inline>
              </w:drawing>
            </w:r>
          </w:p>
        </w:tc>
        <w:tc>
          <w:tcPr>
            <w:tcW w:w="454" w:type="dxa"/>
            <w:tcBorders>
              <w:top w:val="single" w:sz="6" w:space="0" w:color="auto"/>
              <w:left w:val="single" w:sz="6" w:space="0" w:color="auto"/>
              <w:bottom w:val="single" w:sz="6" w:space="0" w:color="auto"/>
              <w:right w:val="single" w:sz="6" w:space="0" w:color="auto"/>
            </w:tcBorders>
            <w:tcMar>
              <w:top w:w="0" w:type="dxa"/>
              <w:left w:w="79" w:type="dxa"/>
              <w:bottom w:w="0" w:type="dxa"/>
              <w:right w:w="79" w:type="dxa"/>
            </w:tcMar>
            <w:hideMark/>
          </w:tcPr>
          <w:p w14:paraId="654D4B14" w14:textId="77777777" w:rsidR="000E7F98" w:rsidRPr="00E24CF8" w:rsidRDefault="000E7F98" w:rsidP="00E83A84">
            <w:pPr>
              <w:keepNext/>
              <w:keepLines/>
              <w:ind w:right="20"/>
              <w:jc w:val="center"/>
              <w:rPr>
                <w:b/>
                <w:sz w:val="18"/>
                <w:szCs w:val="18"/>
              </w:rPr>
            </w:pPr>
            <w:r w:rsidRPr="00E24CF8">
              <w:rPr>
                <w:b/>
                <w:sz w:val="18"/>
                <w:szCs w:val="18"/>
              </w:rPr>
              <w:t>0</w:t>
            </w:r>
          </w:p>
        </w:tc>
        <w:tc>
          <w:tcPr>
            <w:tcW w:w="450" w:type="dxa"/>
            <w:tcBorders>
              <w:top w:val="single" w:sz="6" w:space="0" w:color="auto"/>
              <w:left w:val="single" w:sz="6" w:space="0" w:color="auto"/>
              <w:bottom w:val="single" w:sz="6" w:space="0" w:color="auto"/>
              <w:right w:val="single" w:sz="6" w:space="0" w:color="auto"/>
            </w:tcBorders>
            <w:tcMar>
              <w:top w:w="0" w:type="dxa"/>
              <w:left w:w="79" w:type="dxa"/>
              <w:bottom w:w="0" w:type="dxa"/>
              <w:right w:w="79" w:type="dxa"/>
            </w:tcMar>
            <w:hideMark/>
          </w:tcPr>
          <w:p w14:paraId="614623F1" w14:textId="77777777" w:rsidR="000E7F98" w:rsidRPr="00E24CF8" w:rsidRDefault="000E7F98" w:rsidP="00E83A84">
            <w:pPr>
              <w:keepNext/>
              <w:keepLines/>
              <w:ind w:left="-86" w:right="-72"/>
              <w:jc w:val="center"/>
              <w:rPr>
                <w:b/>
                <w:sz w:val="18"/>
                <w:szCs w:val="18"/>
              </w:rPr>
            </w:pPr>
            <w:r w:rsidRPr="00E24CF8">
              <w:rPr>
                <w:b/>
                <w:sz w:val="18"/>
                <w:szCs w:val="18"/>
              </w:rPr>
              <w:t>3</w:t>
            </w:r>
          </w:p>
        </w:tc>
        <w:tc>
          <w:tcPr>
            <w:tcW w:w="451" w:type="dxa"/>
            <w:tcBorders>
              <w:top w:val="single" w:sz="6" w:space="0" w:color="auto"/>
              <w:left w:val="single" w:sz="6" w:space="0" w:color="auto"/>
              <w:bottom w:val="single" w:sz="6" w:space="0" w:color="auto"/>
              <w:right w:val="single" w:sz="18" w:space="0" w:color="auto"/>
            </w:tcBorders>
            <w:tcMar>
              <w:top w:w="0" w:type="dxa"/>
              <w:left w:w="79" w:type="dxa"/>
              <w:bottom w:w="0" w:type="dxa"/>
              <w:right w:w="79" w:type="dxa"/>
            </w:tcMar>
            <w:hideMark/>
          </w:tcPr>
          <w:p w14:paraId="5ADDC10C" w14:textId="77777777" w:rsidR="000E7F98" w:rsidRPr="00E24CF8" w:rsidRDefault="000E7F98" w:rsidP="00E83A84">
            <w:pPr>
              <w:keepNext/>
              <w:keepLines/>
              <w:ind w:left="-86" w:right="-72"/>
              <w:jc w:val="center"/>
              <w:rPr>
                <w:b/>
                <w:sz w:val="18"/>
                <w:szCs w:val="18"/>
              </w:rPr>
            </w:pPr>
            <w:r w:rsidRPr="00E24CF8">
              <w:rPr>
                <w:b/>
                <w:sz w:val="18"/>
                <w:szCs w:val="18"/>
              </w:rPr>
              <w:t>0</w:t>
            </w:r>
          </w:p>
        </w:tc>
      </w:tr>
      <w:tr w:rsidR="000E7F98" w:rsidRPr="00E24CF8" w14:paraId="2A4D3679" w14:textId="77777777" w:rsidTr="00E83A84">
        <w:tblPrEx>
          <w:tblLook w:val="0000" w:firstRow="0" w:lastRow="0" w:firstColumn="0" w:lastColumn="0" w:noHBand="0" w:noVBand="0"/>
        </w:tblPrEx>
        <w:trPr>
          <w:gridAfter w:val="2"/>
          <w:wAfter w:w="1182" w:type="dxa"/>
          <w:cantSplit/>
        </w:trPr>
        <w:tc>
          <w:tcPr>
            <w:tcW w:w="3231" w:type="dxa"/>
            <w:gridSpan w:val="5"/>
            <w:tcBorders>
              <w:top w:val="single" w:sz="12" w:space="0" w:color="auto"/>
              <w:left w:val="single" w:sz="18" w:space="0" w:color="auto"/>
              <w:bottom w:val="nil"/>
              <w:right w:val="single" w:sz="6" w:space="0" w:color="auto"/>
            </w:tcBorders>
          </w:tcPr>
          <w:p w14:paraId="2ABB4C2B" w14:textId="77777777" w:rsidR="000E7F98" w:rsidRPr="00E24CF8" w:rsidRDefault="000E7F98" w:rsidP="00E83A84">
            <w:pPr>
              <w:pStyle w:val="PDPSOW"/>
              <w:keepNext/>
              <w:keepLines/>
              <w:rPr>
                <w:sz w:val="12"/>
              </w:rPr>
            </w:pPr>
            <w:r w:rsidRPr="00E24CF8">
              <w:rPr>
                <w:sz w:val="12"/>
              </w:rPr>
              <w:t>G.  PREPARED BY</w:t>
            </w:r>
          </w:p>
        </w:tc>
        <w:tc>
          <w:tcPr>
            <w:tcW w:w="1350" w:type="dxa"/>
            <w:gridSpan w:val="2"/>
            <w:tcBorders>
              <w:top w:val="single" w:sz="12" w:space="0" w:color="auto"/>
              <w:left w:val="single" w:sz="6" w:space="0" w:color="auto"/>
              <w:bottom w:val="nil"/>
              <w:right w:val="single" w:sz="6" w:space="0" w:color="auto"/>
            </w:tcBorders>
          </w:tcPr>
          <w:p w14:paraId="6E65C60A" w14:textId="77777777" w:rsidR="000E7F98" w:rsidRPr="00E24CF8" w:rsidRDefault="000E7F98" w:rsidP="00E83A84">
            <w:pPr>
              <w:pStyle w:val="PDPSOW"/>
              <w:keepNext/>
              <w:keepLines/>
              <w:rPr>
                <w:sz w:val="12"/>
              </w:rPr>
            </w:pPr>
            <w:r w:rsidRPr="00E24CF8">
              <w:rPr>
                <w:sz w:val="12"/>
              </w:rPr>
              <w:t>H.  DATE</w:t>
            </w:r>
          </w:p>
        </w:tc>
        <w:tc>
          <w:tcPr>
            <w:tcW w:w="3238" w:type="dxa"/>
            <w:gridSpan w:val="4"/>
            <w:tcBorders>
              <w:top w:val="single" w:sz="12" w:space="0" w:color="auto"/>
              <w:left w:val="single" w:sz="6" w:space="0" w:color="auto"/>
              <w:bottom w:val="nil"/>
              <w:right w:val="single" w:sz="6" w:space="0" w:color="auto"/>
            </w:tcBorders>
          </w:tcPr>
          <w:p w14:paraId="516B6538" w14:textId="77777777" w:rsidR="000E7F98" w:rsidRPr="00E24CF8" w:rsidRDefault="000E7F98" w:rsidP="00E83A84">
            <w:pPr>
              <w:pStyle w:val="PDPSOW"/>
              <w:keepNext/>
              <w:keepLines/>
              <w:rPr>
                <w:sz w:val="12"/>
              </w:rPr>
            </w:pPr>
            <w:r w:rsidRPr="00E24CF8">
              <w:rPr>
                <w:sz w:val="12"/>
              </w:rPr>
              <w:t>I.  APPROVED BY</w:t>
            </w:r>
          </w:p>
        </w:tc>
        <w:tc>
          <w:tcPr>
            <w:tcW w:w="1355" w:type="dxa"/>
            <w:gridSpan w:val="3"/>
            <w:tcBorders>
              <w:top w:val="single" w:sz="12" w:space="0" w:color="auto"/>
              <w:left w:val="single" w:sz="6" w:space="0" w:color="auto"/>
              <w:bottom w:val="nil"/>
              <w:right w:val="single" w:sz="18" w:space="0" w:color="auto"/>
            </w:tcBorders>
          </w:tcPr>
          <w:p w14:paraId="2016EB4A" w14:textId="77777777" w:rsidR="000E7F98" w:rsidRPr="00E24CF8" w:rsidRDefault="000E7F98" w:rsidP="00E83A84">
            <w:pPr>
              <w:pStyle w:val="PDPSOW"/>
              <w:keepNext/>
              <w:keepLines/>
              <w:rPr>
                <w:sz w:val="12"/>
              </w:rPr>
            </w:pPr>
            <w:r w:rsidRPr="00E24CF8">
              <w:rPr>
                <w:sz w:val="12"/>
              </w:rPr>
              <w:t>J.  DATE</w:t>
            </w:r>
          </w:p>
        </w:tc>
      </w:tr>
      <w:tr w:rsidR="000E7F98" w:rsidRPr="0046108F" w14:paraId="7191CDAA" w14:textId="77777777" w:rsidTr="00E83A84">
        <w:tblPrEx>
          <w:tblLook w:val="0000" w:firstRow="0" w:lastRow="0" w:firstColumn="0" w:lastColumn="0" w:noHBand="0" w:noVBand="0"/>
        </w:tblPrEx>
        <w:trPr>
          <w:gridAfter w:val="2"/>
          <w:wAfter w:w="1182" w:type="dxa"/>
          <w:cantSplit/>
        </w:trPr>
        <w:tc>
          <w:tcPr>
            <w:tcW w:w="3231" w:type="dxa"/>
            <w:gridSpan w:val="5"/>
            <w:tcBorders>
              <w:top w:val="nil"/>
              <w:left w:val="single" w:sz="18" w:space="0" w:color="auto"/>
              <w:bottom w:val="single" w:sz="18" w:space="0" w:color="auto"/>
              <w:right w:val="single" w:sz="6" w:space="0" w:color="auto"/>
            </w:tcBorders>
          </w:tcPr>
          <w:p w14:paraId="6F2F8976" w14:textId="77777777" w:rsidR="000E7F98" w:rsidRPr="0046108F" w:rsidRDefault="000E7F98" w:rsidP="00E83A84">
            <w:pPr>
              <w:keepNext/>
              <w:keepLines/>
              <w:tabs>
                <w:tab w:val="left" w:pos="720"/>
              </w:tabs>
              <w:ind w:right="10"/>
              <w:rPr>
                <w:b/>
                <w:sz w:val="20"/>
              </w:rPr>
            </w:pPr>
            <w:r w:rsidRPr="0046108F">
              <w:rPr>
                <w:b/>
                <w:sz w:val="20"/>
              </w:rPr>
              <w:t>STANLEY U. CHAN</w:t>
            </w:r>
          </w:p>
          <w:p w14:paraId="0DB954FA" w14:textId="77777777" w:rsidR="000E7F98" w:rsidRPr="0046108F" w:rsidRDefault="000E7F98" w:rsidP="00E83A84">
            <w:pPr>
              <w:keepNext/>
              <w:keepLines/>
              <w:tabs>
                <w:tab w:val="left" w:pos="720"/>
              </w:tabs>
              <w:ind w:right="10"/>
              <w:rPr>
                <w:b/>
                <w:sz w:val="20"/>
              </w:rPr>
            </w:pPr>
            <w:r w:rsidRPr="0046108F">
              <w:rPr>
                <w:b/>
                <w:sz w:val="20"/>
              </w:rPr>
              <w:t>FCDD-ISE-HDB</w:t>
            </w:r>
          </w:p>
          <w:p w14:paraId="19FDBDE2" w14:textId="77777777" w:rsidR="000E7F98" w:rsidRPr="0046108F" w:rsidRDefault="000E7F98" w:rsidP="00E83A84">
            <w:pPr>
              <w:keepNext/>
              <w:keepLines/>
              <w:tabs>
                <w:tab w:val="left" w:pos="720"/>
              </w:tabs>
              <w:ind w:right="10"/>
              <w:rPr>
                <w:b/>
                <w:sz w:val="20"/>
              </w:rPr>
            </w:pPr>
            <w:r w:rsidRPr="0046108F">
              <w:rPr>
                <w:b/>
                <w:sz w:val="20"/>
              </w:rPr>
              <w:t>Electronics Engineer</w:t>
            </w:r>
          </w:p>
        </w:tc>
        <w:tc>
          <w:tcPr>
            <w:tcW w:w="1350" w:type="dxa"/>
            <w:gridSpan w:val="2"/>
            <w:tcBorders>
              <w:top w:val="nil"/>
              <w:left w:val="single" w:sz="6" w:space="0" w:color="auto"/>
              <w:bottom w:val="single" w:sz="18" w:space="0" w:color="auto"/>
              <w:right w:val="single" w:sz="6" w:space="0" w:color="auto"/>
            </w:tcBorders>
          </w:tcPr>
          <w:p w14:paraId="366A5062" w14:textId="34A55CE2" w:rsidR="000E7F98" w:rsidRPr="0046108F" w:rsidRDefault="0046108F" w:rsidP="00E83A84">
            <w:pPr>
              <w:keepNext/>
              <w:keepLines/>
              <w:tabs>
                <w:tab w:val="left" w:pos="720"/>
              </w:tabs>
              <w:ind w:right="20"/>
              <w:jc w:val="center"/>
              <w:rPr>
                <w:b/>
                <w:sz w:val="20"/>
              </w:rPr>
            </w:pPr>
            <w:r w:rsidRPr="0046108F">
              <w:rPr>
                <w:b/>
                <w:sz w:val="20"/>
              </w:rPr>
              <w:t>09/18/2025</w:t>
            </w:r>
          </w:p>
        </w:tc>
        <w:tc>
          <w:tcPr>
            <w:tcW w:w="3238" w:type="dxa"/>
            <w:gridSpan w:val="4"/>
            <w:tcBorders>
              <w:top w:val="nil"/>
              <w:left w:val="single" w:sz="6" w:space="0" w:color="auto"/>
              <w:bottom w:val="single" w:sz="18" w:space="0" w:color="auto"/>
              <w:right w:val="single" w:sz="6" w:space="0" w:color="auto"/>
            </w:tcBorders>
          </w:tcPr>
          <w:p w14:paraId="279A8BCE" w14:textId="77777777" w:rsidR="000E7F98" w:rsidRPr="0046108F" w:rsidRDefault="000E7F98" w:rsidP="00E83A84">
            <w:pPr>
              <w:keepNext/>
              <w:keepLines/>
              <w:ind w:right="20"/>
              <w:rPr>
                <w:b/>
                <w:sz w:val="20"/>
              </w:rPr>
            </w:pPr>
            <w:r w:rsidRPr="0046108F">
              <w:rPr>
                <w:b/>
                <w:sz w:val="20"/>
              </w:rPr>
              <w:t>LYSSA J. MURPHY</w:t>
            </w:r>
          </w:p>
          <w:p w14:paraId="6EF22D42" w14:textId="77777777" w:rsidR="000E7F98" w:rsidRPr="0046108F" w:rsidRDefault="000E7F98" w:rsidP="00E83A84">
            <w:pPr>
              <w:keepNext/>
              <w:keepLines/>
              <w:ind w:right="20"/>
              <w:rPr>
                <w:b/>
                <w:sz w:val="20"/>
              </w:rPr>
            </w:pPr>
            <w:r w:rsidRPr="0046108F">
              <w:rPr>
                <w:b/>
                <w:sz w:val="20"/>
              </w:rPr>
              <w:t>FCDD-ISE-HDB</w:t>
            </w:r>
          </w:p>
          <w:p w14:paraId="5BBF2B7F" w14:textId="77777777" w:rsidR="000E7F98" w:rsidRPr="0046108F" w:rsidRDefault="000E7F98" w:rsidP="00E83A84">
            <w:pPr>
              <w:keepNext/>
              <w:keepLines/>
              <w:tabs>
                <w:tab w:val="left" w:pos="720"/>
              </w:tabs>
              <w:ind w:right="20"/>
              <w:rPr>
                <w:b/>
                <w:sz w:val="20"/>
              </w:rPr>
            </w:pPr>
            <w:r w:rsidRPr="0046108F">
              <w:rPr>
                <w:b/>
                <w:sz w:val="20"/>
              </w:rPr>
              <w:t>Supervisory Engineer</w:t>
            </w:r>
          </w:p>
        </w:tc>
        <w:tc>
          <w:tcPr>
            <w:tcW w:w="1355" w:type="dxa"/>
            <w:gridSpan w:val="3"/>
            <w:tcBorders>
              <w:top w:val="nil"/>
              <w:left w:val="single" w:sz="6" w:space="0" w:color="auto"/>
              <w:bottom w:val="single" w:sz="18" w:space="0" w:color="auto"/>
              <w:right w:val="single" w:sz="18" w:space="0" w:color="auto"/>
            </w:tcBorders>
          </w:tcPr>
          <w:p w14:paraId="4FF47DFA" w14:textId="75A50DCB" w:rsidR="000E7F98" w:rsidRPr="0046108F" w:rsidRDefault="0046108F" w:rsidP="00E83A84">
            <w:pPr>
              <w:keepNext/>
              <w:keepLines/>
              <w:tabs>
                <w:tab w:val="left" w:pos="720"/>
              </w:tabs>
              <w:ind w:right="20"/>
              <w:jc w:val="center"/>
              <w:rPr>
                <w:b/>
                <w:sz w:val="20"/>
              </w:rPr>
            </w:pPr>
            <w:r w:rsidRPr="0046108F">
              <w:rPr>
                <w:b/>
                <w:sz w:val="20"/>
              </w:rPr>
              <w:t>09/18/2025</w:t>
            </w:r>
          </w:p>
        </w:tc>
      </w:tr>
      <w:bookmarkEnd w:id="45"/>
    </w:tbl>
    <w:p w14:paraId="225875DB" w14:textId="77777777" w:rsidR="00E83A84" w:rsidRDefault="00E83A84" w:rsidP="000E7F98">
      <w:pPr>
        <w:jc w:val="center"/>
      </w:pPr>
    </w:p>
    <w:p w14:paraId="4F7C955D" w14:textId="77777777" w:rsidR="00A962F3" w:rsidRDefault="00A962F3" w:rsidP="000E7F98">
      <w:pPr>
        <w:jc w:val="center"/>
      </w:pPr>
    </w:p>
    <w:p w14:paraId="7B990D04" w14:textId="77777777" w:rsidR="00A962F3" w:rsidRDefault="00A962F3" w:rsidP="000E7F98">
      <w:pPr>
        <w:jc w:val="center"/>
      </w:pPr>
    </w:p>
    <w:p w14:paraId="328AB205" w14:textId="77777777" w:rsidR="00A962F3" w:rsidRDefault="00A962F3" w:rsidP="000E7F98">
      <w:pPr>
        <w:jc w:val="center"/>
      </w:pPr>
    </w:p>
    <w:p w14:paraId="51E0A675" w14:textId="77777777" w:rsidR="00A962F3" w:rsidRDefault="00A962F3" w:rsidP="000E7F98">
      <w:pPr>
        <w:jc w:val="center"/>
        <w:rPr>
          <w:b/>
          <w:bCs/>
        </w:rPr>
      </w:pPr>
    </w:p>
    <w:p w14:paraId="5829B72B" w14:textId="06874190" w:rsidR="000E7F98" w:rsidRPr="00E042BA" w:rsidRDefault="000E7F98" w:rsidP="00E042BA"/>
    <w:sectPr w:rsidR="000E7F98" w:rsidRPr="00E042BA" w:rsidSect="00695545">
      <w:pgSz w:w="12240" w:h="15840" w:code="1"/>
      <w:pgMar w:top="1440" w:right="720" w:bottom="144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61AE8" w14:textId="77777777" w:rsidR="001A0BDA" w:rsidRDefault="001A0BDA">
      <w:r>
        <w:separator/>
      </w:r>
    </w:p>
  </w:endnote>
  <w:endnote w:type="continuationSeparator" w:id="0">
    <w:p w14:paraId="40A0E497" w14:textId="77777777" w:rsidR="001A0BDA" w:rsidRDefault="001A0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N)">
    <w:altName w:val="Calibri"/>
    <w:panose1 w:val="00000000000000000000"/>
    <w:charset w:val="00"/>
    <w:family w:val="auto"/>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Bookman">
    <w:altName w:val="Bookman Old Style"/>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E6E3" w14:textId="77777777" w:rsidR="005B7D42" w:rsidRDefault="005B7D42" w:rsidP="004719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C0480B" w14:textId="77777777" w:rsidR="005B7D42" w:rsidRDefault="005B7D42" w:rsidP="000E59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0F908" w14:textId="4030EE7B" w:rsidR="005B7D42" w:rsidRDefault="00E83A84" w:rsidP="00E83A84">
    <w:pPr>
      <w:pStyle w:val="Footer"/>
      <w:pBdr>
        <w:top w:val="thinThickSmallGap" w:sz="24" w:space="1" w:color="622423" w:themeColor="accent2" w:themeShade="7F"/>
      </w:pBdr>
      <w:rPr>
        <w:rFonts w:eastAsiaTheme="majorEastAsia"/>
      </w:rPr>
    </w:pPr>
    <w:r>
      <w:rPr>
        <w:rFonts w:eastAsiaTheme="majorEastAsia"/>
      </w:rPr>
      <w:t>Exhibit A</w:t>
    </w:r>
    <w:r w:rsidRPr="00EC5CDB">
      <w:rPr>
        <w:rFonts w:eastAsiaTheme="majorEastAsia"/>
      </w:rPr>
      <w:tab/>
    </w:r>
    <w:r w:rsidRPr="003B6F9E">
      <w:rPr>
        <w:rFonts w:eastAsiaTheme="majorEastAsia"/>
        <w:color w:val="FF0000"/>
      </w:rPr>
      <w:t xml:space="preserve">                                     </w:t>
    </w:r>
    <w:r w:rsidRPr="00BF5438">
      <w:rPr>
        <w:rFonts w:eastAsiaTheme="majorEastAsia"/>
      </w:rPr>
      <w:t>SPRBL1-26-R-0007</w:t>
    </w:r>
    <w:r>
      <w:rPr>
        <w:rFonts w:eastAsiaTheme="majorEastAsia"/>
        <w:color w:val="31849B" w:themeColor="accent5" w:themeShade="BF"/>
      </w:rPr>
      <w:tab/>
    </w:r>
    <w:r>
      <w:rPr>
        <w:rFonts w:eastAsiaTheme="majorEastAsia"/>
        <w:color w:val="31849B" w:themeColor="accent5" w:themeShade="BF"/>
      </w:rPr>
      <w:tab/>
    </w:r>
    <w:r w:rsidR="005B7D42" w:rsidRPr="003B6F9E">
      <w:rPr>
        <w:rFonts w:eastAsiaTheme="majorEastAsia"/>
      </w:rPr>
      <w:t xml:space="preserve">Page </w:t>
    </w:r>
    <w:r w:rsidR="005B7D42" w:rsidRPr="00EC5CDB">
      <w:rPr>
        <w:rFonts w:eastAsiaTheme="majorEastAsia"/>
      </w:rPr>
      <w:fldChar w:fldCharType="begin"/>
    </w:r>
    <w:r w:rsidR="005B7D42" w:rsidRPr="00EC5CDB">
      <w:rPr>
        <w:rFonts w:eastAsiaTheme="majorEastAsia"/>
      </w:rPr>
      <w:instrText xml:space="preserve"> PAGE  \* Arabic  \* MERGEFORMAT </w:instrText>
    </w:r>
    <w:r w:rsidR="005B7D42" w:rsidRPr="00EC5CDB">
      <w:rPr>
        <w:rFonts w:eastAsiaTheme="majorEastAsia"/>
      </w:rPr>
      <w:fldChar w:fldCharType="separate"/>
    </w:r>
    <w:r w:rsidR="007F124E">
      <w:rPr>
        <w:rFonts w:eastAsiaTheme="majorEastAsia"/>
        <w:noProof/>
      </w:rPr>
      <w:t>1</w:t>
    </w:r>
    <w:r w:rsidR="005B7D42" w:rsidRPr="00EC5CDB">
      <w:rPr>
        <w:rFonts w:eastAsiaTheme="majorEastAsia"/>
      </w:rPr>
      <w:fldChar w:fldCharType="end"/>
    </w:r>
    <w:r w:rsidR="005B7D42" w:rsidRPr="00EC5CDB">
      <w:rPr>
        <w:rFonts w:eastAsiaTheme="majorEastAsia"/>
      </w:rPr>
      <w:t xml:space="preserve"> of </w:t>
    </w:r>
    <w:r w:rsidR="005B7D42" w:rsidRPr="00EC5CDB">
      <w:rPr>
        <w:rFonts w:eastAsiaTheme="majorEastAsia"/>
      </w:rPr>
      <w:fldChar w:fldCharType="begin"/>
    </w:r>
    <w:r w:rsidR="005B7D42" w:rsidRPr="00EC5CDB">
      <w:rPr>
        <w:rFonts w:eastAsiaTheme="majorEastAsia"/>
      </w:rPr>
      <w:instrText xml:space="preserve"> NUMPAGES  \* Arabic  \* MERGEFORMAT </w:instrText>
    </w:r>
    <w:r w:rsidR="005B7D42" w:rsidRPr="00EC5CDB">
      <w:rPr>
        <w:rFonts w:eastAsiaTheme="majorEastAsia"/>
      </w:rPr>
      <w:fldChar w:fldCharType="separate"/>
    </w:r>
    <w:r w:rsidR="007F124E">
      <w:rPr>
        <w:rFonts w:eastAsiaTheme="majorEastAsia"/>
        <w:noProof/>
      </w:rPr>
      <w:t>11</w:t>
    </w:r>
    <w:r w:rsidR="005B7D42" w:rsidRPr="00EC5CDB">
      <w:rPr>
        <w:rFonts w:eastAsiaTheme="majorEastAsia"/>
      </w:rPr>
      <w:fldChar w:fldCharType="end"/>
    </w:r>
  </w:p>
  <w:p w14:paraId="0F71AE96" w14:textId="3AE90AF5" w:rsidR="005B7D42" w:rsidRPr="00D24B0B" w:rsidRDefault="00E83A84" w:rsidP="00D24B0B">
    <w:pPr>
      <w:pStyle w:val="Footer"/>
      <w:pBdr>
        <w:top w:val="thinThickSmallGap" w:sz="24" w:space="1" w:color="622423" w:themeColor="accent2" w:themeShade="7F"/>
      </w:pBdr>
      <w:rPr>
        <w:rFonts w:eastAsiaTheme="majorEastAsia"/>
        <w:color w:val="31849B" w:themeColor="accent5" w:themeShade="BF"/>
      </w:rPr>
    </w:pPr>
    <w:r>
      <w:rPr>
        <w:rFonts w:eastAsiaTheme="majorEastAsia"/>
      </w:rPr>
      <w:t xml:space="preserve">Issue: </w:t>
    </w:r>
    <w:r w:rsidR="00D25E54">
      <w:rPr>
        <w:rFonts w:eastAsiaTheme="majorEastAsia"/>
      </w:rPr>
      <w:t>22 SEP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3DC9" w14:textId="77777777" w:rsidR="00E83A84" w:rsidRDefault="00E83A84" w:rsidP="00135FEF">
    <w:pPr>
      <w:pStyle w:val="Footer"/>
      <w:pBdr>
        <w:top w:val="thinThickSmallGap" w:sz="24" w:space="1" w:color="622423" w:themeColor="accent2" w:themeShade="7F"/>
      </w:pBdr>
      <w:rPr>
        <w:rFonts w:eastAsiaTheme="majorEastAsia"/>
        <w:color w:val="31849B" w:themeColor="accent5" w:themeShade="BF"/>
      </w:rPr>
    </w:pPr>
    <w:r>
      <w:rPr>
        <w:rFonts w:eastAsiaTheme="majorEastAsia"/>
      </w:rPr>
      <w:t>Exhibit A</w:t>
    </w:r>
    <w:r w:rsidR="00135FEF" w:rsidRPr="00EC5CDB">
      <w:rPr>
        <w:rFonts w:eastAsiaTheme="majorEastAsia"/>
      </w:rPr>
      <w:tab/>
    </w:r>
    <w:r w:rsidR="00135FEF" w:rsidRPr="003B6F9E">
      <w:rPr>
        <w:rFonts w:eastAsiaTheme="majorEastAsia"/>
        <w:color w:val="FF0000"/>
      </w:rPr>
      <w:t xml:space="preserve">                                     </w:t>
    </w:r>
    <w:r w:rsidR="00135FEF" w:rsidRPr="00FD132C">
      <w:rPr>
        <w:rFonts w:eastAsiaTheme="majorEastAsia"/>
        <w:color w:val="31849B" w:themeColor="accent5" w:themeShade="BF"/>
      </w:rPr>
      <w:t>SPRBL1-</w:t>
    </w:r>
    <w:r w:rsidR="00CC305B">
      <w:rPr>
        <w:rFonts w:eastAsiaTheme="majorEastAsia"/>
        <w:color w:val="31849B" w:themeColor="accent5" w:themeShade="BF"/>
      </w:rPr>
      <w:t>26</w:t>
    </w:r>
    <w:r w:rsidR="00135FEF" w:rsidRPr="00FD132C">
      <w:rPr>
        <w:rFonts w:eastAsiaTheme="majorEastAsia"/>
        <w:color w:val="31849B" w:themeColor="accent5" w:themeShade="BF"/>
      </w:rPr>
      <w:t>-R-</w:t>
    </w:r>
    <w:r w:rsidR="00CC305B">
      <w:rPr>
        <w:rFonts w:eastAsiaTheme="majorEastAsia"/>
        <w:color w:val="31849B" w:themeColor="accent5" w:themeShade="BF"/>
      </w:rPr>
      <w:t>0007</w:t>
    </w:r>
  </w:p>
  <w:p w14:paraId="6A75EDE8" w14:textId="659B41D3" w:rsidR="00135FEF" w:rsidRPr="00EC5CDB" w:rsidRDefault="00E83A84" w:rsidP="00135FEF">
    <w:pPr>
      <w:pStyle w:val="Footer"/>
      <w:pBdr>
        <w:top w:val="thinThickSmallGap" w:sz="24" w:space="1" w:color="622423" w:themeColor="accent2" w:themeShade="7F"/>
      </w:pBdr>
      <w:rPr>
        <w:rFonts w:eastAsiaTheme="majorEastAsia"/>
      </w:rPr>
    </w:pPr>
    <w:r>
      <w:rPr>
        <w:rFonts w:eastAsiaTheme="majorEastAsia"/>
        <w:color w:val="31849B" w:themeColor="accent5" w:themeShade="BF"/>
      </w:rPr>
      <w:t>Issue: Date</w:t>
    </w:r>
    <w:r w:rsidR="00135FEF" w:rsidRPr="003B6F9E">
      <w:rPr>
        <w:rFonts w:eastAsiaTheme="majorEastAsia"/>
        <w:color w:val="FF0000"/>
      </w:rPr>
      <w:ptab w:relativeTo="margin" w:alignment="right" w:leader="none"/>
    </w:r>
    <w:r w:rsidR="00135FEF" w:rsidRPr="003B6F9E">
      <w:rPr>
        <w:rFonts w:eastAsiaTheme="majorEastAsia"/>
      </w:rPr>
      <w:t xml:space="preserve">Page </w:t>
    </w:r>
    <w:r w:rsidR="00135FEF" w:rsidRPr="00EC5CDB">
      <w:rPr>
        <w:rFonts w:eastAsiaTheme="majorEastAsia"/>
      </w:rPr>
      <w:fldChar w:fldCharType="begin"/>
    </w:r>
    <w:r w:rsidR="00135FEF" w:rsidRPr="00EC5CDB">
      <w:rPr>
        <w:rFonts w:eastAsiaTheme="majorEastAsia"/>
      </w:rPr>
      <w:instrText xml:space="preserve"> PAGE  \* Arabic  \* MERGEFORMAT </w:instrText>
    </w:r>
    <w:r w:rsidR="00135FEF" w:rsidRPr="00EC5CDB">
      <w:rPr>
        <w:rFonts w:eastAsiaTheme="majorEastAsia"/>
      </w:rPr>
      <w:fldChar w:fldCharType="separate"/>
    </w:r>
    <w:r w:rsidR="00135FEF">
      <w:rPr>
        <w:rFonts w:eastAsiaTheme="majorEastAsia"/>
      </w:rPr>
      <w:t>2</w:t>
    </w:r>
    <w:r w:rsidR="00135FEF" w:rsidRPr="00EC5CDB">
      <w:rPr>
        <w:rFonts w:eastAsiaTheme="majorEastAsia"/>
      </w:rPr>
      <w:fldChar w:fldCharType="end"/>
    </w:r>
    <w:r w:rsidR="00135FEF" w:rsidRPr="00EC5CDB">
      <w:rPr>
        <w:rFonts w:eastAsiaTheme="majorEastAsia"/>
      </w:rPr>
      <w:t xml:space="preserve"> of </w:t>
    </w:r>
    <w:r w:rsidR="00135FEF" w:rsidRPr="00EC5CDB">
      <w:rPr>
        <w:rFonts w:eastAsiaTheme="majorEastAsia"/>
      </w:rPr>
      <w:fldChar w:fldCharType="begin"/>
    </w:r>
    <w:r w:rsidR="00135FEF" w:rsidRPr="00EC5CDB">
      <w:rPr>
        <w:rFonts w:eastAsiaTheme="majorEastAsia"/>
      </w:rPr>
      <w:instrText xml:space="preserve"> NUMPAGES  \* Arabic  \* MERGEFORMAT </w:instrText>
    </w:r>
    <w:r w:rsidR="00135FEF" w:rsidRPr="00EC5CDB">
      <w:rPr>
        <w:rFonts w:eastAsiaTheme="majorEastAsia"/>
      </w:rPr>
      <w:fldChar w:fldCharType="separate"/>
    </w:r>
    <w:r w:rsidR="00135FEF">
      <w:rPr>
        <w:rFonts w:eastAsiaTheme="majorEastAsia"/>
      </w:rPr>
      <w:t>10</w:t>
    </w:r>
    <w:r w:rsidR="00135FEF" w:rsidRPr="00EC5CDB">
      <w:rPr>
        <w:rFonts w:eastAsiaTheme="majorEastAsia"/>
      </w:rPr>
      <w:fldChar w:fldCharType="end"/>
    </w:r>
  </w:p>
  <w:p w14:paraId="6F42A30C" w14:textId="77777777" w:rsidR="00135FEF" w:rsidRDefault="00135F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60D4" w14:textId="77777777" w:rsidR="001A0BDA" w:rsidRDefault="001A0BDA">
      <w:r>
        <w:separator/>
      </w:r>
    </w:p>
  </w:footnote>
  <w:footnote w:type="continuationSeparator" w:id="0">
    <w:p w14:paraId="1E00A24E" w14:textId="77777777" w:rsidR="001A0BDA" w:rsidRDefault="001A0B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A89"/>
    <w:multiLevelType w:val="hybridMultilevel"/>
    <w:tmpl w:val="4CE2D1B6"/>
    <w:lvl w:ilvl="0" w:tplc="47B07CC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120C3D"/>
    <w:multiLevelType w:val="hybridMultilevel"/>
    <w:tmpl w:val="7B36550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C1D07"/>
    <w:multiLevelType w:val="hybridMultilevel"/>
    <w:tmpl w:val="3F24D6B0"/>
    <w:lvl w:ilvl="0" w:tplc="04090011">
      <w:start w:val="1"/>
      <w:numFmt w:val="decimal"/>
      <w:lvlText w:val="%1)"/>
      <w:lvlJc w:val="left"/>
      <w:pPr>
        <w:ind w:left="1440" w:hanging="360"/>
      </w:pPr>
    </w:lvl>
    <w:lvl w:ilvl="1" w:tplc="04090011">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D811257"/>
    <w:multiLevelType w:val="hybridMultilevel"/>
    <w:tmpl w:val="733EB06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B35A75"/>
    <w:multiLevelType w:val="hybridMultilevel"/>
    <w:tmpl w:val="0D16833C"/>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5" w15:restartNumberingAfterBreak="0">
    <w:nsid w:val="374E6215"/>
    <w:multiLevelType w:val="hybridMultilevel"/>
    <w:tmpl w:val="A8184BBC"/>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446E9D"/>
    <w:multiLevelType w:val="hybridMultilevel"/>
    <w:tmpl w:val="A6FA4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1820CE"/>
    <w:multiLevelType w:val="hybridMultilevel"/>
    <w:tmpl w:val="2858458A"/>
    <w:lvl w:ilvl="0" w:tplc="BF6C17D2">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8" w15:restartNumberingAfterBreak="0">
    <w:nsid w:val="6F4B57EE"/>
    <w:multiLevelType w:val="hybridMultilevel"/>
    <w:tmpl w:val="FA6EE016"/>
    <w:lvl w:ilvl="0" w:tplc="C380B548">
      <w:start w:val="4"/>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74F112DA"/>
    <w:multiLevelType w:val="hybridMultilevel"/>
    <w:tmpl w:val="F7FABFF2"/>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1544562">
    <w:abstractNumId w:val="7"/>
  </w:num>
  <w:num w:numId="2" w16cid:durableId="33845335">
    <w:abstractNumId w:val="8"/>
  </w:num>
  <w:num w:numId="3" w16cid:durableId="81998495">
    <w:abstractNumId w:val="6"/>
  </w:num>
  <w:num w:numId="4" w16cid:durableId="376858154">
    <w:abstractNumId w:val="9"/>
  </w:num>
  <w:num w:numId="5" w16cid:durableId="510486023">
    <w:abstractNumId w:val="3"/>
  </w:num>
  <w:num w:numId="6" w16cid:durableId="1451439672">
    <w:abstractNumId w:val="5"/>
  </w:num>
  <w:num w:numId="7" w16cid:durableId="1348411008">
    <w:abstractNumId w:val="2"/>
  </w:num>
  <w:num w:numId="8" w16cid:durableId="1563559541">
    <w:abstractNumId w:val="1"/>
  </w:num>
  <w:num w:numId="9" w16cid:durableId="517082550">
    <w:abstractNumId w:val="0"/>
  </w:num>
  <w:num w:numId="10" w16cid:durableId="299193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intFractionalCharacterWidth/>
  <w:activeWritingStyle w:appName="MSWord" w:lang="en-US" w:vendorID="8" w:dllVersion="513" w:checkStyle="1"/>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81A"/>
    <w:rsid w:val="000038E7"/>
    <w:rsid w:val="000041EE"/>
    <w:rsid w:val="0000512A"/>
    <w:rsid w:val="00011221"/>
    <w:rsid w:val="00011413"/>
    <w:rsid w:val="000235F9"/>
    <w:rsid w:val="000362FB"/>
    <w:rsid w:val="00043CA5"/>
    <w:rsid w:val="0005208C"/>
    <w:rsid w:val="0005209F"/>
    <w:rsid w:val="0005314B"/>
    <w:rsid w:val="00056A3D"/>
    <w:rsid w:val="00062B4E"/>
    <w:rsid w:val="00063537"/>
    <w:rsid w:val="000707CE"/>
    <w:rsid w:val="0007103B"/>
    <w:rsid w:val="00075B01"/>
    <w:rsid w:val="00076982"/>
    <w:rsid w:val="00077741"/>
    <w:rsid w:val="000831CA"/>
    <w:rsid w:val="000910BC"/>
    <w:rsid w:val="00092755"/>
    <w:rsid w:val="00092B42"/>
    <w:rsid w:val="00093BAD"/>
    <w:rsid w:val="000A1732"/>
    <w:rsid w:val="000B3FD0"/>
    <w:rsid w:val="000D0201"/>
    <w:rsid w:val="000E392E"/>
    <w:rsid w:val="000E591E"/>
    <w:rsid w:val="000E7F98"/>
    <w:rsid w:val="000F2DD2"/>
    <w:rsid w:val="000F327D"/>
    <w:rsid w:val="000F724B"/>
    <w:rsid w:val="001015A8"/>
    <w:rsid w:val="00107F08"/>
    <w:rsid w:val="00112BF6"/>
    <w:rsid w:val="00114BBE"/>
    <w:rsid w:val="0011717C"/>
    <w:rsid w:val="00122A0A"/>
    <w:rsid w:val="0012685B"/>
    <w:rsid w:val="00127075"/>
    <w:rsid w:val="001358A3"/>
    <w:rsid w:val="00135FEF"/>
    <w:rsid w:val="00144D14"/>
    <w:rsid w:val="00146554"/>
    <w:rsid w:val="00150F68"/>
    <w:rsid w:val="00156061"/>
    <w:rsid w:val="00156487"/>
    <w:rsid w:val="00156DF4"/>
    <w:rsid w:val="001624CF"/>
    <w:rsid w:val="00162574"/>
    <w:rsid w:val="00165448"/>
    <w:rsid w:val="00166DC8"/>
    <w:rsid w:val="001700A8"/>
    <w:rsid w:val="00170E21"/>
    <w:rsid w:val="00173635"/>
    <w:rsid w:val="001843AA"/>
    <w:rsid w:val="00186057"/>
    <w:rsid w:val="00191A50"/>
    <w:rsid w:val="0019216A"/>
    <w:rsid w:val="001A0BDA"/>
    <w:rsid w:val="001A1F67"/>
    <w:rsid w:val="001B0746"/>
    <w:rsid w:val="001B255D"/>
    <w:rsid w:val="001B3663"/>
    <w:rsid w:val="001B46D4"/>
    <w:rsid w:val="001C4D8C"/>
    <w:rsid w:val="001C5BDC"/>
    <w:rsid w:val="001C5C85"/>
    <w:rsid w:val="001C6803"/>
    <w:rsid w:val="001D1097"/>
    <w:rsid w:val="001D2F53"/>
    <w:rsid w:val="001D6FEF"/>
    <w:rsid w:val="001D7990"/>
    <w:rsid w:val="001E37DE"/>
    <w:rsid w:val="001E562C"/>
    <w:rsid w:val="00203494"/>
    <w:rsid w:val="002035F6"/>
    <w:rsid w:val="0021060B"/>
    <w:rsid w:val="002110D1"/>
    <w:rsid w:val="00211F76"/>
    <w:rsid w:val="00216534"/>
    <w:rsid w:val="00235F05"/>
    <w:rsid w:val="002416CD"/>
    <w:rsid w:val="002534CE"/>
    <w:rsid w:val="002538CB"/>
    <w:rsid w:val="00257D6B"/>
    <w:rsid w:val="002669AC"/>
    <w:rsid w:val="002669EA"/>
    <w:rsid w:val="00274879"/>
    <w:rsid w:val="00277955"/>
    <w:rsid w:val="0029645A"/>
    <w:rsid w:val="00296A3A"/>
    <w:rsid w:val="002A11AB"/>
    <w:rsid w:val="002B12DE"/>
    <w:rsid w:val="002B74C7"/>
    <w:rsid w:val="002C5E38"/>
    <w:rsid w:val="002C6FE4"/>
    <w:rsid w:val="002C77FE"/>
    <w:rsid w:val="002D08C6"/>
    <w:rsid w:val="002D2D5A"/>
    <w:rsid w:val="002D32C6"/>
    <w:rsid w:val="002D39BD"/>
    <w:rsid w:val="002D7A7E"/>
    <w:rsid w:val="002E3148"/>
    <w:rsid w:val="002F3E7F"/>
    <w:rsid w:val="00310680"/>
    <w:rsid w:val="00311B7E"/>
    <w:rsid w:val="0031492D"/>
    <w:rsid w:val="00314A4D"/>
    <w:rsid w:val="00316B68"/>
    <w:rsid w:val="00322540"/>
    <w:rsid w:val="00323FF7"/>
    <w:rsid w:val="00325883"/>
    <w:rsid w:val="003333BD"/>
    <w:rsid w:val="003408D2"/>
    <w:rsid w:val="00340CB9"/>
    <w:rsid w:val="003435EA"/>
    <w:rsid w:val="00346715"/>
    <w:rsid w:val="003515A3"/>
    <w:rsid w:val="003516EC"/>
    <w:rsid w:val="0035499B"/>
    <w:rsid w:val="00355A06"/>
    <w:rsid w:val="003601A4"/>
    <w:rsid w:val="00360CAE"/>
    <w:rsid w:val="00365FED"/>
    <w:rsid w:val="0037033D"/>
    <w:rsid w:val="00395E1C"/>
    <w:rsid w:val="003A310D"/>
    <w:rsid w:val="003B0238"/>
    <w:rsid w:val="003B081A"/>
    <w:rsid w:val="003B6F9E"/>
    <w:rsid w:val="003C26FD"/>
    <w:rsid w:val="003C78C5"/>
    <w:rsid w:val="003E16F3"/>
    <w:rsid w:val="003E689B"/>
    <w:rsid w:val="003F3091"/>
    <w:rsid w:val="003F7ACD"/>
    <w:rsid w:val="003F7D83"/>
    <w:rsid w:val="004007D0"/>
    <w:rsid w:val="0040237C"/>
    <w:rsid w:val="00417483"/>
    <w:rsid w:val="00431853"/>
    <w:rsid w:val="0043491B"/>
    <w:rsid w:val="00437B50"/>
    <w:rsid w:val="00450A4A"/>
    <w:rsid w:val="0046108F"/>
    <w:rsid w:val="00471906"/>
    <w:rsid w:val="00486353"/>
    <w:rsid w:val="00486B0D"/>
    <w:rsid w:val="00495410"/>
    <w:rsid w:val="0049797A"/>
    <w:rsid w:val="004A21BC"/>
    <w:rsid w:val="004B1CD0"/>
    <w:rsid w:val="004B6772"/>
    <w:rsid w:val="004C0004"/>
    <w:rsid w:val="004C3B95"/>
    <w:rsid w:val="004D2E3E"/>
    <w:rsid w:val="004D38C3"/>
    <w:rsid w:val="004E37FF"/>
    <w:rsid w:val="004F3FA4"/>
    <w:rsid w:val="004F6930"/>
    <w:rsid w:val="005021F5"/>
    <w:rsid w:val="005226B2"/>
    <w:rsid w:val="005266E9"/>
    <w:rsid w:val="00536F59"/>
    <w:rsid w:val="00537230"/>
    <w:rsid w:val="00541FF7"/>
    <w:rsid w:val="0054560C"/>
    <w:rsid w:val="00563D2D"/>
    <w:rsid w:val="00566DC9"/>
    <w:rsid w:val="00567DCF"/>
    <w:rsid w:val="00571200"/>
    <w:rsid w:val="00576553"/>
    <w:rsid w:val="00586C36"/>
    <w:rsid w:val="005906A3"/>
    <w:rsid w:val="00592B0B"/>
    <w:rsid w:val="00593629"/>
    <w:rsid w:val="005A38B8"/>
    <w:rsid w:val="005A5F74"/>
    <w:rsid w:val="005A6BEE"/>
    <w:rsid w:val="005B2933"/>
    <w:rsid w:val="005B7D42"/>
    <w:rsid w:val="005C0F89"/>
    <w:rsid w:val="005C2669"/>
    <w:rsid w:val="005C44A4"/>
    <w:rsid w:val="005C58DE"/>
    <w:rsid w:val="005D3489"/>
    <w:rsid w:val="005D5E32"/>
    <w:rsid w:val="005F475B"/>
    <w:rsid w:val="0060042F"/>
    <w:rsid w:val="0061161B"/>
    <w:rsid w:val="00613F94"/>
    <w:rsid w:val="00623CC4"/>
    <w:rsid w:val="00632EDC"/>
    <w:rsid w:val="00634D04"/>
    <w:rsid w:val="00645C67"/>
    <w:rsid w:val="0065390F"/>
    <w:rsid w:val="00660121"/>
    <w:rsid w:val="0066537B"/>
    <w:rsid w:val="00665549"/>
    <w:rsid w:val="0067296D"/>
    <w:rsid w:val="00682722"/>
    <w:rsid w:val="00682FE9"/>
    <w:rsid w:val="006849C7"/>
    <w:rsid w:val="0068569B"/>
    <w:rsid w:val="00686667"/>
    <w:rsid w:val="00686F25"/>
    <w:rsid w:val="0069138B"/>
    <w:rsid w:val="0069349B"/>
    <w:rsid w:val="00695545"/>
    <w:rsid w:val="00695E5A"/>
    <w:rsid w:val="006A2DD6"/>
    <w:rsid w:val="006A3204"/>
    <w:rsid w:val="006A3F2A"/>
    <w:rsid w:val="006A56C4"/>
    <w:rsid w:val="006B2BED"/>
    <w:rsid w:val="006B388F"/>
    <w:rsid w:val="006B6449"/>
    <w:rsid w:val="006C4BDC"/>
    <w:rsid w:val="006C5468"/>
    <w:rsid w:val="006C5B81"/>
    <w:rsid w:val="006D18B0"/>
    <w:rsid w:val="006D58DC"/>
    <w:rsid w:val="006E39A2"/>
    <w:rsid w:val="006E5DDD"/>
    <w:rsid w:val="006F13D7"/>
    <w:rsid w:val="006F2563"/>
    <w:rsid w:val="006F27E8"/>
    <w:rsid w:val="006F33A4"/>
    <w:rsid w:val="007019F5"/>
    <w:rsid w:val="0070554B"/>
    <w:rsid w:val="00725839"/>
    <w:rsid w:val="00727F58"/>
    <w:rsid w:val="0073345D"/>
    <w:rsid w:val="0073777F"/>
    <w:rsid w:val="00742BD9"/>
    <w:rsid w:val="00753F40"/>
    <w:rsid w:val="007550B8"/>
    <w:rsid w:val="00755315"/>
    <w:rsid w:val="00761DD8"/>
    <w:rsid w:val="00765D1C"/>
    <w:rsid w:val="00766E92"/>
    <w:rsid w:val="007724D4"/>
    <w:rsid w:val="007747AE"/>
    <w:rsid w:val="00782DEE"/>
    <w:rsid w:val="007A051D"/>
    <w:rsid w:val="007A1033"/>
    <w:rsid w:val="007C6F84"/>
    <w:rsid w:val="007D0C44"/>
    <w:rsid w:val="007E1336"/>
    <w:rsid w:val="007F0249"/>
    <w:rsid w:val="007F124E"/>
    <w:rsid w:val="007F214D"/>
    <w:rsid w:val="007F42AD"/>
    <w:rsid w:val="007F7706"/>
    <w:rsid w:val="007F7930"/>
    <w:rsid w:val="008000AB"/>
    <w:rsid w:val="00804DD5"/>
    <w:rsid w:val="00804FE0"/>
    <w:rsid w:val="00806A89"/>
    <w:rsid w:val="00824624"/>
    <w:rsid w:val="008313AC"/>
    <w:rsid w:val="00831CBE"/>
    <w:rsid w:val="0083220E"/>
    <w:rsid w:val="008322C5"/>
    <w:rsid w:val="00835281"/>
    <w:rsid w:val="008375AE"/>
    <w:rsid w:val="00837A5C"/>
    <w:rsid w:val="0084702B"/>
    <w:rsid w:val="00857BCE"/>
    <w:rsid w:val="00860AF1"/>
    <w:rsid w:val="00860FC1"/>
    <w:rsid w:val="00861C02"/>
    <w:rsid w:val="008647FC"/>
    <w:rsid w:val="00877A4F"/>
    <w:rsid w:val="008811AD"/>
    <w:rsid w:val="00882A97"/>
    <w:rsid w:val="008912C1"/>
    <w:rsid w:val="008A2888"/>
    <w:rsid w:val="008A38C7"/>
    <w:rsid w:val="008B2C0E"/>
    <w:rsid w:val="008B3FD1"/>
    <w:rsid w:val="008C350D"/>
    <w:rsid w:val="008D343E"/>
    <w:rsid w:val="008D4253"/>
    <w:rsid w:val="008E2047"/>
    <w:rsid w:val="008F3DD4"/>
    <w:rsid w:val="008F68ED"/>
    <w:rsid w:val="00901FA8"/>
    <w:rsid w:val="0090324C"/>
    <w:rsid w:val="00904D7F"/>
    <w:rsid w:val="009133C5"/>
    <w:rsid w:val="00916259"/>
    <w:rsid w:val="00921E74"/>
    <w:rsid w:val="009308C9"/>
    <w:rsid w:val="00931FFF"/>
    <w:rsid w:val="00943F95"/>
    <w:rsid w:val="00957973"/>
    <w:rsid w:val="00957D74"/>
    <w:rsid w:val="00972BFA"/>
    <w:rsid w:val="00973600"/>
    <w:rsid w:val="00974FEA"/>
    <w:rsid w:val="00976701"/>
    <w:rsid w:val="00976D85"/>
    <w:rsid w:val="00977EF4"/>
    <w:rsid w:val="00983C10"/>
    <w:rsid w:val="00994945"/>
    <w:rsid w:val="009A2A2B"/>
    <w:rsid w:val="009C1222"/>
    <w:rsid w:val="009D3499"/>
    <w:rsid w:val="009D5429"/>
    <w:rsid w:val="009D5E66"/>
    <w:rsid w:val="009E305C"/>
    <w:rsid w:val="009F0EED"/>
    <w:rsid w:val="00A01DF8"/>
    <w:rsid w:val="00A10C16"/>
    <w:rsid w:val="00A12208"/>
    <w:rsid w:val="00A13EDD"/>
    <w:rsid w:val="00A235DE"/>
    <w:rsid w:val="00A2636D"/>
    <w:rsid w:val="00A35EDA"/>
    <w:rsid w:val="00A454C6"/>
    <w:rsid w:val="00A56230"/>
    <w:rsid w:val="00A64582"/>
    <w:rsid w:val="00A711CA"/>
    <w:rsid w:val="00A774AC"/>
    <w:rsid w:val="00A82E21"/>
    <w:rsid w:val="00A82F27"/>
    <w:rsid w:val="00A85AF8"/>
    <w:rsid w:val="00A86370"/>
    <w:rsid w:val="00A87046"/>
    <w:rsid w:val="00A962F3"/>
    <w:rsid w:val="00A97756"/>
    <w:rsid w:val="00AA1F68"/>
    <w:rsid w:val="00AA4727"/>
    <w:rsid w:val="00AB0EAE"/>
    <w:rsid w:val="00AB531F"/>
    <w:rsid w:val="00AD5482"/>
    <w:rsid w:val="00AE04EE"/>
    <w:rsid w:val="00AE2920"/>
    <w:rsid w:val="00AE6028"/>
    <w:rsid w:val="00AF72A5"/>
    <w:rsid w:val="00AF7D89"/>
    <w:rsid w:val="00B0007E"/>
    <w:rsid w:val="00B05D47"/>
    <w:rsid w:val="00B11169"/>
    <w:rsid w:val="00B14155"/>
    <w:rsid w:val="00B16843"/>
    <w:rsid w:val="00B16ED3"/>
    <w:rsid w:val="00B179CE"/>
    <w:rsid w:val="00B2374E"/>
    <w:rsid w:val="00B267FA"/>
    <w:rsid w:val="00B304C4"/>
    <w:rsid w:val="00B31236"/>
    <w:rsid w:val="00B353E3"/>
    <w:rsid w:val="00B617B9"/>
    <w:rsid w:val="00B65376"/>
    <w:rsid w:val="00B67999"/>
    <w:rsid w:val="00B71490"/>
    <w:rsid w:val="00B75881"/>
    <w:rsid w:val="00B774AD"/>
    <w:rsid w:val="00B80AD2"/>
    <w:rsid w:val="00B810E4"/>
    <w:rsid w:val="00B81C9B"/>
    <w:rsid w:val="00B86514"/>
    <w:rsid w:val="00B92419"/>
    <w:rsid w:val="00B972B8"/>
    <w:rsid w:val="00BA0D34"/>
    <w:rsid w:val="00BA1165"/>
    <w:rsid w:val="00BA47BA"/>
    <w:rsid w:val="00BB3055"/>
    <w:rsid w:val="00BC1059"/>
    <w:rsid w:val="00BC58AD"/>
    <w:rsid w:val="00BC7E6E"/>
    <w:rsid w:val="00BD3F36"/>
    <w:rsid w:val="00BD635D"/>
    <w:rsid w:val="00BD6F98"/>
    <w:rsid w:val="00BE3291"/>
    <w:rsid w:val="00BE6218"/>
    <w:rsid w:val="00BE773A"/>
    <w:rsid w:val="00BF10CA"/>
    <w:rsid w:val="00BF251D"/>
    <w:rsid w:val="00BF4AB8"/>
    <w:rsid w:val="00BF5438"/>
    <w:rsid w:val="00C00E18"/>
    <w:rsid w:val="00C0329E"/>
    <w:rsid w:val="00C03BB2"/>
    <w:rsid w:val="00C05150"/>
    <w:rsid w:val="00C13ABD"/>
    <w:rsid w:val="00C162C6"/>
    <w:rsid w:val="00C202ED"/>
    <w:rsid w:val="00C2594D"/>
    <w:rsid w:val="00C262F5"/>
    <w:rsid w:val="00C53783"/>
    <w:rsid w:val="00C54E4B"/>
    <w:rsid w:val="00C553A0"/>
    <w:rsid w:val="00C6326B"/>
    <w:rsid w:val="00C82A07"/>
    <w:rsid w:val="00C85A00"/>
    <w:rsid w:val="00C962C4"/>
    <w:rsid w:val="00C9706A"/>
    <w:rsid w:val="00CA6A1D"/>
    <w:rsid w:val="00CB12E0"/>
    <w:rsid w:val="00CC0BA3"/>
    <w:rsid w:val="00CC305B"/>
    <w:rsid w:val="00CC30B6"/>
    <w:rsid w:val="00CC608E"/>
    <w:rsid w:val="00CD77B0"/>
    <w:rsid w:val="00CE2D1A"/>
    <w:rsid w:val="00CE45AE"/>
    <w:rsid w:val="00CE4BA3"/>
    <w:rsid w:val="00CF0FEA"/>
    <w:rsid w:val="00CF13F4"/>
    <w:rsid w:val="00CF4374"/>
    <w:rsid w:val="00CF5E43"/>
    <w:rsid w:val="00CF6AC7"/>
    <w:rsid w:val="00CF7B90"/>
    <w:rsid w:val="00D05EDB"/>
    <w:rsid w:val="00D062F2"/>
    <w:rsid w:val="00D10675"/>
    <w:rsid w:val="00D11DF6"/>
    <w:rsid w:val="00D13550"/>
    <w:rsid w:val="00D13C37"/>
    <w:rsid w:val="00D24B0B"/>
    <w:rsid w:val="00D2533F"/>
    <w:rsid w:val="00D25E54"/>
    <w:rsid w:val="00D30252"/>
    <w:rsid w:val="00D34827"/>
    <w:rsid w:val="00D34845"/>
    <w:rsid w:val="00D37C8C"/>
    <w:rsid w:val="00D41A90"/>
    <w:rsid w:val="00D5183C"/>
    <w:rsid w:val="00D57101"/>
    <w:rsid w:val="00D70BC9"/>
    <w:rsid w:val="00D802F2"/>
    <w:rsid w:val="00D84D40"/>
    <w:rsid w:val="00D85FB8"/>
    <w:rsid w:val="00D91E67"/>
    <w:rsid w:val="00D94CFC"/>
    <w:rsid w:val="00D94E2D"/>
    <w:rsid w:val="00D9738B"/>
    <w:rsid w:val="00DA2906"/>
    <w:rsid w:val="00DA3091"/>
    <w:rsid w:val="00DA5A20"/>
    <w:rsid w:val="00DA6074"/>
    <w:rsid w:val="00DB0636"/>
    <w:rsid w:val="00DB5E25"/>
    <w:rsid w:val="00DB6CEA"/>
    <w:rsid w:val="00DC1599"/>
    <w:rsid w:val="00DC2921"/>
    <w:rsid w:val="00DC49D6"/>
    <w:rsid w:val="00DE3841"/>
    <w:rsid w:val="00DE7065"/>
    <w:rsid w:val="00DF0695"/>
    <w:rsid w:val="00DF0A62"/>
    <w:rsid w:val="00DF0D18"/>
    <w:rsid w:val="00DF40B2"/>
    <w:rsid w:val="00DF7B3E"/>
    <w:rsid w:val="00E042BA"/>
    <w:rsid w:val="00E0645D"/>
    <w:rsid w:val="00E10D36"/>
    <w:rsid w:val="00E13E98"/>
    <w:rsid w:val="00E21010"/>
    <w:rsid w:val="00E223E2"/>
    <w:rsid w:val="00E32FF3"/>
    <w:rsid w:val="00E34B93"/>
    <w:rsid w:val="00E36718"/>
    <w:rsid w:val="00E54A0B"/>
    <w:rsid w:val="00E54C99"/>
    <w:rsid w:val="00E56F35"/>
    <w:rsid w:val="00E57B1E"/>
    <w:rsid w:val="00E62054"/>
    <w:rsid w:val="00E67CFE"/>
    <w:rsid w:val="00E73FA9"/>
    <w:rsid w:val="00E83A84"/>
    <w:rsid w:val="00E850FE"/>
    <w:rsid w:val="00E85C24"/>
    <w:rsid w:val="00E8656E"/>
    <w:rsid w:val="00E91189"/>
    <w:rsid w:val="00E9424F"/>
    <w:rsid w:val="00E9556B"/>
    <w:rsid w:val="00EA4D15"/>
    <w:rsid w:val="00EA74E4"/>
    <w:rsid w:val="00EB2AAC"/>
    <w:rsid w:val="00EB7275"/>
    <w:rsid w:val="00EC03C5"/>
    <w:rsid w:val="00EC51E2"/>
    <w:rsid w:val="00EC5911"/>
    <w:rsid w:val="00EC5CDB"/>
    <w:rsid w:val="00ED137C"/>
    <w:rsid w:val="00EE0476"/>
    <w:rsid w:val="00EE0F22"/>
    <w:rsid w:val="00EE419F"/>
    <w:rsid w:val="00EE501B"/>
    <w:rsid w:val="00EF18FD"/>
    <w:rsid w:val="00EF5E69"/>
    <w:rsid w:val="00F01357"/>
    <w:rsid w:val="00F02ACD"/>
    <w:rsid w:val="00F03D0D"/>
    <w:rsid w:val="00F10B05"/>
    <w:rsid w:val="00F13555"/>
    <w:rsid w:val="00F13898"/>
    <w:rsid w:val="00F2045F"/>
    <w:rsid w:val="00F26451"/>
    <w:rsid w:val="00F27933"/>
    <w:rsid w:val="00F41C91"/>
    <w:rsid w:val="00F45E71"/>
    <w:rsid w:val="00F6236E"/>
    <w:rsid w:val="00F62D4E"/>
    <w:rsid w:val="00F728F7"/>
    <w:rsid w:val="00F73FF3"/>
    <w:rsid w:val="00F76FFA"/>
    <w:rsid w:val="00F8091C"/>
    <w:rsid w:val="00F82ED4"/>
    <w:rsid w:val="00F902DB"/>
    <w:rsid w:val="00F91344"/>
    <w:rsid w:val="00F9484C"/>
    <w:rsid w:val="00FA39EE"/>
    <w:rsid w:val="00FA52DF"/>
    <w:rsid w:val="00FA5F57"/>
    <w:rsid w:val="00FB1F2B"/>
    <w:rsid w:val="00FB2A92"/>
    <w:rsid w:val="00FB414A"/>
    <w:rsid w:val="00FB730A"/>
    <w:rsid w:val="00FC4D59"/>
    <w:rsid w:val="00FC60A1"/>
    <w:rsid w:val="00FD132C"/>
    <w:rsid w:val="00FD1D5D"/>
    <w:rsid w:val="00FD241C"/>
    <w:rsid w:val="00FE46F8"/>
    <w:rsid w:val="00FE52A9"/>
    <w:rsid w:val="00FE6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111511A6"/>
  <w15:docId w15:val="{7F006C49-67EE-4197-9150-F28EFB9DF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1413"/>
    <w:rPr>
      <w:sz w:val="24"/>
    </w:rPr>
  </w:style>
  <w:style w:type="paragraph" w:styleId="Heading1">
    <w:name w:val="heading 1"/>
    <w:basedOn w:val="Normal"/>
    <w:next w:val="Normal"/>
    <w:qFormat/>
    <w:rsid w:val="003C26FD"/>
    <w:pPr>
      <w:keepNext/>
      <w:spacing w:before="240" w:after="60"/>
      <w:outlineLvl w:val="0"/>
    </w:pPr>
    <w:rPr>
      <w:b/>
      <w:caps/>
      <w:kern w:val="28"/>
    </w:rPr>
  </w:style>
  <w:style w:type="paragraph" w:styleId="Heading2">
    <w:name w:val="heading 2"/>
    <w:basedOn w:val="Normal"/>
    <w:next w:val="Normal"/>
    <w:link w:val="Heading2Char"/>
    <w:qFormat/>
    <w:rsid w:val="0066537B"/>
    <w:pPr>
      <w:keepNext/>
      <w:spacing w:before="240" w:after="60"/>
      <w:outlineLvl w:val="1"/>
    </w:pPr>
    <w:rPr>
      <w:b/>
    </w:rPr>
  </w:style>
  <w:style w:type="paragraph" w:styleId="Heading3">
    <w:name w:val="heading 3"/>
    <w:basedOn w:val="Normal"/>
    <w:next w:val="Normal"/>
    <w:qFormat/>
    <w:rsid w:val="0066537B"/>
    <w:pPr>
      <w:keepNext/>
      <w:spacing w:before="240" w:after="60"/>
      <w:outlineLvl w:val="2"/>
    </w:pPr>
    <w:rPr>
      <w:b/>
      <w:u w:val="single"/>
    </w:rPr>
  </w:style>
  <w:style w:type="paragraph" w:styleId="Heading4">
    <w:name w:val="heading 4"/>
    <w:basedOn w:val="Normal"/>
    <w:next w:val="Normal"/>
    <w:qFormat/>
    <w:rsid w:val="0049797A"/>
    <w:pPr>
      <w:keepNext/>
      <w:spacing w:before="240" w:after="60"/>
      <w:outlineLvl w:val="3"/>
    </w:pPr>
    <w:rPr>
      <w:b/>
      <w:i/>
    </w:rPr>
  </w:style>
  <w:style w:type="paragraph" w:styleId="Heading5">
    <w:name w:val="heading 5"/>
    <w:basedOn w:val="Normal"/>
    <w:next w:val="Normal"/>
    <w:link w:val="Heading5Char"/>
    <w:semiHidden/>
    <w:unhideWhenUsed/>
    <w:qFormat/>
    <w:rsid w:val="00186057"/>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PSOW">
    <w:name w:val="PDPSOW"/>
    <w:basedOn w:val="Normal"/>
    <w:link w:val="PDPSOWChar"/>
    <w:rsid w:val="0049797A"/>
    <w:pPr>
      <w:tabs>
        <w:tab w:val="left" w:pos="720"/>
        <w:tab w:val="left" w:pos="3600"/>
      </w:tabs>
    </w:pPr>
  </w:style>
  <w:style w:type="character" w:styleId="Hyperlink">
    <w:name w:val="Hyperlink"/>
    <w:basedOn w:val="DefaultParagraphFont"/>
    <w:uiPriority w:val="99"/>
    <w:rsid w:val="003B081A"/>
    <w:rPr>
      <w:color w:val="0000FF"/>
      <w:u w:val="single"/>
    </w:rPr>
  </w:style>
  <w:style w:type="paragraph" w:styleId="Header">
    <w:name w:val="header"/>
    <w:aliases w:val="Header1,HE,hd,RH,running head,Header Char Char,Header Char1"/>
    <w:basedOn w:val="Normal"/>
    <w:link w:val="HeaderChar"/>
    <w:rsid w:val="003B081A"/>
    <w:pPr>
      <w:tabs>
        <w:tab w:val="center" w:pos="4320"/>
        <w:tab w:val="center" w:pos="8640"/>
      </w:tabs>
      <w:overflowPunct w:val="0"/>
      <w:autoSpaceDE w:val="0"/>
      <w:autoSpaceDN w:val="0"/>
      <w:adjustRightInd w:val="0"/>
      <w:textAlignment w:val="baseline"/>
    </w:pPr>
    <w:rPr>
      <w:rFonts w:ascii="Arial" w:hAnsi="Arial"/>
      <w:color w:val="000000"/>
      <w:position w:val="-4"/>
    </w:rPr>
  </w:style>
  <w:style w:type="paragraph" w:customStyle="1" w:styleId="Bookman">
    <w:name w:val="Bookman"/>
    <w:basedOn w:val="Normal"/>
    <w:rsid w:val="003B081A"/>
    <w:pPr>
      <w:overflowPunct w:val="0"/>
      <w:autoSpaceDE w:val="0"/>
      <w:autoSpaceDN w:val="0"/>
      <w:adjustRightInd w:val="0"/>
      <w:textAlignment w:val="baseline"/>
    </w:pPr>
    <w:rPr>
      <w:rFonts w:ascii="Arial" w:hAnsi="Arial"/>
      <w:color w:val="000000"/>
      <w:position w:val="-4"/>
    </w:rPr>
  </w:style>
  <w:style w:type="paragraph" w:customStyle="1" w:styleId="SmallH">
    <w:name w:val="SmallH"/>
    <w:basedOn w:val="Normal"/>
    <w:rsid w:val="003B081A"/>
    <w:pPr>
      <w:overflowPunct w:val="0"/>
      <w:autoSpaceDE w:val="0"/>
      <w:autoSpaceDN w:val="0"/>
      <w:adjustRightInd w:val="0"/>
      <w:spacing w:before="120" w:after="120"/>
      <w:ind w:left="144" w:right="144"/>
      <w:jc w:val="both"/>
      <w:textAlignment w:val="baseline"/>
    </w:pPr>
    <w:rPr>
      <w:rFonts w:ascii="Univers (WN)" w:hAnsi="Univers (WN)"/>
      <w:sz w:val="14"/>
    </w:rPr>
  </w:style>
  <w:style w:type="table" w:styleId="TableGrid">
    <w:name w:val="Table Grid"/>
    <w:basedOn w:val="TableNormal"/>
    <w:rsid w:val="009032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E591E"/>
    <w:pPr>
      <w:tabs>
        <w:tab w:val="center" w:pos="4320"/>
        <w:tab w:val="right" w:pos="8640"/>
      </w:tabs>
    </w:pPr>
  </w:style>
  <w:style w:type="character" w:styleId="PageNumber">
    <w:name w:val="page number"/>
    <w:basedOn w:val="DefaultParagraphFont"/>
    <w:rsid w:val="000E591E"/>
  </w:style>
  <w:style w:type="paragraph" w:styleId="BalloonText">
    <w:name w:val="Balloon Text"/>
    <w:basedOn w:val="Normal"/>
    <w:link w:val="BalloonTextChar"/>
    <w:rsid w:val="00623CC4"/>
    <w:rPr>
      <w:rFonts w:ascii="Tahoma" w:hAnsi="Tahoma" w:cs="Tahoma"/>
      <w:sz w:val="16"/>
      <w:szCs w:val="16"/>
    </w:rPr>
  </w:style>
  <w:style w:type="character" w:customStyle="1" w:styleId="BalloonTextChar">
    <w:name w:val="Balloon Text Char"/>
    <w:basedOn w:val="DefaultParagraphFont"/>
    <w:link w:val="BalloonText"/>
    <w:rsid w:val="00623CC4"/>
    <w:rPr>
      <w:rFonts w:ascii="Tahoma" w:hAnsi="Tahoma" w:cs="Tahoma"/>
      <w:sz w:val="16"/>
      <w:szCs w:val="16"/>
    </w:rPr>
  </w:style>
  <w:style w:type="character" w:customStyle="1" w:styleId="Heading5Char">
    <w:name w:val="Heading 5 Char"/>
    <w:basedOn w:val="DefaultParagraphFont"/>
    <w:link w:val="Heading5"/>
    <w:semiHidden/>
    <w:rsid w:val="00186057"/>
    <w:rPr>
      <w:rFonts w:ascii="Calibri" w:eastAsia="Times New Roman" w:hAnsi="Calibri" w:cs="Times New Roman"/>
      <w:b/>
      <w:bCs/>
      <w:i/>
      <w:iCs/>
      <w:sz w:val="26"/>
      <w:szCs w:val="26"/>
    </w:rPr>
  </w:style>
  <w:style w:type="paragraph" w:styleId="NoSpacing">
    <w:name w:val="No Spacing"/>
    <w:uiPriority w:val="1"/>
    <w:qFormat/>
    <w:rsid w:val="00660121"/>
    <w:rPr>
      <w:rFonts w:ascii="Calibri" w:eastAsia="Calibri" w:hAnsi="Calibri"/>
      <w:sz w:val="22"/>
      <w:szCs w:val="22"/>
    </w:rPr>
  </w:style>
  <w:style w:type="paragraph" w:styleId="PlainText">
    <w:name w:val="Plain Text"/>
    <w:basedOn w:val="Normal"/>
    <w:link w:val="PlainTextChar"/>
    <w:uiPriority w:val="99"/>
    <w:unhideWhenUsed/>
    <w:rsid w:val="00660121"/>
    <w:rPr>
      <w:rFonts w:ascii="Consolas" w:eastAsia="Calibri" w:hAnsi="Consolas"/>
      <w:sz w:val="21"/>
      <w:szCs w:val="21"/>
    </w:rPr>
  </w:style>
  <w:style w:type="character" w:customStyle="1" w:styleId="PlainTextChar">
    <w:name w:val="Plain Text Char"/>
    <w:basedOn w:val="DefaultParagraphFont"/>
    <w:link w:val="PlainText"/>
    <w:uiPriority w:val="99"/>
    <w:rsid w:val="00660121"/>
    <w:rPr>
      <w:rFonts w:ascii="Consolas" w:eastAsia="Calibri" w:hAnsi="Consolas" w:cs="Times New Roman"/>
      <w:sz w:val="21"/>
      <w:szCs w:val="21"/>
    </w:rPr>
  </w:style>
  <w:style w:type="character" w:customStyle="1" w:styleId="FooterChar">
    <w:name w:val="Footer Char"/>
    <w:basedOn w:val="DefaultParagraphFont"/>
    <w:link w:val="Footer"/>
    <w:uiPriority w:val="99"/>
    <w:rsid w:val="00837A5C"/>
    <w:rPr>
      <w:sz w:val="24"/>
    </w:rPr>
  </w:style>
  <w:style w:type="paragraph" w:styleId="TOC1">
    <w:name w:val="toc 1"/>
    <w:basedOn w:val="Normal"/>
    <w:next w:val="Normal"/>
    <w:autoRedefine/>
    <w:uiPriority w:val="39"/>
    <w:rsid w:val="0066537B"/>
    <w:pPr>
      <w:spacing w:after="100"/>
    </w:pPr>
  </w:style>
  <w:style w:type="paragraph" w:styleId="TOC2">
    <w:name w:val="toc 2"/>
    <w:basedOn w:val="Normal"/>
    <w:next w:val="Normal"/>
    <w:autoRedefine/>
    <w:uiPriority w:val="39"/>
    <w:rsid w:val="003C26FD"/>
    <w:pPr>
      <w:spacing w:after="100"/>
      <w:ind w:left="240"/>
    </w:pPr>
  </w:style>
  <w:style w:type="paragraph" w:styleId="TOC3">
    <w:name w:val="toc 3"/>
    <w:basedOn w:val="Normal"/>
    <w:next w:val="Normal"/>
    <w:autoRedefine/>
    <w:uiPriority w:val="39"/>
    <w:rsid w:val="003C26FD"/>
    <w:pPr>
      <w:tabs>
        <w:tab w:val="right" w:leader="dot" w:pos="10790"/>
      </w:tabs>
      <w:spacing w:after="100"/>
      <w:ind w:left="480"/>
      <w:jc w:val="center"/>
    </w:pPr>
  </w:style>
  <w:style w:type="character" w:customStyle="1" w:styleId="Heading2Char">
    <w:name w:val="Heading 2 Char"/>
    <w:basedOn w:val="DefaultParagraphFont"/>
    <w:link w:val="Heading2"/>
    <w:rsid w:val="00011413"/>
    <w:rPr>
      <w:b/>
      <w:sz w:val="24"/>
    </w:rPr>
  </w:style>
  <w:style w:type="paragraph" w:styleId="ListParagraph">
    <w:name w:val="List Paragraph"/>
    <w:basedOn w:val="Normal"/>
    <w:uiPriority w:val="34"/>
    <w:qFormat/>
    <w:rsid w:val="0005208C"/>
    <w:pPr>
      <w:ind w:left="720"/>
      <w:contextualSpacing/>
    </w:pPr>
  </w:style>
  <w:style w:type="paragraph" w:customStyle="1" w:styleId="Default">
    <w:name w:val="Default"/>
    <w:rsid w:val="003601A4"/>
    <w:pPr>
      <w:widowControl w:val="0"/>
      <w:autoSpaceDE w:val="0"/>
      <w:autoSpaceDN w:val="0"/>
      <w:adjustRightInd w:val="0"/>
    </w:pPr>
    <w:rPr>
      <w:rFonts w:ascii="Times" w:hAnsi="Times" w:cs="Times"/>
      <w:color w:val="000000"/>
      <w:sz w:val="24"/>
      <w:szCs w:val="24"/>
    </w:rPr>
  </w:style>
  <w:style w:type="character" w:customStyle="1" w:styleId="PDPSOWChar">
    <w:name w:val="PDPSOW Char"/>
    <w:basedOn w:val="DefaultParagraphFont"/>
    <w:link w:val="PDPSOW"/>
    <w:rsid w:val="00983C10"/>
    <w:rPr>
      <w:sz w:val="24"/>
    </w:rPr>
  </w:style>
  <w:style w:type="character" w:styleId="UnresolvedMention">
    <w:name w:val="Unresolved Mention"/>
    <w:basedOn w:val="DefaultParagraphFont"/>
    <w:uiPriority w:val="99"/>
    <w:semiHidden/>
    <w:unhideWhenUsed/>
    <w:rsid w:val="000E7F98"/>
    <w:rPr>
      <w:color w:val="605E5C"/>
      <w:shd w:val="clear" w:color="auto" w:fill="E1DFDD"/>
    </w:rPr>
  </w:style>
  <w:style w:type="character" w:customStyle="1" w:styleId="HeaderChar">
    <w:name w:val="Header Char"/>
    <w:aliases w:val="Header1 Char,HE Char,hd Char,RH Char,running head Char,Header Char Char Char,Header Char1 Char"/>
    <w:basedOn w:val="DefaultParagraphFont"/>
    <w:link w:val="Header"/>
    <w:rsid w:val="000E7F98"/>
    <w:rPr>
      <w:rFonts w:ascii="Arial" w:hAnsi="Arial"/>
      <w:color w:val="000000"/>
      <w:position w:val="-4"/>
      <w:sz w:val="24"/>
    </w:rPr>
  </w:style>
  <w:style w:type="paragraph" w:styleId="BodyText">
    <w:name w:val="Body Text"/>
    <w:basedOn w:val="Normal"/>
    <w:link w:val="BodyTextChar"/>
    <w:uiPriority w:val="1"/>
    <w:qFormat/>
    <w:rsid w:val="000E7F98"/>
    <w:pPr>
      <w:widowControl w:val="0"/>
      <w:autoSpaceDE w:val="0"/>
      <w:autoSpaceDN w:val="0"/>
      <w:ind w:left="549"/>
    </w:pPr>
    <w:rPr>
      <w:rFonts w:ascii="Arial" w:eastAsia="Arial" w:hAnsi="Arial" w:cs="Arial"/>
      <w:sz w:val="16"/>
      <w:szCs w:val="16"/>
    </w:rPr>
  </w:style>
  <w:style w:type="character" w:customStyle="1" w:styleId="BodyTextChar">
    <w:name w:val="Body Text Char"/>
    <w:basedOn w:val="DefaultParagraphFont"/>
    <w:link w:val="BodyText"/>
    <w:uiPriority w:val="1"/>
    <w:rsid w:val="000E7F98"/>
    <w:rPr>
      <w:rFonts w:ascii="Arial" w:eastAsia="Arial" w:hAnsi="Arial" w:cs="Arial"/>
      <w:sz w:val="16"/>
      <w:szCs w:val="16"/>
    </w:rPr>
  </w:style>
  <w:style w:type="paragraph" w:customStyle="1" w:styleId="TableParagraph">
    <w:name w:val="Table Paragraph"/>
    <w:basedOn w:val="Normal"/>
    <w:uiPriority w:val="1"/>
    <w:qFormat/>
    <w:rsid w:val="000E7F98"/>
    <w:pPr>
      <w:widowControl w:val="0"/>
      <w:autoSpaceDE w:val="0"/>
      <w:autoSpaceDN w:val="0"/>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3546">
      <w:bodyDiv w:val="1"/>
      <w:marLeft w:val="0"/>
      <w:marRight w:val="0"/>
      <w:marTop w:val="0"/>
      <w:marBottom w:val="0"/>
      <w:divBdr>
        <w:top w:val="none" w:sz="0" w:space="0" w:color="auto"/>
        <w:left w:val="none" w:sz="0" w:space="0" w:color="auto"/>
        <w:bottom w:val="none" w:sz="0" w:space="0" w:color="auto"/>
        <w:right w:val="none" w:sz="0" w:space="0" w:color="auto"/>
      </w:divBdr>
    </w:div>
    <w:div w:id="1348796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scc.dmsms@dla.mil" TargetMode="External"/><Relationship Id="rId5" Type="http://schemas.openxmlformats.org/officeDocument/2006/relationships/numbering" Target="numbering.xml"/><Relationship Id="rId15" Type="http://schemas.openxmlformats.org/officeDocument/2006/relationships/image" Target="media/image1.w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enton.yip\Application%20Data\Microsoft\Templates\arptp97B.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4CC464C097DC4B84993459FBC164A1" ma:contentTypeVersion="16" ma:contentTypeDescription="Create a new document." ma:contentTypeScope="" ma:versionID="6bcb3b4d6fa4b33c8d2cda0c7e693c7e">
  <xsd:schema xmlns:xsd="http://www.w3.org/2001/XMLSchema" xmlns:xs="http://www.w3.org/2001/XMLSchema" xmlns:p="http://schemas.microsoft.com/office/2006/metadata/properties" targetNamespace="http://schemas.microsoft.com/office/2006/metadata/properties" ma:root="true" ma:fieldsID="1f8621b7c4045b6a6c020d4619bd697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6EA9E2-0E0E-4D6B-BEC2-34A8A02C46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AEBBC12-3520-48C7-9C79-54C5D2B6AB7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9E95526-6FE0-44DD-AEBD-6388FBA1DB3B}">
  <ds:schemaRefs>
    <ds:schemaRef ds:uri="http://schemas.microsoft.com/sharepoint/v3/contenttype/forms"/>
  </ds:schemaRefs>
</ds:datastoreItem>
</file>

<file path=customXml/itemProps4.xml><?xml version="1.0" encoding="utf-8"?>
<ds:datastoreItem xmlns:ds="http://schemas.openxmlformats.org/officeDocument/2006/customXml" ds:itemID="{58C599C9-3390-4C42-B6DD-196C8BC2476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arptp97B.dot</Template>
  <TotalTime>5</TotalTime>
  <Pages>39</Pages>
  <Words>15877</Words>
  <Characters>90499</Characters>
  <Application>Microsoft Office Word</Application>
  <DocSecurity>4</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US ARMY, CECOM</Company>
  <LinksUpToDate>false</LinksUpToDate>
  <CharactersWithSpaces>106164</CharactersWithSpaces>
  <SharedDoc>false</SharedDoc>
  <HLinks>
    <vt:vector size="24" baseType="variant">
      <vt:variant>
        <vt:i4>3539003</vt:i4>
      </vt:variant>
      <vt:variant>
        <vt:i4>9</vt:i4>
      </vt:variant>
      <vt:variant>
        <vt:i4>0</vt:i4>
      </vt:variant>
      <vt:variant>
        <vt:i4>5</vt:i4>
      </vt:variant>
      <vt:variant>
        <vt:lpwstr>http://www.bpn.gov/iuid</vt:lpwstr>
      </vt:variant>
      <vt:variant>
        <vt:lpwstr/>
      </vt:variant>
      <vt:variant>
        <vt:i4>2818174</vt:i4>
      </vt:variant>
      <vt:variant>
        <vt:i4>6</vt:i4>
      </vt:variant>
      <vt:variant>
        <vt:i4>0</vt:i4>
      </vt:variant>
      <vt:variant>
        <vt:i4>5</vt:i4>
      </vt:variant>
      <vt:variant>
        <vt:lpwstr>http://www.acq.osd.mil/dpap/pdi/uid/index.html</vt:lpwstr>
      </vt:variant>
      <vt:variant>
        <vt:lpwstr/>
      </vt:variant>
      <vt:variant>
        <vt:i4>4849751</vt:i4>
      </vt:variant>
      <vt:variant>
        <vt:i4>3</vt:i4>
      </vt:variant>
      <vt:variant>
        <vt:i4>0</vt:i4>
      </vt:variant>
      <vt:variant>
        <vt:i4>5</vt:i4>
      </vt:variant>
      <vt:variant>
        <vt:lpwstr>http://www.alsc.org/</vt:lpwstr>
      </vt:variant>
      <vt:variant>
        <vt:lpwstr/>
      </vt:variant>
      <vt:variant>
        <vt:i4>7929973</vt:i4>
      </vt:variant>
      <vt:variant>
        <vt:i4>0</vt:i4>
      </vt:variant>
      <vt:variant>
        <vt:i4>0</vt:i4>
      </vt:variant>
      <vt:variant>
        <vt:i4>5</vt:i4>
      </vt:variant>
      <vt:variant>
        <vt:lpwstr>https://cmra.army.mil/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LRC User</dc:creator>
  <cp:lastModifiedBy>Canady, Keaneesha A CIV DLA LAND AND MARITIME (USA)</cp:lastModifiedBy>
  <cp:revision>2</cp:revision>
  <cp:lastPrinted>2015-07-20T13:13:00Z</cp:lastPrinted>
  <dcterms:created xsi:type="dcterms:W3CDTF">2026-03-26T16:52:00Z</dcterms:created>
  <dcterms:modified xsi:type="dcterms:W3CDTF">2026-03-26T16:52:00Z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0x0101005E4CC464C097DC4B84993459FBC164A1</vt:lpwstr>
  </property>
</Properties>
</file>