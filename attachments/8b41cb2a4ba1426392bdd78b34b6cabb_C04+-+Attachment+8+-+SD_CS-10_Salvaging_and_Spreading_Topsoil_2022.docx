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9617" w14:textId="77777777" w:rsidR="00DB044A" w:rsidRPr="00CD5E8B" w:rsidRDefault="00DB044A" w:rsidP="00DB044A">
      <w:pPr>
        <w:pStyle w:val="Subtitle"/>
        <w:rPr>
          <w:bCs/>
        </w:rPr>
      </w:pPr>
      <w:r>
        <w:rPr>
          <w:bCs/>
        </w:rPr>
        <w:t>Construction Specification</w:t>
      </w:r>
    </w:p>
    <w:p w14:paraId="4420D2E3" w14:textId="3796A487" w:rsidR="00DB044A" w:rsidRPr="00244E09" w:rsidRDefault="00EC065D" w:rsidP="00DB044A">
      <w:pPr>
        <w:pStyle w:val="Subtitle"/>
        <w:rPr>
          <w:b w:val="0"/>
        </w:rPr>
      </w:pPr>
      <w:sdt>
        <w:sdtPr>
          <w:alias w:val="Title"/>
          <w:tag w:val=""/>
          <w:id w:val="-674337193"/>
          <w:placeholder>
            <w:docPart w:val="3E17CE389BA84EB9AEAAA4CAD0DB0C8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DB044A">
            <w:t>SD-</w:t>
          </w:r>
          <w:r w:rsidR="00425FDE">
            <w:t>10</w:t>
          </w:r>
        </w:sdtContent>
      </w:sdt>
      <w:r w:rsidR="00DB044A">
        <w:t xml:space="preserve"> </w:t>
      </w:r>
      <w:sdt>
        <w:sdtPr>
          <w:alias w:val="Subject"/>
          <w:tag w:val=""/>
          <w:id w:val="-1940975582"/>
          <w:placeholder>
            <w:docPart w:val="639D7FA28E854912A1D393FF87934B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34484">
            <w:t>Salvaging and Spreading Topsoil</w:t>
          </w:r>
        </w:sdtContent>
      </w:sdt>
    </w:p>
    <w:p w14:paraId="3A4722D6" w14:textId="77777777" w:rsidR="00DB044A" w:rsidRDefault="00DB044A"/>
    <w:p w14:paraId="56103373" w14:textId="77777777" w:rsidR="00DB044A" w:rsidRDefault="00DB044A" w:rsidP="00DB044A">
      <w:pPr>
        <w:pStyle w:val="Heading1"/>
      </w:pPr>
      <w:r>
        <w:t>Scope</w:t>
      </w:r>
    </w:p>
    <w:p w14:paraId="28D8DC53" w14:textId="0DD16F87" w:rsidR="00425FDE" w:rsidRDefault="00425FDE" w:rsidP="00425FDE">
      <w:pPr>
        <w:pStyle w:val="SpecText"/>
      </w:pPr>
      <w:r>
        <w:t xml:space="preserve">The work shall consist of salvaging topsoil from borrow pits or other excavations and spreading it in the designated areas </w:t>
      </w:r>
      <w:r w:rsidR="00134484">
        <w:t xml:space="preserve">as shown on the drawings </w:t>
      </w:r>
      <w:r>
        <w:t>to the specified depths.</w:t>
      </w:r>
    </w:p>
    <w:p w14:paraId="00951653" w14:textId="2AFE4C10" w:rsidR="00DB044A" w:rsidRDefault="00425FDE" w:rsidP="00DB044A">
      <w:pPr>
        <w:pStyle w:val="Heading1"/>
      </w:pPr>
      <w:r>
        <w:t>Quality of Topsoil</w:t>
      </w:r>
    </w:p>
    <w:p w14:paraId="55AAE854" w14:textId="77777777" w:rsidR="00425FDE" w:rsidRDefault="00425FDE" w:rsidP="00425FDE">
      <w:pPr>
        <w:pStyle w:val="SpecText"/>
      </w:pPr>
      <w:r>
        <w:t>Topsoil shall consist of friable soil reasonably free of grass, roots, weeds, sticks, stones, or other foreign materials.</w:t>
      </w:r>
    </w:p>
    <w:p w14:paraId="20B0790C" w14:textId="16F3701F" w:rsidR="00DB044A" w:rsidRDefault="00425FDE" w:rsidP="00DB044A">
      <w:pPr>
        <w:pStyle w:val="Heading1"/>
      </w:pPr>
      <w:r>
        <w:t>Excavation</w:t>
      </w:r>
    </w:p>
    <w:p w14:paraId="42C968B9" w14:textId="07EA47BC" w:rsidR="00425FDE" w:rsidRDefault="00425FDE" w:rsidP="00425FDE">
      <w:pPr>
        <w:pStyle w:val="SpecText"/>
      </w:pPr>
      <w:r w:rsidRPr="00425FDE">
        <w:t>Topsoil shall be salvaged from designated earth surfaces that will be disturbed by construction activities.</w:t>
      </w:r>
      <w:r>
        <w:t xml:space="preserve"> </w:t>
      </w:r>
      <w:r w:rsidRPr="00425FDE">
        <w:t xml:space="preserve">After designated sites have been cleared and grubbed, the topsoil shall be removed from the designated areas and stockpiled at locations shown on the drawings or </w:t>
      </w:r>
      <w:r>
        <w:t>acceptable to the Natural Resources Conservation Service</w:t>
      </w:r>
      <w:r w:rsidR="00DF30DB">
        <w:t xml:space="preserve"> </w:t>
      </w:r>
      <w:r>
        <w:t>(NRCS) inspector</w:t>
      </w:r>
      <w:r w:rsidR="00DF30DB">
        <w:t>.</w:t>
      </w:r>
      <w:r>
        <w:t xml:space="preserve"> Objectionable materials shall be removed and buried, or disposed of, at locations approved by the NRCS inspector.</w:t>
      </w:r>
    </w:p>
    <w:p w14:paraId="567BCA5F" w14:textId="64B1476B" w:rsidR="00DB044A" w:rsidRDefault="00425FDE" w:rsidP="00DB044A">
      <w:pPr>
        <w:pStyle w:val="Heading1"/>
      </w:pPr>
      <w:r>
        <w:t>Spreading</w:t>
      </w:r>
    </w:p>
    <w:p w14:paraId="21D88F5A" w14:textId="77777777" w:rsidR="00425FDE" w:rsidRDefault="00425FDE" w:rsidP="00425FDE">
      <w:pPr>
        <w:pStyle w:val="SpecText"/>
      </w:pPr>
      <w:r>
        <w:t>Spreading shall not be done when the ground or topsoil is frozen, excessively wet, or otherwise in a condition detrimental to the work.  Surfaces to be covered shall be lightly scarified just prior to the spreading operation.</w:t>
      </w:r>
    </w:p>
    <w:p w14:paraId="0C003DED" w14:textId="77777777" w:rsidR="00425FDE" w:rsidRDefault="00425FDE" w:rsidP="00425FDE">
      <w:pPr>
        <w:pStyle w:val="SpecText"/>
      </w:pPr>
      <w:r>
        <w:t>All earth fills not to be submerged shall be covered with topsoil to a depth of 6 to 18 inches measured perpendicular to the surface of the fill and placed to the neat lines shown on the drawings.</w:t>
      </w:r>
    </w:p>
    <w:p w14:paraId="0054527E" w14:textId="41CEA348" w:rsidR="00425FDE" w:rsidRPr="00140051" w:rsidRDefault="00425FDE" w:rsidP="00425FDE">
      <w:pPr>
        <w:pStyle w:val="SpecText"/>
      </w:pPr>
      <w:r w:rsidRPr="00425FDE">
        <w:t>Following the spreading operation, the topsoil surface shall be left reasonably smooth and without ruts or surface irregularities that could contribute to concentrated waterflow downslope</w:t>
      </w:r>
      <w:r>
        <w:t xml:space="preserve"> and shall be left in a condition that will permit seeding equipment to be operated without excessive smoothing.</w:t>
      </w:r>
    </w:p>
    <w:p w14:paraId="7C2C937B" w14:textId="77777777" w:rsidR="005100C5" w:rsidRDefault="005100C5" w:rsidP="00DB044A"/>
    <w:p w14:paraId="5522E193" w14:textId="77777777" w:rsidR="005100C5" w:rsidRDefault="005100C5" w:rsidP="00DB044A"/>
    <w:p w14:paraId="3634A30A" w14:textId="77777777" w:rsidR="005100C5" w:rsidRDefault="005100C5" w:rsidP="00DB044A"/>
    <w:p w14:paraId="1C5F79EC" w14:textId="77777777" w:rsidR="005100C5" w:rsidRDefault="005100C5" w:rsidP="00DB044A"/>
    <w:p w14:paraId="15D50A8F" w14:textId="77777777" w:rsidR="005100C5" w:rsidRDefault="005100C5" w:rsidP="00DB044A"/>
    <w:p w14:paraId="2902CFCA" w14:textId="77777777" w:rsidR="005100C5" w:rsidRDefault="005100C5" w:rsidP="00DB044A"/>
    <w:p w14:paraId="6BEA48EE" w14:textId="77777777" w:rsidR="005100C5" w:rsidRDefault="005100C5" w:rsidP="00DB044A"/>
    <w:p w14:paraId="15FCB66B" w14:textId="77777777" w:rsidR="005100C5" w:rsidRDefault="005100C5" w:rsidP="00DB044A"/>
    <w:p w14:paraId="1AEEE657" w14:textId="77777777" w:rsidR="005100C5" w:rsidRDefault="005100C5" w:rsidP="00DB044A"/>
    <w:p w14:paraId="5A07454F" w14:textId="77777777" w:rsidR="005100C5" w:rsidRDefault="005100C5" w:rsidP="00DB044A"/>
    <w:p w14:paraId="63FAE042" w14:textId="77777777" w:rsidR="005100C5" w:rsidRDefault="005100C5" w:rsidP="00DB044A"/>
    <w:p w14:paraId="2A7A27C8" w14:textId="77777777" w:rsidR="005100C5" w:rsidRDefault="005100C5" w:rsidP="00DB044A"/>
    <w:p w14:paraId="2B54FB66" w14:textId="77777777" w:rsidR="005100C5" w:rsidRDefault="005100C5" w:rsidP="00DB044A"/>
    <w:p w14:paraId="763D466D" w14:textId="77777777" w:rsidR="005100C5" w:rsidRDefault="005100C5" w:rsidP="00DB044A"/>
    <w:p w14:paraId="27C3C3A7" w14:textId="77777777" w:rsidR="005100C5" w:rsidRDefault="005100C5" w:rsidP="00DB044A"/>
    <w:p w14:paraId="1C35A17B" w14:textId="77777777" w:rsidR="005100C5" w:rsidRDefault="005100C5" w:rsidP="00DB044A"/>
    <w:p w14:paraId="5080ADEB" w14:textId="77777777" w:rsidR="005100C5" w:rsidRDefault="005100C5" w:rsidP="00DB044A"/>
    <w:p w14:paraId="739D0016" w14:textId="77777777" w:rsidR="005100C5" w:rsidRDefault="005100C5" w:rsidP="00DB044A"/>
    <w:sectPr w:rsidR="005100C5" w:rsidSect="00DB044A">
      <w:footerReference w:type="default" r:id="rId8"/>
      <w:headerReference w:type="first" r:id="rId9"/>
      <w:footerReference w:type="first" r:id="rId10"/>
      <w:pgSz w:w="12240" w:h="15840"/>
      <w:pgMar w:top="1080" w:right="1440" w:bottom="1008" w:left="1440" w:header="432" w:footer="5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CA35C" w14:textId="77777777" w:rsidR="00425FDE" w:rsidRDefault="00425FDE" w:rsidP="001F7D7C">
      <w:r>
        <w:separator/>
      </w:r>
    </w:p>
  </w:endnote>
  <w:endnote w:type="continuationSeparator" w:id="0">
    <w:p w14:paraId="403D3DA9" w14:textId="77777777" w:rsidR="00425FDE" w:rsidRDefault="00425FDE" w:rsidP="001F7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EE60" w14:textId="2E261BFA" w:rsidR="00DB044A" w:rsidRPr="00DB044A" w:rsidRDefault="00DB044A" w:rsidP="00DB044A">
    <w:pPr>
      <w:rPr>
        <w:rFonts w:cs="Arial"/>
      </w:rPr>
    </w:pPr>
    <w:r>
      <w:rPr>
        <w:rFonts w:cs="Arial"/>
      </w:rPr>
      <w:t>NRCS, SD</w:t>
    </w:r>
    <w:r w:rsidRPr="0079040F">
      <w:rPr>
        <w:rFonts w:cs="Arial"/>
      </w:rPr>
      <w:ptab w:relativeTo="margin" w:alignment="center" w:leader="none"/>
    </w:r>
    <w:r>
      <w:rPr>
        <w:rFonts w:cs="Arial"/>
      </w:rPr>
      <w:t xml:space="preserve">CONSTRUCTION SPECIFICATION </w:t>
    </w:r>
    <w:sdt>
      <w:sdtPr>
        <w:rPr>
          <w:rFonts w:cs="Arial"/>
        </w:rPr>
        <w:alias w:val="Title"/>
        <w:tag w:val=""/>
        <w:id w:val="114562460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5FDE">
          <w:rPr>
            <w:rFonts w:cs="Arial"/>
          </w:rPr>
          <w:t>SD-10</w:t>
        </w:r>
      </w:sdtContent>
    </w:sdt>
    <w:r>
      <w:rPr>
        <w:rFonts w:cs="Arial"/>
      </w:rPr>
      <w:t xml:space="preserve"> – Page </w:t>
    </w:r>
    <w:r w:rsidRPr="0079040F">
      <w:rPr>
        <w:rFonts w:cs="Arial"/>
      </w:rPr>
      <w:fldChar w:fldCharType="begin"/>
    </w:r>
    <w:r w:rsidRPr="0079040F">
      <w:rPr>
        <w:rFonts w:cs="Arial"/>
      </w:rPr>
      <w:instrText xml:space="preserve"> PAGE  \* Arabic  \* MERGEFORMAT </w:instrText>
    </w:r>
    <w:r w:rsidRPr="0079040F">
      <w:rPr>
        <w:rFonts w:cs="Arial"/>
      </w:rPr>
      <w:fldChar w:fldCharType="separate"/>
    </w:r>
    <w:r>
      <w:rPr>
        <w:rFonts w:cs="Arial"/>
      </w:rPr>
      <w:t>1</w:t>
    </w:r>
    <w:r w:rsidRPr="0079040F">
      <w:rPr>
        <w:rFonts w:cs="Arial"/>
      </w:rPr>
      <w:fldChar w:fldCharType="end"/>
    </w:r>
    <w:r w:rsidRPr="0079040F">
      <w:rPr>
        <w:rFonts w:cs="Arial"/>
      </w:rPr>
      <w:t xml:space="preserve"> of </w:t>
    </w:r>
    <w:r w:rsidRPr="0079040F">
      <w:rPr>
        <w:rFonts w:cs="Arial"/>
      </w:rPr>
      <w:fldChar w:fldCharType="begin"/>
    </w:r>
    <w:r w:rsidRPr="0079040F">
      <w:rPr>
        <w:rFonts w:cs="Arial"/>
      </w:rPr>
      <w:instrText xml:space="preserve"> NUMPAGES   \* MERGEFORMAT </w:instrText>
    </w:r>
    <w:r w:rsidRPr="0079040F">
      <w:rPr>
        <w:rFonts w:cs="Arial"/>
      </w:rPr>
      <w:fldChar w:fldCharType="separate"/>
    </w:r>
    <w:r>
      <w:rPr>
        <w:rFonts w:cs="Arial"/>
      </w:rPr>
      <w:t>4</w:t>
    </w:r>
    <w:r w:rsidRPr="0079040F">
      <w:rPr>
        <w:rFonts w:cs="Arial"/>
      </w:rPr>
      <w:fldChar w:fldCharType="end"/>
    </w:r>
    <w:r w:rsidRPr="0079040F">
      <w:rPr>
        <w:rFonts w:cs="Arial"/>
      </w:rPr>
      <w:ptab w:relativeTo="margin" w:alignment="right" w:leader="none"/>
    </w:r>
    <w:r w:rsidR="005100C5">
      <w:rPr>
        <w:rFonts w:cs="Arial"/>
      </w:rPr>
      <w:t>October</w:t>
    </w:r>
    <w:r w:rsidRPr="0079040F">
      <w:rPr>
        <w:rFonts w:cs="Arial"/>
      </w:rPr>
      <w:t xml:space="preserve"> 2022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1F305" w14:textId="75755B97" w:rsidR="00DB044A" w:rsidRPr="00DB044A" w:rsidRDefault="00DB044A" w:rsidP="00DB044A">
    <w:pPr>
      <w:rPr>
        <w:rFonts w:cs="Arial"/>
      </w:rPr>
    </w:pPr>
    <w:r>
      <w:rPr>
        <w:rFonts w:cs="Arial"/>
      </w:rPr>
      <w:t>NRCS, SD</w:t>
    </w:r>
    <w:r w:rsidRPr="0079040F">
      <w:rPr>
        <w:rFonts w:cs="Arial"/>
      </w:rPr>
      <w:ptab w:relativeTo="margin" w:alignment="center" w:leader="none"/>
    </w:r>
    <w:r>
      <w:rPr>
        <w:rFonts w:cs="Arial"/>
      </w:rPr>
      <w:t xml:space="preserve">CONSTRUCTION SPECIFICATION </w:t>
    </w:r>
    <w:sdt>
      <w:sdtPr>
        <w:rPr>
          <w:rFonts w:cs="Arial"/>
        </w:rPr>
        <w:alias w:val="Title"/>
        <w:tag w:val=""/>
        <w:id w:val="-209161101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5FDE">
          <w:rPr>
            <w:rFonts w:cs="Arial"/>
          </w:rPr>
          <w:t>SD-10</w:t>
        </w:r>
      </w:sdtContent>
    </w:sdt>
    <w:r>
      <w:rPr>
        <w:rFonts w:cs="Arial"/>
      </w:rPr>
      <w:t xml:space="preserve"> – Page </w:t>
    </w:r>
    <w:r w:rsidRPr="0079040F">
      <w:rPr>
        <w:rFonts w:cs="Arial"/>
      </w:rPr>
      <w:fldChar w:fldCharType="begin"/>
    </w:r>
    <w:r w:rsidRPr="0079040F">
      <w:rPr>
        <w:rFonts w:cs="Arial"/>
      </w:rPr>
      <w:instrText xml:space="preserve"> PAGE  \* Arabic  \* MERGEFORMAT </w:instrText>
    </w:r>
    <w:r w:rsidRPr="0079040F">
      <w:rPr>
        <w:rFonts w:cs="Arial"/>
      </w:rPr>
      <w:fldChar w:fldCharType="separate"/>
    </w:r>
    <w:r>
      <w:rPr>
        <w:rFonts w:cs="Arial"/>
      </w:rPr>
      <w:t>2</w:t>
    </w:r>
    <w:r w:rsidRPr="0079040F">
      <w:rPr>
        <w:rFonts w:cs="Arial"/>
      </w:rPr>
      <w:fldChar w:fldCharType="end"/>
    </w:r>
    <w:r w:rsidRPr="0079040F">
      <w:rPr>
        <w:rFonts w:cs="Arial"/>
      </w:rPr>
      <w:t xml:space="preserve"> of </w:t>
    </w:r>
    <w:r w:rsidRPr="0079040F">
      <w:rPr>
        <w:rFonts w:cs="Arial"/>
      </w:rPr>
      <w:fldChar w:fldCharType="begin"/>
    </w:r>
    <w:r w:rsidRPr="0079040F">
      <w:rPr>
        <w:rFonts w:cs="Arial"/>
      </w:rPr>
      <w:instrText xml:space="preserve"> NUMPAGES   \* MERGEFORMAT </w:instrText>
    </w:r>
    <w:r w:rsidRPr="0079040F">
      <w:rPr>
        <w:rFonts w:cs="Arial"/>
      </w:rPr>
      <w:fldChar w:fldCharType="separate"/>
    </w:r>
    <w:r>
      <w:rPr>
        <w:rFonts w:cs="Arial"/>
      </w:rPr>
      <w:t>2</w:t>
    </w:r>
    <w:r w:rsidRPr="0079040F">
      <w:rPr>
        <w:rFonts w:cs="Arial"/>
      </w:rPr>
      <w:fldChar w:fldCharType="end"/>
    </w:r>
    <w:r w:rsidRPr="0079040F">
      <w:rPr>
        <w:rFonts w:cs="Arial"/>
      </w:rPr>
      <w:ptab w:relativeTo="margin" w:alignment="right" w:leader="none"/>
    </w:r>
    <w:r w:rsidR="005100C5">
      <w:rPr>
        <w:rFonts w:cs="Arial"/>
      </w:rPr>
      <w:t>October</w:t>
    </w:r>
    <w:r w:rsidRPr="0079040F">
      <w:rPr>
        <w:rFonts w:cs="Arial"/>
      </w:rPr>
      <w:t xml:space="preserve">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1780" w14:textId="77777777" w:rsidR="00425FDE" w:rsidRDefault="00425FDE" w:rsidP="001F7D7C">
      <w:r>
        <w:separator/>
      </w:r>
    </w:p>
  </w:footnote>
  <w:footnote w:type="continuationSeparator" w:id="0">
    <w:p w14:paraId="036DBA51" w14:textId="77777777" w:rsidR="00425FDE" w:rsidRDefault="00425FDE" w:rsidP="001F7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A995A" w14:textId="77777777" w:rsidR="00DB044A" w:rsidRDefault="005100C5" w:rsidP="00DB044A">
    <w:pPr>
      <w:pStyle w:val="Header"/>
    </w:pPr>
    <w:r w:rsidRPr="00DB044A">
      <w:rPr>
        <w:noProof/>
      </w:rPr>
      <w:drawing>
        <wp:anchor distT="0" distB="0" distL="114300" distR="114300" simplePos="0" relativeHeight="251659264" behindDoc="1" locked="0" layoutInCell="1" allowOverlap="1" wp14:anchorId="0C375885" wp14:editId="424B984B">
          <wp:simplePos x="0" y="0"/>
          <wp:positionH relativeFrom="margin">
            <wp:align>left</wp:align>
          </wp:positionH>
          <wp:positionV relativeFrom="page">
            <wp:posOffset>179070</wp:posOffset>
          </wp:positionV>
          <wp:extent cx="1583055" cy="493395"/>
          <wp:effectExtent l="0" t="0" r="0" b="1905"/>
          <wp:wrapNone/>
          <wp:docPr id="5" name="Picture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3055" cy="493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044A">
      <w:tab/>
    </w:r>
    <w:r w:rsidR="00DB044A">
      <w:ptab w:relativeTo="margin" w:alignment="center" w:leader="none"/>
    </w:r>
    <w:r w:rsidR="00DB044A">
      <w:ptab w:relativeTo="margin" w:alignment="right" w:leader="none"/>
    </w:r>
    <w:r w:rsidR="00DB044A" w:rsidRPr="00BD3A6C">
      <w:rPr>
        <w:rFonts w:cs="Arial"/>
        <w:b/>
        <w:bCs/>
      </w:rPr>
      <w:t>Natural Resources Conservation Service</w:t>
    </w:r>
    <w:r w:rsidR="00DB044A">
      <w:rPr>
        <w:rFonts w:cs="Arial"/>
        <w:b/>
        <w:bCs/>
      </w:rPr>
      <w:t xml:space="preserve"> </w:t>
    </w:r>
  </w:p>
  <w:p w14:paraId="4549F619" w14:textId="77777777" w:rsidR="00DB044A" w:rsidRDefault="005100C5" w:rsidP="00DB044A">
    <w:pPr>
      <w:pStyle w:val="Header"/>
      <w:tabs>
        <w:tab w:val="clear" w:pos="4680"/>
        <w:tab w:val="clear" w:pos="9360"/>
        <w:tab w:val="left" w:pos="7243"/>
      </w:tabs>
    </w:pPr>
    <w:r w:rsidRPr="00DB044A">
      <w:rPr>
        <w:noProof/>
      </w:rPr>
      <w:drawing>
        <wp:anchor distT="0" distB="0" distL="114300" distR="114300" simplePos="0" relativeHeight="251661312" behindDoc="1" locked="0" layoutInCell="1" allowOverlap="1" wp14:anchorId="691E5501" wp14:editId="4BAFE672">
          <wp:simplePos x="0" y="0"/>
          <wp:positionH relativeFrom="margin">
            <wp:align>left</wp:align>
          </wp:positionH>
          <wp:positionV relativeFrom="page">
            <wp:posOffset>1093470</wp:posOffset>
          </wp:positionV>
          <wp:extent cx="5943600" cy="38100"/>
          <wp:effectExtent l="0" t="0" r="0" b="0"/>
          <wp:wrapNone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562BA"/>
    <w:multiLevelType w:val="hybridMultilevel"/>
    <w:tmpl w:val="647A039C"/>
    <w:lvl w:ilvl="0" w:tplc="4572B258">
      <w:start w:val="2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F6EAA"/>
    <w:multiLevelType w:val="hybridMultilevel"/>
    <w:tmpl w:val="6E32CDB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572B258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C7E26CA"/>
    <w:multiLevelType w:val="multilevel"/>
    <w:tmpl w:val="73F279EC"/>
    <w:lvl w:ilvl="0">
      <w:start w:val="1"/>
      <w:numFmt w:val="upperRoman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upperLetter"/>
      <w:lvlText w:val="%2."/>
      <w:lvlJc w:val="left"/>
      <w:pPr>
        <w:tabs>
          <w:tab w:val="num" w:pos="864"/>
        </w:tabs>
        <w:ind w:left="864" w:hanging="432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296" w:hanging="432"/>
      </w:pPr>
    </w:lvl>
    <w:lvl w:ilvl="3">
      <w:start w:val="1"/>
      <w:numFmt w:val="lowerLetter"/>
      <w:lvlText w:val="%4."/>
      <w:lvlJc w:val="left"/>
      <w:pPr>
        <w:tabs>
          <w:tab w:val="num" w:pos="0"/>
        </w:tabs>
        <w:ind w:left="1728" w:hanging="432"/>
      </w:pPr>
    </w:lvl>
    <w:lvl w:ilvl="4">
      <w:start w:val="1"/>
      <w:numFmt w:val="decimal"/>
      <w:lvlText w:val="(%5)"/>
      <w:lvlJc w:val="left"/>
      <w:pPr>
        <w:tabs>
          <w:tab w:val="num" w:pos="0"/>
        </w:tabs>
        <w:ind w:left="2160" w:hanging="432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2592" w:hanging="432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3024" w:hanging="432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3456" w:hanging="432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3888" w:hanging="432"/>
      </w:pPr>
    </w:lvl>
  </w:abstractNum>
  <w:abstractNum w:abstractNumId="3" w15:restartNumberingAfterBreak="0">
    <w:nsid w:val="66A35534"/>
    <w:multiLevelType w:val="hybridMultilevel"/>
    <w:tmpl w:val="BD1C7570"/>
    <w:lvl w:ilvl="0" w:tplc="82F6B1EA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DF4BAE8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5CB6049A">
      <w:start w:val="1"/>
      <w:numFmt w:val="decimal"/>
      <w:pStyle w:val="Heading3"/>
      <w:lvlText w:val="%3."/>
      <w:lvlJc w:val="left"/>
      <w:pPr>
        <w:ind w:left="2700" w:hanging="720"/>
      </w:pPr>
      <w:rPr>
        <w:rFonts w:hint="default"/>
      </w:rPr>
    </w:lvl>
    <w:lvl w:ilvl="3" w:tplc="BF269AA2">
      <w:start w:val="1"/>
      <w:numFmt w:val="lowerLetter"/>
      <w:lvlText w:val="%4.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9091F"/>
    <w:multiLevelType w:val="hybridMultilevel"/>
    <w:tmpl w:val="EBF6DEA0"/>
    <w:lvl w:ilvl="0" w:tplc="8FEE39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83CA5C72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1CE840C6">
      <w:start w:val="2"/>
      <w:numFmt w:val="lowerLetter"/>
      <w:pStyle w:val="Heading4"/>
      <w:lvlText w:val="%3."/>
      <w:lvlJc w:val="left"/>
      <w:pPr>
        <w:ind w:left="2700" w:hanging="720"/>
      </w:pPr>
      <w:rPr>
        <w:rFonts w:hint="default"/>
      </w:rPr>
    </w:lvl>
    <w:lvl w:ilvl="3" w:tplc="BF269AA2">
      <w:start w:val="1"/>
      <w:numFmt w:val="lowerLetter"/>
      <w:lvlText w:val="%4.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20839">
    <w:abstractNumId w:val="2"/>
  </w:num>
  <w:num w:numId="2" w16cid:durableId="1542592822">
    <w:abstractNumId w:val="1"/>
  </w:num>
  <w:num w:numId="3" w16cid:durableId="995568208">
    <w:abstractNumId w:val="0"/>
  </w:num>
  <w:num w:numId="4" w16cid:durableId="443309992">
    <w:abstractNumId w:val="3"/>
  </w:num>
  <w:num w:numId="5" w16cid:durableId="865602703">
    <w:abstractNumId w:val="4"/>
  </w:num>
  <w:num w:numId="6" w16cid:durableId="208418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DE"/>
    <w:rsid w:val="0000633F"/>
    <w:rsid w:val="0003250F"/>
    <w:rsid w:val="0005333C"/>
    <w:rsid w:val="000602D8"/>
    <w:rsid w:val="00073914"/>
    <w:rsid w:val="00092A87"/>
    <w:rsid w:val="000C716E"/>
    <w:rsid w:val="0010203A"/>
    <w:rsid w:val="00124667"/>
    <w:rsid w:val="00134484"/>
    <w:rsid w:val="00140051"/>
    <w:rsid w:val="00143728"/>
    <w:rsid w:val="00165E22"/>
    <w:rsid w:val="001820DE"/>
    <w:rsid w:val="0019271E"/>
    <w:rsid w:val="001A194E"/>
    <w:rsid w:val="001B1C59"/>
    <w:rsid w:val="001B7FD7"/>
    <w:rsid w:val="001C63AC"/>
    <w:rsid w:val="001F371A"/>
    <w:rsid w:val="001F7D7C"/>
    <w:rsid w:val="00222EE5"/>
    <w:rsid w:val="00244E09"/>
    <w:rsid w:val="0025058C"/>
    <w:rsid w:val="002A5FED"/>
    <w:rsid w:val="002D715A"/>
    <w:rsid w:val="002E1B85"/>
    <w:rsid w:val="003220BD"/>
    <w:rsid w:val="0032365A"/>
    <w:rsid w:val="003420C3"/>
    <w:rsid w:val="00342BA9"/>
    <w:rsid w:val="00391ADE"/>
    <w:rsid w:val="0039552F"/>
    <w:rsid w:val="003A5B48"/>
    <w:rsid w:val="003D3686"/>
    <w:rsid w:val="003D6E95"/>
    <w:rsid w:val="003E2CBA"/>
    <w:rsid w:val="0040721C"/>
    <w:rsid w:val="004168E0"/>
    <w:rsid w:val="00417B47"/>
    <w:rsid w:val="00425FDE"/>
    <w:rsid w:val="0044580D"/>
    <w:rsid w:val="00481901"/>
    <w:rsid w:val="004C7AAF"/>
    <w:rsid w:val="004D7C5E"/>
    <w:rsid w:val="004E20CF"/>
    <w:rsid w:val="004F394B"/>
    <w:rsid w:val="004F7200"/>
    <w:rsid w:val="005100C5"/>
    <w:rsid w:val="00546CDE"/>
    <w:rsid w:val="00577883"/>
    <w:rsid w:val="00585303"/>
    <w:rsid w:val="005E2D4C"/>
    <w:rsid w:val="005F0BE3"/>
    <w:rsid w:val="00640088"/>
    <w:rsid w:val="0065671A"/>
    <w:rsid w:val="006633D2"/>
    <w:rsid w:val="006658BD"/>
    <w:rsid w:val="00686F10"/>
    <w:rsid w:val="00691103"/>
    <w:rsid w:val="006B37E4"/>
    <w:rsid w:val="006F4782"/>
    <w:rsid w:val="00705789"/>
    <w:rsid w:val="00723DAC"/>
    <w:rsid w:val="00726D43"/>
    <w:rsid w:val="007423C6"/>
    <w:rsid w:val="0075325F"/>
    <w:rsid w:val="00756800"/>
    <w:rsid w:val="00773B2E"/>
    <w:rsid w:val="00773C0B"/>
    <w:rsid w:val="0079040F"/>
    <w:rsid w:val="00792E35"/>
    <w:rsid w:val="007934F3"/>
    <w:rsid w:val="007B5F41"/>
    <w:rsid w:val="007C2974"/>
    <w:rsid w:val="007E566E"/>
    <w:rsid w:val="00826A6C"/>
    <w:rsid w:val="00850134"/>
    <w:rsid w:val="00881AC3"/>
    <w:rsid w:val="00893D5A"/>
    <w:rsid w:val="008D3CE4"/>
    <w:rsid w:val="00911A9A"/>
    <w:rsid w:val="00940D6F"/>
    <w:rsid w:val="009561E6"/>
    <w:rsid w:val="00967310"/>
    <w:rsid w:val="00967B4D"/>
    <w:rsid w:val="009726B1"/>
    <w:rsid w:val="00973141"/>
    <w:rsid w:val="0098236A"/>
    <w:rsid w:val="009E6DE7"/>
    <w:rsid w:val="009F36A3"/>
    <w:rsid w:val="00A132A3"/>
    <w:rsid w:val="00A1543D"/>
    <w:rsid w:val="00A33EA5"/>
    <w:rsid w:val="00A40614"/>
    <w:rsid w:val="00A44181"/>
    <w:rsid w:val="00A62CA3"/>
    <w:rsid w:val="00A646B8"/>
    <w:rsid w:val="00A92211"/>
    <w:rsid w:val="00AB3246"/>
    <w:rsid w:val="00AE1849"/>
    <w:rsid w:val="00AE2BE2"/>
    <w:rsid w:val="00AF4FF9"/>
    <w:rsid w:val="00B31F65"/>
    <w:rsid w:val="00B70064"/>
    <w:rsid w:val="00BB18D0"/>
    <w:rsid w:val="00BB628F"/>
    <w:rsid w:val="00BD3A6C"/>
    <w:rsid w:val="00BE6E8D"/>
    <w:rsid w:val="00BF0EC5"/>
    <w:rsid w:val="00C01B3C"/>
    <w:rsid w:val="00C201C7"/>
    <w:rsid w:val="00C238A3"/>
    <w:rsid w:val="00C3658E"/>
    <w:rsid w:val="00C414BA"/>
    <w:rsid w:val="00C46090"/>
    <w:rsid w:val="00C8190F"/>
    <w:rsid w:val="00CC06F3"/>
    <w:rsid w:val="00CD59C4"/>
    <w:rsid w:val="00CD5E8B"/>
    <w:rsid w:val="00CE60D9"/>
    <w:rsid w:val="00CF7D5A"/>
    <w:rsid w:val="00D0704E"/>
    <w:rsid w:val="00D2703E"/>
    <w:rsid w:val="00D354AE"/>
    <w:rsid w:val="00D95C30"/>
    <w:rsid w:val="00DB044A"/>
    <w:rsid w:val="00DC74FE"/>
    <w:rsid w:val="00DF22E4"/>
    <w:rsid w:val="00DF30DB"/>
    <w:rsid w:val="00E45D7F"/>
    <w:rsid w:val="00E62D51"/>
    <w:rsid w:val="00E65B5C"/>
    <w:rsid w:val="00E9327F"/>
    <w:rsid w:val="00EC065D"/>
    <w:rsid w:val="00ED26F4"/>
    <w:rsid w:val="00ED5CF5"/>
    <w:rsid w:val="00EE7FDF"/>
    <w:rsid w:val="00F34EA2"/>
    <w:rsid w:val="00F559C9"/>
    <w:rsid w:val="00F62585"/>
    <w:rsid w:val="00F855B7"/>
    <w:rsid w:val="00FA4BC8"/>
    <w:rsid w:val="00FC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D3CB70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EC5"/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aliases w:val="Section_Headings"/>
    <w:next w:val="Normal"/>
    <w:link w:val="Heading1Char"/>
    <w:qFormat/>
    <w:rsid w:val="00BF0EC5"/>
    <w:pPr>
      <w:numPr>
        <w:numId w:val="6"/>
      </w:numPr>
      <w:spacing w:before="240" w:after="120"/>
      <w:outlineLvl w:val="0"/>
    </w:pPr>
    <w:rPr>
      <w:rFonts w:ascii="Arial" w:eastAsia="Times New Roman" w:hAnsi="Arial" w:cs="Arial"/>
      <w:b/>
      <w:szCs w:val="18"/>
    </w:rPr>
  </w:style>
  <w:style w:type="paragraph" w:styleId="Heading2">
    <w:name w:val="heading 2"/>
    <w:aliases w:val="Subsections"/>
    <w:next w:val="Normal"/>
    <w:link w:val="Heading2Char"/>
    <w:qFormat/>
    <w:rsid w:val="00BF0EC5"/>
    <w:pPr>
      <w:keepNext/>
      <w:spacing w:after="120"/>
      <w:ind w:left="720"/>
      <w:outlineLvl w:val="1"/>
    </w:pPr>
    <w:rPr>
      <w:rFonts w:ascii="Arial" w:eastAsia="Times New Roman" w:hAnsi="Arial" w:cs="Arial"/>
      <w:b/>
      <w:sz w:val="20"/>
      <w:szCs w:val="1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BB18D0"/>
    <w:pPr>
      <w:numPr>
        <w:ilvl w:val="2"/>
        <w:numId w:val="6"/>
      </w:numPr>
      <w:outlineLvl w:val="2"/>
    </w:pPr>
    <w:rPr>
      <w:rFonts w:cs="Arial"/>
      <w:szCs w:val="16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BB18D0"/>
    <w:pPr>
      <w:numPr>
        <w:ilvl w:val="2"/>
        <w:numId w:val="5"/>
      </w:numPr>
      <w:ind w:left="2880" w:hanging="360"/>
      <w:outlineLvl w:val="3"/>
    </w:pPr>
    <w:rPr>
      <w:rFonts w:cs="Arial"/>
      <w:szCs w:val="1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B18D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BB18D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F855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_Headings Char"/>
    <w:basedOn w:val="DefaultParagraphFont"/>
    <w:link w:val="Heading1"/>
    <w:rsid w:val="00BF0EC5"/>
    <w:rPr>
      <w:rFonts w:ascii="Arial" w:eastAsia="Times New Roman" w:hAnsi="Arial" w:cs="Arial"/>
      <w:b/>
      <w:szCs w:val="18"/>
    </w:rPr>
  </w:style>
  <w:style w:type="character" w:customStyle="1" w:styleId="Heading2Char">
    <w:name w:val="Heading 2 Char"/>
    <w:aliases w:val="Subsections Char"/>
    <w:basedOn w:val="DefaultParagraphFont"/>
    <w:link w:val="Heading2"/>
    <w:rsid w:val="00BF0EC5"/>
    <w:rPr>
      <w:rFonts w:ascii="Arial" w:eastAsia="Times New Roman" w:hAnsi="Arial" w:cs="Arial"/>
      <w:b/>
      <w:sz w:val="20"/>
      <w:szCs w:val="16"/>
    </w:rPr>
  </w:style>
  <w:style w:type="paragraph" w:styleId="Footer">
    <w:name w:val="footer"/>
    <w:basedOn w:val="Normal"/>
    <w:link w:val="FooterChar"/>
    <w:semiHidden/>
    <w:rsid w:val="004D7C5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D7C5E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4D7C5E"/>
  </w:style>
  <w:style w:type="paragraph" w:styleId="BodyTextIndent">
    <w:name w:val="Body Text Indent"/>
    <w:basedOn w:val="Normal"/>
    <w:link w:val="BodyTextIndentChar"/>
    <w:semiHidden/>
    <w:rsid w:val="004D7C5E"/>
    <w:pPr>
      <w:numPr>
        <w:ilvl w:val="12"/>
      </w:numPr>
      <w:tabs>
        <w:tab w:val="left" w:pos="720"/>
        <w:tab w:val="left" w:pos="990"/>
        <w:tab w:val="left" w:pos="1440"/>
        <w:tab w:val="left" w:pos="1800"/>
      </w:tabs>
      <w:spacing w:before="120"/>
      <w:ind w:left="1080" w:hanging="648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4D7C5E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4D7C5E"/>
    <w:pPr>
      <w:tabs>
        <w:tab w:val="left" w:pos="720"/>
      </w:tabs>
      <w:ind w:left="2880" w:hanging="288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D7C5E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rsid w:val="004D7C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7D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7D7C"/>
    <w:rPr>
      <w:rFonts w:ascii="Times New Roman" w:eastAsia="Times New Roman" w:hAnsi="Times New Roman" w:cs="Times New Roman"/>
      <w:sz w:val="20"/>
      <w:szCs w:val="20"/>
    </w:rPr>
  </w:style>
  <w:style w:type="paragraph" w:customStyle="1" w:styleId="NoList1">
    <w:name w:val="No List1"/>
    <w:semiHidden/>
    <w:rsid w:val="003A5B48"/>
    <w:pPr>
      <w:spacing w:after="200" w:line="276" w:lineRule="auto"/>
    </w:pPr>
    <w:rPr>
      <w:rFonts w:eastAsiaTheme="minorEastAsia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25058C"/>
    <w:rPr>
      <w:rFonts w:ascii="Arial" w:eastAsia="Times New Roman" w:hAnsi="Arial" w:cs="Arial"/>
      <w:sz w:val="2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25058C"/>
    <w:rPr>
      <w:rFonts w:ascii="Arial" w:eastAsia="Times New Roman" w:hAnsi="Arial" w:cs="Arial"/>
      <w:sz w:val="20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BB18D0"/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B18D0"/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paragraph" w:styleId="Subtitle">
    <w:name w:val="Subtitle"/>
    <w:aliases w:val="Practice Title"/>
    <w:basedOn w:val="Normal"/>
    <w:next w:val="Normal"/>
    <w:link w:val="SubtitleChar"/>
    <w:uiPriority w:val="11"/>
    <w:qFormat/>
    <w:rsid w:val="00BF0EC5"/>
    <w:pPr>
      <w:numPr>
        <w:ilvl w:val="1"/>
      </w:numPr>
      <w:jc w:val="center"/>
    </w:pPr>
    <w:rPr>
      <w:rFonts w:eastAsiaTheme="minorEastAsia" w:cstheme="minorBidi"/>
      <w:b/>
      <w:sz w:val="24"/>
      <w:szCs w:val="22"/>
    </w:rPr>
  </w:style>
  <w:style w:type="character" w:customStyle="1" w:styleId="SubtitleChar">
    <w:name w:val="Subtitle Char"/>
    <w:aliases w:val="Practice Title Char"/>
    <w:basedOn w:val="DefaultParagraphFont"/>
    <w:link w:val="Subtitle"/>
    <w:uiPriority w:val="11"/>
    <w:rsid w:val="00BF0EC5"/>
    <w:rPr>
      <w:rFonts w:ascii="Arial" w:eastAsiaTheme="minorEastAsia" w:hAnsi="Arial"/>
      <w:b/>
      <w:sz w:val="24"/>
    </w:rPr>
  </w:style>
  <w:style w:type="paragraph" w:customStyle="1" w:styleId="ItemForm">
    <w:name w:val="Item_Form"/>
    <w:link w:val="ItemFormChar"/>
    <w:rsid w:val="00BE6E8D"/>
    <w:pPr>
      <w:spacing w:before="120"/>
    </w:pPr>
    <w:rPr>
      <w:rFonts w:ascii="Arial" w:eastAsia="Times New Roman" w:hAnsi="Arial" w:cs="Arial"/>
      <w:b/>
      <w:szCs w:val="16"/>
    </w:rPr>
  </w:style>
  <w:style w:type="paragraph" w:customStyle="1" w:styleId="SectionTitle">
    <w:name w:val="Section_Title"/>
    <w:basedOn w:val="Normal"/>
    <w:next w:val="Normal"/>
    <w:link w:val="SectionTitleChar"/>
    <w:rsid w:val="00BE6E8D"/>
    <w:pPr>
      <w:spacing w:before="240"/>
    </w:pPr>
    <w:rPr>
      <w:rFonts w:cs="Arial"/>
      <w:b/>
    </w:rPr>
  </w:style>
  <w:style w:type="character" w:customStyle="1" w:styleId="ItemFormChar">
    <w:name w:val="Item_Form Char"/>
    <w:basedOn w:val="DefaultParagraphFont"/>
    <w:link w:val="ItemForm"/>
    <w:rsid w:val="00BE6E8D"/>
    <w:rPr>
      <w:rFonts w:ascii="Arial" w:eastAsia="Times New Roman" w:hAnsi="Arial" w:cs="Arial"/>
      <w:b/>
      <w:szCs w:val="16"/>
    </w:rPr>
  </w:style>
  <w:style w:type="paragraph" w:customStyle="1" w:styleId="ItemList">
    <w:name w:val="Item_List"/>
    <w:basedOn w:val="Normal"/>
    <w:rsid w:val="00165E22"/>
    <w:pPr>
      <w:spacing w:before="40"/>
    </w:pPr>
  </w:style>
  <w:style w:type="character" w:customStyle="1" w:styleId="SectionTitleChar">
    <w:name w:val="Section_Title Char"/>
    <w:basedOn w:val="DefaultParagraphFont"/>
    <w:link w:val="SectionTitle"/>
    <w:rsid w:val="00BE6E8D"/>
    <w:rPr>
      <w:rFonts w:ascii="Arial" w:eastAsia="Times New Roman" w:hAnsi="Arial" w:cs="Arial"/>
      <w:b/>
      <w:sz w:val="20"/>
      <w:szCs w:val="20"/>
    </w:rPr>
  </w:style>
  <w:style w:type="paragraph" w:styleId="Caption">
    <w:name w:val="caption"/>
    <w:basedOn w:val="Normal"/>
    <w:next w:val="Normal"/>
    <w:qFormat/>
    <w:rsid w:val="00BF0EC5"/>
    <w:pPr>
      <w:spacing w:before="120" w:after="120"/>
    </w:pPr>
    <w:rPr>
      <w:rFonts w:ascii="Times New Roman" w:hAnsi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F855B7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paragraph" w:customStyle="1" w:styleId="SectionParagraph">
    <w:name w:val="Section Paragraph"/>
    <w:basedOn w:val="Normal"/>
    <w:next w:val="Normal"/>
    <w:qFormat/>
    <w:rsid w:val="00BF0EC5"/>
    <w:pPr>
      <w:spacing w:after="120"/>
      <w:ind w:left="720"/>
    </w:pPr>
    <w:rPr>
      <w:rFonts w:cs="Arial"/>
    </w:rPr>
  </w:style>
  <w:style w:type="character" w:styleId="PlaceholderText">
    <w:name w:val="Placeholder Text"/>
    <w:basedOn w:val="DefaultParagraphFont"/>
    <w:uiPriority w:val="99"/>
    <w:semiHidden/>
    <w:rsid w:val="001F371A"/>
    <w:rPr>
      <w:color w:val="808080"/>
    </w:rPr>
  </w:style>
  <w:style w:type="paragraph" w:customStyle="1" w:styleId="SpecText">
    <w:name w:val="Spec Text"/>
    <w:basedOn w:val="Normal"/>
    <w:qFormat/>
    <w:rsid w:val="0019271E"/>
    <w:pPr>
      <w:spacing w:after="12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.Schmidt\OneDrive%20-%20USDA\Documents\SD_Standards_Revision\Construction_Specs_2022\Construction%20Specs%20Template%203-28-202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17CE389BA84EB9AEAAA4CAD0DB0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4DE54-B52A-453F-8132-CC5DCA17E9BC}"/>
      </w:docPartPr>
      <w:docPartBody>
        <w:p w:rsidR="008E4EBE" w:rsidRDefault="008E4EBE">
          <w:pPr>
            <w:pStyle w:val="3E17CE389BA84EB9AEAAA4CAD0DB0C82"/>
          </w:pPr>
          <w:r w:rsidRPr="00285D4F">
            <w:rPr>
              <w:rStyle w:val="PlaceholderText"/>
            </w:rPr>
            <w:t>[Title]</w:t>
          </w:r>
        </w:p>
      </w:docPartBody>
    </w:docPart>
    <w:docPart>
      <w:docPartPr>
        <w:name w:val="639D7FA28E854912A1D393FF87934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6B3743-5B13-4588-9CEC-97617D6B0609}"/>
      </w:docPartPr>
      <w:docPartBody>
        <w:p w:rsidR="008E4EBE" w:rsidRDefault="008E4EBE">
          <w:pPr>
            <w:pStyle w:val="639D7FA28E854912A1D393FF87934BB9"/>
          </w:pPr>
          <w:r w:rsidRPr="00285D4F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BE"/>
    <w:rsid w:val="008E4EBE"/>
    <w:rsid w:val="00ED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E17CE389BA84EB9AEAAA4CAD0DB0C82">
    <w:name w:val="3E17CE389BA84EB9AEAAA4CAD0DB0C82"/>
  </w:style>
  <w:style w:type="paragraph" w:customStyle="1" w:styleId="639D7FA28E854912A1D393FF87934BB9">
    <w:name w:val="639D7FA28E854912A1D393FF87934B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AE334E9C24154CAF790E8416008191" ma:contentTypeVersion="21" ma:contentTypeDescription="Create a new document." ma:contentTypeScope="" ma:versionID="eb8470fa93636be2349c4d2ed3311710">
  <xsd:schema xmlns:xsd="http://www.w3.org/2001/XMLSchema" xmlns:xs="http://www.w3.org/2001/XMLSchema" xmlns:p="http://schemas.microsoft.com/office/2006/metadata/properties" xmlns:ns1="http://schemas.microsoft.com/sharepoint/v3" xmlns:ns2="d674ef6c-0ddc-46ba-8817-a1c16735f821" xmlns:ns3="73fb875a-8af9-4255-b008-0995492d31cd" targetNamespace="http://schemas.microsoft.com/office/2006/metadata/properties" ma:root="true" ma:fieldsID="4865948627cc3e4dd662aecd9ed93e95" ns1:_="" ns2:_="" ns3:_="">
    <xsd:import namespace="http://schemas.microsoft.com/sharepoint/v3"/>
    <xsd:import namespace="d674ef6c-0ddc-46ba-8817-a1c16735f821"/>
    <xsd:import namespace="73fb875a-8af9-4255-b008-0995492d3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4ef6c-0ddc-46ba-8817-a1c16735f8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ff62593-b918-4deb-ac08-0d74ac0cc7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b875a-8af9-4255-b008-0995492d31c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175d505-c900-4158-b435-85bd84435ab0}" ma:internalName="TaxCatchAll" ma:showField="CatchAllData" ma:web="b3e235cd-a3b4-4043-8a5e-0baef05deb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674ef6c-0ddc-46ba-8817-a1c16735f821">
      <Terms xmlns="http://schemas.microsoft.com/office/infopath/2007/PartnerControls"/>
    </lcf76f155ced4ddcb4097134ff3c332f>
    <TaxCatchAll xmlns="73fb875a-8af9-4255-b008-0995492d31cd" xsi:nil="true"/>
  </documentManagement>
</p:properties>
</file>

<file path=customXml/itemProps1.xml><?xml version="1.0" encoding="utf-8"?>
<ds:datastoreItem xmlns:ds="http://schemas.openxmlformats.org/officeDocument/2006/customXml" ds:itemID="{AB3BB6B5-64B7-486E-A6E0-3FD2DB0C4F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A82685-501E-40CC-9185-F6672A6315F8}"/>
</file>

<file path=customXml/itemProps3.xml><?xml version="1.0" encoding="utf-8"?>
<ds:datastoreItem xmlns:ds="http://schemas.openxmlformats.org/officeDocument/2006/customXml" ds:itemID="{E46DCCA7-40E6-4219-8B13-2C1118E61288}"/>
</file>

<file path=customXml/itemProps4.xml><?xml version="1.0" encoding="utf-8"?>
<ds:datastoreItem xmlns:ds="http://schemas.openxmlformats.org/officeDocument/2006/customXml" ds:itemID="{B994372B-165D-47E2-8ED9-97DED50A27E5}"/>
</file>

<file path=docProps/app.xml><?xml version="1.0" encoding="utf-8"?>
<Properties xmlns="http://schemas.openxmlformats.org/officeDocument/2006/extended-properties" xmlns:vt="http://schemas.openxmlformats.org/officeDocument/2006/docPropsVTypes">
  <Template>Construction Specs Template 3-28-2022.dotx</Template>
  <TotalTime>0</TotalTime>
  <Pages>1</Pages>
  <Words>240</Words>
  <Characters>1371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SD-XX</vt:lpstr>
    </vt:vector>
  </TitlesOfParts>
  <Manager/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SD-10</dc:title>
  <dc:subject>Salvaging and Spreading Topsoil</dc:subject>
  <dc:creator/>
  <cp:keywords>Construction Specification, Enter Name</cp:keywords>
  <dc:description/>
  <cp:lastModifiedBy/>
  <cp:revision>1</cp:revision>
  <dcterms:created xsi:type="dcterms:W3CDTF">2026-04-30T15:03:00Z</dcterms:created>
  <dcterms:modified xsi:type="dcterms:W3CDTF">2026-04-30T15:03:00Z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0x010100ADAE334E9C24154CAF790E8416008191</vt:lpwstr>
  </property>
</Properties>
</file>