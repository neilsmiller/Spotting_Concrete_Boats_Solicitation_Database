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tblInd w:w="-665" w:type="dxa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7470"/>
        <w:gridCol w:w="2880"/>
      </w:tblGrid>
      <w:tr w:rsidR="00EF6C75" w14:paraId="5018B47E" w14:textId="77777777" w:rsidTr="001061E2">
        <w:tc>
          <w:tcPr>
            <w:tcW w:w="7470" w:type="dxa"/>
            <w:tcBorders>
              <w:top w:val="double" w:sz="12" w:space="0" w:color="000000"/>
              <w:left w:val="double" w:sz="12" w:space="0" w:color="000000"/>
              <w:bottom w:val="single" w:sz="6" w:space="0" w:color="FFFFFF"/>
              <w:right w:val="single" w:sz="8" w:space="0" w:color="000000"/>
            </w:tcBorders>
            <w:shd w:val="pct10" w:color="000000" w:fill="FFFFFF"/>
          </w:tcPr>
          <w:p w14:paraId="406C8B8A" w14:textId="77777777" w:rsidR="00EF6C75" w:rsidRDefault="00EF6C75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PROCUREMENT AND PROPERTY MANAGEMENT DIVISION</w:t>
            </w:r>
          </w:p>
          <w:p w14:paraId="1F31FD3C" w14:textId="77777777" w:rsidR="00EF6C75" w:rsidRDefault="00EF6C75">
            <w:pPr>
              <w:jc w:val="center"/>
              <w:rPr>
                <w:b/>
                <w:sz w:val="28"/>
                <w:szCs w:val="28"/>
              </w:rPr>
            </w:pPr>
          </w:p>
          <w:p w14:paraId="5BCCA0F1" w14:textId="77777777" w:rsidR="00EF6C75" w:rsidRDefault="00EF6C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BROOKHAVEN NATIONAL LABORATORY</w:t>
            </w:r>
          </w:p>
          <w:p w14:paraId="54471597" w14:textId="77777777" w:rsidR="00EF6C75" w:rsidRDefault="00EF6C75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Managed by Brookhaven Science Associates, LLC </w:t>
            </w:r>
          </w:p>
          <w:p w14:paraId="46142C1B" w14:textId="77777777" w:rsidR="00EF6C75" w:rsidRDefault="00EF6C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under contract to the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b/>
                    <w:sz w:val="24"/>
                    <w:szCs w:val="28"/>
                  </w:rPr>
                  <w:t>U.S.</w:t>
                </w:r>
              </w:smartTag>
            </w:smartTag>
            <w:r>
              <w:rPr>
                <w:b/>
                <w:sz w:val="24"/>
                <w:szCs w:val="28"/>
              </w:rPr>
              <w:t xml:space="preserve"> Department of Energy</w:t>
            </w:r>
          </w:p>
          <w:p w14:paraId="0EECD104" w14:textId="77777777" w:rsidR="00EF6C75" w:rsidRDefault="00EF6C75">
            <w:pPr>
              <w:jc w:val="center"/>
              <w:rPr>
                <w:b/>
                <w:sz w:val="28"/>
                <w:szCs w:val="28"/>
              </w:rPr>
            </w:pPr>
          </w:p>
          <w:p w14:paraId="2E1B4BB0" w14:textId="77777777" w:rsidR="00EF6C75" w:rsidRDefault="00EF6C7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ACQUISITION MANAGEMENT SYSTEM FORM</w:t>
            </w:r>
          </w:p>
          <w:p w14:paraId="6833727B" w14:textId="77777777" w:rsidR="00EF6C75" w:rsidRDefault="00EF6C75">
            <w:pPr>
              <w:jc w:val="center"/>
            </w:pPr>
          </w:p>
        </w:tc>
        <w:tc>
          <w:tcPr>
            <w:tcW w:w="2880" w:type="dxa"/>
            <w:tcBorders>
              <w:top w:val="double" w:sz="12" w:space="0" w:color="000000"/>
              <w:left w:val="single" w:sz="8" w:space="0" w:color="000000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18BBC6D5" w14:textId="77777777" w:rsidR="00EF6C75" w:rsidRDefault="00EF6C75">
            <w:pPr>
              <w:spacing w:line="201" w:lineRule="exact"/>
            </w:pPr>
          </w:p>
          <w:p w14:paraId="76C78D4D" w14:textId="77777777" w:rsidR="00EF6C75" w:rsidRDefault="00EF6C75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>Form</w:t>
            </w:r>
            <w:proofErr w:type="gramEnd"/>
            <w:r>
              <w:rPr>
                <w:sz w:val="18"/>
              </w:rPr>
              <w:t xml:space="preserve"> No. </w:t>
            </w:r>
            <w:r>
              <w:rPr>
                <w:b/>
                <w:sz w:val="18"/>
              </w:rPr>
              <w:t>AMS-Form-</w:t>
            </w:r>
            <w:r w:rsidR="00E83BEC">
              <w:rPr>
                <w:b/>
                <w:sz w:val="18"/>
              </w:rPr>
              <w:t>04</w:t>
            </w:r>
            <w:r w:rsidR="00526832">
              <w:rPr>
                <w:b/>
                <w:sz w:val="18"/>
              </w:rPr>
              <w:t>3</w:t>
            </w:r>
          </w:p>
          <w:p w14:paraId="6084BE74" w14:textId="77777777" w:rsidR="00EF6C75" w:rsidRDefault="00EF6C75">
            <w:pPr>
              <w:rPr>
                <w:sz w:val="18"/>
              </w:rPr>
            </w:pPr>
          </w:p>
          <w:p w14:paraId="5F8B4F2A" w14:textId="77777777" w:rsidR="00EF6C75" w:rsidRDefault="00EF6C75">
            <w:pPr>
              <w:rPr>
                <w:sz w:val="18"/>
              </w:rPr>
            </w:pPr>
          </w:p>
          <w:p w14:paraId="7E68F517" w14:textId="77777777" w:rsidR="00EF6C75" w:rsidRDefault="003974B2">
            <w:pPr>
              <w:rPr>
                <w:sz w:val="18"/>
              </w:rPr>
            </w:pPr>
            <w:r>
              <w:rPr>
                <w:sz w:val="18"/>
              </w:rPr>
              <w:t xml:space="preserve">Revision No. </w:t>
            </w:r>
            <w:r w:rsidR="00002924">
              <w:rPr>
                <w:sz w:val="18"/>
              </w:rPr>
              <w:t>0</w:t>
            </w:r>
            <w:r w:rsidR="00BD4B02">
              <w:rPr>
                <w:sz w:val="18"/>
              </w:rPr>
              <w:t>.1</w:t>
            </w:r>
          </w:p>
          <w:p w14:paraId="1B8F76B5" w14:textId="77777777" w:rsidR="00EF6C75" w:rsidRDefault="00EF6C75">
            <w:pPr>
              <w:rPr>
                <w:sz w:val="18"/>
              </w:rPr>
            </w:pPr>
          </w:p>
          <w:p w14:paraId="69C9C143" w14:textId="77777777" w:rsidR="00EF6C75" w:rsidRDefault="00EF6C75">
            <w:pPr>
              <w:rPr>
                <w:b/>
              </w:rPr>
            </w:pPr>
            <w:r>
              <w:rPr>
                <w:b/>
              </w:rPr>
              <w:t>APPROVED BY:</w:t>
            </w:r>
          </w:p>
          <w:p w14:paraId="7C081A6D" w14:textId="77777777" w:rsidR="00EF6C75" w:rsidRDefault="00EF6C75"/>
          <w:p w14:paraId="5DEAC7CC" w14:textId="77777777" w:rsidR="00EF6C75" w:rsidRDefault="002B1D04" w:rsidP="005D0BE4">
            <w:pPr>
              <w:rPr>
                <w:u w:val="single"/>
              </w:rPr>
            </w:pPr>
            <w:r>
              <w:rPr>
                <w:u w:val="single"/>
              </w:rPr>
              <w:t>L. McKnight</w:t>
            </w:r>
            <w:r w:rsidR="0097054F" w:rsidRPr="002B1D04">
              <w:rPr>
                <w:u w:val="single"/>
              </w:rPr>
              <w:t xml:space="preserve"> </w:t>
            </w:r>
            <w:r w:rsidR="005D0BE4" w:rsidRPr="002B1D04">
              <w:rPr>
                <w:u w:val="single"/>
              </w:rPr>
              <w:t xml:space="preserve">/ </w:t>
            </w:r>
            <w:r w:rsidR="00EE5BD7">
              <w:rPr>
                <w:u w:val="single"/>
              </w:rPr>
              <w:t>12/14/2020</w:t>
            </w:r>
          </w:p>
          <w:p w14:paraId="12FFD539" w14:textId="7522101F" w:rsidR="00EF6C75" w:rsidRDefault="00917D49">
            <w:pPr>
              <w:rPr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743D6E8" wp14:editId="6D33BE8D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59690</wp:posOffset>
                      </wp:positionV>
                      <wp:extent cx="1828800" cy="0"/>
                      <wp:effectExtent l="9525" t="6350" r="9525" b="12700"/>
                      <wp:wrapNone/>
                      <wp:docPr id="1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14C8ED" id="Line 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25pt,4.7pt" to="136.7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"/>
                  </w:pict>
                </mc:Fallback>
              </mc:AlternateContent>
            </w:r>
          </w:p>
          <w:p w14:paraId="7BA3A5B3" w14:textId="77777777" w:rsidR="00EF6C75" w:rsidRPr="00002924" w:rsidRDefault="00EF6C75">
            <w:pPr>
              <w:rPr>
                <w:u w:val="single"/>
              </w:rPr>
            </w:pPr>
            <w:r>
              <w:t>PPM Manager/Date</w:t>
            </w:r>
          </w:p>
        </w:tc>
      </w:tr>
      <w:tr w:rsidR="00EF6C75" w14:paraId="1B6B3108" w14:textId="77777777" w:rsidTr="001061E2">
        <w:tc>
          <w:tcPr>
            <w:tcW w:w="10350" w:type="dxa"/>
            <w:gridSpan w:val="2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double" w:sz="12" w:space="0" w:color="000000"/>
            </w:tcBorders>
          </w:tcPr>
          <w:p w14:paraId="5ED13856" w14:textId="77777777" w:rsidR="00EF6C75" w:rsidRPr="00002924" w:rsidRDefault="00526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Quotation Pricing Sheet</w:t>
            </w:r>
          </w:p>
        </w:tc>
      </w:tr>
      <w:tr w:rsidR="00EF6C75" w14:paraId="4C1A7602" w14:textId="77777777" w:rsidTr="001061E2">
        <w:trPr>
          <w:trHeight w:val="8517"/>
        </w:trPr>
        <w:tc>
          <w:tcPr>
            <w:tcW w:w="10350" w:type="dxa"/>
            <w:gridSpan w:val="2"/>
            <w:tcBorders>
              <w:top w:val="double" w:sz="7" w:space="0" w:color="000000"/>
              <w:left w:val="double" w:sz="12" w:space="0" w:color="000000"/>
              <w:bottom w:val="double" w:sz="7" w:space="0" w:color="000000"/>
              <w:right w:val="double" w:sz="12" w:space="0" w:color="000000"/>
            </w:tcBorders>
          </w:tcPr>
          <w:p w14:paraId="7A44C80F" w14:textId="579F4B3B" w:rsidR="00526832" w:rsidRDefault="00526832" w:rsidP="00526832">
            <w:pPr>
              <w:ind w:left="1440" w:hanging="1440"/>
            </w:pPr>
            <w:r w:rsidRPr="00D1440B">
              <w:rPr>
                <w:rStyle w:val="Heading2Char"/>
                <w:i/>
              </w:rPr>
              <w:t>Reference:</w:t>
            </w:r>
            <w:r>
              <w:tab/>
              <w:t xml:space="preserve">BSA Request for Quotation No. </w:t>
            </w:r>
            <w:r w:rsidR="00513639">
              <w:t>477155</w:t>
            </w:r>
            <w:r w:rsidR="00D10CA9">
              <w:t xml:space="preserve"> </w:t>
            </w:r>
            <w:r w:rsidR="00513639">
              <w:t>CRP Patch Panel Mechanical Support</w:t>
            </w:r>
          </w:p>
          <w:p w14:paraId="3BBBE494" w14:textId="65F9572B" w:rsidR="00526832" w:rsidRDefault="00526832" w:rsidP="00526832">
            <w:pPr>
              <w:ind w:left="1440" w:hanging="1440"/>
            </w:pPr>
          </w:p>
          <w:p w14:paraId="323CE8CB" w14:textId="77777777" w:rsidR="00526832" w:rsidRDefault="00526832" w:rsidP="00526832"/>
          <w:p w14:paraId="65BB8438" w14:textId="77777777" w:rsidR="00526832" w:rsidRDefault="00526832" w:rsidP="00526832">
            <w:r>
              <w:t>Brookhaven National Laboratory</w:t>
            </w:r>
          </w:p>
          <w:p w14:paraId="65CC3554" w14:textId="77777777" w:rsidR="00526832" w:rsidRDefault="00526832" w:rsidP="00526832">
            <w:r>
              <w:t>Brookhaven Science Associates, LLC</w:t>
            </w:r>
          </w:p>
          <w:p w14:paraId="6626C150" w14:textId="76DF892B" w:rsidR="00526832" w:rsidRDefault="00526832" w:rsidP="00526832">
            <w:r>
              <w:t xml:space="preserve">P.O. Box 5000 – Bldg. </w:t>
            </w:r>
            <w:r w:rsidR="00184B23">
              <w:t>SUSC 101</w:t>
            </w:r>
          </w:p>
          <w:p w14:paraId="77D3062E" w14:textId="77777777" w:rsidR="00526832" w:rsidRDefault="00526832" w:rsidP="00526832">
            <w:r>
              <w:t>Upton, NY 11973</w:t>
            </w:r>
          </w:p>
          <w:p w14:paraId="75A11708" w14:textId="77777777" w:rsidR="00526832" w:rsidRDefault="00526832" w:rsidP="00526832"/>
          <w:p w14:paraId="15D4FD3F" w14:textId="5C45F3A7" w:rsidR="00184B23" w:rsidRPr="00184B23" w:rsidRDefault="00526832" w:rsidP="00184B23">
            <w:pPr>
              <w:ind w:left="1440" w:hanging="1440"/>
              <w:rPr>
                <w:b/>
              </w:rPr>
            </w:pPr>
            <w:r w:rsidRPr="00D1440B">
              <w:rPr>
                <w:rStyle w:val="Heading2Char"/>
                <w:i/>
              </w:rPr>
              <w:t>Attention:</w:t>
            </w:r>
            <w:r w:rsidR="00184B23">
              <w:t xml:space="preserve"> </w:t>
            </w:r>
            <w:r w:rsidR="00513639">
              <w:rPr>
                <w:b/>
              </w:rPr>
              <w:t>Lisa Gonzales, Subcontracts Supervisor</w:t>
            </w:r>
          </w:p>
          <w:p w14:paraId="7BFFA866" w14:textId="23F5F728" w:rsidR="00526832" w:rsidRDefault="00526832" w:rsidP="00526832">
            <w:pPr>
              <w:ind w:left="1440" w:hanging="1440"/>
            </w:pPr>
          </w:p>
          <w:p w14:paraId="19EC58FA" w14:textId="77777777" w:rsidR="00526832" w:rsidRDefault="00204F4E" w:rsidP="00526832">
            <w:r>
              <w:t>To whom it may concern</w:t>
            </w:r>
            <w:r w:rsidR="00526832">
              <w:t>:</w:t>
            </w:r>
          </w:p>
          <w:p w14:paraId="1B1E357B" w14:textId="77777777" w:rsidR="00526832" w:rsidRDefault="00526832" w:rsidP="00526832"/>
          <w:p w14:paraId="70F66E2C" w14:textId="4A82723C" w:rsidR="00526832" w:rsidRDefault="00526832" w:rsidP="00526832">
            <w:r>
              <w:t>In compliance with your letter o</w:t>
            </w:r>
            <w:r w:rsidR="00AC42A7">
              <w:t>f solicitation dated</w:t>
            </w:r>
            <w:bookmarkStart w:id="0" w:name="SolicitationDate"/>
            <w:r w:rsidR="00204F4E">
              <w:t xml:space="preserve"> </w:t>
            </w:r>
            <w:bookmarkEnd w:id="0"/>
            <w:r w:rsidR="00184B23">
              <w:fldChar w:fldCharType="begin">
                <w:ffData>
                  <w:name w:val="SolicitationDate"/>
                  <w:enabled/>
                  <w:calcOnExit w:val="0"/>
                  <w:textInput>
                    <w:default w:val="[insert date]"/>
                  </w:textInput>
                </w:ffData>
              </w:fldChar>
            </w:r>
            <w:r w:rsidR="00184B23">
              <w:instrText xml:space="preserve"> FORMTEXT </w:instrText>
            </w:r>
            <w:r w:rsidR="00184B23">
              <w:fldChar w:fldCharType="separate"/>
            </w:r>
            <w:r w:rsidR="00184B23">
              <w:rPr>
                <w:noProof/>
              </w:rPr>
              <w:t>[insert date]</w:t>
            </w:r>
            <w:r w:rsidR="00184B23">
              <w:fldChar w:fldCharType="end"/>
            </w:r>
            <w:r w:rsidR="00184B23">
              <w:t xml:space="preserve">, </w:t>
            </w:r>
            <w:r>
              <w:t xml:space="preserve"> we submit our Quotation No._______________________</w:t>
            </w:r>
            <w:r w:rsidR="00184B23">
              <w:t xml:space="preserve"> </w:t>
            </w:r>
            <w:r>
              <w:t xml:space="preserve">dated </w:t>
            </w:r>
            <w:r w:rsidRPr="00F57009">
              <w:rPr>
                <w:u w:val="single"/>
              </w:rPr>
              <w:t>____________</w:t>
            </w:r>
            <w:r>
              <w:t xml:space="preserve">, for </w:t>
            </w:r>
            <w:r w:rsidR="00C30397">
              <w:t>“4</w:t>
            </w:r>
            <w:r w:rsidR="00513639">
              <w:t>77155</w:t>
            </w:r>
            <w:r w:rsidR="00C30397">
              <w:t xml:space="preserve"> </w:t>
            </w:r>
            <w:r w:rsidR="00513639">
              <w:t>CRP Patch Panel</w:t>
            </w:r>
            <w:r w:rsidR="00184B23">
              <w:t xml:space="preserve">” </w:t>
            </w:r>
            <w:r w:rsidR="00184B23" w:rsidRPr="00184B23">
              <w:t>for Brookhaven Science Associates, LLC.</w:t>
            </w:r>
          </w:p>
          <w:p w14:paraId="2C7EE0B9" w14:textId="77777777" w:rsidR="001061E2" w:rsidRDefault="001061E2" w:rsidP="00526832"/>
          <w:p w14:paraId="386DE06D" w14:textId="4D29D7A6" w:rsidR="001061E2" w:rsidRPr="001061E2" w:rsidRDefault="001061E2" w:rsidP="00526832">
            <w:r w:rsidRPr="001061E2">
              <w:t xml:space="preserve">Offeror shall input </w:t>
            </w:r>
            <w:r w:rsidR="007112EC">
              <w:t>price per unit</w:t>
            </w:r>
            <w:r w:rsidRPr="001061E2">
              <w:t xml:space="preserve"> for each Part</w:t>
            </w:r>
            <w:r w:rsidR="007112EC">
              <w:t>/Line Item</w:t>
            </w:r>
            <w:r w:rsidRPr="001061E2">
              <w:t xml:space="preserve"> below: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03"/>
              <w:gridCol w:w="1322"/>
              <w:gridCol w:w="2316"/>
              <w:gridCol w:w="4095"/>
              <w:gridCol w:w="688"/>
              <w:gridCol w:w="836"/>
            </w:tblGrid>
            <w:tr w:rsidR="001061E2" w:rsidRPr="0034367D" w14:paraId="2A5EEC24" w14:textId="12578E1B" w:rsidTr="007112EC">
              <w:trPr>
                <w:trHeight w:val="420"/>
              </w:trPr>
              <w:tc>
                <w:tcPr>
                  <w:tcW w:w="9112" w:type="dxa"/>
                  <w:gridSpan w:val="5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0D81746D" w14:textId="77777777" w:rsidR="001061E2" w:rsidRDefault="001061E2" w:rsidP="001061E2">
                  <w:pPr>
                    <w:jc w:val="center"/>
                    <w:rPr>
                      <w:b/>
                      <w:bCs/>
                      <w:sz w:val="22"/>
                      <w:szCs w:val="22"/>
                      <w:lang w:eastAsia="zh-CN"/>
                    </w:rPr>
                  </w:pPr>
                </w:p>
                <w:p w14:paraId="648A5800" w14:textId="1E466445" w:rsidR="001061E2" w:rsidRPr="001061E2" w:rsidRDefault="001061E2" w:rsidP="001061E2">
                  <w:pPr>
                    <w:jc w:val="center"/>
                    <w:rPr>
                      <w:b/>
                      <w:bCs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sz w:val="22"/>
                      <w:szCs w:val="22"/>
                      <w:lang w:eastAsia="zh-CN"/>
                    </w:rPr>
                    <w:t>List of machined parts for CRP Patch Panel Mechanical Support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3F34D0B" w14:textId="77777777" w:rsidR="001061E2" w:rsidRPr="001061E2" w:rsidRDefault="001061E2" w:rsidP="001061E2">
                  <w:pPr>
                    <w:jc w:val="center"/>
                    <w:rPr>
                      <w:b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</w:tr>
            <w:tr w:rsidR="007112EC" w:rsidRPr="0034367D" w14:paraId="73BAAC74" w14:textId="67DF716A" w:rsidTr="007112EC">
              <w:trPr>
                <w:trHeight w:val="30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1695E963" w14:textId="77777777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ITEM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1027394F" w14:textId="77777777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QTY PER SET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4BCE43F8" w14:textId="77777777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DRAWING NUMBER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43126ABE" w14:textId="77777777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PART NAME / DESCRIPTION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3495D936" w14:textId="7F2FFB9C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REV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C0E6F5"/>
                </w:tcPr>
                <w:p w14:paraId="020EE839" w14:textId="4639A8F1" w:rsidR="001061E2" w:rsidRPr="001061E2" w:rsidRDefault="001061E2" w:rsidP="001061E2">
                  <w:pPr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</w:pPr>
                  <w:r w:rsidRPr="001061E2">
                    <w:rPr>
                      <w:b/>
                      <w:bCs/>
                      <w:color w:val="000000"/>
                      <w:sz w:val="22"/>
                      <w:szCs w:val="22"/>
                      <w:lang w:eastAsia="zh-CN"/>
                    </w:rPr>
                    <w:t>Unit Price</w:t>
                  </w:r>
                </w:p>
              </w:tc>
            </w:tr>
            <w:tr w:rsidR="007112EC" w:rsidRPr="0034367D" w14:paraId="1F25AF3A" w14:textId="10EF77BA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76D50D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D837C0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DFAD66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DCVDCRPPPV20103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0BE438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ANGLE-CLAMP_BAR-MINISAS-LEFT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3EFABB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DD0C3B5" w14:textId="2CBCA4B9" w:rsidR="001061E2" w:rsidRPr="001061E2" w:rsidRDefault="007112EC" w:rsidP="007112EC">
                  <w:pPr>
                    <w:rPr>
                      <w:color w:val="000000"/>
                      <w:lang w:eastAsia="zh-CN"/>
                    </w:rPr>
                  </w:pPr>
                  <w:r>
                    <w:rPr>
                      <w:color w:val="000000"/>
                      <w:lang w:eastAsia="zh-CN"/>
                    </w:rPr>
                    <w:t>$</w:t>
                  </w:r>
                </w:p>
              </w:tc>
            </w:tr>
            <w:tr w:rsidR="007112EC" w:rsidRPr="0034367D" w14:paraId="7E9B931C" w14:textId="5CF0DCE1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C00F01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0C3F0D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DBBD93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DCVDCRPPPV20102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0480F4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ANGLE-CLAMP_BAR-MINISAS-RIGHT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D3CE3B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F5693AF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22E89DEA" w14:textId="576C6249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679CAC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3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F243EE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24EC4F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DCVDCRPPP014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8A6D70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CLAMP_BAR-MINISAS-PATCH_PANEL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953A41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4036FD2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0D023CCA" w14:textId="42E5BB4F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FEECBA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4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CC89CA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CEEBA3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DCVDCRPPPV2015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32C394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CLMP_BAR-EDGECARD-PATCH_PANL_VD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85C5CE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24F8E75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3DDB8F85" w14:textId="4118E04B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E2D9C4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5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EC8F982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18F11A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DCVDCRPPPV203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E65C77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PATCH_PANEL_BRACKET_SPACER-G10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764254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72616327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028BEAA7" w14:textId="1D25D212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1DB6A9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6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DF546F7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6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B035D7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DCVDCRPPP09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0E5737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PP_CLAMP_BAR_DATA_CABLE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34B836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4EF8BC9A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672AFD28" w14:textId="37684566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B5C609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7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7B180B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6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56477F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DCVDCRPPPV209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01A362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PP_PLATE_NUT_DATA_CABLE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E5D50C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363B31A6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2CCEE7CF" w14:textId="17EC6DBF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3ED287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8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1F6D91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6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BB3C81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DCVDCRPPP010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0CD8C2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PP_PWR_CABLE_CLAMP_HALF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E477A5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43AF3F4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77026D5D" w14:textId="44ADC0FD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9FB523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9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F4B763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6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2C293A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DCVDCRPPPV2010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36953A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PP_PWR_CABLE_CLAMP_HALF_CLEAR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078EEB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8D19295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28EEE2EE" w14:textId="7AF154D0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2A7822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10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4F77C1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B22B4A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DCVDCRPPPV20201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3793F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TUBE_SQ-CRP_PP_FIXED-EDGE_CARD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BF24AC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-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174FA4FA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  <w:tr w:rsidR="007112EC" w:rsidRPr="0034367D" w14:paraId="45963754" w14:textId="6578D692" w:rsidTr="007112EC">
              <w:trPr>
                <w:trHeight w:val="290"/>
              </w:trPr>
              <w:tc>
                <w:tcPr>
                  <w:tcW w:w="7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849575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11</w:t>
                  </w:r>
                </w:p>
              </w:tc>
              <w:tc>
                <w:tcPr>
                  <w:tcW w:w="13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6690E8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2</w:t>
                  </w:r>
                </w:p>
              </w:tc>
              <w:tc>
                <w:tcPr>
                  <w:tcW w:w="23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D1E13C" w14:textId="77777777" w:rsidR="001061E2" w:rsidRPr="001061E2" w:rsidRDefault="001061E2" w:rsidP="001061E2">
                  <w:pPr>
                    <w:ind w:firstLineChars="100" w:firstLine="200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DCVDCRPPPV20101</w:t>
                  </w:r>
                </w:p>
              </w:tc>
              <w:tc>
                <w:tcPr>
                  <w:tcW w:w="399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BA832E" w14:textId="77777777" w:rsidR="001061E2" w:rsidRPr="001061E2" w:rsidRDefault="001061E2" w:rsidP="001061E2">
                  <w:pPr>
                    <w:ind w:firstLineChars="100" w:firstLine="200"/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TUBE_SQ-CRP_PP_FIXED-MINISAS</w:t>
                  </w:r>
                </w:p>
              </w:tc>
              <w:tc>
                <w:tcPr>
                  <w:tcW w:w="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474106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  <w:r w:rsidRPr="001061E2">
                    <w:rPr>
                      <w:color w:val="000000"/>
                      <w:lang w:eastAsia="zh-CN"/>
                    </w:rPr>
                    <w:t>A</w:t>
                  </w:r>
                </w:p>
              </w:tc>
              <w:tc>
                <w:tcPr>
                  <w:tcW w:w="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7CC9161" w14:textId="77777777" w:rsidR="001061E2" w:rsidRPr="001061E2" w:rsidRDefault="001061E2" w:rsidP="001061E2">
                  <w:pPr>
                    <w:jc w:val="center"/>
                    <w:rPr>
                      <w:color w:val="000000"/>
                      <w:lang w:eastAsia="zh-CN"/>
                    </w:rPr>
                  </w:pPr>
                </w:p>
              </w:tc>
            </w:tr>
          </w:tbl>
          <w:p w14:paraId="52F2746A" w14:textId="77777777" w:rsidR="001061E2" w:rsidRDefault="001061E2" w:rsidP="00526832"/>
          <w:p w14:paraId="66EBEB8D" w14:textId="77777777" w:rsidR="001061E2" w:rsidRDefault="001061E2" w:rsidP="00526832"/>
          <w:p w14:paraId="546F11F2" w14:textId="77777777" w:rsidR="001061E2" w:rsidRDefault="001061E2" w:rsidP="00526832"/>
          <w:p w14:paraId="429482D1" w14:textId="77777777" w:rsidR="001061E2" w:rsidRDefault="001061E2" w:rsidP="00526832"/>
          <w:p w14:paraId="70BEA6C9" w14:textId="77777777" w:rsidR="001061E2" w:rsidRDefault="001061E2" w:rsidP="00526832"/>
          <w:p w14:paraId="7450DA1A" w14:textId="77777777" w:rsidR="007112EC" w:rsidRDefault="007112EC" w:rsidP="00526832"/>
          <w:p w14:paraId="1ABD039C" w14:textId="77777777" w:rsidR="007112EC" w:rsidRDefault="007112EC" w:rsidP="00526832"/>
          <w:p w14:paraId="1D4A8E5C" w14:textId="77777777" w:rsidR="007112EC" w:rsidRDefault="007112EC" w:rsidP="00526832"/>
          <w:p w14:paraId="0172CAB6" w14:textId="77777777" w:rsidR="007112EC" w:rsidRDefault="007112EC" w:rsidP="00526832"/>
          <w:p w14:paraId="6298050E" w14:textId="77777777" w:rsidR="007112EC" w:rsidRDefault="007112EC" w:rsidP="00526832"/>
          <w:p w14:paraId="0B43227C" w14:textId="7F5096E9" w:rsidR="007112EC" w:rsidRDefault="007112EC" w:rsidP="00526832">
            <w:r>
              <w:t>Offeror shall input price per set for each phase below:</w:t>
            </w:r>
          </w:p>
          <w:p w14:paraId="00FF70CD" w14:textId="77777777" w:rsidR="001061E2" w:rsidRDefault="001061E2" w:rsidP="00526832"/>
          <w:p w14:paraId="38ED7A8E" w14:textId="7A8EC82A" w:rsidR="00526832" w:rsidRDefault="00526832" w:rsidP="00526832">
            <w:bookmarkStart w:id="1" w:name="LineItem"/>
            <w:bookmarkEnd w:id="1"/>
          </w:p>
          <w:tbl>
            <w:tblPr>
              <w:tblStyle w:val="TableGrid"/>
              <w:tblpPr w:leftFromText="180" w:rightFromText="180" w:vertAnchor="text" w:horzAnchor="page" w:tblpX="650" w:tblpY="-12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0"/>
              <w:gridCol w:w="810"/>
              <w:gridCol w:w="1710"/>
              <w:gridCol w:w="2160"/>
            </w:tblGrid>
            <w:tr w:rsidR="00C30397" w14:paraId="7385DF9B" w14:textId="77777777" w:rsidTr="001061E2">
              <w:tc>
                <w:tcPr>
                  <w:tcW w:w="2790" w:type="dxa"/>
                </w:tcPr>
                <w:p w14:paraId="0AD1C83D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Description</w:t>
                  </w:r>
                </w:p>
              </w:tc>
              <w:tc>
                <w:tcPr>
                  <w:tcW w:w="810" w:type="dxa"/>
                </w:tcPr>
                <w:p w14:paraId="2CFB9092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>Qty</w:t>
                  </w:r>
                </w:p>
              </w:tc>
              <w:tc>
                <w:tcPr>
                  <w:tcW w:w="1710" w:type="dxa"/>
                </w:tcPr>
                <w:p w14:paraId="49E604A9" w14:textId="29A61AF3" w:rsidR="00C30397" w:rsidRDefault="007112EC" w:rsidP="00C30397">
                  <w:pPr>
                    <w:tabs>
                      <w:tab w:val="left" w:pos="-1440"/>
                    </w:tabs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Set</w:t>
                  </w:r>
                  <w:r w:rsidR="00C30397">
                    <w:rPr>
                      <w:b/>
                      <w:szCs w:val="24"/>
                    </w:rPr>
                    <w:t xml:space="preserve"> Price</w:t>
                  </w:r>
                </w:p>
              </w:tc>
              <w:tc>
                <w:tcPr>
                  <w:tcW w:w="2160" w:type="dxa"/>
                </w:tcPr>
                <w:p w14:paraId="184D9626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Cumulative Toal </w:t>
                  </w:r>
                </w:p>
              </w:tc>
            </w:tr>
            <w:tr w:rsidR="00C30397" w14:paraId="42160B81" w14:textId="77777777" w:rsidTr="001061E2">
              <w:tc>
                <w:tcPr>
                  <w:tcW w:w="2790" w:type="dxa"/>
                </w:tcPr>
                <w:p w14:paraId="71E0392A" w14:textId="77777777" w:rsidR="00C30397" w:rsidRDefault="00C30397" w:rsidP="00C30397">
                  <w:pPr>
                    <w:tabs>
                      <w:tab w:val="left" w:pos="-1440"/>
                    </w:tabs>
                    <w:jc w:val="both"/>
                    <w:rPr>
                      <w:szCs w:val="24"/>
                    </w:rPr>
                  </w:pPr>
                  <w:r>
                    <w:rPr>
                      <w:bCs/>
                      <w:szCs w:val="24"/>
                    </w:rPr>
                    <w:t xml:space="preserve">Phase 1: </w:t>
                  </w:r>
                  <w:r w:rsidRPr="00971006">
                    <w:rPr>
                      <w:szCs w:val="24"/>
                    </w:rPr>
                    <w:t xml:space="preserve">Pre-Production </w:t>
                  </w:r>
                </w:p>
                <w:p w14:paraId="41FDE3D6" w14:textId="77777777" w:rsidR="00C30397" w:rsidRDefault="00C30397" w:rsidP="00C30397">
                  <w:pPr>
                    <w:tabs>
                      <w:tab w:val="left" w:pos="-1440"/>
                    </w:tabs>
                    <w:jc w:val="both"/>
                    <w:rPr>
                      <w:szCs w:val="24"/>
                    </w:rPr>
                  </w:pPr>
                  <w:r w:rsidRPr="00971006">
                    <w:rPr>
                      <w:szCs w:val="24"/>
                    </w:rPr>
                    <w:t>(Qualification Phase)</w:t>
                  </w:r>
                  <w:r>
                    <w:rPr>
                      <w:szCs w:val="24"/>
                    </w:rPr>
                    <w:t xml:space="preserve"> </w:t>
                  </w:r>
                </w:p>
                <w:p w14:paraId="441A7204" w14:textId="434368F4" w:rsidR="00C30397" w:rsidRDefault="00C30397" w:rsidP="00C30397">
                  <w:pPr>
                    <w:tabs>
                      <w:tab w:val="left" w:pos="-1440"/>
                    </w:tabs>
                    <w:jc w:val="both"/>
                    <w:rPr>
                      <w:szCs w:val="24"/>
                    </w:rPr>
                  </w:pPr>
                </w:p>
              </w:tc>
              <w:tc>
                <w:tcPr>
                  <w:tcW w:w="810" w:type="dxa"/>
                </w:tcPr>
                <w:p w14:paraId="4594E529" w14:textId="27973010" w:rsidR="00C30397" w:rsidRDefault="00513639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  <w:r>
                    <w:rPr>
                      <w:szCs w:val="24"/>
                    </w:rPr>
                    <w:t>20</w:t>
                  </w:r>
                </w:p>
              </w:tc>
              <w:tc>
                <w:tcPr>
                  <w:tcW w:w="1710" w:type="dxa"/>
                </w:tcPr>
                <w:p w14:paraId="7C282A56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</w:p>
              </w:tc>
              <w:tc>
                <w:tcPr>
                  <w:tcW w:w="2160" w:type="dxa"/>
                </w:tcPr>
                <w:p w14:paraId="2BED1A48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</w:p>
              </w:tc>
            </w:tr>
            <w:tr w:rsidR="00C30397" w14:paraId="607CDAD4" w14:textId="77777777" w:rsidTr="001061E2">
              <w:tc>
                <w:tcPr>
                  <w:tcW w:w="2790" w:type="dxa"/>
                </w:tcPr>
                <w:p w14:paraId="62C43B6A" w14:textId="39C530F3" w:rsidR="00C30397" w:rsidRDefault="00C30397" w:rsidP="00C30397">
                  <w:pPr>
                    <w:tabs>
                      <w:tab w:val="left" w:pos="-1440"/>
                    </w:tabs>
                    <w:jc w:val="both"/>
                    <w:rPr>
                      <w:bCs/>
                      <w:szCs w:val="24"/>
                    </w:rPr>
                  </w:pPr>
                  <w:r>
                    <w:rPr>
                      <w:bCs/>
                      <w:szCs w:val="24"/>
                    </w:rPr>
                    <w:t xml:space="preserve">Optional </w:t>
                  </w:r>
                  <w:r w:rsidRPr="00A12E58">
                    <w:rPr>
                      <w:bCs/>
                      <w:szCs w:val="24"/>
                    </w:rPr>
                    <w:t xml:space="preserve">Phase 2: </w:t>
                  </w:r>
                </w:p>
                <w:p w14:paraId="1D282C66" w14:textId="0BB95B6E" w:rsidR="00C30397" w:rsidRDefault="00C30397" w:rsidP="00C30397">
                  <w:pPr>
                    <w:tabs>
                      <w:tab w:val="left" w:pos="-1440"/>
                    </w:tabs>
                    <w:jc w:val="both"/>
                    <w:rPr>
                      <w:bCs/>
                      <w:szCs w:val="24"/>
                    </w:rPr>
                  </w:pPr>
                  <w:r w:rsidRPr="00A12E58">
                    <w:rPr>
                      <w:bCs/>
                      <w:szCs w:val="24"/>
                    </w:rPr>
                    <w:t xml:space="preserve">Production </w:t>
                  </w:r>
                </w:p>
                <w:p w14:paraId="293C0532" w14:textId="0C1E36D4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</w:p>
              </w:tc>
              <w:tc>
                <w:tcPr>
                  <w:tcW w:w="810" w:type="dxa"/>
                </w:tcPr>
                <w:p w14:paraId="7EA01538" w14:textId="359C2BA7" w:rsidR="00C30397" w:rsidRDefault="00513639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  <w:r>
                    <w:rPr>
                      <w:szCs w:val="24"/>
                    </w:rPr>
                    <w:t>340</w:t>
                  </w:r>
                </w:p>
              </w:tc>
              <w:tc>
                <w:tcPr>
                  <w:tcW w:w="1710" w:type="dxa"/>
                </w:tcPr>
                <w:p w14:paraId="5E5AFF2D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</w:p>
              </w:tc>
              <w:tc>
                <w:tcPr>
                  <w:tcW w:w="2160" w:type="dxa"/>
                </w:tcPr>
                <w:p w14:paraId="63FC48AC" w14:textId="77777777" w:rsidR="00C30397" w:rsidRDefault="00C30397" w:rsidP="00C30397">
                  <w:pPr>
                    <w:tabs>
                      <w:tab w:val="left" w:pos="-1440"/>
                    </w:tabs>
                    <w:rPr>
                      <w:szCs w:val="24"/>
                    </w:rPr>
                  </w:pPr>
                </w:p>
              </w:tc>
            </w:tr>
          </w:tbl>
          <w:p w14:paraId="57F9C19F" w14:textId="77777777" w:rsidR="00216D9F" w:rsidRDefault="00216D9F" w:rsidP="00526832"/>
          <w:tbl>
            <w:tblPr>
              <w:tblW w:w="9108" w:type="dxa"/>
              <w:tblBorders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282"/>
            </w:tblGrid>
            <w:tr w:rsidR="00526832" w:rsidRPr="004C2B9F" w14:paraId="45576DA5" w14:textId="77777777" w:rsidTr="001061E2">
              <w:tc>
                <w:tcPr>
                  <w:tcW w:w="9108" w:type="dxa"/>
                </w:tcPr>
                <w:p w14:paraId="0C8B20CB" w14:textId="77777777" w:rsidR="008A0684" w:rsidRDefault="008A0684" w:rsidP="007B1AE9">
                  <w:pPr>
                    <w:rPr>
                      <w:b/>
                      <w:sz w:val="22"/>
                      <w:szCs w:val="22"/>
                    </w:rPr>
                  </w:pPr>
                </w:p>
                <w:p w14:paraId="7BDD0B99" w14:textId="77777777" w:rsidR="00C30397" w:rsidRDefault="00C30397" w:rsidP="007B1AE9">
                  <w:pPr>
                    <w:rPr>
                      <w:b/>
                      <w:sz w:val="22"/>
                      <w:szCs w:val="22"/>
                    </w:rPr>
                  </w:pPr>
                </w:p>
                <w:p w14:paraId="72EA6E93" w14:textId="77777777" w:rsidR="00C30397" w:rsidRDefault="00C30397" w:rsidP="007B1AE9">
                  <w:pPr>
                    <w:rPr>
                      <w:b/>
                      <w:sz w:val="22"/>
                      <w:szCs w:val="22"/>
                    </w:rPr>
                  </w:pPr>
                </w:p>
                <w:p w14:paraId="09837B12" w14:textId="6BF52351" w:rsidR="00526832" w:rsidRPr="00C65261" w:rsidRDefault="00526832" w:rsidP="007B1AE9">
                  <w:pPr>
                    <w:rPr>
                      <w:b/>
                      <w:sz w:val="22"/>
                      <w:szCs w:val="22"/>
                    </w:rPr>
                  </w:pPr>
                  <w:r w:rsidRPr="00C65261">
                    <w:rPr>
                      <w:b/>
                      <w:sz w:val="22"/>
                      <w:szCs w:val="22"/>
                    </w:rPr>
                    <w:t xml:space="preserve">Total </w:t>
                  </w:r>
                  <w:r w:rsidR="00A60623">
                    <w:rPr>
                      <w:b/>
                      <w:sz w:val="22"/>
                      <w:szCs w:val="22"/>
                    </w:rPr>
                    <w:t xml:space="preserve">Overall </w:t>
                  </w:r>
                  <w:r w:rsidRPr="00C65261">
                    <w:rPr>
                      <w:b/>
                      <w:sz w:val="22"/>
                      <w:szCs w:val="22"/>
                    </w:rPr>
                    <w:t>Price</w:t>
                  </w:r>
                  <w:r w:rsidR="00513639">
                    <w:rPr>
                      <w:b/>
                      <w:sz w:val="22"/>
                      <w:szCs w:val="22"/>
                    </w:rPr>
                    <w:t xml:space="preserve"> Inclusive of Options</w:t>
                  </w:r>
                  <w:r w:rsidR="00917D49" w:rsidRPr="00C65261">
                    <w:rPr>
                      <w:b/>
                      <w:sz w:val="22"/>
                      <w:szCs w:val="22"/>
                    </w:rPr>
                    <w:t>………………………………………</w:t>
                  </w:r>
                  <w:r w:rsidRPr="00C65261">
                    <w:rPr>
                      <w:b/>
                      <w:sz w:val="22"/>
                      <w:szCs w:val="22"/>
                    </w:rPr>
                    <w:t xml:space="preserve"> $_____________</w:t>
                  </w:r>
                  <w:r w:rsidRPr="00C65261">
                    <w:rPr>
                      <w:b/>
                      <w:sz w:val="22"/>
                      <w:szCs w:val="22"/>
                    </w:rPr>
                    <w:tab/>
                  </w:r>
                </w:p>
                <w:p w14:paraId="14152115" w14:textId="77777777" w:rsidR="00526832" w:rsidRPr="004C2B9F" w:rsidRDefault="00526832" w:rsidP="007B1AE9">
                  <w:pPr>
                    <w:rPr>
                      <w:b/>
                    </w:rPr>
                  </w:pPr>
                </w:p>
                <w:p w14:paraId="09A2D74F" w14:textId="7B0BD621" w:rsidR="00526832" w:rsidRPr="004C2B9F" w:rsidRDefault="00526832" w:rsidP="007B1AE9">
                  <w:pPr>
                    <w:rPr>
                      <w:b/>
                    </w:rPr>
                  </w:pPr>
                  <w:r>
                    <w:t>This price shall remain firm for</w:t>
                  </w:r>
                  <w:r w:rsidR="0024525E">
                    <w:t xml:space="preserve"> </w:t>
                  </w:r>
                  <w:r w:rsidR="00D22D42">
                    <w:t>Ninety</w:t>
                  </w:r>
                  <w:r>
                    <w:t xml:space="preserve"> </w:t>
                  </w:r>
                  <w:r w:rsidR="0024525E">
                    <w:t>(</w:t>
                  </w:r>
                  <w:r w:rsidR="003A2D41">
                    <w:t>90</w:t>
                  </w:r>
                  <w:r w:rsidR="0024525E">
                    <w:t>)</w:t>
                  </w:r>
                  <w:r w:rsidRPr="00D7274A">
                    <w:t xml:space="preserve"> </w:t>
                  </w:r>
                  <w:r>
                    <w:t>days.</w:t>
                  </w:r>
                  <w:r w:rsidRPr="004C2B9F">
                    <w:rPr>
                      <w:b/>
                    </w:rPr>
                    <w:tab/>
                  </w:r>
                  <w:bookmarkStart w:id="2" w:name="ARO"/>
                  <w:bookmarkEnd w:id="2"/>
                </w:p>
                <w:p w14:paraId="472A9969" w14:textId="77777777" w:rsidR="00526832" w:rsidRDefault="00526832" w:rsidP="007B1AE9"/>
                <w:p w14:paraId="484C3553" w14:textId="1AA16D92" w:rsidR="00526832" w:rsidRDefault="00526832" w:rsidP="007B1AE9">
                  <w:pPr>
                    <w:rPr>
                      <w:b/>
                    </w:rPr>
                  </w:pPr>
                  <w:r>
                    <w:t xml:space="preserve">The terms of delivery and payment terms are </w:t>
                  </w:r>
                  <w:r w:rsidR="008A0684">
                    <w:t>FOB Destination</w:t>
                  </w:r>
                  <w:r>
                    <w:t>, Net</w:t>
                  </w:r>
                  <w:r w:rsidR="0024525E">
                    <w:t xml:space="preserve"> </w:t>
                  </w:r>
                  <w:r w:rsidR="003A2D41">
                    <w:t>(</w:t>
                  </w:r>
                  <w:r w:rsidR="003A2D41" w:rsidRPr="003A2D41">
                    <w:rPr>
                      <w:b/>
                      <w:bCs/>
                    </w:rPr>
                    <w:t>TBD</w:t>
                  </w:r>
                  <w:r w:rsidR="003A2D41">
                    <w:t xml:space="preserve">) </w:t>
                  </w:r>
                  <w:r>
                    <w:t>Days.</w:t>
                  </w:r>
                  <w:r w:rsidRPr="004C2B9F">
                    <w:rPr>
                      <w:b/>
                    </w:rPr>
                    <w:t xml:space="preserve"> </w:t>
                  </w:r>
                </w:p>
                <w:p w14:paraId="2EA68560" w14:textId="77777777" w:rsidR="008F0EC0" w:rsidRPr="004C2B9F" w:rsidRDefault="008F0EC0" w:rsidP="007B1AE9">
                  <w:pPr>
                    <w:rPr>
                      <w:b/>
                    </w:rPr>
                  </w:pPr>
                </w:p>
              </w:tc>
            </w:tr>
            <w:tr w:rsidR="00526832" w:rsidRPr="004C2B9F" w14:paraId="27DEEC1B" w14:textId="77777777" w:rsidTr="001061E2">
              <w:trPr>
                <w:cantSplit/>
              </w:trPr>
              <w:tc>
                <w:tcPr>
                  <w:tcW w:w="9108" w:type="dxa"/>
                  <w:vAlign w:val="bottom"/>
                </w:tcPr>
                <w:p w14:paraId="46162E81" w14:textId="77777777" w:rsidR="00526832" w:rsidRPr="004C2B9F" w:rsidRDefault="00526832" w:rsidP="00E53C25">
                  <w:pPr>
                    <w:pStyle w:val="Heading2"/>
                    <w:ind w:left="1440" w:hanging="1440"/>
                    <w:rPr>
                      <w:b/>
                      <w:i/>
                    </w:rPr>
                  </w:pPr>
                  <w:r w:rsidRPr="004C2B9F">
                    <w:rPr>
                      <w:b/>
                      <w:i/>
                    </w:rPr>
                    <w:t>Concurrence:</w:t>
                  </w:r>
                </w:p>
                <w:p w14:paraId="5C02E35A" w14:textId="77777777" w:rsidR="00526832" w:rsidRDefault="00526832" w:rsidP="00E53C25"/>
                <w:p w14:paraId="75D8E163" w14:textId="41883E8E" w:rsidR="00526832" w:rsidRPr="0007537F" w:rsidRDefault="00526832" w:rsidP="00E53C25">
                  <w:pPr>
                    <w:rPr>
                      <w:b/>
                      <w:bCs/>
                    </w:rPr>
                  </w:pPr>
                  <w:r>
                    <w:t>By signing this Quotation Pricing Sheet</w:t>
                  </w:r>
                  <w:r w:rsidR="008F0EC0">
                    <w:t>,</w:t>
                  </w:r>
                  <w:r>
                    <w:t xml:space="preserve"> our firm hereby acknowledges and agrees to BSA's requirements, terms and conditions, and delivery schedule, and agree</w:t>
                  </w:r>
                  <w:r w:rsidR="00204F4E">
                    <w:t>s</w:t>
                  </w:r>
                  <w:r>
                    <w:t xml:space="preserve"> to provide the resources necessary to meet BSA's delivery schedule.</w:t>
                  </w:r>
                  <w:r w:rsidR="00A56712">
                    <w:t xml:space="preserve"> We affirm we are registered in SAM and our </w:t>
                  </w:r>
                  <w:proofErr w:type="gramStart"/>
                  <w:r w:rsidR="00A56712">
                    <w:t>representations</w:t>
                  </w:r>
                  <w:proofErr w:type="gramEnd"/>
                  <w:r w:rsidR="00A56712">
                    <w:t xml:space="preserve"> and certifications as well as our small business size status are current and complete.</w:t>
                  </w:r>
                  <w:r w:rsidR="00966933">
                    <w:t xml:space="preserve"> </w:t>
                  </w:r>
                  <w:r w:rsidR="00966933" w:rsidRPr="0007537F">
                    <w:rPr>
                      <w:b/>
                      <w:bCs/>
                      <w:sz w:val="21"/>
                      <w:szCs w:val="21"/>
                      <w:u w:val="single"/>
                    </w:rPr>
                    <w:t>The UEI number associated with our SAM profile is</w:t>
                  </w:r>
                  <w:r w:rsidR="00966933" w:rsidRPr="0007537F">
                    <w:rPr>
                      <w:b/>
                      <w:bCs/>
                      <w:sz w:val="21"/>
                      <w:szCs w:val="21"/>
                    </w:rPr>
                    <w:t xml:space="preserve">: </w:t>
                  </w:r>
                  <w:r w:rsidR="008A0684" w:rsidRPr="008A0684">
                    <w:rPr>
                      <w:b/>
                      <w:bCs/>
                      <w:i/>
                      <w:iCs/>
                      <w:sz w:val="21"/>
                      <w:szCs w:val="21"/>
                    </w:rPr>
                    <w:t>(Insert Number Here)</w:t>
                  </w:r>
                  <w:r w:rsidR="00966933" w:rsidRPr="008A0684">
                    <w:rPr>
                      <w:b/>
                      <w:bCs/>
                      <w:i/>
                      <w:iCs/>
                    </w:rPr>
                    <w:t>.</w:t>
                  </w:r>
                </w:p>
                <w:p w14:paraId="1C4B902C" w14:textId="77777777" w:rsidR="00526832" w:rsidRDefault="00526832" w:rsidP="00E53C25"/>
                <w:tbl>
                  <w:tblPr>
                    <w:tblW w:w="9066" w:type="dxa"/>
                    <w:tblLook w:val="01E0" w:firstRow="1" w:lastRow="1" w:firstColumn="1" w:lastColumn="1" w:noHBand="0" w:noVBand="0"/>
                  </w:tblPr>
                  <w:tblGrid>
                    <w:gridCol w:w="4533"/>
                    <w:gridCol w:w="4533"/>
                  </w:tblGrid>
                  <w:tr w:rsidR="00526832" w:rsidRPr="004C2B9F" w14:paraId="296B9539" w14:textId="77777777" w:rsidTr="001061E2">
                    <w:trPr>
                      <w:trHeight w:hRule="exact" w:val="711"/>
                    </w:trPr>
                    <w:tc>
                      <w:tcPr>
                        <w:tcW w:w="4533" w:type="dxa"/>
                        <w:vAlign w:val="bottom"/>
                      </w:tcPr>
                      <w:p w14:paraId="19E6AF8B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Company _____________________</w:t>
                        </w:r>
                      </w:p>
                    </w:tc>
                    <w:tc>
                      <w:tcPr>
                        <w:tcW w:w="4533" w:type="dxa"/>
                        <w:vAlign w:val="bottom"/>
                      </w:tcPr>
                      <w:p w14:paraId="41E92CE1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Signature _____________________</w:t>
                        </w:r>
                      </w:p>
                    </w:tc>
                  </w:tr>
                  <w:tr w:rsidR="00526832" w:rsidRPr="004C2B9F" w14:paraId="1D46942D" w14:textId="77777777" w:rsidTr="001061E2">
                    <w:trPr>
                      <w:trHeight w:hRule="exact" w:val="711"/>
                    </w:trPr>
                    <w:tc>
                      <w:tcPr>
                        <w:tcW w:w="4533" w:type="dxa"/>
                        <w:vAlign w:val="bottom"/>
                      </w:tcPr>
                      <w:p w14:paraId="1F486B40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Address ______________________</w:t>
                        </w:r>
                      </w:p>
                    </w:tc>
                    <w:tc>
                      <w:tcPr>
                        <w:tcW w:w="4533" w:type="dxa"/>
                        <w:vAlign w:val="bottom"/>
                      </w:tcPr>
                      <w:p w14:paraId="38472AED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Typed Name __________________</w:t>
                        </w:r>
                      </w:p>
                    </w:tc>
                  </w:tr>
                  <w:tr w:rsidR="00526832" w:rsidRPr="004C2B9F" w14:paraId="2284AB75" w14:textId="77777777" w:rsidTr="001061E2">
                    <w:trPr>
                      <w:trHeight w:hRule="exact" w:val="711"/>
                    </w:trPr>
                    <w:tc>
                      <w:tcPr>
                        <w:tcW w:w="4533" w:type="dxa"/>
                        <w:vAlign w:val="bottom"/>
                      </w:tcPr>
                      <w:p w14:paraId="37AF402A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______________________________</w:t>
                        </w:r>
                      </w:p>
                    </w:tc>
                    <w:tc>
                      <w:tcPr>
                        <w:tcW w:w="4533" w:type="dxa"/>
                        <w:vAlign w:val="bottom"/>
                      </w:tcPr>
                      <w:p w14:paraId="593D5F7A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Title _________________________</w:t>
                        </w:r>
                      </w:p>
                    </w:tc>
                  </w:tr>
                  <w:tr w:rsidR="00526832" w:rsidRPr="004C2B9F" w14:paraId="45A1CE6F" w14:textId="77777777" w:rsidTr="001061E2">
                    <w:trPr>
                      <w:trHeight w:hRule="exact" w:val="711"/>
                    </w:trPr>
                    <w:tc>
                      <w:tcPr>
                        <w:tcW w:w="4533" w:type="dxa"/>
                        <w:vAlign w:val="bottom"/>
                      </w:tcPr>
                      <w:p w14:paraId="56B25CB4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Telephone No.__</w:t>
                        </w:r>
                        <w:proofErr w:type="gramStart"/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_(</w:t>
                        </w:r>
                        <w:proofErr w:type="gramEnd"/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__</w:t>
                        </w:r>
                        <w:proofErr w:type="gramStart"/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_)_</w:t>
                        </w:r>
                        <w:proofErr w:type="gramEnd"/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_________</w:t>
                        </w:r>
                      </w:p>
                    </w:tc>
                    <w:tc>
                      <w:tcPr>
                        <w:tcW w:w="4533" w:type="dxa"/>
                        <w:vAlign w:val="bottom"/>
                      </w:tcPr>
                      <w:p w14:paraId="139B3DE2" w14:textId="77777777" w:rsidR="00526832" w:rsidRPr="00917D49" w:rsidRDefault="00526832" w:rsidP="00E53C25">
                        <w:pPr>
                          <w:rPr>
                            <w:b/>
                            <w:sz w:val="24"/>
                            <w:szCs w:val="24"/>
                          </w:rPr>
                        </w:pPr>
                        <w:r w:rsidRPr="00917D49">
                          <w:rPr>
                            <w:b/>
                            <w:sz w:val="24"/>
                            <w:szCs w:val="24"/>
                          </w:rPr>
                          <w:t>Date _________________________</w:t>
                        </w:r>
                      </w:p>
                    </w:tc>
                  </w:tr>
                </w:tbl>
                <w:p w14:paraId="6B794F2A" w14:textId="77777777" w:rsidR="00526832" w:rsidRPr="004C2B9F" w:rsidRDefault="00526832" w:rsidP="00E53C25">
                  <w:pPr>
                    <w:pStyle w:val="Heading2"/>
                    <w:rPr>
                      <w:i/>
                    </w:rPr>
                  </w:pPr>
                </w:p>
              </w:tc>
            </w:tr>
          </w:tbl>
          <w:p w14:paraId="6473DE0D" w14:textId="77777777" w:rsidR="00EF6C75" w:rsidRDefault="00EF6C75" w:rsidP="00526832">
            <w:pPr>
              <w:jc w:val="center"/>
            </w:pPr>
          </w:p>
        </w:tc>
      </w:tr>
    </w:tbl>
    <w:p w14:paraId="2E2E0A09" w14:textId="77777777" w:rsidR="00EF6C75" w:rsidRDefault="00EF6C75"/>
    <w:sectPr w:rsidR="00EF6C75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3DEB3" w14:textId="77777777" w:rsidR="007F1605" w:rsidRDefault="007F1605">
      <w:r>
        <w:separator/>
      </w:r>
    </w:p>
  </w:endnote>
  <w:endnote w:type="continuationSeparator" w:id="0">
    <w:p w14:paraId="49355CC1" w14:textId="77777777" w:rsidR="007F1605" w:rsidRDefault="007F1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219D3" w14:textId="07E8DECE" w:rsidR="002B161B" w:rsidRDefault="002B161B">
    <w:pPr>
      <w:pStyle w:val="Footer"/>
    </w:pPr>
    <w:r>
      <w:t xml:space="preserve">Date Printed </w:t>
    </w:r>
    <w:r>
      <w:fldChar w:fldCharType="begin"/>
    </w:r>
    <w:r>
      <w:instrText xml:space="preserve"> DATE \@ "M/d/yyyy" </w:instrText>
    </w:r>
    <w:r>
      <w:fldChar w:fldCharType="separate"/>
    </w:r>
    <w:r w:rsidR="001061E2">
      <w:rPr>
        <w:noProof/>
      </w:rPr>
      <w:t>4/30/2026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D0BE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0BE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ab/>
      <w:t xml:space="preserve">Date Approved </w:t>
    </w:r>
    <w:r w:rsidR="00EE5BD7">
      <w:rPr>
        <w:rStyle w:val="PageNumber"/>
      </w:rPr>
      <w:t>12/14/2020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674E" w14:textId="77777777" w:rsidR="007F1605" w:rsidRDefault="007F1605">
      <w:r>
        <w:separator/>
      </w:r>
    </w:p>
  </w:footnote>
  <w:footnote w:type="continuationSeparator" w:id="0">
    <w:p w14:paraId="722DEB76" w14:textId="77777777" w:rsidR="007F1605" w:rsidRDefault="007F16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A2255"/>
    <w:multiLevelType w:val="hybridMultilevel"/>
    <w:tmpl w:val="0AF814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12"/>
    <w:rsid w:val="00002924"/>
    <w:rsid w:val="00002AE8"/>
    <w:rsid w:val="0007537F"/>
    <w:rsid w:val="0009655A"/>
    <w:rsid w:val="000B7303"/>
    <w:rsid w:val="001037C8"/>
    <w:rsid w:val="001061E2"/>
    <w:rsid w:val="00154415"/>
    <w:rsid w:val="00157C52"/>
    <w:rsid w:val="00167EDD"/>
    <w:rsid w:val="00173D8F"/>
    <w:rsid w:val="00184B23"/>
    <w:rsid w:val="00191735"/>
    <w:rsid w:val="001A33E1"/>
    <w:rsid w:val="001A7CB4"/>
    <w:rsid w:val="001B17AD"/>
    <w:rsid w:val="001C5CDE"/>
    <w:rsid w:val="001E4B59"/>
    <w:rsid w:val="001F6234"/>
    <w:rsid w:val="00204F4E"/>
    <w:rsid w:val="00216D9F"/>
    <w:rsid w:val="00231DAF"/>
    <w:rsid w:val="002432B0"/>
    <w:rsid w:val="0024525E"/>
    <w:rsid w:val="002525F7"/>
    <w:rsid w:val="00257D8F"/>
    <w:rsid w:val="00274EA5"/>
    <w:rsid w:val="002A5091"/>
    <w:rsid w:val="002B161B"/>
    <w:rsid w:val="002B1D04"/>
    <w:rsid w:val="002D7387"/>
    <w:rsid w:val="003551E0"/>
    <w:rsid w:val="00371F38"/>
    <w:rsid w:val="003974B2"/>
    <w:rsid w:val="003A2D41"/>
    <w:rsid w:val="003A6BF9"/>
    <w:rsid w:val="003B0400"/>
    <w:rsid w:val="00467DC7"/>
    <w:rsid w:val="004A2092"/>
    <w:rsid w:val="004C2B9F"/>
    <w:rsid w:val="0051093C"/>
    <w:rsid w:val="00513639"/>
    <w:rsid w:val="00514E7F"/>
    <w:rsid w:val="005214D4"/>
    <w:rsid w:val="00524319"/>
    <w:rsid w:val="00526832"/>
    <w:rsid w:val="0053166C"/>
    <w:rsid w:val="00567A32"/>
    <w:rsid w:val="00584304"/>
    <w:rsid w:val="005B608A"/>
    <w:rsid w:val="005C1EBC"/>
    <w:rsid w:val="005C2E61"/>
    <w:rsid w:val="005D0BE4"/>
    <w:rsid w:val="005D2471"/>
    <w:rsid w:val="00603EA3"/>
    <w:rsid w:val="00607B27"/>
    <w:rsid w:val="0064695C"/>
    <w:rsid w:val="00675E17"/>
    <w:rsid w:val="006A3A1C"/>
    <w:rsid w:val="006A3F39"/>
    <w:rsid w:val="006C7D6A"/>
    <w:rsid w:val="006F6333"/>
    <w:rsid w:val="007112EC"/>
    <w:rsid w:val="0075369B"/>
    <w:rsid w:val="007A47DD"/>
    <w:rsid w:val="007B1AE9"/>
    <w:rsid w:val="007B25FB"/>
    <w:rsid w:val="007E2C83"/>
    <w:rsid w:val="007F1605"/>
    <w:rsid w:val="00805B4F"/>
    <w:rsid w:val="00823590"/>
    <w:rsid w:val="00826ABA"/>
    <w:rsid w:val="00872D32"/>
    <w:rsid w:val="008A0684"/>
    <w:rsid w:val="008A7439"/>
    <w:rsid w:val="008E72EB"/>
    <w:rsid w:val="008F0EC0"/>
    <w:rsid w:val="00915EA4"/>
    <w:rsid w:val="00917D49"/>
    <w:rsid w:val="00920A00"/>
    <w:rsid w:val="0093089C"/>
    <w:rsid w:val="0094584E"/>
    <w:rsid w:val="009536F9"/>
    <w:rsid w:val="00966933"/>
    <w:rsid w:val="0097054F"/>
    <w:rsid w:val="00973CBC"/>
    <w:rsid w:val="00A31854"/>
    <w:rsid w:val="00A56712"/>
    <w:rsid w:val="00A60623"/>
    <w:rsid w:val="00A70B64"/>
    <w:rsid w:val="00AC42A7"/>
    <w:rsid w:val="00B34C48"/>
    <w:rsid w:val="00B3543A"/>
    <w:rsid w:val="00B73990"/>
    <w:rsid w:val="00BA01E6"/>
    <w:rsid w:val="00BD4B02"/>
    <w:rsid w:val="00BE5ADE"/>
    <w:rsid w:val="00C30397"/>
    <w:rsid w:val="00C549E4"/>
    <w:rsid w:val="00C65261"/>
    <w:rsid w:val="00C75F60"/>
    <w:rsid w:val="00CB67F7"/>
    <w:rsid w:val="00CB7E61"/>
    <w:rsid w:val="00CD5517"/>
    <w:rsid w:val="00D10CA9"/>
    <w:rsid w:val="00D22D42"/>
    <w:rsid w:val="00D23ADB"/>
    <w:rsid w:val="00D66BBC"/>
    <w:rsid w:val="00D7226C"/>
    <w:rsid w:val="00D86C1F"/>
    <w:rsid w:val="00DF4CF3"/>
    <w:rsid w:val="00E13E33"/>
    <w:rsid w:val="00E53C25"/>
    <w:rsid w:val="00E65576"/>
    <w:rsid w:val="00E83BEC"/>
    <w:rsid w:val="00EA6B96"/>
    <w:rsid w:val="00ED5711"/>
    <w:rsid w:val="00EE5BD7"/>
    <w:rsid w:val="00EF6C75"/>
    <w:rsid w:val="00F0474E"/>
    <w:rsid w:val="00F1424F"/>
    <w:rsid w:val="00F24FE8"/>
    <w:rsid w:val="00F512E8"/>
    <w:rsid w:val="00F51B47"/>
    <w:rsid w:val="00F57009"/>
    <w:rsid w:val="00F70E38"/>
    <w:rsid w:val="00F85EEF"/>
    <w:rsid w:val="00FC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5406093"/>
  <w15:chartTrackingRefBased/>
  <w15:docId w15:val="{AE74379E-9EE6-49FA-B721-E03610D9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002924"/>
    <w:pPr>
      <w:keepNext/>
      <w:widowControl w:val="0"/>
      <w:spacing w:before="240" w:after="60"/>
      <w:outlineLvl w:val="2"/>
    </w:pPr>
    <w:rPr>
      <w:rFonts w:ascii="Arial" w:hAnsi="Arial" w:cs="Arial"/>
      <w:b/>
      <w:bCs/>
      <w:snapToGrid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b/>
      <w:cap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268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526832"/>
    <w:rPr>
      <w:sz w:val="24"/>
      <w:szCs w:val="24"/>
      <w:u w:val="single"/>
      <w:lang w:val="en-US" w:eastAsia="en-US" w:bidi="ar-SA"/>
    </w:rPr>
  </w:style>
  <w:style w:type="paragraph" w:styleId="BalloonText">
    <w:name w:val="Balloon Text"/>
    <w:basedOn w:val="Normal"/>
    <w:link w:val="BalloonTextChar"/>
    <w:rsid w:val="005D0B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D0BE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917D49"/>
    <w:rPr>
      <w:sz w:val="16"/>
      <w:szCs w:val="16"/>
    </w:rPr>
  </w:style>
  <w:style w:type="paragraph" w:styleId="CommentText">
    <w:name w:val="annotation text"/>
    <w:basedOn w:val="Normal"/>
    <w:link w:val="CommentTextChar"/>
    <w:rsid w:val="00917D49"/>
  </w:style>
  <w:style w:type="character" w:customStyle="1" w:styleId="CommentTextChar">
    <w:name w:val="Comment Text Char"/>
    <w:basedOn w:val="DefaultParagraphFont"/>
    <w:link w:val="CommentText"/>
    <w:rsid w:val="00917D49"/>
  </w:style>
  <w:style w:type="paragraph" w:styleId="CommentSubject">
    <w:name w:val="annotation subject"/>
    <w:basedOn w:val="CommentText"/>
    <w:next w:val="CommentText"/>
    <w:link w:val="CommentSubjectChar"/>
    <w:rsid w:val="00917D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17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nlnt2\forms\Forms\AMS-FORM-043\AMS-Form-04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561e60-dc75-4c28-a1c9-2e8d8870196b}" enabled="0" method="" siteId="{89561e60-dc75-4c28-a1c9-2e8d887019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AMS-Form-043</Template>
  <TotalTime>160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PROCUREMENT AND PROPERTY MANAGEMENT DIVISION</vt:lpstr>
    </vt:vector>
  </TitlesOfParts>
  <Company>BNL</Company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AND PROPERTY MANAGEMENT DIVISION</dc:title>
  <dc:subject/>
  <dc:creator>Lisa Gonzales</dc:creator>
  <cp:keywords/>
  <cp:lastModifiedBy>Gonzales, Lisa</cp:lastModifiedBy>
  <cp:revision>8</cp:revision>
  <cp:lastPrinted>2010-03-24T13:42:00Z</cp:lastPrinted>
  <dcterms:created xsi:type="dcterms:W3CDTF">2026-02-12T23:14:00Z</dcterms:created>
  <dcterms:modified xsi:type="dcterms:W3CDTF">2026-04-30T16:27:00Z</dcterms:modified>
</cp:coreProperties>
</file>