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7F1C" w14:textId="77777777" w:rsidR="003F462A" w:rsidRPr="00E56815" w:rsidRDefault="00C6719C" w:rsidP="00E56815">
      <w:pPr>
        <w:pStyle w:val="ListParagraph"/>
        <w:tabs>
          <w:tab w:val="left" w:pos="-720"/>
        </w:tabs>
        <w:suppressAutoHyphens/>
        <w:ind w:left="0"/>
        <w:rPr>
          <w:rFonts w:ascii="Arial(W1)" w:hAnsi="Arial(W1)"/>
          <w:b/>
          <w:spacing w:val="-2"/>
          <w:sz w:val="22"/>
          <w:szCs w:val="22"/>
        </w:rPr>
      </w:pPr>
      <w:r w:rsidRPr="00EF4F57">
        <w:rPr>
          <w:b/>
        </w:rPr>
        <w:t xml:space="preserve"> </w:t>
      </w:r>
      <w:r w:rsidR="004D1C96" w:rsidRPr="00EF4F57">
        <w:rPr>
          <w:rFonts w:ascii="Arial(W1)" w:hAnsi="Arial(W1)"/>
          <w:b/>
          <w:sz w:val="22"/>
          <w:szCs w:val="22"/>
        </w:rPr>
        <w:t xml:space="preserve">Vendor </w:t>
      </w:r>
      <w:r w:rsidR="00E7325B" w:rsidRPr="00EF4F57">
        <w:rPr>
          <w:rFonts w:ascii="Arial(W1)" w:hAnsi="Arial(W1)"/>
          <w:b/>
          <w:sz w:val="22"/>
          <w:szCs w:val="22"/>
        </w:rPr>
        <w:t>Directions:</w:t>
      </w:r>
      <w:r w:rsidR="002C46D9">
        <w:rPr>
          <w:rFonts w:ascii="Arial(W1)" w:hAnsi="Arial(W1)"/>
          <w:sz w:val="22"/>
          <w:szCs w:val="22"/>
        </w:rPr>
        <w:t xml:space="preserve"> </w:t>
      </w:r>
      <w:r w:rsidR="003F4240" w:rsidRPr="00A04E4E">
        <w:rPr>
          <w:rFonts w:ascii="Arial(W1)" w:hAnsi="Arial(W1)"/>
          <w:sz w:val="22"/>
          <w:szCs w:val="22"/>
        </w:rPr>
        <w:t xml:space="preserve">The Technical Documents Checklist section (below) </w:t>
      </w:r>
      <w:r w:rsidR="003A0E6E" w:rsidRPr="00A04E4E">
        <w:rPr>
          <w:rFonts w:ascii="Arial(W1)" w:hAnsi="Arial(W1)"/>
          <w:sz w:val="22"/>
          <w:szCs w:val="22"/>
        </w:rPr>
        <w:t>must</w:t>
      </w:r>
      <w:r w:rsidR="00E7325B" w:rsidRPr="00A04E4E">
        <w:rPr>
          <w:rFonts w:ascii="Arial(W1)" w:hAnsi="Arial(W1)"/>
          <w:sz w:val="22"/>
          <w:szCs w:val="22"/>
        </w:rPr>
        <w:t xml:space="preserve"> be completed </w:t>
      </w:r>
      <w:r w:rsidR="001948AF" w:rsidRPr="00A04E4E">
        <w:rPr>
          <w:rFonts w:ascii="Arial(W1)" w:hAnsi="Arial(W1)"/>
          <w:sz w:val="22"/>
          <w:szCs w:val="22"/>
        </w:rPr>
        <w:t xml:space="preserve">and returned in Word format </w:t>
      </w:r>
      <w:r w:rsidR="003F4240" w:rsidRPr="00A04E4E">
        <w:rPr>
          <w:rFonts w:ascii="Arial(W1)" w:hAnsi="Arial(W1)"/>
          <w:sz w:val="22"/>
          <w:szCs w:val="22"/>
        </w:rPr>
        <w:t xml:space="preserve">by the </w:t>
      </w:r>
      <w:r w:rsidR="00E7325B" w:rsidRPr="00A04E4E">
        <w:rPr>
          <w:rFonts w:ascii="Arial(W1)" w:hAnsi="Arial(W1)"/>
          <w:sz w:val="22"/>
          <w:szCs w:val="22"/>
        </w:rPr>
        <w:t xml:space="preserve">contractor performing as </w:t>
      </w:r>
      <w:r w:rsidR="003A0E6E" w:rsidRPr="00A04E4E">
        <w:rPr>
          <w:rFonts w:ascii="Arial(W1)" w:hAnsi="Arial(W1)"/>
          <w:sz w:val="22"/>
          <w:szCs w:val="22"/>
        </w:rPr>
        <w:t xml:space="preserve">the </w:t>
      </w:r>
      <w:r w:rsidR="00E7325B" w:rsidRPr="00A04E4E">
        <w:rPr>
          <w:rFonts w:ascii="Arial(W1)" w:hAnsi="Arial(W1)"/>
          <w:sz w:val="22"/>
          <w:szCs w:val="22"/>
        </w:rPr>
        <w:t>lead quoter.  A quote that is submitted</w:t>
      </w:r>
      <w:r w:rsidR="004D1C96" w:rsidRPr="00A04E4E">
        <w:rPr>
          <w:rFonts w:ascii="Arial(W1)" w:hAnsi="Arial(W1)"/>
          <w:sz w:val="22"/>
          <w:szCs w:val="22"/>
        </w:rPr>
        <w:t xml:space="preserve"> without the necessary </w:t>
      </w:r>
      <w:r w:rsidR="001A3AA9" w:rsidRPr="00A04E4E">
        <w:rPr>
          <w:rFonts w:ascii="Arial(W1)" w:hAnsi="Arial(W1)"/>
          <w:sz w:val="22"/>
          <w:szCs w:val="22"/>
        </w:rPr>
        <w:t>document</w:t>
      </w:r>
      <w:r w:rsidR="00BE2215" w:rsidRPr="00A04E4E">
        <w:rPr>
          <w:rFonts w:ascii="Arial(W1)" w:hAnsi="Arial(W1)"/>
          <w:sz w:val="22"/>
          <w:szCs w:val="22"/>
        </w:rPr>
        <w:t>s</w:t>
      </w:r>
      <w:r w:rsidR="001A3AA9" w:rsidRPr="00A04E4E">
        <w:rPr>
          <w:rFonts w:ascii="Arial(W1)" w:hAnsi="Arial(W1)"/>
          <w:sz w:val="22"/>
          <w:szCs w:val="22"/>
        </w:rPr>
        <w:t xml:space="preserve"> compliance </w:t>
      </w:r>
      <w:r w:rsidR="004D1C96" w:rsidRPr="00A04E4E">
        <w:rPr>
          <w:rFonts w:ascii="Arial(W1)" w:hAnsi="Arial(W1)"/>
          <w:sz w:val="22"/>
          <w:szCs w:val="22"/>
        </w:rPr>
        <w:t>may</w:t>
      </w:r>
      <w:r w:rsidR="00E7325B" w:rsidRPr="00A04E4E">
        <w:rPr>
          <w:rFonts w:ascii="Arial(W1)" w:hAnsi="Arial(W1)"/>
          <w:sz w:val="22"/>
          <w:szCs w:val="22"/>
        </w:rPr>
        <w:t xml:space="preserve"> not be considered for award. </w:t>
      </w:r>
      <w:bookmarkStart w:id="0" w:name="OLE_LINK4"/>
      <w:bookmarkStart w:id="1" w:name="OLE_LINK3"/>
      <w:r w:rsidR="00EF4F57" w:rsidRPr="00EF4F57">
        <w:rPr>
          <w:rFonts w:ascii="Arial(W1)" w:hAnsi="Arial(W1)"/>
          <w:spacing w:val="-2"/>
          <w:sz w:val="22"/>
          <w:szCs w:val="22"/>
        </w:rPr>
        <w:t>Each vendor shall demonstrate in written form how they are meeting the FID requirements.  A blanket statement that vendor is meetin</w:t>
      </w:r>
      <w:r w:rsidR="0064017A">
        <w:rPr>
          <w:rFonts w:ascii="Arial(W1)" w:hAnsi="Arial(W1)"/>
          <w:spacing w:val="-2"/>
          <w:sz w:val="22"/>
          <w:szCs w:val="22"/>
        </w:rPr>
        <w:t xml:space="preserve">g the FID </w:t>
      </w:r>
      <w:r w:rsidR="00EF4F57" w:rsidRPr="00EF4F57">
        <w:rPr>
          <w:rFonts w:ascii="Arial(W1)" w:hAnsi="Arial(W1)"/>
          <w:spacing w:val="-2"/>
          <w:sz w:val="22"/>
          <w:szCs w:val="22"/>
        </w:rPr>
        <w:t>requirements will not be acceptable. Manufacturer’s published catalogs</w:t>
      </w:r>
      <w:r w:rsidR="0064017A">
        <w:rPr>
          <w:rFonts w:ascii="Arial(W1)" w:hAnsi="Arial(W1)"/>
          <w:spacing w:val="-2"/>
          <w:sz w:val="22"/>
          <w:szCs w:val="22"/>
        </w:rPr>
        <w:t xml:space="preserve"> and CAD drawings </w:t>
      </w:r>
      <w:r w:rsidR="00EF4F57" w:rsidRPr="00EF4F57">
        <w:rPr>
          <w:rFonts w:ascii="Arial(W1)" w:hAnsi="Arial(W1)"/>
          <w:spacing w:val="-2"/>
          <w:sz w:val="22"/>
          <w:szCs w:val="22"/>
        </w:rPr>
        <w:t>are acceptable forms of demonstrations.</w:t>
      </w:r>
      <w:bookmarkEnd w:id="0"/>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AF1DD"/>
        <w:tblLook w:val="04A0" w:firstRow="1" w:lastRow="0" w:firstColumn="1" w:lastColumn="0" w:noHBand="0" w:noVBand="1"/>
      </w:tblPr>
      <w:tblGrid>
        <w:gridCol w:w="13896"/>
      </w:tblGrid>
      <w:tr w:rsidR="00E870DC" w:rsidRPr="00900B7F" w14:paraId="240BFB75" w14:textId="77777777" w:rsidTr="00900B7F">
        <w:tc>
          <w:tcPr>
            <w:tcW w:w="13896" w:type="dxa"/>
            <w:shd w:val="clear" w:color="auto" w:fill="EAF1DD"/>
          </w:tcPr>
          <w:p w14:paraId="0E711A56" w14:textId="77777777" w:rsidR="00E870DC" w:rsidRPr="009E466D" w:rsidRDefault="00E870DC" w:rsidP="00900B7F">
            <w:pPr>
              <w:pStyle w:val="PlainText"/>
              <w:pBdr>
                <w:top w:val="single" w:sz="4" w:space="1" w:color="auto"/>
                <w:left w:val="single" w:sz="4" w:space="4" w:color="auto"/>
                <w:bottom w:val="single" w:sz="4" w:space="1" w:color="auto"/>
                <w:right w:val="single" w:sz="4" w:space="4" w:color="auto"/>
              </w:pBdr>
              <w:jc w:val="center"/>
              <w:rPr>
                <w:rFonts w:ascii="Arial(W1)" w:hAnsi="Arial(W1)" w:cs="Arial"/>
                <w:b/>
                <w:sz w:val="28"/>
                <w:szCs w:val="28"/>
              </w:rPr>
            </w:pPr>
            <w:r w:rsidRPr="009E466D">
              <w:rPr>
                <w:rFonts w:ascii="Arial(W1)" w:hAnsi="Arial(W1)" w:cs="Arial"/>
                <w:b/>
                <w:sz w:val="28"/>
                <w:szCs w:val="28"/>
              </w:rPr>
              <w:t>Technical Documents Checklist</w:t>
            </w:r>
          </w:p>
        </w:tc>
      </w:tr>
    </w:tbl>
    <w:p w14:paraId="7ABA8367" w14:textId="77777777" w:rsidR="006E7D02" w:rsidRDefault="006E7D02" w:rsidP="00257DAD">
      <w:pPr>
        <w:pStyle w:val="PlainText"/>
        <w:rPr>
          <w:rFonts w:ascii="Arial(W1)" w:hAnsi="Arial(W1)"/>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8"/>
        <w:gridCol w:w="10278"/>
      </w:tblGrid>
      <w:tr w:rsidR="006A37A2" w:rsidRPr="00900B7F" w14:paraId="03748C9C" w14:textId="77777777" w:rsidTr="00900B7F">
        <w:tc>
          <w:tcPr>
            <w:tcW w:w="3618" w:type="dxa"/>
          </w:tcPr>
          <w:p w14:paraId="605006B2" w14:textId="77777777" w:rsidR="006A37A2" w:rsidRPr="00900B7F" w:rsidRDefault="006A37A2" w:rsidP="00257DAD">
            <w:pPr>
              <w:pStyle w:val="PlainText"/>
              <w:rPr>
                <w:rFonts w:ascii="Arial(W1)" w:hAnsi="Arial(W1)"/>
                <w:sz w:val="22"/>
                <w:szCs w:val="22"/>
                <w:lang w:val="en-US"/>
              </w:rPr>
            </w:pPr>
            <w:r w:rsidRPr="00900B7F">
              <w:rPr>
                <w:rFonts w:ascii="Arial(W1)" w:hAnsi="Arial(W1)"/>
                <w:sz w:val="22"/>
                <w:szCs w:val="22"/>
                <w:lang w:val="en-US"/>
              </w:rPr>
              <w:t>Vendor or Lead Quoter:</w:t>
            </w:r>
          </w:p>
        </w:tc>
        <w:tc>
          <w:tcPr>
            <w:tcW w:w="10278" w:type="dxa"/>
            <w:shd w:val="clear" w:color="auto" w:fill="EAF1DD"/>
          </w:tcPr>
          <w:p w14:paraId="791DB34D" w14:textId="77777777" w:rsidR="006A37A2" w:rsidRPr="00900B7F" w:rsidRDefault="006A37A2" w:rsidP="00257DAD">
            <w:pPr>
              <w:pStyle w:val="PlainText"/>
              <w:rPr>
                <w:rFonts w:ascii="Arial(W1)" w:hAnsi="Arial(W1)"/>
                <w:sz w:val="22"/>
                <w:szCs w:val="22"/>
                <w:lang w:val="en-US"/>
              </w:rPr>
            </w:pPr>
          </w:p>
        </w:tc>
      </w:tr>
      <w:tr w:rsidR="006A37A2" w:rsidRPr="00900B7F" w14:paraId="5053F0E4" w14:textId="77777777" w:rsidTr="00900B7F">
        <w:tc>
          <w:tcPr>
            <w:tcW w:w="3618" w:type="dxa"/>
          </w:tcPr>
          <w:p w14:paraId="2942E50F" w14:textId="77777777" w:rsidR="006A37A2" w:rsidRPr="00900B7F" w:rsidRDefault="006A37A2" w:rsidP="00257DAD">
            <w:pPr>
              <w:pStyle w:val="PlainText"/>
              <w:rPr>
                <w:rFonts w:ascii="Arial(W1)" w:hAnsi="Arial(W1)"/>
                <w:sz w:val="22"/>
                <w:szCs w:val="22"/>
                <w:lang w:val="en-US"/>
              </w:rPr>
            </w:pPr>
            <w:r w:rsidRPr="00900B7F">
              <w:rPr>
                <w:rFonts w:ascii="Arial(W1)" w:hAnsi="Arial(W1)"/>
                <w:sz w:val="22"/>
                <w:szCs w:val="22"/>
                <w:lang w:val="en-US"/>
              </w:rPr>
              <w:t>Point of Contact for this RFQ:</w:t>
            </w:r>
          </w:p>
        </w:tc>
        <w:tc>
          <w:tcPr>
            <w:tcW w:w="10278" w:type="dxa"/>
            <w:shd w:val="clear" w:color="auto" w:fill="EAF1DD"/>
          </w:tcPr>
          <w:p w14:paraId="065A469F" w14:textId="77777777" w:rsidR="006A37A2" w:rsidRPr="00900B7F" w:rsidRDefault="006A37A2" w:rsidP="00257DAD">
            <w:pPr>
              <w:pStyle w:val="PlainText"/>
              <w:rPr>
                <w:rFonts w:ascii="Arial(W1)" w:hAnsi="Arial(W1)"/>
                <w:sz w:val="22"/>
                <w:szCs w:val="22"/>
                <w:lang w:val="en-US"/>
              </w:rPr>
            </w:pPr>
          </w:p>
        </w:tc>
      </w:tr>
      <w:tr w:rsidR="006A37A2" w:rsidRPr="00900B7F" w14:paraId="3D658208" w14:textId="77777777" w:rsidTr="00900B7F">
        <w:tc>
          <w:tcPr>
            <w:tcW w:w="3618" w:type="dxa"/>
          </w:tcPr>
          <w:p w14:paraId="3F4D3E55" w14:textId="77777777" w:rsidR="006A37A2" w:rsidRPr="00900B7F" w:rsidRDefault="006A37A2" w:rsidP="00257DAD">
            <w:pPr>
              <w:pStyle w:val="PlainText"/>
              <w:rPr>
                <w:rFonts w:ascii="Arial(W1)" w:hAnsi="Arial(W1)"/>
                <w:sz w:val="22"/>
                <w:szCs w:val="22"/>
                <w:lang w:val="en-US"/>
              </w:rPr>
            </w:pPr>
            <w:r w:rsidRPr="00900B7F">
              <w:rPr>
                <w:rFonts w:ascii="Arial(W1)" w:hAnsi="Arial(W1)"/>
                <w:sz w:val="22"/>
                <w:szCs w:val="22"/>
                <w:lang w:val="en-US"/>
              </w:rPr>
              <w:t>Email Address:</w:t>
            </w:r>
          </w:p>
        </w:tc>
        <w:tc>
          <w:tcPr>
            <w:tcW w:w="10278" w:type="dxa"/>
            <w:shd w:val="clear" w:color="auto" w:fill="EAF1DD"/>
          </w:tcPr>
          <w:p w14:paraId="115D251D" w14:textId="77777777" w:rsidR="006A37A2" w:rsidRPr="00900B7F" w:rsidRDefault="006A37A2" w:rsidP="00257DAD">
            <w:pPr>
              <w:pStyle w:val="PlainText"/>
              <w:rPr>
                <w:rFonts w:ascii="Arial(W1)" w:hAnsi="Arial(W1)"/>
                <w:sz w:val="22"/>
                <w:szCs w:val="22"/>
                <w:lang w:val="en-US"/>
              </w:rPr>
            </w:pPr>
          </w:p>
        </w:tc>
      </w:tr>
      <w:tr w:rsidR="006A37A2" w:rsidRPr="00900B7F" w14:paraId="5D45023E" w14:textId="77777777" w:rsidTr="00900B7F">
        <w:tc>
          <w:tcPr>
            <w:tcW w:w="3618" w:type="dxa"/>
          </w:tcPr>
          <w:p w14:paraId="7A3A4518" w14:textId="77777777" w:rsidR="006A37A2" w:rsidRPr="00900B7F" w:rsidRDefault="006A37A2" w:rsidP="00257DAD">
            <w:pPr>
              <w:pStyle w:val="PlainText"/>
              <w:rPr>
                <w:rFonts w:ascii="Arial(W1)" w:hAnsi="Arial(W1)"/>
                <w:sz w:val="22"/>
                <w:szCs w:val="22"/>
                <w:lang w:val="en-US"/>
              </w:rPr>
            </w:pPr>
            <w:r w:rsidRPr="00900B7F">
              <w:rPr>
                <w:rFonts w:ascii="Arial(W1)" w:hAnsi="Arial(W1)"/>
                <w:sz w:val="22"/>
                <w:szCs w:val="22"/>
                <w:lang w:val="en-US"/>
              </w:rPr>
              <w:t>Telephone Number:</w:t>
            </w:r>
          </w:p>
        </w:tc>
        <w:tc>
          <w:tcPr>
            <w:tcW w:w="10278" w:type="dxa"/>
            <w:shd w:val="clear" w:color="auto" w:fill="EAF1DD"/>
          </w:tcPr>
          <w:p w14:paraId="2879A1E8" w14:textId="77777777" w:rsidR="006A37A2" w:rsidRPr="00900B7F" w:rsidRDefault="006A37A2" w:rsidP="00257DAD">
            <w:pPr>
              <w:pStyle w:val="PlainText"/>
              <w:rPr>
                <w:rFonts w:ascii="Arial(W1)" w:hAnsi="Arial(W1)"/>
                <w:sz w:val="22"/>
                <w:szCs w:val="22"/>
                <w:lang w:val="en-US"/>
              </w:rPr>
            </w:pPr>
          </w:p>
        </w:tc>
      </w:tr>
    </w:tbl>
    <w:p w14:paraId="3B73F0DF" w14:textId="77777777" w:rsidR="006E7D02" w:rsidRDefault="006E7D02" w:rsidP="00257DAD">
      <w:pPr>
        <w:pStyle w:val="PlainText"/>
        <w:rPr>
          <w:rFonts w:ascii="Arial(W1)" w:hAnsi="Arial(W1)"/>
          <w:sz w:val="22"/>
          <w:szCs w:val="22"/>
          <w:lang w:val="en-US"/>
        </w:rPr>
      </w:pPr>
    </w:p>
    <w:p w14:paraId="69EC6783" w14:textId="77777777" w:rsidR="00E7325B" w:rsidRPr="009E466D" w:rsidRDefault="00E7325B" w:rsidP="00E56815">
      <w:pPr>
        <w:pStyle w:val="PlainText"/>
        <w:rPr>
          <w:rFonts w:ascii="Arial(W1)" w:hAnsi="Arial(W1)"/>
          <w:b/>
          <w:sz w:val="24"/>
          <w:szCs w:val="24"/>
          <w:lang w:val="en-US"/>
        </w:rPr>
      </w:pPr>
      <w:r w:rsidRPr="009E466D">
        <w:rPr>
          <w:rFonts w:ascii="Arial(W1)" w:hAnsi="Arial(W1)"/>
          <w:b/>
          <w:sz w:val="24"/>
          <w:szCs w:val="24"/>
        </w:rPr>
        <w:t>1. Are beds specified in this RFQ’s Attachment 2, Furniture Item Description (FID)?</w:t>
      </w:r>
      <w:r w:rsidR="006C1453" w:rsidRPr="009E466D">
        <w:rPr>
          <w:rFonts w:ascii="Arial(W1)" w:hAnsi="Arial(W1)"/>
          <w:b/>
          <w:sz w:val="24"/>
          <w:szCs w:val="24"/>
        </w:rPr>
        <w:t xml:space="preserve"> </w:t>
      </w:r>
    </w:p>
    <w:tbl>
      <w:tblPr>
        <w:tblpPr w:leftFromText="180" w:rightFromText="180" w:vertAnchor="text" w:horzAnchor="margin"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630"/>
        <w:gridCol w:w="12438"/>
      </w:tblGrid>
      <w:tr w:rsidR="006A37A2" w:rsidRPr="006A37A2" w14:paraId="19CDAAFF" w14:textId="77777777" w:rsidTr="00E870DC">
        <w:tc>
          <w:tcPr>
            <w:tcW w:w="828" w:type="dxa"/>
          </w:tcPr>
          <w:p w14:paraId="2D4BF7E3" w14:textId="77777777" w:rsidR="006A37A2" w:rsidRPr="006A37A2" w:rsidRDefault="006A37A2" w:rsidP="00BE47F7">
            <w:pPr>
              <w:pStyle w:val="PlainText"/>
              <w:jc w:val="center"/>
              <w:rPr>
                <w:rFonts w:ascii="Arial(W1)" w:hAnsi="Arial(W1)"/>
                <w:sz w:val="22"/>
                <w:szCs w:val="22"/>
                <w:lang w:val="en-US"/>
              </w:rPr>
            </w:pPr>
            <w:r>
              <w:rPr>
                <w:rFonts w:ascii="Arial(W1)" w:hAnsi="Arial(W1)"/>
                <w:sz w:val="22"/>
                <w:szCs w:val="22"/>
                <w:lang w:val="en-US"/>
              </w:rPr>
              <w:t>Yes</w:t>
            </w:r>
          </w:p>
        </w:tc>
        <w:tc>
          <w:tcPr>
            <w:tcW w:w="630" w:type="dxa"/>
            <w:shd w:val="clear" w:color="auto" w:fill="EAF1DD"/>
          </w:tcPr>
          <w:p w14:paraId="56719D80" w14:textId="77777777" w:rsidR="006A37A2" w:rsidRPr="00B13236" w:rsidRDefault="006A37A2" w:rsidP="006A37A2">
            <w:pPr>
              <w:pStyle w:val="PlainText"/>
              <w:rPr>
                <w:rFonts w:ascii="Arial(W1)" w:hAnsi="Arial(W1)"/>
                <w:sz w:val="22"/>
                <w:szCs w:val="22"/>
                <w:lang w:val="en-US"/>
              </w:rPr>
            </w:pPr>
          </w:p>
        </w:tc>
        <w:tc>
          <w:tcPr>
            <w:tcW w:w="12438" w:type="dxa"/>
          </w:tcPr>
          <w:p w14:paraId="5FB40FC4" w14:textId="77777777" w:rsidR="006A37A2" w:rsidRPr="006A37A2" w:rsidRDefault="006A37A2" w:rsidP="006A37A2">
            <w:pPr>
              <w:pStyle w:val="PlainText"/>
              <w:rPr>
                <w:rFonts w:ascii="Arial(W1)" w:hAnsi="Arial(W1)"/>
                <w:sz w:val="22"/>
                <w:szCs w:val="22"/>
                <w:lang w:val="en-US"/>
              </w:rPr>
            </w:pPr>
            <w:r w:rsidRPr="00A04E4E">
              <w:rPr>
                <w:rFonts w:ascii="Arial(W1)" w:hAnsi="Arial(W1)"/>
                <w:sz w:val="22"/>
                <w:szCs w:val="22"/>
              </w:rPr>
              <w:t>If Yes, please continue to question 1a</w:t>
            </w:r>
            <w:r>
              <w:rPr>
                <w:rFonts w:ascii="Arial(W1)" w:hAnsi="Arial(W1)"/>
                <w:sz w:val="22"/>
                <w:szCs w:val="22"/>
                <w:lang w:val="en-US"/>
              </w:rPr>
              <w:t>.</w:t>
            </w:r>
          </w:p>
        </w:tc>
      </w:tr>
      <w:tr w:rsidR="006A37A2" w:rsidRPr="006A37A2" w14:paraId="238A8098" w14:textId="77777777" w:rsidTr="00E870DC">
        <w:tc>
          <w:tcPr>
            <w:tcW w:w="828" w:type="dxa"/>
          </w:tcPr>
          <w:p w14:paraId="0225B57C" w14:textId="77777777" w:rsidR="006A37A2" w:rsidRPr="006A37A2" w:rsidRDefault="006A37A2" w:rsidP="00BE47F7">
            <w:pPr>
              <w:pStyle w:val="PlainText"/>
              <w:jc w:val="center"/>
              <w:rPr>
                <w:rFonts w:ascii="Arial(W1)" w:hAnsi="Arial(W1)"/>
                <w:sz w:val="22"/>
                <w:szCs w:val="22"/>
                <w:lang w:val="en-US"/>
              </w:rPr>
            </w:pPr>
            <w:r>
              <w:rPr>
                <w:rFonts w:ascii="Arial(W1)" w:hAnsi="Arial(W1)"/>
                <w:sz w:val="22"/>
                <w:szCs w:val="22"/>
                <w:lang w:val="en-US"/>
              </w:rPr>
              <w:t>No</w:t>
            </w:r>
          </w:p>
        </w:tc>
        <w:tc>
          <w:tcPr>
            <w:tcW w:w="630" w:type="dxa"/>
            <w:shd w:val="clear" w:color="auto" w:fill="EAF1DD"/>
          </w:tcPr>
          <w:p w14:paraId="7BAFF60A" w14:textId="77777777" w:rsidR="006A37A2" w:rsidRPr="00B13236" w:rsidRDefault="006A37A2" w:rsidP="006A37A2">
            <w:pPr>
              <w:pStyle w:val="PlainText"/>
              <w:rPr>
                <w:rFonts w:ascii="Arial(W1)" w:hAnsi="Arial(W1)"/>
                <w:sz w:val="22"/>
                <w:szCs w:val="22"/>
                <w:lang w:val="en-US"/>
              </w:rPr>
            </w:pPr>
          </w:p>
        </w:tc>
        <w:tc>
          <w:tcPr>
            <w:tcW w:w="12438" w:type="dxa"/>
          </w:tcPr>
          <w:p w14:paraId="287ECCFB" w14:textId="77777777" w:rsidR="006A37A2" w:rsidRPr="006A37A2" w:rsidRDefault="006A37A2" w:rsidP="006A37A2">
            <w:pPr>
              <w:pStyle w:val="PlainText"/>
              <w:rPr>
                <w:rFonts w:ascii="Arial(W1)" w:hAnsi="Arial(W1)"/>
                <w:sz w:val="22"/>
                <w:szCs w:val="22"/>
                <w:lang w:val="en-US"/>
              </w:rPr>
            </w:pPr>
            <w:r w:rsidRPr="00A04E4E">
              <w:rPr>
                <w:rFonts w:ascii="Arial(W1)" w:hAnsi="Arial(W1)"/>
                <w:sz w:val="22"/>
                <w:szCs w:val="22"/>
              </w:rPr>
              <w:t>If No, please skip to question 2</w:t>
            </w:r>
            <w:r>
              <w:rPr>
                <w:rFonts w:ascii="Arial(W1)" w:hAnsi="Arial(W1)"/>
                <w:sz w:val="22"/>
                <w:szCs w:val="22"/>
                <w:lang w:val="en-US"/>
              </w:rPr>
              <w:t>.</w:t>
            </w:r>
          </w:p>
        </w:tc>
      </w:tr>
    </w:tbl>
    <w:p w14:paraId="1373FEAB" w14:textId="77777777" w:rsidR="006A37A2" w:rsidRDefault="00E7325B" w:rsidP="00257DAD">
      <w:pPr>
        <w:pStyle w:val="PlainText"/>
        <w:rPr>
          <w:rFonts w:ascii="Arial(W1)" w:hAnsi="Arial(W1)"/>
          <w:sz w:val="22"/>
          <w:szCs w:val="22"/>
          <w:lang w:val="en-US"/>
        </w:rPr>
      </w:pPr>
      <w:r w:rsidRPr="00A04E4E">
        <w:rPr>
          <w:rFonts w:ascii="Arial(W1)" w:hAnsi="Arial(W1)"/>
          <w:sz w:val="22"/>
          <w:szCs w:val="22"/>
        </w:rPr>
        <w:t xml:space="preserve">     </w:t>
      </w:r>
    </w:p>
    <w:p w14:paraId="63FDA97B" w14:textId="77777777" w:rsidR="006A37A2" w:rsidRPr="00B13236" w:rsidRDefault="00E7325B" w:rsidP="00B13236">
      <w:pPr>
        <w:pStyle w:val="PlainText"/>
        <w:tabs>
          <w:tab w:val="left" w:pos="900"/>
        </w:tabs>
        <w:ind w:left="720"/>
        <w:rPr>
          <w:rFonts w:ascii="Arial(W1)" w:hAnsi="Arial(W1)"/>
          <w:sz w:val="22"/>
          <w:szCs w:val="22"/>
          <w:lang w:val="en-US"/>
        </w:rPr>
      </w:pPr>
      <w:r w:rsidRPr="006A37A2">
        <w:rPr>
          <w:rFonts w:ascii="Arial(W1)" w:hAnsi="Arial(W1)"/>
          <w:sz w:val="22"/>
          <w:szCs w:val="22"/>
        </w:rPr>
        <w:t xml:space="preserve">1a. Is a copy of the applicable pages of the quoter’s and teaming partner’s GSA Contracts and </w:t>
      </w:r>
      <w:r w:rsidR="006A37A2">
        <w:rPr>
          <w:rFonts w:ascii="Arial(W1)" w:hAnsi="Arial(W1)"/>
          <w:sz w:val="22"/>
          <w:szCs w:val="22"/>
          <w:lang w:val="en-US"/>
        </w:rPr>
        <w:t>a</w:t>
      </w:r>
      <w:proofErr w:type="spellStart"/>
      <w:r w:rsidR="006A37A2">
        <w:rPr>
          <w:rFonts w:ascii="Arial(W1)" w:hAnsi="Arial(W1)"/>
          <w:sz w:val="22"/>
          <w:szCs w:val="22"/>
        </w:rPr>
        <w:t>ll</w:t>
      </w:r>
      <w:proofErr w:type="spellEnd"/>
      <w:r w:rsidR="006A37A2">
        <w:rPr>
          <w:rFonts w:ascii="Arial(W1)" w:hAnsi="Arial(W1)"/>
          <w:sz w:val="22"/>
          <w:szCs w:val="22"/>
        </w:rPr>
        <w:t xml:space="preserve"> </w:t>
      </w:r>
      <w:r w:rsidR="00680AB5" w:rsidRPr="006A37A2">
        <w:rPr>
          <w:rFonts w:ascii="Arial(W1)" w:hAnsi="Arial(W1)"/>
          <w:sz w:val="22"/>
          <w:szCs w:val="22"/>
        </w:rPr>
        <w:t>modifications</w:t>
      </w:r>
      <w:r w:rsidRPr="006A37A2">
        <w:rPr>
          <w:rFonts w:ascii="Arial(W1)" w:hAnsi="Arial(W1)"/>
          <w:sz w:val="22"/>
          <w:szCs w:val="22"/>
        </w:rPr>
        <w:t xml:space="preserve"> (</w:t>
      </w:r>
      <w:r w:rsidR="006A37A2">
        <w:rPr>
          <w:rFonts w:ascii="Arial(W1)" w:hAnsi="Arial(W1)"/>
          <w:sz w:val="22"/>
          <w:szCs w:val="22"/>
        </w:rPr>
        <w:t xml:space="preserve">or GSA correspondence showing </w:t>
      </w:r>
      <w:r w:rsidR="00680AB5" w:rsidRPr="006A37A2">
        <w:rPr>
          <w:rFonts w:ascii="Arial(W1)" w:hAnsi="Arial(W1)"/>
          <w:sz w:val="22"/>
          <w:szCs w:val="22"/>
        </w:rPr>
        <w:t>modification</w:t>
      </w:r>
      <w:r w:rsidRPr="006A37A2">
        <w:rPr>
          <w:rFonts w:ascii="Arial(W1)" w:hAnsi="Arial(W1)"/>
          <w:sz w:val="22"/>
          <w:szCs w:val="22"/>
        </w:rPr>
        <w:t xml:space="preserve"> is pending) with the approved bed model number and </w:t>
      </w:r>
      <w:r w:rsidR="00771F8C" w:rsidRPr="006A37A2">
        <w:rPr>
          <w:rFonts w:ascii="Arial(W1)" w:hAnsi="Arial(W1)"/>
          <w:sz w:val="22"/>
          <w:szCs w:val="22"/>
        </w:rPr>
        <w:t xml:space="preserve">GSA-approved </w:t>
      </w:r>
      <w:r w:rsidRPr="006A37A2">
        <w:rPr>
          <w:rFonts w:ascii="Arial(W1)" w:hAnsi="Arial(W1)"/>
          <w:sz w:val="22"/>
          <w:szCs w:val="22"/>
        </w:rPr>
        <w:t xml:space="preserve">testing results, provided with the quote and highlighted?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10"/>
        <w:gridCol w:w="11358"/>
      </w:tblGrid>
      <w:tr w:rsidR="00B13236" w:rsidRPr="00900B7F" w14:paraId="1FFD9DD6" w14:textId="77777777" w:rsidTr="00900B7F">
        <w:trPr>
          <w:trHeight w:val="332"/>
        </w:trPr>
        <w:tc>
          <w:tcPr>
            <w:tcW w:w="900" w:type="dxa"/>
            <w:vAlign w:val="center"/>
          </w:tcPr>
          <w:p w14:paraId="155BB8D7" w14:textId="77777777" w:rsidR="00B13236" w:rsidRPr="00900B7F" w:rsidRDefault="00B13236" w:rsidP="00610CDA">
            <w:pPr>
              <w:pStyle w:val="PlainText"/>
              <w:rPr>
                <w:rFonts w:ascii="Arial(W1)" w:hAnsi="Arial(W1)"/>
                <w:sz w:val="22"/>
                <w:szCs w:val="22"/>
                <w:lang w:val="en-US"/>
              </w:rPr>
            </w:pPr>
            <w:r w:rsidRPr="00900B7F">
              <w:rPr>
                <w:rFonts w:ascii="Arial(W1)" w:hAnsi="Arial(W1)"/>
                <w:sz w:val="22"/>
                <w:szCs w:val="22"/>
                <w:lang w:val="en-US"/>
              </w:rPr>
              <w:t>Yes</w:t>
            </w:r>
          </w:p>
        </w:tc>
        <w:tc>
          <w:tcPr>
            <w:tcW w:w="810" w:type="dxa"/>
            <w:shd w:val="clear" w:color="auto" w:fill="EAF1DD"/>
            <w:vAlign w:val="center"/>
          </w:tcPr>
          <w:p w14:paraId="7ACECBD2" w14:textId="77777777" w:rsidR="00B13236" w:rsidRPr="00900B7F" w:rsidRDefault="00B13236" w:rsidP="00610CDA">
            <w:pPr>
              <w:pStyle w:val="PlainText"/>
              <w:rPr>
                <w:rFonts w:ascii="Arial(W1)" w:hAnsi="Arial(W1)"/>
                <w:sz w:val="22"/>
                <w:szCs w:val="22"/>
                <w:lang w:val="en-US"/>
              </w:rPr>
            </w:pPr>
          </w:p>
        </w:tc>
        <w:tc>
          <w:tcPr>
            <w:tcW w:w="11358" w:type="dxa"/>
            <w:tcBorders>
              <w:bottom w:val="single" w:sz="4" w:space="0" w:color="auto"/>
            </w:tcBorders>
            <w:vAlign w:val="center"/>
          </w:tcPr>
          <w:p w14:paraId="6A6E2E93" w14:textId="77777777" w:rsidR="00B13236" w:rsidRPr="00900B7F" w:rsidRDefault="00B13236" w:rsidP="00610CDA">
            <w:pPr>
              <w:pStyle w:val="PlainText"/>
              <w:rPr>
                <w:rFonts w:ascii="Arial(W1)" w:hAnsi="Arial(W1)"/>
                <w:sz w:val="18"/>
                <w:szCs w:val="18"/>
                <w:lang w:val="en-US"/>
              </w:rPr>
            </w:pPr>
            <w:r w:rsidRPr="00900B7F">
              <w:rPr>
                <w:rFonts w:ascii="Arial(W1)" w:hAnsi="Arial(W1)"/>
                <w:sz w:val="18"/>
                <w:szCs w:val="18"/>
              </w:rPr>
              <w:t>If No, please do not continue; to be considered for award, technical documents shall be complete and formatted as stated above.</w:t>
            </w:r>
          </w:p>
        </w:tc>
      </w:tr>
    </w:tbl>
    <w:p w14:paraId="5F9CEBD0" w14:textId="77777777" w:rsidR="00E7325B" w:rsidRPr="00A04E4E" w:rsidRDefault="00771F8C" w:rsidP="00B13236">
      <w:pPr>
        <w:pStyle w:val="PlainText"/>
        <w:ind w:firstLine="720"/>
        <w:rPr>
          <w:rFonts w:ascii="Arial(W1)" w:hAnsi="Arial(W1)"/>
          <w:i/>
          <w:sz w:val="22"/>
          <w:szCs w:val="22"/>
        </w:rPr>
      </w:pPr>
      <w:r w:rsidRPr="00A04E4E">
        <w:rPr>
          <w:rFonts w:ascii="Arial(W1)" w:hAnsi="Arial(W1)"/>
          <w:i/>
          <w:sz w:val="22"/>
          <w:szCs w:val="22"/>
        </w:rPr>
        <w:t xml:space="preserve">Bed frames that accommodate 53” or wider mattresses are exempt from the requirement for GSA approval of testing documents. </w:t>
      </w:r>
    </w:p>
    <w:p w14:paraId="220F78EF" w14:textId="77777777" w:rsidR="00771F8C" w:rsidRPr="00A04E4E" w:rsidRDefault="00771F8C" w:rsidP="00257DAD">
      <w:pPr>
        <w:pStyle w:val="PlainText"/>
        <w:rPr>
          <w:rFonts w:ascii="Arial(W1)" w:hAnsi="Arial(W1)"/>
          <w:sz w:val="22"/>
          <w:szCs w:val="22"/>
        </w:rPr>
      </w:pPr>
    </w:p>
    <w:p w14:paraId="469F31A8" w14:textId="77777777" w:rsidR="00E7325B" w:rsidRPr="009E466D" w:rsidRDefault="00E7325B" w:rsidP="00257DAD">
      <w:pPr>
        <w:pStyle w:val="PlainText"/>
        <w:rPr>
          <w:rFonts w:ascii="Arial(W1)" w:hAnsi="Arial(W1)"/>
          <w:b/>
          <w:sz w:val="24"/>
          <w:szCs w:val="24"/>
          <w:lang w:val="en-US"/>
        </w:rPr>
      </w:pPr>
      <w:r w:rsidRPr="009E466D">
        <w:rPr>
          <w:rFonts w:ascii="Arial(W1)" w:hAnsi="Arial(W1)"/>
          <w:b/>
          <w:sz w:val="24"/>
          <w:szCs w:val="24"/>
        </w:rPr>
        <w:t xml:space="preserve">2. Are underbed drawers required in this RFQ’s FID?  </w:t>
      </w:r>
    </w:p>
    <w:tbl>
      <w:tblPr>
        <w:tblpPr w:leftFromText="180" w:rightFromText="180" w:vertAnchor="text" w:horzAnchor="margin"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630"/>
        <w:gridCol w:w="12438"/>
      </w:tblGrid>
      <w:tr w:rsidR="00E95C9D" w:rsidRPr="006A37A2" w14:paraId="15CD28BA" w14:textId="77777777" w:rsidTr="00E870DC">
        <w:tc>
          <w:tcPr>
            <w:tcW w:w="828" w:type="dxa"/>
          </w:tcPr>
          <w:p w14:paraId="6440C2C9" w14:textId="77777777" w:rsidR="00E95C9D" w:rsidRPr="006A37A2" w:rsidRDefault="00E95C9D" w:rsidP="00BE47F7">
            <w:pPr>
              <w:pStyle w:val="PlainText"/>
              <w:jc w:val="center"/>
              <w:rPr>
                <w:rFonts w:ascii="Arial(W1)" w:hAnsi="Arial(W1)"/>
                <w:sz w:val="22"/>
                <w:szCs w:val="22"/>
                <w:lang w:val="en-US"/>
              </w:rPr>
            </w:pPr>
            <w:r>
              <w:rPr>
                <w:rFonts w:ascii="Arial(W1)" w:hAnsi="Arial(W1)"/>
                <w:sz w:val="22"/>
                <w:szCs w:val="22"/>
                <w:lang w:val="en-US"/>
              </w:rPr>
              <w:t>Yes</w:t>
            </w:r>
          </w:p>
        </w:tc>
        <w:tc>
          <w:tcPr>
            <w:tcW w:w="630" w:type="dxa"/>
            <w:shd w:val="clear" w:color="auto" w:fill="EAF1DD"/>
          </w:tcPr>
          <w:p w14:paraId="237D812C" w14:textId="77777777" w:rsidR="00E95C9D" w:rsidRPr="00B13236" w:rsidRDefault="00E95C9D" w:rsidP="00900B7F">
            <w:pPr>
              <w:pStyle w:val="PlainText"/>
              <w:rPr>
                <w:rFonts w:ascii="Arial(W1)" w:hAnsi="Arial(W1)"/>
                <w:sz w:val="22"/>
                <w:szCs w:val="22"/>
                <w:lang w:val="en-US"/>
              </w:rPr>
            </w:pPr>
          </w:p>
        </w:tc>
        <w:tc>
          <w:tcPr>
            <w:tcW w:w="12438" w:type="dxa"/>
          </w:tcPr>
          <w:p w14:paraId="20D13AE5" w14:textId="77777777" w:rsidR="00E95C9D" w:rsidRPr="006A37A2" w:rsidRDefault="00E95C9D" w:rsidP="00900B7F">
            <w:pPr>
              <w:pStyle w:val="PlainText"/>
              <w:rPr>
                <w:rFonts w:ascii="Arial(W1)" w:hAnsi="Arial(W1)"/>
                <w:sz w:val="22"/>
                <w:szCs w:val="22"/>
                <w:lang w:val="en-US"/>
              </w:rPr>
            </w:pPr>
            <w:r w:rsidRPr="00A04E4E">
              <w:rPr>
                <w:rFonts w:ascii="Arial(W1)" w:hAnsi="Arial(W1)"/>
                <w:sz w:val="22"/>
                <w:szCs w:val="22"/>
              </w:rPr>
              <w:t>If Ye</w:t>
            </w:r>
            <w:r>
              <w:rPr>
                <w:rFonts w:ascii="Arial(W1)" w:hAnsi="Arial(W1)"/>
                <w:sz w:val="22"/>
                <w:szCs w:val="22"/>
              </w:rPr>
              <w:t xml:space="preserve">s, please continue to question </w:t>
            </w:r>
            <w:r>
              <w:rPr>
                <w:rFonts w:ascii="Arial(W1)" w:hAnsi="Arial(W1)"/>
                <w:sz w:val="22"/>
                <w:szCs w:val="22"/>
                <w:lang w:val="en-US"/>
              </w:rPr>
              <w:t>2</w:t>
            </w:r>
            <w:r w:rsidRPr="00A04E4E">
              <w:rPr>
                <w:rFonts w:ascii="Arial(W1)" w:hAnsi="Arial(W1)"/>
                <w:sz w:val="22"/>
                <w:szCs w:val="22"/>
              </w:rPr>
              <w:t>a</w:t>
            </w:r>
            <w:r>
              <w:rPr>
                <w:rFonts w:ascii="Arial(W1)" w:hAnsi="Arial(W1)"/>
                <w:sz w:val="22"/>
                <w:szCs w:val="22"/>
                <w:lang w:val="en-US"/>
              </w:rPr>
              <w:t>.</w:t>
            </w:r>
          </w:p>
        </w:tc>
      </w:tr>
      <w:tr w:rsidR="00E95C9D" w:rsidRPr="006A37A2" w14:paraId="61331D0C" w14:textId="77777777" w:rsidTr="00E870DC">
        <w:tc>
          <w:tcPr>
            <w:tcW w:w="828" w:type="dxa"/>
          </w:tcPr>
          <w:p w14:paraId="7AA0309F" w14:textId="77777777" w:rsidR="00E95C9D" w:rsidRPr="006A37A2" w:rsidRDefault="00E95C9D" w:rsidP="00BE47F7">
            <w:pPr>
              <w:pStyle w:val="PlainText"/>
              <w:jc w:val="center"/>
              <w:rPr>
                <w:rFonts w:ascii="Arial(W1)" w:hAnsi="Arial(W1)"/>
                <w:sz w:val="22"/>
                <w:szCs w:val="22"/>
                <w:lang w:val="en-US"/>
              </w:rPr>
            </w:pPr>
            <w:r>
              <w:rPr>
                <w:rFonts w:ascii="Arial(W1)" w:hAnsi="Arial(W1)"/>
                <w:sz w:val="22"/>
                <w:szCs w:val="22"/>
                <w:lang w:val="en-US"/>
              </w:rPr>
              <w:t>No</w:t>
            </w:r>
          </w:p>
        </w:tc>
        <w:tc>
          <w:tcPr>
            <w:tcW w:w="630" w:type="dxa"/>
            <w:shd w:val="clear" w:color="auto" w:fill="EAF1DD"/>
          </w:tcPr>
          <w:p w14:paraId="6E7647C8" w14:textId="77777777" w:rsidR="00E95C9D" w:rsidRPr="00B13236" w:rsidRDefault="00E95C9D" w:rsidP="00900B7F">
            <w:pPr>
              <w:pStyle w:val="PlainText"/>
              <w:rPr>
                <w:rFonts w:ascii="Arial(W1)" w:hAnsi="Arial(W1)"/>
                <w:sz w:val="22"/>
                <w:szCs w:val="22"/>
                <w:lang w:val="en-US"/>
              </w:rPr>
            </w:pPr>
          </w:p>
        </w:tc>
        <w:tc>
          <w:tcPr>
            <w:tcW w:w="12438" w:type="dxa"/>
          </w:tcPr>
          <w:p w14:paraId="4AACC5F5" w14:textId="77777777" w:rsidR="00E95C9D" w:rsidRPr="006A37A2" w:rsidRDefault="00E95C9D" w:rsidP="00900B7F">
            <w:pPr>
              <w:pStyle w:val="PlainText"/>
              <w:rPr>
                <w:rFonts w:ascii="Arial(W1)" w:hAnsi="Arial(W1)"/>
                <w:sz w:val="22"/>
                <w:szCs w:val="22"/>
                <w:lang w:val="en-US"/>
              </w:rPr>
            </w:pPr>
            <w:r>
              <w:rPr>
                <w:rFonts w:ascii="Arial(W1)" w:hAnsi="Arial(W1)"/>
                <w:sz w:val="22"/>
                <w:szCs w:val="22"/>
              </w:rPr>
              <w:t xml:space="preserve">If No, please skip to question </w:t>
            </w:r>
            <w:r>
              <w:rPr>
                <w:rFonts w:ascii="Arial(W1)" w:hAnsi="Arial(W1)"/>
                <w:sz w:val="22"/>
                <w:szCs w:val="22"/>
                <w:lang w:val="en-US"/>
              </w:rPr>
              <w:t>3.</w:t>
            </w:r>
          </w:p>
        </w:tc>
      </w:tr>
    </w:tbl>
    <w:p w14:paraId="00EE356C" w14:textId="77777777" w:rsidR="00E95C9D" w:rsidRDefault="00E95C9D" w:rsidP="00E95C9D">
      <w:pPr>
        <w:pStyle w:val="PlainText"/>
        <w:rPr>
          <w:rFonts w:ascii="Arial(W1)" w:hAnsi="Arial(W1)"/>
          <w:sz w:val="22"/>
          <w:szCs w:val="22"/>
          <w:lang w:val="en-US"/>
        </w:rPr>
      </w:pPr>
    </w:p>
    <w:p w14:paraId="4D841E77" w14:textId="77777777" w:rsidR="00E7325B" w:rsidRPr="00E95C9D" w:rsidRDefault="00E7325B" w:rsidP="00E95C9D">
      <w:pPr>
        <w:pStyle w:val="PlainText"/>
        <w:ind w:left="720"/>
        <w:rPr>
          <w:rFonts w:ascii="Arial(W1)" w:hAnsi="Arial(W1)"/>
          <w:sz w:val="22"/>
          <w:szCs w:val="22"/>
        </w:rPr>
      </w:pPr>
      <w:r w:rsidRPr="00A04E4E">
        <w:rPr>
          <w:rFonts w:ascii="Arial(W1)" w:hAnsi="Arial(W1)"/>
          <w:sz w:val="22"/>
          <w:szCs w:val="22"/>
        </w:rPr>
        <w:t xml:space="preserve">2a. </w:t>
      </w:r>
      <w:r w:rsidRPr="00E95C9D">
        <w:rPr>
          <w:rFonts w:ascii="Arial(W1)" w:hAnsi="Arial(W1)"/>
          <w:sz w:val="22"/>
          <w:szCs w:val="22"/>
        </w:rPr>
        <w:t xml:space="preserve">Is a copy of the applicable pages of the quoter’s and teaming partner’s GSA Contracts and </w:t>
      </w:r>
      <w:r w:rsidR="00E95C9D">
        <w:rPr>
          <w:rFonts w:ascii="Arial(W1)" w:hAnsi="Arial(W1)"/>
          <w:sz w:val="22"/>
          <w:szCs w:val="22"/>
          <w:lang w:val="en-US"/>
        </w:rPr>
        <w:t>a</w:t>
      </w:r>
      <w:proofErr w:type="spellStart"/>
      <w:r w:rsidR="00E95C9D">
        <w:rPr>
          <w:rFonts w:ascii="Arial(W1)" w:hAnsi="Arial(W1)"/>
          <w:sz w:val="22"/>
          <w:szCs w:val="22"/>
        </w:rPr>
        <w:t>ll</w:t>
      </w:r>
      <w:proofErr w:type="spellEnd"/>
      <w:r w:rsidR="00E95C9D">
        <w:rPr>
          <w:rFonts w:ascii="Arial(W1)" w:hAnsi="Arial(W1)"/>
          <w:sz w:val="22"/>
          <w:szCs w:val="22"/>
        </w:rPr>
        <w:t xml:space="preserve"> </w:t>
      </w:r>
      <w:r w:rsidR="00680AB5" w:rsidRPr="00E95C9D">
        <w:rPr>
          <w:rFonts w:ascii="Arial(W1)" w:hAnsi="Arial(W1)"/>
          <w:sz w:val="22"/>
          <w:szCs w:val="22"/>
        </w:rPr>
        <w:t>modifications</w:t>
      </w:r>
      <w:r w:rsidRPr="00E95C9D">
        <w:rPr>
          <w:rFonts w:ascii="Arial(W1)" w:hAnsi="Arial(W1)"/>
          <w:sz w:val="22"/>
          <w:szCs w:val="22"/>
        </w:rPr>
        <w:t xml:space="preserve"> </w:t>
      </w:r>
      <w:r w:rsidR="00E95C9D">
        <w:rPr>
          <w:rFonts w:ascii="Arial(W1)" w:hAnsi="Arial(W1)"/>
          <w:sz w:val="22"/>
          <w:szCs w:val="22"/>
        </w:rPr>
        <w:t xml:space="preserve">(or GSA correspondence showing </w:t>
      </w:r>
      <w:r w:rsidR="00680AB5" w:rsidRPr="00E95C9D">
        <w:rPr>
          <w:rFonts w:ascii="Arial(W1)" w:hAnsi="Arial(W1)"/>
          <w:sz w:val="22"/>
          <w:szCs w:val="22"/>
        </w:rPr>
        <w:t>modification</w:t>
      </w:r>
      <w:r w:rsidRPr="00E95C9D">
        <w:rPr>
          <w:rFonts w:ascii="Arial(W1)" w:hAnsi="Arial(W1)"/>
          <w:sz w:val="22"/>
          <w:szCs w:val="22"/>
        </w:rPr>
        <w:t xml:space="preserve"> is pending) with approved un</w:t>
      </w:r>
      <w:r w:rsidR="00680AB5">
        <w:rPr>
          <w:rFonts w:ascii="Arial(W1)" w:hAnsi="Arial(W1)"/>
          <w:sz w:val="22"/>
          <w:szCs w:val="22"/>
        </w:rPr>
        <w:t>der</w:t>
      </w:r>
      <w:r w:rsidRPr="00E95C9D">
        <w:rPr>
          <w:rFonts w:ascii="Arial(W1)" w:hAnsi="Arial(W1)"/>
          <w:sz w:val="22"/>
          <w:szCs w:val="22"/>
        </w:rPr>
        <w:t xml:space="preserve">bed drawer model number and </w:t>
      </w:r>
      <w:r w:rsidR="00771F8C" w:rsidRPr="00E95C9D">
        <w:rPr>
          <w:rFonts w:ascii="Arial(W1)" w:hAnsi="Arial(W1)"/>
          <w:sz w:val="22"/>
          <w:szCs w:val="22"/>
        </w:rPr>
        <w:t>GSA-approved testing results</w:t>
      </w:r>
      <w:r w:rsidRPr="00E95C9D">
        <w:rPr>
          <w:rFonts w:ascii="Arial(W1)" w:hAnsi="Arial(W1)"/>
          <w:sz w:val="22"/>
          <w:szCs w:val="22"/>
        </w:rPr>
        <w:t xml:space="preserve">, provided with the quote and highlighted?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10"/>
        <w:gridCol w:w="11358"/>
      </w:tblGrid>
      <w:tr w:rsidR="00E95C9D" w:rsidRPr="00900B7F" w14:paraId="0D6E15BB" w14:textId="77777777" w:rsidTr="00900B7F">
        <w:trPr>
          <w:trHeight w:val="332"/>
        </w:trPr>
        <w:tc>
          <w:tcPr>
            <w:tcW w:w="900" w:type="dxa"/>
            <w:vAlign w:val="center"/>
          </w:tcPr>
          <w:p w14:paraId="609197D7" w14:textId="77777777" w:rsidR="00E95C9D" w:rsidRPr="00900B7F" w:rsidRDefault="00E95C9D" w:rsidP="00610CDA">
            <w:pPr>
              <w:pStyle w:val="PlainText"/>
              <w:rPr>
                <w:rFonts w:ascii="Arial(W1)" w:hAnsi="Arial(W1)"/>
                <w:sz w:val="22"/>
                <w:szCs w:val="22"/>
                <w:lang w:val="en-US"/>
              </w:rPr>
            </w:pPr>
            <w:r w:rsidRPr="00900B7F">
              <w:rPr>
                <w:rFonts w:ascii="Arial(W1)" w:hAnsi="Arial(W1)"/>
                <w:sz w:val="22"/>
                <w:szCs w:val="22"/>
                <w:lang w:val="en-US"/>
              </w:rPr>
              <w:t>Yes</w:t>
            </w:r>
          </w:p>
        </w:tc>
        <w:tc>
          <w:tcPr>
            <w:tcW w:w="810" w:type="dxa"/>
            <w:shd w:val="clear" w:color="auto" w:fill="EAF1DD"/>
            <w:vAlign w:val="center"/>
          </w:tcPr>
          <w:p w14:paraId="4C7B0BE4" w14:textId="77777777" w:rsidR="00E95C9D" w:rsidRPr="00900B7F" w:rsidRDefault="00E95C9D" w:rsidP="00610CDA">
            <w:pPr>
              <w:pStyle w:val="PlainText"/>
              <w:rPr>
                <w:rFonts w:ascii="Arial(W1)" w:hAnsi="Arial(W1)"/>
                <w:sz w:val="22"/>
                <w:szCs w:val="22"/>
                <w:lang w:val="en-US"/>
              </w:rPr>
            </w:pPr>
          </w:p>
        </w:tc>
        <w:tc>
          <w:tcPr>
            <w:tcW w:w="11358" w:type="dxa"/>
            <w:tcBorders>
              <w:bottom w:val="single" w:sz="4" w:space="0" w:color="auto"/>
            </w:tcBorders>
            <w:vAlign w:val="center"/>
          </w:tcPr>
          <w:p w14:paraId="2783FC2D" w14:textId="77777777" w:rsidR="00E95C9D" w:rsidRPr="00900B7F" w:rsidRDefault="00E95C9D" w:rsidP="00610CDA">
            <w:pPr>
              <w:pStyle w:val="PlainText"/>
              <w:rPr>
                <w:rFonts w:ascii="Arial(W1)" w:hAnsi="Arial(W1)"/>
                <w:sz w:val="18"/>
                <w:szCs w:val="18"/>
                <w:lang w:val="en-US"/>
              </w:rPr>
            </w:pPr>
            <w:r w:rsidRPr="00900B7F">
              <w:rPr>
                <w:rFonts w:ascii="Arial(W1)" w:hAnsi="Arial(W1)"/>
                <w:sz w:val="18"/>
                <w:szCs w:val="18"/>
              </w:rPr>
              <w:t>If No, please do not continue; to be considered for award, technical documents shall be complete and formatted as stated above.</w:t>
            </w:r>
          </w:p>
        </w:tc>
      </w:tr>
    </w:tbl>
    <w:p w14:paraId="53445012" w14:textId="77777777" w:rsidR="00E7325B" w:rsidRPr="00A04E4E" w:rsidRDefault="00E7325B" w:rsidP="00257DAD">
      <w:pPr>
        <w:pStyle w:val="PlainText"/>
        <w:rPr>
          <w:rFonts w:ascii="Arial(W1)" w:hAnsi="Arial(W1)"/>
          <w:sz w:val="22"/>
          <w:szCs w:val="22"/>
        </w:rPr>
      </w:pPr>
    </w:p>
    <w:p w14:paraId="7EC091A9" w14:textId="77777777" w:rsidR="00E95C9D" w:rsidRPr="009E466D" w:rsidRDefault="00E7325B" w:rsidP="00257DAD">
      <w:pPr>
        <w:pStyle w:val="PlainText"/>
        <w:rPr>
          <w:rFonts w:ascii="Arial(W1)" w:hAnsi="Arial(W1)"/>
          <w:b/>
          <w:sz w:val="24"/>
          <w:szCs w:val="24"/>
          <w:lang w:val="en-US"/>
        </w:rPr>
      </w:pPr>
      <w:r w:rsidRPr="009E466D">
        <w:rPr>
          <w:rFonts w:ascii="Arial(W1)" w:hAnsi="Arial(W1)"/>
          <w:b/>
          <w:sz w:val="24"/>
          <w:szCs w:val="24"/>
        </w:rPr>
        <w:t xml:space="preserve">3. Are wooden </w:t>
      </w:r>
      <w:proofErr w:type="spellStart"/>
      <w:r w:rsidRPr="009E466D">
        <w:rPr>
          <w:rFonts w:ascii="Arial(W1)" w:hAnsi="Arial(W1)"/>
          <w:b/>
          <w:sz w:val="24"/>
          <w:szCs w:val="24"/>
        </w:rPr>
        <w:t>casegoods</w:t>
      </w:r>
      <w:proofErr w:type="spellEnd"/>
      <w:r w:rsidRPr="009E466D">
        <w:rPr>
          <w:rFonts w:ascii="Arial(W1)" w:hAnsi="Arial(W1)"/>
          <w:b/>
          <w:sz w:val="24"/>
          <w:szCs w:val="24"/>
        </w:rPr>
        <w:t xml:space="preserve"> required in this RFQ’s FID?  </w:t>
      </w:r>
    </w:p>
    <w:tbl>
      <w:tblPr>
        <w:tblpPr w:leftFromText="180" w:rightFromText="180" w:vertAnchor="text" w:horzAnchor="margin"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630"/>
        <w:gridCol w:w="12438"/>
      </w:tblGrid>
      <w:tr w:rsidR="00E95C9D" w:rsidRPr="006A37A2" w14:paraId="298D1D04" w14:textId="77777777" w:rsidTr="00E870DC">
        <w:tc>
          <w:tcPr>
            <w:tcW w:w="828" w:type="dxa"/>
          </w:tcPr>
          <w:p w14:paraId="3CA0F967" w14:textId="77777777" w:rsidR="00E95C9D" w:rsidRPr="006A37A2" w:rsidRDefault="00E95C9D" w:rsidP="00BE47F7">
            <w:pPr>
              <w:pStyle w:val="PlainText"/>
              <w:jc w:val="center"/>
              <w:rPr>
                <w:rFonts w:ascii="Arial(W1)" w:hAnsi="Arial(W1)"/>
                <w:sz w:val="22"/>
                <w:szCs w:val="22"/>
                <w:lang w:val="en-US"/>
              </w:rPr>
            </w:pPr>
            <w:r>
              <w:rPr>
                <w:rFonts w:ascii="Arial(W1)" w:hAnsi="Arial(W1)"/>
                <w:sz w:val="22"/>
                <w:szCs w:val="22"/>
                <w:lang w:val="en-US"/>
              </w:rPr>
              <w:t>Yes</w:t>
            </w:r>
          </w:p>
        </w:tc>
        <w:tc>
          <w:tcPr>
            <w:tcW w:w="630" w:type="dxa"/>
            <w:shd w:val="clear" w:color="auto" w:fill="EAF1DD"/>
          </w:tcPr>
          <w:p w14:paraId="068CCBBF" w14:textId="77777777" w:rsidR="00E95C9D" w:rsidRPr="00B13236" w:rsidRDefault="00E95C9D" w:rsidP="00900B7F">
            <w:pPr>
              <w:pStyle w:val="PlainText"/>
              <w:rPr>
                <w:rFonts w:ascii="Arial(W1)" w:hAnsi="Arial(W1)"/>
                <w:sz w:val="22"/>
                <w:szCs w:val="22"/>
                <w:lang w:val="en-US"/>
              </w:rPr>
            </w:pPr>
          </w:p>
        </w:tc>
        <w:tc>
          <w:tcPr>
            <w:tcW w:w="12438" w:type="dxa"/>
          </w:tcPr>
          <w:p w14:paraId="6271245E" w14:textId="77777777" w:rsidR="00E95C9D" w:rsidRPr="006A37A2" w:rsidRDefault="00E95C9D" w:rsidP="00900B7F">
            <w:pPr>
              <w:pStyle w:val="PlainText"/>
              <w:rPr>
                <w:rFonts w:ascii="Arial(W1)" w:hAnsi="Arial(W1)"/>
                <w:sz w:val="22"/>
                <w:szCs w:val="22"/>
                <w:lang w:val="en-US"/>
              </w:rPr>
            </w:pPr>
            <w:r w:rsidRPr="00A04E4E">
              <w:rPr>
                <w:rFonts w:ascii="Arial(W1)" w:hAnsi="Arial(W1)"/>
                <w:sz w:val="22"/>
                <w:szCs w:val="22"/>
              </w:rPr>
              <w:t>If Ye</w:t>
            </w:r>
            <w:r>
              <w:rPr>
                <w:rFonts w:ascii="Arial(W1)" w:hAnsi="Arial(W1)"/>
                <w:sz w:val="22"/>
                <w:szCs w:val="22"/>
              </w:rPr>
              <w:t xml:space="preserve">s, please continue to question </w:t>
            </w:r>
            <w:r>
              <w:rPr>
                <w:rFonts w:ascii="Arial(W1)" w:hAnsi="Arial(W1)"/>
                <w:sz w:val="22"/>
                <w:szCs w:val="22"/>
                <w:lang w:val="en-US"/>
              </w:rPr>
              <w:t>3</w:t>
            </w:r>
            <w:r w:rsidRPr="00A04E4E">
              <w:rPr>
                <w:rFonts w:ascii="Arial(W1)" w:hAnsi="Arial(W1)"/>
                <w:sz w:val="22"/>
                <w:szCs w:val="22"/>
              </w:rPr>
              <w:t>a</w:t>
            </w:r>
            <w:r>
              <w:rPr>
                <w:rFonts w:ascii="Arial(W1)" w:hAnsi="Arial(W1)"/>
                <w:sz w:val="22"/>
                <w:szCs w:val="22"/>
                <w:lang w:val="en-US"/>
              </w:rPr>
              <w:t xml:space="preserve"> and 3b.</w:t>
            </w:r>
          </w:p>
        </w:tc>
      </w:tr>
      <w:tr w:rsidR="00E95C9D" w:rsidRPr="006A37A2" w14:paraId="2508587F" w14:textId="77777777" w:rsidTr="00E870DC">
        <w:tc>
          <w:tcPr>
            <w:tcW w:w="828" w:type="dxa"/>
          </w:tcPr>
          <w:p w14:paraId="259EE764" w14:textId="77777777" w:rsidR="00E95C9D" w:rsidRPr="006A37A2" w:rsidRDefault="00E95C9D" w:rsidP="00BE47F7">
            <w:pPr>
              <w:pStyle w:val="PlainText"/>
              <w:jc w:val="center"/>
              <w:rPr>
                <w:rFonts w:ascii="Arial(W1)" w:hAnsi="Arial(W1)"/>
                <w:sz w:val="22"/>
                <w:szCs w:val="22"/>
                <w:lang w:val="en-US"/>
              </w:rPr>
            </w:pPr>
            <w:r>
              <w:rPr>
                <w:rFonts w:ascii="Arial(W1)" w:hAnsi="Arial(W1)"/>
                <w:sz w:val="22"/>
                <w:szCs w:val="22"/>
                <w:lang w:val="en-US"/>
              </w:rPr>
              <w:t>No</w:t>
            </w:r>
          </w:p>
        </w:tc>
        <w:tc>
          <w:tcPr>
            <w:tcW w:w="630" w:type="dxa"/>
            <w:shd w:val="clear" w:color="auto" w:fill="EAF1DD"/>
          </w:tcPr>
          <w:p w14:paraId="5C1F9F00" w14:textId="77777777" w:rsidR="00E95C9D" w:rsidRPr="00B13236" w:rsidRDefault="00E95C9D" w:rsidP="00900B7F">
            <w:pPr>
              <w:pStyle w:val="PlainText"/>
              <w:rPr>
                <w:rFonts w:ascii="Arial(W1)" w:hAnsi="Arial(W1)"/>
                <w:sz w:val="22"/>
                <w:szCs w:val="22"/>
                <w:lang w:val="en-US"/>
              </w:rPr>
            </w:pPr>
          </w:p>
        </w:tc>
        <w:tc>
          <w:tcPr>
            <w:tcW w:w="12438" w:type="dxa"/>
          </w:tcPr>
          <w:p w14:paraId="44239B44" w14:textId="77777777" w:rsidR="00E95C9D" w:rsidRPr="006A37A2" w:rsidRDefault="00E95C9D" w:rsidP="00900B7F">
            <w:pPr>
              <w:pStyle w:val="PlainText"/>
              <w:rPr>
                <w:rFonts w:ascii="Arial(W1)" w:hAnsi="Arial(W1)"/>
                <w:sz w:val="22"/>
                <w:szCs w:val="22"/>
                <w:lang w:val="en-US"/>
              </w:rPr>
            </w:pPr>
            <w:r>
              <w:rPr>
                <w:rFonts w:ascii="Arial(W1)" w:hAnsi="Arial(W1)"/>
                <w:sz w:val="22"/>
                <w:szCs w:val="22"/>
              </w:rPr>
              <w:t xml:space="preserve">If No, please skip to question </w:t>
            </w:r>
            <w:r>
              <w:rPr>
                <w:rFonts w:ascii="Arial(W1)" w:hAnsi="Arial(W1)"/>
                <w:sz w:val="22"/>
                <w:szCs w:val="22"/>
                <w:lang w:val="en-US"/>
              </w:rPr>
              <w:t>4.</w:t>
            </w:r>
          </w:p>
        </w:tc>
      </w:tr>
    </w:tbl>
    <w:p w14:paraId="4C37BCFA" w14:textId="77777777" w:rsidR="00E7325B" w:rsidRPr="00E95C9D" w:rsidRDefault="00E7325B" w:rsidP="00E95C9D">
      <w:pPr>
        <w:pStyle w:val="PlainText"/>
        <w:rPr>
          <w:rFonts w:ascii="Arial(W1)" w:hAnsi="Arial(W1)"/>
          <w:sz w:val="22"/>
          <w:szCs w:val="22"/>
          <w:lang w:val="en-US"/>
        </w:rPr>
      </w:pPr>
    </w:p>
    <w:p w14:paraId="1159AF8B" w14:textId="77777777" w:rsidR="00E7325B" w:rsidRPr="00A04E4E" w:rsidRDefault="00E7325B" w:rsidP="00E95C9D">
      <w:pPr>
        <w:pStyle w:val="PlainText"/>
        <w:ind w:left="720"/>
        <w:rPr>
          <w:rFonts w:ascii="Arial(W1)" w:hAnsi="Arial(W1)"/>
          <w:sz w:val="22"/>
          <w:szCs w:val="22"/>
          <w:u w:val="single"/>
        </w:rPr>
      </w:pPr>
      <w:r w:rsidRPr="00A04E4E">
        <w:rPr>
          <w:rFonts w:ascii="Arial(W1)" w:hAnsi="Arial(W1)"/>
          <w:sz w:val="22"/>
          <w:szCs w:val="22"/>
        </w:rPr>
        <w:t xml:space="preserve">3a. Is GSA-approved documentation provided with the quote, which </w:t>
      </w:r>
      <w:r w:rsidRPr="00E95C9D">
        <w:rPr>
          <w:rFonts w:ascii="Arial(W1)" w:hAnsi="Arial(W1)"/>
          <w:sz w:val="22"/>
          <w:szCs w:val="22"/>
        </w:rPr>
        <w:t>shows contractor meets</w:t>
      </w:r>
      <w:r w:rsidR="00680AB5">
        <w:rPr>
          <w:rFonts w:ascii="Arial(W1)" w:hAnsi="Arial(W1)"/>
          <w:sz w:val="22"/>
          <w:szCs w:val="22"/>
        </w:rPr>
        <w:t xml:space="preserve"> Department of Army-U</w:t>
      </w:r>
      <w:r w:rsidRPr="00A04E4E">
        <w:rPr>
          <w:rFonts w:ascii="Arial(W1)" w:hAnsi="Arial(W1)"/>
          <w:sz w:val="22"/>
          <w:szCs w:val="22"/>
        </w:rPr>
        <w:t>H Furnishings Program Specifications?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10"/>
        <w:gridCol w:w="11358"/>
      </w:tblGrid>
      <w:tr w:rsidR="00E95C9D" w:rsidRPr="00900B7F" w14:paraId="207934A9" w14:textId="77777777" w:rsidTr="00900B7F">
        <w:trPr>
          <w:trHeight w:val="296"/>
        </w:trPr>
        <w:tc>
          <w:tcPr>
            <w:tcW w:w="900" w:type="dxa"/>
            <w:vAlign w:val="center"/>
          </w:tcPr>
          <w:p w14:paraId="38B0307A" w14:textId="77777777" w:rsidR="00E95C9D" w:rsidRPr="00900B7F" w:rsidRDefault="00E95C9D" w:rsidP="00610CDA">
            <w:pPr>
              <w:pStyle w:val="PlainText"/>
              <w:rPr>
                <w:rFonts w:ascii="Arial(W1)" w:hAnsi="Arial(W1)"/>
                <w:sz w:val="22"/>
                <w:szCs w:val="22"/>
                <w:lang w:val="en-US"/>
              </w:rPr>
            </w:pPr>
            <w:r w:rsidRPr="00900B7F">
              <w:rPr>
                <w:rFonts w:ascii="Arial(W1)" w:hAnsi="Arial(W1)"/>
                <w:sz w:val="22"/>
                <w:szCs w:val="22"/>
                <w:lang w:val="en-US"/>
              </w:rPr>
              <w:t>Yes</w:t>
            </w:r>
          </w:p>
        </w:tc>
        <w:tc>
          <w:tcPr>
            <w:tcW w:w="810" w:type="dxa"/>
            <w:shd w:val="clear" w:color="auto" w:fill="EAF1DD"/>
            <w:vAlign w:val="center"/>
          </w:tcPr>
          <w:p w14:paraId="5A408F03" w14:textId="77777777" w:rsidR="00E95C9D" w:rsidRPr="00900B7F" w:rsidRDefault="00E95C9D" w:rsidP="00610CDA">
            <w:pPr>
              <w:pStyle w:val="PlainText"/>
              <w:rPr>
                <w:rFonts w:ascii="Arial(W1)" w:hAnsi="Arial(W1)"/>
                <w:sz w:val="22"/>
                <w:szCs w:val="22"/>
                <w:lang w:val="en-US"/>
              </w:rPr>
            </w:pPr>
          </w:p>
        </w:tc>
        <w:tc>
          <w:tcPr>
            <w:tcW w:w="11358" w:type="dxa"/>
            <w:tcBorders>
              <w:bottom w:val="single" w:sz="4" w:space="0" w:color="auto"/>
            </w:tcBorders>
            <w:vAlign w:val="center"/>
          </w:tcPr>
          <w:p w14:paraId="79BB45FF" w14:textId="77777777" w:rsidR="00E95C9D" w:rsidRPr="00900B7F" w:rsidRDefault="00610CDA" w:rsidP="00610CDA">
            <w:pPr>
              <w:pStyle w:val="PlainText"/>
              <w:rPr>
                <w:rFonts w:ascii="Arial(W1)" w:hAnsi="Arial(W1)"/>
                <w:sz w:val="22"/>
                <w:szCs w:val="22"/>
                <w:lang w:val="en-US"/>
              </w:rPr>
            </w:pPr>
            <w:r w:rsidRPr="00900B7F">
              <w:rPr>
                <w:rFonts w:ascii="Arial(W1)" w:hAnsi="Arial(W1)"/>
                <w:sz w:val="18"/>
                <w:szCs w:val="18"/>
              </w:rPr>
              <w:t xml:space="preserve">If No, please do not continue; </w:t>
            </w:r>
            <w:r w:rsidRPr="00900B7F">
              <w:rPr>
                <w:rFonts w:ascii="Arial(W1)" w:hAnsi="Arial(W1)"/>
                <w:sz w:val="18"/>
                <w:szCs w:val="18"/>
                <w:lang w:val="en-US"/>
              </w:rPr>
              <w:t>Vendor</w:t>
            </w:r>
            <w:r w:rsidRPr="00900B7F">
              <w:rPr>
                <w:rFonts w:ascii="Arial(W1)" w:hAnsi="Arial(W1)"/>
                <w:sz w:val="18"/>
                <w:szCs w:val="18"/>
              </w:rPr>
              <w:t xml:space="preserve"> is not eligible to provide furnishings for a procurement that may result from this RFQ.</w:t>
            </w:r>
          </w:p>
        </w:tc>
      </w:tr>
    </w:tbl>
    <w:p w14:paraId="64E5F5F5" w14:textId="77777777" w:rsidR="00E7325B" w:rsidRPr="00E95C9D" w:rsidRDefault="00E7325B" w:rsidP="00E95C9D">
      <w:pPr>
        <w:pStyle w:val="PlainText"/>
        <w:rPr>
          <w:rFonts w:ascii="Arial(W1)" w:hAnsi="Arial(W1)"/>
          <w:sz w:val="22"/>
          <w:szCs w:val="22"/>
          <w:lang w:val="en-US"/>
        </w:rPr>
      </w:pPr>
    </w:p>
    <w:p w14:paraId="6519AB8B" w14:textId="77777777" w:rsidR="00E7325B" w:rsidRPr="00E95C9D" w:rsidRDefault="00512F5A" w:rsidP="00610CDA">
      <w:pPr>
        <w:pStyle w:val="PlainText"/>
        <w:tabs>
          <w:tab w:val="left" w:pos="720"/>
        </w:tabs>
        <w:ind w:left="720"/>
        <w:rPr>
          <w:rFonts w:ascii="Arial(W1)" w:hAnsi="Arial(W1)"/>
          <w:sz w:val="22"/>
          <w:szCs w:val="22"/>
        </w:rPr>
      </w:pPr>
      <w:r w:rsidRPr="00E95C9D">
        <w:rPr>
          <w:rFonts w:ascii="Arial(W1)" w:hAnsi="Arial(W1)"/>
          <w:sz w:val="22"/>
          <w:szCs w:val="22"/>
        </w:rPr>
        <w:t>3b</w:t>
      </w:r>
      <w:r w:rsidR="00E7325B" w:rsidRPr="00E95C9D">
        <w:rPr>
          <w:rFonts w:ascii="Arial(W1)" w:hAnsi="Arial(W1)"/>
          <w:sz w:val="22"/>
          <w:szCs w:val="22"/>
        </w:rPr>
        <w:t xml:space="preserve">. Is a copy of the applicable pages of the quoter’s and teaming partner’s GSA Contracts and All Modifications (or GSA correspondence showing modification is pending) with the quote, and highlighted to show model numbers and salient features to meet the FID?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10"/>
        <w:gridCol w:w="11358"/>
      </w:tblGrid>
      <w:tr w:rsidR="00E95C9D" w:rsidRPr="00900B7F" w14:paraId="3C62D79C" w14:textId="77777777" w:rsidTr="00900B7F">
        <w:trPr>
          <w:trHeight w:val="332"/>
        </w:trPr>
        <w:tc>
          <w:tcPr>
            <w:tcW w:w="900" w:type="dxa"/>
            <w:vAlign w:val="center"/>
          </w:tcPr>
          <w:p w14:paraId="24D6D0C9" w14:textId="77777777" w:rsidR="00E95C9D" w:rsidRPr="00900B7F" w:rsidRDefault="00E95C9D" w:rsidP="00610CDA">
            <w:pPr>
              <w:pStyle w:val="PlainText"/>
              <w:rPr>
                <w:rFonts w:ascii="Arial(W1)" w:hAnsi="Arial(W1)"/>
                <w:sz w:val="22"/>
                <w:szCs w:val="22"/>
                <w:lang w:val="en-US"/>
              </w:rPr>
            </w:pPr>
            <w:r w:rsidRPr="00900B7F">
              <w:rPr>
                <w:rFonts w:ascii="Arial(W1)" w:hAnsi="Arial(W1)"/>
                <w:sz w:val="22"/>
                <w:szCs w:val="22"/>
                <w:lang w:val="en-US"/>
              </w:rPr>
              <w:t>Yes</w:t>
            </w:r>
          </w:p>
        </w:tc>
        <w:tc>
          <w:tcPr>
            <w:tcW w:w="810" w:type="dxa"/>
            <w:shd w:val="clear" w:color="auto" w:fill="EAF1DD"/>
            <w:vAlign w:val="center"/>
          </w:tcPr>
          <w:p w14:paraId="601467F7" w14:textId="77777777" w:rsidR="00E95C9D" w:rsidRPr="00900B7F" w:rsidRDefault="00E95C9D" w:rsidP="00610CDA">
            <w:pPr>
              <w:pStyle w:val="PlainText"/>
              <w:rPr>
                <w:rFonts w:ascii="Arial(W1)" w:hAnsi="Arial(W1)"/>
                <w:sz w:val="22"/>
                <w:szCs w:val="22"/>
                <w:highlight w:val="cyan"/>
                <w:lang w:val="en-US"/>
              </w:rPr>
            </w:pPr>
          </w:p>
        </w:tc>
        <w:tc>
          <w:tcPr>
            <w:tcW w:w="11358" w:type="dxa"/>
            <w:tcBorders>
              <w:bottom w:val="single" w:sz="4" w:space="0" w:color="auto"/>
            </w:tcBorders>
            <w:vAlign w:val="center"/>
          </w:tcPr>
          <w:p w14:paraId="09E54A5F" w14:textId="77777777" w:rsidR="00E95C9D" w:rsidRPr="00900B7F" w:rsidRDefault="00E95C9D" w:rsidP="00610CDA">
            <w:pPr>
              <w:pStyle w:val="PlainText"/>
              <w:rPr>
                <w:rFonts w:ascii="Arial(W1)" w:hAnsi="Arial(W1)"/>
                <w:sz w:val="18"/>
                <w:szCs w:val="18"/>
                <w:lang w:val="en-US"/>
              </w:rPr>
            </w:pPr>
            <w:r w:rsidRPr="00900B7F">
              <w:rPr>
                <w:rFonts w:ascii="Arial(W1)" w:hAnsi="Arial(W1)"/>
                <w:sz w:val="18"/>
                <w:szCs w:val="18"/>
              </w:rPr>
              <w:t>If No, please do not continue; to be considered for award, technical documents shall be complete and formatted as stated above.</w:t>
            </w:r>
          </w:p>
        </w:tc>
      </w:tr>
    </w:tbl>
    <w:p w14:paraId="36F63EE2" w14:textId="77777777" w:rsidR="0011547A" w:rsidRPr="00A04E4E" w:rsidRDefault="0011547A" w:rsidP="00257DAD">
      <w:pPr>
        <w:pStyle w:val="PlainText"/>
        <w:rPr>
          <w:rFonts w:ascii="Arial(W1)" w:hAnsi="Arial(W1)"/>
          <w:sz w:val="22"/>
          <w:szCs w:val="22"/>
        </w:rPr>
      </w:pPr>
    </w:p>
    <w:p w14:paraId="1FD73B52" w14:textId="77777777" w:rsidR="00610CDA" w:rsidRPr="009E466D" w:rsidRDefault="00E7325B" w:rsidP="00257DAD">
      <w:pPr>
        <w:pStyle w:val="PlainText"/>
        <w:rPr>
          <w:rFonts w:ascii="Arial(W1)" w:hAnsi="Arial(W1)"/>
          <w:b/>
          <w:sz w:val="24"/>
          <w:szCs w:val="24"/>
          <w:lang w:val="en-US"/>
        </w:rPr>
      </w:pPr>
      <w:r w:rsidRPr="009E466D">
        <w:rPr>
          <w:rFonts w:ascii="Arial(W1)" w:hAnsi="Arial(W1)"/>
          <w:b/>
          <w:sz w:val="24"/>
          <w:szCs w:val="24"/>
        </w:rPr>
        <w:t xml:space="preserve">4. Are metal </w:t>
      </w:r>
      <w:proofErr w:type="spellStart"/>
      <w:r w:rsidRPr="009E466D">
        <w:rPr>
          <w:rFonts w:ascii="Arial(W1)" w:hAnsi="Arial(W1)"/>
          <w:b/>
          <w:sz w:val="24"/>
          <w:szCs w:val="24"/>
        </w:rPr>
        <w:t>casegoods</w:t>
      </w:r>
      <w:proofErr w:type="spellEnd"/>
      <w:r w:rsidRPr="009E466D">
        <w:rPr>
          <w:rFonts w:ascii="Arial(W1)" w:hAnsi="Arial(W1)"/>
          <w:b/>
          <w:sz w:val="24"/>
          <w:szCs w:val="24"/>
        </w:rPr>
        <w:t xml:space="preserve"> required in this RFQ’s FID? </w:t>
      </w:r>
    </w:p>
    <w:tbl>
      <w:tblPr>
        <w:tblpPr w:leftFromText="180" w:rightFromText="180" w:vertAnchor="text" w:horzAnchor="margin"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630"/>
        <w:gridCol w:w="12438"/>
      </w:tblGrid>
      <w:tr w:rsidR="00610CDA" w:rsidRPr="006A37A2" w14:paraId="1F9C658A" w14:textId="77777777" w:rsidTr="00E870DC">
        <w:tc>
          <w:tcPr>
            <w:tcW w:w="828" w:type="dxa"/>
          </w:tcPr>
          <w:p w14:paraId="1F0B7CC0" w14:textId="77777777" w:rsidR="00610CDA" w:rsidRPr="006A37A2" w:rsidRDefault="00610CDA" w:rsidP="00BE47F7">
            <w:pPr>
              <w:pStyle w:val="PlainText"/>
              <w:jc w:val="center"/>
              <w:rPr>
                <w:rFonts w:ascii="Arial(W1)" w:hAnsi="Arial(W1)"/>
                <w:sz w:val="22"/>
                <w:szCs w:val="22"/>
                <w:lang w:val="en-US"/>
              </w:rPr>
            </w:pPr>
            <w:r>
              <w:rPr>
                <w:rFonts w:ascii="Arial(W1)" w:hAnsi="Arial(W1)"/>
                <w:sz w:val="22"/>
                <w:szCs w:val="22"/>
                <w:lang w:val="en-US"/>
              </w:rPr>
              <w:t>Yes</w:t>
            </w:r>
          </w:p>
        </w:tc>
        <w:tc>
          <w:tcPr>
            <w:tcW w:w="630" w:type="dxa"/>
            <w:shd w:val="clear" w:color="auto" w:fill="EAF1DD"/>
          </w:tcPr>
          <w:p w14:paraId="16BDA1ED" w14:textId="77777777" w:rsidR="00610CDA" w:rsidRPr="00B13236" w:rsidRDefault="00610CDA" w:rsidP="00900B7F">
            <w:pPr>
              <w:pStyle w:val="PlainText"/>
              <w:rPr>
                <w:rFonts w:ascii="Arial(W1)" w:hAnsi="Arial(W1)"/>
                <w:sz w:val="22"/>
                <w:szCs w:val="22"/>
                <w:lang w:val="en-US"/>
              </w:rPr>
            </w:pPr>
          </w:p>
        </w:tc>
        <w:tc>
          <w:tcPr>
            <w:tcW w:w="12438" w:type="dxa"/>
          </w:tcPr>
          <w:p w14:paraId="03F9C237" w14:textId="77777777" w:rsidR="00610CDA" w:rsidRPr="006A37A2" w:rsidRDefault="00610CDA" w:rsidP="00610CDA">
            <w:pPr>
              <w:pStyle w:val="PlainText"/>
              <w:rPr>
                <w:rFonts w:ascii="Arial(W1)" w:hAnsi="Arial(W1)"/>
                <w:sz w:val="22"/>
                <w:szCs w:val="22"/>
                <w:lang w:val="en-US"/>
              </w:rPr>
            </w:pPr>
            <w:r w:rsidRPr="00A04E4E">
              <w:rPr>
                <w:rFonts w:ascii="Arial(W1)" w:hAnsi="Arial(W1)"/>
                <w:sz w:val="22"/>
                <w:szCs w:val="22"/>
              </w:rPr>
              <w:t>If Ye</w:t>
            </w:r>
            <w:r>
              <w:rPr>
                <w:rFonts w:ascii="Arial(W1)" w:hAnsi="Arial(W1)"/>
                <w:sz w:val="22"/>
                <w:szCs w:val="22"/>
              </w:rPr>
              <w:t xml:space="preserve">s, please continue to question </w:t>
            </w:r>
            <w:r>
              <w:rPr>
                <w:rFonts w:ascii="Arial(W1)" w:hAnsi="Arial(W1)"/>
                <w:sz w:val="22"/>
                <w:szCs w:val="22"/>
                <w:lang w:val="en-US"/>
              </w:rPr>
              <w:t>4</w:t>
            </w:r>
            <w:r w:rsidRPr="00A04E4E">
              <w:rPr>
                <w:rFonts w:ascii="Arial(W1)" w:hAnsi="Arial(W1)"/>
                <w:sz w:val="22"/>
                <w:szCs w:val="22"/>
              </w:rPr>
              <w:t>a</w:t>
            </w:r>
            <w:r>
              <w:rPr>
                <w:rFonts w:ascii="Arial(W1)" w:hAnsi="Arial(W1)"/>
                <w:sz w:val="22"/>
                <w:szCs w:val="22"/>
                <w:lang w:val="en-US"/>
              </w:rPr>
              <w:t xml:space="preserve"> and 4b.</w:t>
            </w:r>
          </w:p>
        </w:tc>
      </w:tr>
      <w:tr w:rsidR="00610CDA" w:rsidRPr="006A37A2" w14:paraId="73C1A610" w14:textId="77777777" w:rsidTr="00E870DC">
        <w:tc>
          <w:tcPr>
            <w:tcW w:w="828" w:type="dxa"/>
          </w:tcPr>
          <w:p w14:paraId="4DF02364" w14:textId="77777777" w:rsidR="00610CDA" w:rsidRPr="006A37A2" w:rsidRDefault="00610CDA" w:rsidP="00BE47F7">
            <w:pPr>
              <w:pStyle w:val="PlainText"/>
              <w:jc w:val="center"/>
              <w:rPr>
                <w:rFonts w:ascii="Arial(W1)" w:hAnsi="Arial(W1)"/>
                <w:sz w:val="22"/>
                <w:szCs w:val="22"/>
                <w:lang w:val="en-US"/>
              </w:rPr>
            </w:pPr>
            <w:r>
              <w:rPr>
                <w:rFonts w:ascii="Arial(W1)" w:hAnsi="Arial(W1)"/>
                <w:sz w:val="22"/>
                <w:szCs w:val="22"/>
                <w:lang w:val="en-US"/>
              </w:rPr>
              <w:t>No</w:t>
            </w:r>
          </w:p>
        </w:tc>
        <w:tc>
          <w:tcPr>
            <w:tcW w:w="630" w:type="dxa"/>
            <w:shd w:val="clear" w:color="auto" w:fill="EAF1DD"/>
          </w:tcPr>
          <w:p w14:paraId="108A9F61" w14:textId="77777777" w:rsidR="00610CDA" w:rsidRPr="00B13236" w:rsidRDefault="00610CDA" w:rsidP="00900B7F">
            <w:pPr>
              <w:pStyle w:val="PlainText"/>
              <w:rPr>
                <w:rFonts w:ascii="Arial(W1)" w:hAnsi="Arial(W1)"/>
                <w:sz w:val="22"/>
                <w:szCs w:val="22"/>
                <w:lang w:val="en-US"/>
              </w:rPr>
            </w:pPr>
          </w:p>
        </w:tc>
        <w:tc>
          <w:tcPr>
            <w:tcW w:w="12438" w:type="dxa"/>
          </w:tcPr>
          <w:p w14:paraId="3110FCDE" w14:textId="77777777" w:rsidR="00610CDA" w:rsidRPr="00610CDA" w:rsidRDefault="00610CDA" w:rsidP="00610CDA">
            <w:pPr>
              <w:pStyle w:val="PlainText"/>
              <w:rPr>
                <w:rFonts w:ascii="Arial(W1)" w:hAnsi="Arial(W1)"/>
                <w:sz w:val="22"/>
                <w:szCs w:val="22"/>
                <w:lang w:val="en-US"/>
              </w:rPr>
            </w:pPr>
            <w:r>
              <w:rPr>
                <w:rFonts w:ascii="Arial(W1)" w:hAnsi="Arial(W1)"/>
                <w:sz w:val="22"/>
                <w:szCs w:val="22"/>
              </w:rPr>
              <w:t xml:space="preserve">If No, please </w:t>
            </w:r>
            <w:r>
              <w:rPr>
                <w:rFonts w:ascii="Arial(W1)" w:hAnsi="Arial(W1)"/>
                <w:sz w:val="22"/>
                <w:szCs w:val="22"/>
                <w:lang w:val="en-US"/>
              </w:rPr>
              <w:t>do not complete this section</w:t>
            </w:r>
          </w:p>
        </w:tc>
      </w:tr>
    </w:tbl>
    <w:p w14:paraId="670CB6B6" w14:textId="77777777" w:rsidR="00E7325B" w:rsidRPr="00610CDA" w:rsidRDefault="00E7325B" w:rsidP="00610CDA">
      <w:pPr>
        <w:pStyle w:val="PlainText"/>
        <w:rPr>
          <w:rFonts w:ascii="Arial(W1)" w:hAnsi="Arial(W1)"/>
          <w:sz w:val="22"/>
          <w:szCs w:val="22"/>
          <w:lang w:val="en-US"/>
        </w:rPr>
      </w:pPr>
      <w:r w:rsidRPr="00A04E4E">
        <w:rPr>
          <w:rFonts w:ascii="Arial(W1)" w:hAnsi="Arial(W1)"/>
          <w:sz w:val="22"/>
          <w:szCs w:val="22"/>
        </w:rPr>
        <w:t xml:space="preserve">     </w:t>
      </w:r>
    </w:p>
    <w:p w14:paraId="6DCA4A8B" w14:textId="77777777" w:rsidR="00E7325B" w:rsidRPr="00A04E4E" w:rsidRDefault="00E7325B" w:rsidP="00610CDA">
      <w:pPr>
        <w:pStyle w:val="PlainText"/>
        <w:ind w:left="720"/>
        <w:rPr>
          <w:rFonts w:ascii="Arial(W1)" w:hAnsi="Arial(W1)"/>
          <w:sz w:val="22"/>
          <w:szCs w:val="22"/>
        </w:rPr>
      </w:pPr>
      <w:r w:rsidRPr="00A04E4E">
        <w:rPr>
          <w:rFonts w:ascii="Arial(W1)" w:hAnsi="Arial(W1)"/>
          <w:sz w:val="22"/>
          <w:szCs w:val="22"/>
        </w:rPr>
        <w:t xml:space="preserve">4a. Is a copy of the applicable </w:t>
      </w:r>
      <w:r w:rsidRPr="00610CDA">
        <w:rPr>
          <w:rFonts w:ascii="Arial(W1)" w:hAnsi="Arial(W1)"/>
          <w:sz w:val="22"/>
          <w:szCs w:val="22"/>
        </w:rPr>
        <w:t xml:space="preserve">pages of the quoter’s and teaming partner’s GSA Contracts and </w:t>
      </w:r>
      <w:r w:rsidR="00680AB5">
        <w:rPr>
          <w:rFonts w:ascii="Arial(W1)" w:hAnsi="Arial(W1)"/>
          <w:sz w:val="22"/>
          <w:szCs w:val="22"/>
        </w:rPr>
        <w:t>all</w:t>
      </w:r>
      <w:r w:rsidR="00610CDA">
        <w:rPr>
          <w:rFonts w:ascii="Arial(W1)" w:hAnsi="Arial(W1)"/>
          <w:sz w:val="22"/>
          <w:szCs w:val="22"/>
        </w:rPr>
        <w:t xml:space="preserve"> </w:t>
      </w:r>
      <w:r w:rsidR="00680AB5" w:rsidRPr="00610CDA">
        <w:rPr>
          <w:rFonts w:ascii="Arial(W1)" w:hAnsi="Arial(W1)"/>
          <w:sz w:val="22"/>
          <w:szCs w:val="22"/>
        </w:rPr>
        <w:t>modifications</w:t>
      </w:r>
      <w:r w:rsidRPr="00610CDA">
        <w:rPr>
          <w:rFonts w:ascii="Arial(W1)" w:hAnsi="Arial(W1)"/>
          <w:sz w:val="22"/>
          <w:szCs w:val="22"/>
        </w:rPr>
        <w:t xml:space="preserve"> (or GSA correspondence showing modification is pending) with the quote, and highlighted to show model numbers and salient features to</w:t>
      </w:r>
      <w:r w:rsidRPr="00A04E4E">
        <w:rPr>
          <w:rFonts w:ascii="Arial(W1)" w:hAnsi="Arial(W1)"/>
          <w:sz w:val="22"/>
          <w:szCs w:val="22"/>
        </w:rPr>
        <w:t xml:space="preserve"> meet the FID?</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10"/>
        <w:gridCol w:w="11358"/>
      </w:tblGrid>
      <w:tr w:rsidR="00610CDA" w:rsidRPr="00900B7F" w14:paraId="0898A07E" w14:textId="77777777" w:rsidTr="00900B7F">
        <w:trPr>
          <w:trHeight w:val="332"/>
        </w:trPr>
        <w:tc>
          <w:tcPr>
            <w:tcW w:w="900" w:type="dxa"/>
            <w:vAlign w:val="center"/>
          </w:tcPr>
          <w:p w14:paraId="049A9BF4" w14:textId="77777777" w:rsidR="00610CDA" w:rsidRPr="00900B7F" w:rsidRDefault="00610CDA" w:rsidP="00900B7F">
            <w:pPr>
              <w:pStyle w:val="PlainText"/>
              <w:rPr>
                <w:rFonts w:ascii="Arial(W1)" w:hAnsi="Arial(W1)"/>
                <w:sz w:val="22"/>
                <w:szCs w:val="22"/>
                <w:lang w:val="en-US"/>
              </w:rPr>
            </w:pPr>
            <w:r w:rsidRPr="00900B7F">
              <w:rPr>
                <w:rFonts w:ascii="Arial(W1)" w:hAnsi="Arial(W1)"/>
                <w:sz w:val="22"/>
                <w:szCs w:val="22"/>
                <w:lang w:val="en-US"/>
              </w:rPr>
              <w:t>Yes</w:t>
            </w:r>
          </w:p>
        </w:tc>
        <w:tc>
          <w:tcPr>
            <w:tcW w:w="810" w:type="dxa"/>
            <w:shd w:val="clear" w:color="auto" w:fill="EAF1DD"/>
            <w:vAlign w:val="center"/>
          </w:tcPr>
          <w:p w14:paraId="3A5D9105" w14:textId="77777777" w:rsidR="00610CDA" w:rsidRPr="00900B7F" w:rsidRDefault="00610CDA" w:rsidP="00900B7F">
            <w:pPr>
              <w:pStyle w:val="PlainText"/>
              <w:rPr>
                <w:rFonts w:ascii="Arial(W1)" w:hAnsi="Arial(W1)"/>
                <w:sz w:val="22"/>
                <w:szCs w:val="22"/>
                <w:highlight w:val="cyan"/>
                <w:lang w:val="en-US"/>
              </w:rPr>
            </w:pPr>
          </w:p>
        </w:tc>
        <w:tc>
          <w:tcPr>
            <w:tcW w:w="11358" w:type="dxa"/>
            <w:tcBorders>
              <w:bottom w:val="single" w:sz="4" w:space="0" w:color="auto"/>
            </w:tcBorders>
            <w:vAlign w:val="center"/>
          </w:tcPr>
          <w:p w14:paraId="32913B31" w14:textId="77777777" w:rsidR="00610CDA" w:rsidRPr="00900B7F" w:rsidRDefault="00610CDA" w:rsidP="00900B7F">
            <w:pPr>
              <w:pStyle w:val="PlainText"/>
              <w:rPr>
                <w:rFonts w:ascii="Arial(W1)" w:hAnsi="Arial(W1)"/>
                <w:sz w:val="18"/>
                <w:szCs w:val="18"/>
                <w:lang w:val="en-US"/>
              </w:rPr>
            </w:pPr>
            <w:r w:rsidRPr="00900B7F">
              <w:rPr>
                <w:rFonts w:ascii="Arial(W1)" w:hAnsi="Arial(W1)"/>
                <w:sz w:val="18"/>
                <w:szCs w:val="18"/>
              </w:rPr>
              <w:t>If No, please do not continue; to be considered for award, technical documents shall be complete and formatted as stated above.</w:t>
            </w:r>
          </w:p>
        </w:tc>
      </w:tr>
    </w:tbl>
    <w:p w14:paraId="6251C582" w14:textId="77777777" w:rsidR="00E7325B" w:rsidRPr="00610CDA" w:rsidRDefault="00E7325B" w:rsidP="00610CDA">
      <w:pPr>
        <w:pStyle w:val="PlainText"/>
        <w:rPr>
          <w:rFonts w:ascii="Arial(W1)" w:hAnsi="Arial(W1)"/>
          <w:sz w:val="22"/>
          <w:szCs w:val="22"/>
          <w:lang w:val="en-US"/>
        </w:rPr>
      </w:pPr>
    </w:p>
    <w:p w14:paraId="7612EDDB" w14:textId="77777777" w:rsidR="00E7325B" w:rsidRPr="00A04E4E" w:rsidRDefault="00E7325B" w:rsidP="00610CDA">
      <w:pPr>
        <w:pStyle w:val="PlainText"/>
        <w:tabs>
          <w:tab w:val="left" w:pos="720"/>
        </w:tabs>
        <w:ind w:left="720"/>
        <w:rPr>
          <w:rFonts w:ascii="Arial(W1)" w:hAnsi="Arial(W1)"/>
          <w:sz w:val="22"/>
          <w:szCs w:val="22"/>
          <w:u w:val="single"/>
        </w:rPr>
      </w:pPr>
      <w:r w:rsidRPr="00A04E4E">
        <w:rPr>
          <w:rFonts w:ascii="Arial(W1)" w:hAnsi="Arial(W1)"/>
          <w:sz w:val="22"/>
          <w:szCs w:val="22"/>
        </w:rPr>
        <w:t xml:space="preserve">4b. Is the manufacturer’s metal </w:t>
      </w:r>
      <w:proofErr w:type="spellStart"/>
      <w:r w:rsidRPr="00A04E4E">
        <w:rPr>
          <w:rFonts w:ascii="Arial(W1)" w:hAnsi="Arial(W1)"/>
          <w:sz w:val="22"/>
          <w:szCs w:val="22"/>
        </w:rPr>
        <w:t>casegood</w:t>
      </w:r>
      <w:proofErr w:type="spellEnd"/>
      <w:r w:rsidRPr="00A04E4E">
        <w:rPr>
          <w:rFonts w:ascii="Arial(W1)" w:hAnsi="Arial(W1)"/>
          <w:sz w:val="22"/>
          <w:szCs w:val="22"/>
        </w:rPr>
        <w:t xml:space="preserve"> specifications, along with </w:t>
      </w:r>
      <w:r w:rsidRPr="00610CDA">
        <w:rPr>
          <w:rFonts w:ascii="Arial(W1)" w:hAnsi="Arial(W1)"/>
          <w:sz w:val="22"/>
          <w:szCs w:val="22"/>
        </w:rPr>
        <w:t>salient features highlighted</w:t>
      </w:r>
      <w:r w:rsidRPr="00A04E4E">
        <w:rPr>
          <w:rFonts w:ascii="Arial(W1)" w:hAnsi="Arial(W1)"/>
          <w:sz w:val="22"/>
          <w:szCs w:val="22"/>
          <w:u w:val="single"/>
        </w:rPr>
        <w:t>,</w:t>
      </w:r>
      <w:r w:rsidRPr="00A04E4E">
        <w:rPr>
          <w:rFonts w:ascii="Arial(W1)" w:hAnsi="Arial(W1)"/>
          <w:sz w:val="22"/>
          <w:szCs w:val="22"/>
        </w:rPr>
        <w:t xml:space="preserve"> provided with the contractor’s quote?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810"/>
        <w:gridCol w:w="11358"/>
      </w:tblGrid>
      <w:tr w:rsidR="00610CDA" w:rsidRPr="00900B7F" w14:paraId="10D74BBD" w14:textId="77777777" w:rsidTr="00900B7F">
        <w:trPr>
          <w:trHeight w:val="332"/>
        </w:trPr>
        <w:tc>
          <w:tcPr>
            <w:tcW w:w="900" w:type="dxa"/>
            <w:vAlign w:val="center"/>
          </w:tcPr>
          <w:p w14:paraId="4F3BDE66" w14:textId="77777777" w:rsidR="00610CDA" w:rsidRPr="00900B7F" w:rsidRDefault="00610CDA" w:rsidP="00900B7F">
            <w:pPr>
              <w:pStyle w:val="PlainText"/>
              <w:rPr>
                <w:rFonts w:ascii="Arial(W1)" w:hAnsi="Arial(W1)"/>
                <w:sz w:val="22"/>
                <w:szCs w:val="22"/>
                <w:lang w:val="en-US"/>
              </w:rPr>
            </w:pPr>
            <w:r w:rsidRPr="00900B7F">
              <w:rPr>
                <w:rFonts w:ascii="Arial(W1)" w:hAnsi="Arial(W1)"/>
                <w:sz w:val="22"/>
                <w:szCs w:val="22"/>
                <w:lang w:val="en-US"/>
              </w:rPr>
              <w:t>Yes</w:t>
            </w:r>
          </w:p>
        </w:tc>
        <w:tc>
          <w:tcPr>
            <w:tcW w:w="810" w:type="dxa"/>
            <w:shd w:val="clear" w:color="auto" w:fill="EAF1DD"/>
            <w:vAlign w:val="center"/>
          </w:tcPr>
          <w:p w14:paraId="46CFC200" w14:textId="77777777" w:rsidR="00610CDA" w:rsidRPr="00900B7F" w:rsidRDefault="00610CDA" w:rsidP="00900B7F">
            <w:pPr>
              <w:pStyle w:val="PlainText"/>
              <w:rPr>
                <w:rFonts w:ascii="Arial(W1)" w:hAnsi="Arial(W1)"/>
                <w:sz w:val="22"/>
                <w:szCs w:val="22"/>
                <w:highlight w:val="cyan"/>
                <w:lang w:val="en-US"/>
              </w:rPr>
            </w:pPr>
          </w:p>
        </w:tc>
        <w:tc>
          <w:tcPr>
            <w:tcW w:w="11358" w:type="dxa"/>
            <w:tcBorders>
              <w:bottom w:val="single" w:sz="4" w:space="0" w:color="auto"/>
            </w:tcBorders>
            <w:vAlign w:val="center"/>
          </w:tcPr>
          <w:p w14:paraId="2B5256C3" w14:textId="77777777" w:rsidR="00610CDA" w:rsidRPr="00900B7F" w:rsidRDefault="00610CDA" w:rsidP="00900B7F">
            <w:pPr>
              <w:pStyle w:val="PlainText"/>
              <w:rPr>
                <w:rFonts w:ascii="Arial(W1)" w:hAnsi="Arial(W1)"/>
                <w:sz w:val="18"/>
                <w:szCs w:val="18"/>
                <w:lang w:val="en-US"/>
              </w:rPr>
            </w:pPr>
            <w:r w:rsidRPr="00900B7F">
              <w:rPr>
                <w:rFonts w:ascii="Arial(W1)" w:hAnsi="Arial(W1)"/>
                <w:sz w:val="18"/>
                <w:szCs w:val="18"/>
              </w:rPr>
              <w:t>If No, please do not continue; to be considered for award, technical documents shall be complete and formatted as stated above.</w:t>
            </w:r>
          </w:p>
        </w:tc>
      </w:tr>
    </w:tbl>
    <w:p w14:paraId="2E813D6B" w14:textId="77777777" w:rsidR="000C590C" w:rsidRDefault="000C590C" w:rsidP="00257DAD">
      <w:pPr>
        <w:pStyle w:val="PlainText"/>
        <w:rPr>
          <w:rFonts w:ascii="Arial(W1)" w:hAnsi="Arial(W1)"/>
          <w:sz w:val="22"/>
          <w:szCs w:val="22"/>
          <w:lang w:val="en-US"/>
        </w:rPr>
      </w:pPr>
    </w:p>
    <w:p w14:paraId="2F1E0EB5" w14:textId="77777777" w:rsidR="00B46C6A" w:rsidRPr="009E466D" w:rsidRDefault="00B46C6A" w:rsidP="00257DAD">
      <w:pPr>
        <w:pStyle w:val="PlainText"/>
        <w:rPr>
          <w:rFonts w:ascii="Arial(W1)" w:hAnsi="Arial(W1)"/>
          <w:b/>
          <w:sz w:val="24"/>
          <w:szCs w:val="24"/>
          <w:lang w:val="en-US"/>
        </w:rPr>
      </w:pPr>
      <w:r w:rsidRPr="009E466D">
        <w:rPr>
          <w:rFonts w:ascii="Arial(W1)" w:hAnsi="Arial(W1)"/>
          <w:b/>
          <w:sz w:val="24"/>
          <w:szCs w:val="24"/>
        </w:rPr>
        <w:t xml:space="preserve">5. Are technical documents organized sequentially according </w:t>
      </w:r>
      <w:r w:rsidR="00BD30A0" w:rsidRPr="009E466D">
        <w:rPr>
          <w:rFonts w:ascii="Arial(W1)" w:hAnsi="Arial(W1)"/>
          <w:b/>
          <w:sz w:val="24"/>
          <w:szCs w:val="24"/>
        </w:rPr>
        <w:t xml:space="preserve">to </w:t>
      </w:r>
      <w:r w:rsidR="00F91AD2" w:rsidRPr="009E466D">
        <w:rPr>
          <w:rFonts w:ascii="Arial(W1)" w:hAnsi="Arial(W1)"/>
          <w:b/>
          <w:sz w:val="24"/>
          <w:szCs w:val="24"/>
          <w:lang w:val="en-US"/>
        </w:rPr>
        <w:t xml:space="preserve">the </w:t>
      </w:r>
      <w:r w:rsidR="005D6B85" w:rsidRPr="009E466D">
        <w:rPr>
          <w:rFonts w:ascii="Arial(W1)" w:hAnsi="Arial(W1)"/>
          <w:b/>
          <w:sz w:val="24"/>
          <w:szCs w:val="24"/>
          <w:u w:val="single"/>
          <w:lang w:val="en-US"/>
        </w:rPr>
        <w:t>F</w:t>
      </w:r>
      <w:r w:rsidR="00F91AD2" w:rsidRPr="009E466D">
        <w:rPr>
          <w:rFonts w:ascii="Arial(W1)" w:hAnsi="Arial(W1)"/>
          <w:b/>
          <w:sz w:val="24"/>
          <w:szCs w:val="24"/>
          <w:u w:val="single"/>
          <w:lang w:val="en-US"/>
        </w:rPr>
        <w:t>urniture Item</w:t>
      </w:r>
      <w:r w:rsidR="005D6B85" w:rsidRPr="009E466D">
        <w:rPr>
          <w:rFonts w:ascii="Arial(W1)" w:hAnsi="Arial(W1)"/>
          <w:b/>
          <w:sz w:val="24"/>
          <w:szCs w:val="24"/>
          <w:u w:val="single"/>
          <w:lang w:val="en-US"/>
        </w:rPr>
        <w:t xml:space="preserve"> Description</w:t>
      </w:r>
      <w:r w:rsidR="00F91AD2" w:rsidRPr="009E466D">
        <w:rPr>
          <w:rFonts w:ascii="Arial(W1)" w:hAnsi="Arial(W1)"/>
          <w:b/>
          <w:sz w:val="24"/>
          <w:szCs w:val="24"/>
          <w:u w:val="single"/>
          <w:lang w:val="en-US"/>
        </w:rPr>
        <w:t>s</w:t>
      </w:r>
      <w:r w:rsidR="00F91AD2" w:rsidRPr="009E466D">
        <w:rPr>
          <w:rFonts w:ascii="Arial(W1)" w:hAnsi="Arial(W1)"/>
          <w:b/>
          <w:sz w:val="24"/>
          <w:szCs w:val="24"/>
          <w:lang w:val="en-US"/>
        </w:rPr>
        <w:t xml:space="preserve"> (FID)</w:t>
      </w:r>
      <w:r w:rsidRPr="009E466D">
        <w:rPr>
          <w:rFonts w:ascii="Arial(W1)" w:hAnsi="Arial(W1)"/>
          <w:b/>
          <w:sz w:val="24"/>
          <w:szCs w:val="24"/>
        </w:rPr>
        <w:t xml:space="preserve">?  </w:t>
      </w:r>
    </w:p>
    <w:tbl>
      <w:tblPr>
        <w:tblpPr w:leftFromText="180" w:rightFromText="180" w:vertAnchor="text" w:horzAnchor="margin"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630"/>
        <w:gridCol w:w="12438"/>
      </w:tblGrid>
      <w:tr w:rsidR="000C590C" w:rsidRPr="006A37A2" w14:paraId="1973BF0C" w14:textId="77777777" w:rsidTr="00680AB5">
        <w:tc>
          <w:tcPr>
            <w:tcW w:w="828" w:type="dxa"/>
          </w:tcPr>
          <w:p w14:paraId="2F27119E" w14:textId="77777777" w:rsidR="000C590C" w:rsidRPr="006A37A2" w:rsidRDefault="000C590C" w:rsidP="00BE47F7">
            <w:pPr>
              <w:pStyle w:val="PlainText"/>
              <w:jc w:val="center"/>
              <w:rPr>
                <w:rFonts w:ascii="Arial(W1)" w:hAnsi="Arial(W1)"/>
                <w:sz w:val="22"/>
                <w:szCs w:val="22"/>
                <w:lang w:val="en-US"/>
              </w:rPr>
            </w:pPr>
            <w:r>
              <w:rPr>
                <w:rFonts w:ascii="Arial(W1)" w:hAnsi="Arial(W1)"/>
                <w:sz w:val="22"/>
                <w:szCs w:val="22"/>
                <w:lang w:val="en-US"/>
              </w:rPr>
              <w:t>Yes</w:t>
            </w:r>
          </w:p>
        </w:tc>
        <w:tc>
          <w:tcPr>
            <w:tcW w:w="630" w:type="dxa"/>
            <w:shd w:val="clear" w:color="auto" w:fill="EAF1DD"/>
          </w:tcPr>
          <w:p w14:paraId="08DBA867" w14:textId="77777777" w:rsidR="000C590C" w:rsidRPr="00B13236" w:rsidRDefault="000C590C" w:rsidP="00900B7F">
            <w:pPr>
              <w:pStyle w:val="PlainText"/>
              <w:rPr>
                <w:rFonts w:ascii="Arial(W1)" w:hAnsi="Arial(W1)"/>
                <w:sz w:val="22"/>
                <w:szCs w:val="22"/>
                <w:lang w:val="en-US"/>
              </w:rPr>
            </w:pPr>
          </w:p>
        </w:tc>
        <w:tc>
          <w:tcPr>
            <w:tcW w:w="12438" w:type="dxa"/>
            <w:shd w:val="clear" w:color="auto" w:fill="D9D9D9"/>
          </w:tcPr>
          <w:p w14:paraId="6DD82E43" w14:textId="77777777" w:rsidR="000C590C" w:rsidRPr="006A37A2" w:rsidRDefault="00680AB5" w:rsidP="00680AB5">
            <w:pPr>
              <w:pStyle w:val="PlainText"/>
              <w:tabs>
                <w:tab w:val="left" w:pos="4848"/>
              </w:tabs>
              <w:rPr>
                <w:rFonts w:ascii="Arial(W1)" w:hAnsi="Arial(W1)"/>
                <w:sz w:val="22"/>
                <w:szCs w:val="22"/>
                <w:lang w:val="en-US"/>
              </w:rPr>
            </w:pPr>
            <w:r>
              <w:rPr>
                <w:rFonts w:ascii="Arial(W1)" w:hAnsi="Arial(W1)"/>
                <w:sz w:val="22"/>
                <w:szCs w:val="22"/>
                <w:lang w:val="en-US"/>
              </w:rPr>
              <w:tab/>
            </w:r>
          </w:p>
        </w:tc>
      </w:tr>
      <w:tr w:rsidR="000C590C" w:rsidRPr="00610CDA" w14:paraId="57E7EA00" w14:textId="77777777" w:rsidTr="00E870DC">
        <w:tc>
          <w:tcPr>
            <w:tcW w:w="828" w:type="dxa"/>
          </w:tcPr>
          <w:p w14:paraId="0874E8D5" w14:textId="77777777" w:rsidR="000C590C" w:rsidRPr="006A37A2" w:rsidRDefault="000C590C" w:rsidP="00BE47F7">
            <w:pPr>
              <w:pStyle w:val="PlainText"/>
              <w:jc w:val="center"/>
              <w:rPr>
                <w:rFonts w:ascii="Arial(W1)" w:hAnsi="Arial(W1)"/>
                <w:sz w:val="22"/>
                <w:szCs w:val="22"/>
                <w:lang w:val="en-US"/>
              </w:rPr>
            </w:pPr>
            <w:r>
              <w:rPr>
                <w:rFonts w:ascii="Arial(W1)" w:hAnsi="Arial(W1)"/>
                <w:sz w:val="22"/>
                <w:szCs w:val="22"/>
                <w:lang w:val="en-US"/>
              </w:rPr>
              <w:t>No</w:t>
            </w:r>
          </w:p>
        </w:tc>
        <w:tc>
          <w:tcPr>
            <w:tcW w:w="630" w:type="dxa"/>
            <w:shd w:val="clear" w:color="auto" w:fill="EAF1DD"/>
          </w:tcPr>
          <w:p w14:paraId="0814F312" w14:textId="77777777" w:rsidR="000C590C" w:rsidRPr="00B13236" w:rsidRDefault="000C590C" w:rsidP="00900B7F">
            <w:pPr>
              <w:pStyle w:val="PlainText"/>
              <w:rPr>
                <w:rFonts w:ascii="Arial(W1)" w:hAnsi="Arial(W1)"/>
                <w:sz w:val="22"/>
                <w:szCs w:val="22"/>
                <w:lang w:val="en-US"/>
              </w:rPr>
            </w:pPr>
          </w:p>
        </w:tc>
        <w:tc>
          <w:tcPr>
            <w:tcW w:w="12438" w:type="dxa"/>
          </w:tcPr>
          <w:p w14:paraId="26BDBC27" w14:textId="77777777" w:rsidR="000C590C" w:rsidRPr="000C590C" w:rsidRDefault="000C590C" w:rsidP="00F91AD2">
            <w:pPr>
              <w:pStyle w:val="PlainText"/>
              <w:rPr>
                <w:rFonts w:ascii="Arial(W1)" w:hAnsi="Arial(W1)"/>
                <w:sz w:val="18"/>
                <w:szCs w:val="18"/>
                <w:lang w:val="en-US"/>
              </w:rPr>
            </w:pPr>
            <w:r w:rsidRPr="000C590C">
              <w:rPr>
                <w:rFonts w:ascii="Arial(W1)" w:hAnsi="Arial(W1)"/>
                <w:sz w:val="18"/>
                <w:szCs w:val="18"/>
              </w:rPr>
              <w:t>If No, please do not continue; to be considered for award, technical documents shall be organized sequentially according to</w:t>
            </w:r>
            <w:r w:rsidR="00F91AD2">
              <w:rPr>
                <w:rFonts w:ascii="Arial(W1)" w:hAnsi="Arial(W1)"/>
                <w:sz w:val="18"/>
                <w:szCs w:val="18"/>
                <w:lang w:val="en-US"/>
              </w:rPr>
              <w:t xml:space="preserve"> the</w:t>
            </w:r>
            <w:r w:rsidRPr="000C590C">
              <w:rPr>
                <w:rFonts w:ascii="Arial(W1)" w:hAnsi="Arial(W1)"/>
                <w:sz w:val="18"/>
                <w:szCs w:val="18"/>
              </w:rPr>
              <w:t xml:space="preserve"> </w:t>
            </w:r>
            <w:r w:rsidR="00F91AD2">
              <w:rPr>
                <w:rFonts w:ascii="Arial(W1)" w:hAnsi="Arial(W1)"/>
                <w:sz w:val="18"/>
                <w:szCs w:val="18"/>
                <w:lang w:val="en-US"/>
              </w:rPr>
              <w:t>FID</w:t>
            </w:r>
            <w:r w:rsidRPr="000C590C">
              <w:rPr>
                <w:rFonts w:ascii="Arial(W1)" w:hAnsi="Arial(W1)"/>
                <w:sz w:val="18"/>
                <w:szCs w:val="18"/>
              </w:rPr>
              <w:t>.</w:t>
            </w:r>
          </w:p>
        </w:tc>
      </w:tr>
    </w:tbl>
    <w:p w14:paraId="7708E6ED" w14:textId="77777777" w:rsidR="00E7325B" w:rsidRPr="00A04E4E" w:rsidRDefault="00E7325B" w:rsidP="00257DAD">
      <w:pPr>
        <w:rPr>
          <w:rFonts w:ascii="Arial(W1)" w:hAnsi="Arial(W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AF1DD"/>
        <w:tblLook w:val="04A0" w:firstRow="1" w:lastRow="0" w:firstColumn="1" w:lastColumn="0" w:noHBand="0" w:noVBand="1"/>
      </w:tblPr>
      <w:tblGrid>
        <w:gridCol w:w="13896"/>
      </w:tblGrid>
      <w:tr w:rsidR="00617B0F" w:rsidRPr="00900B7F" w14:paraId="4F351BA6" w14:textId="77777777" w:rsidTr="00900B7F">
        <w:tc>
          <w:tcPr>
            <w:tcW w:w="13896" w:type="dxa"/>
            <w:shd w:val="clear" w:color="auto" w:fill="EAF1DD"/>
          </w:tcPr>
          <w:p w14:paraId="2B9005A3" w14:textId="77777777" w:rsidR="00617B0F" w:rsidRPr="00900B7F" w:rsidRDefault="00617B0F" w:rsidP="00900B7F">
            <w:pPr>
              <w:pStyle w:val="PlainText"/>
              <w:jc w:val="center"/>
              <w:rPr>
                <w:rFonts w:ascii="Arial(W1)" w:hAnsi="Arial(W1)"/>
                <w:b/>
                <w:sz w:val="22"/>
                <w:szCs w:val="22"/>
                <w:u w:val="single"/>
                <w:lang w:val="en-US"/>
              </w:rPr>
            </w:pPr>
            <w:r w:rsidRPr="00900B7F">
              <w:rPr>
                <w:rFonts w:ascii="Arial(W1)" w:hAnsi="Arial(W1)"/>
                <w:b/>
                <w:sz w:val="22"/>
                <w:szCs w:val="22"/>
                <w:u w:val="single"/>
              </w:rPr>
              <w:t>Vendors:  Do not go beyond this point unless requested by the Government during clarifications or communications</w:t>
            </w:r>
            <w:r w:rsidRPr="00900B7F">
              <w:rPr>
                <w:rFonts w:ascii="Arial(W1)" w:hAnsi="Arial(W1)"/>
                <w:b/>
                <w:sz w:val="22"/>
                <w:szCs w:val="22"/>
                <w:u w:val="single"/>
                <w:lang w:val="en-US"/>
              </w:rPr>
              <w:t>.</w:t>
            </w:r>
          </w:p>
        </w:tc>
      </w:tr>
    </w:tbl>
    <w:p w14:paraId="43729C8D" w14:textId="77777777" w:rsidR="00B46C6A" w:rsidRDefault="00B46C6A" w:rsidP="00617B0F">
      <w:pPr>
        <w:pStyle w:val="PlainText"/>
        <w:rPr>
          <w:rFonts w:ascii="Arial(W1)" w:hAnsi="Arial(W1)"/>
          <w:b/>
          <w:sz w:val="22"/>
          <w:szCs w:val="22"/>
          <w:u w:val="single"/>
          <w:lang w:val="en-US"/>
        </w:rPr>
      </w:pPr>
    </w:p>
    <w:p w14:paraId="1EECA09F" w14:textId="77777777" w:rsidR="00685931" w:rsidRDefault="00685931" w:rsidP="00617B0F">
      <w:pPr>
        <w:pStyle w:val="PlainText"/>
        <w:rPr>
          <w:rFonts w:ascii="Arial(W1)" w:hAnsi="Arial(W1)"/>
          <w:b/>
          <w:sz w:val="22"/>
          <w:szCs w:val="22"/>
          <w:u w:val="single"/>
          <w:lang w:val="en-US"/>
        </w:rPr>
      </w:pPr>
    </w:p>
    <w:p w14:paraId="76DAAD9A" w14:textId="77777777" w:rsidR="00685931" w:rsidRDefault="00685931" w:rsidP="00617B0F">
      <w:pPr>
        <w:pStyle w:val="PlainText"/>
        <w:rPr>
          <w:rFonts w:ascii="Arial(W1)" w:hAnsi="Arial(W1)"/>
          <w:b/>
          <w:sz w:val="22"/>
          <w:szCs w:val="22"/>
          <w:u w:val="single"/>
          <w:lang w:val="en-US"/>
        </w:rPr>
      </w:pPr>
    </w:p>
    <w:p w14:paraId="3E42F5D7" w14:textId="77777777" w:rsidR="00685931" w:rsidRPr="00617B0F" w:rsidRDefault="00685931" w:rsidP="00617B0F">
      <w:pPr>
        <w:pStyle w:val="PlainText"/>
        <w:rPr>
          <w:rFonts w:ascii="Arial(W1)" w:hAnsi="Arial(W1)"/>
          <w:b/>
          <w:sz w:val="22"/>
          <w:szCs w:val="22"/>
          <w:u w:val="single"/>
          <w:lang w:val="en-US"/>
        </w:rPr>
      </w:pPr>
    </w:p>
    <w:p w14:paraId="29DE0D8D" w14:textId="77777777" w:rsidR="0068398E" w:rsidRDefault="0068398E" w:rsidP="00257DAD">
      <w:pPr>
        <w:rPr>
          <w:rFonts w:ascii="Arial(W1)" w:hAnsi="Arial(W1)"/>
          <w:i/>
          <w:sz w:val="22"/>
          <w:szCs w:val="22"/>
        </w:rPr>
      </w:pP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1787"/>
        <w:gridCol w:w="2174"/>
        <w:gridCol w:w="8428"/>
        <w:gridCol w:w="954"/>
      </w:tblGrid>
      <w:tr w:rsidR="00E870DC" w:rsidRPr="00900B7F" w14:paraId="2E501BBB" w14:textId="77777777" w:rsidTr="00D213FB">
        <w:trPr>
          <w:tblHeader/>
        </w:trPr>
        <w:tc>
          <w:tcPr>
            <w:tcW w:w="13900" w:type="dxa"/>
            <w:gridSpan w:val="5"/>
            <w:shd w:val="clear" w:color="auto" w:fill="E5DFEC"/>
          </w:tcPr>
          <w:p w14:paraId="46BAA8E6" w14:textId="77777777" w:rsidR="00E11EBA" w:rsidRPr="00E11EBA" w:rsidRDefault="00755650" w:rsidP="00E11EBA">
            <w:pPr>
              <w:pStyle w:val="PlainText"/>
              <w:pBdr>
                <w:top w:val="single" w:sz="4" w:space="1" w:color="auto"/>
                <w:left w:val="single" w:sz="4" w:space="5" w:color="auto"/>
                <w:bottom w:val="single" w:sz="4" w:space="1" w:color="auto"/>
                <w:right w:val="single" w:sz="4" w:space="4" w:color="auto"/>
              </w:pBdr>
              <w:jc w:val="center"/>
              <w:rPr>
                <w:rFonts w:ascii="Arial(W1)" w:hAnsi="Arial(W1)" w:cs="Arial"/>
                <w:b/>
                <w:bCs/>
                <w:color w:val="5F497A"/>
                <w:sz w:val="24"/>
                <w:szCs w:val="24"/>
                <w:lang w:val="en-US"/>
              </w:rPr>
            </w:pPr>
            <w:r>
              <w:rPr>
                <w:rFonts w:ascii="Arial(W1)" w:hAnsi="Arial(W1)" w:cs="Arial"/>
                <w:b/>
                <w:bCs/>
                <w:color w:val="5F497A"/>
                <w:sz w:val="24"/>
                <w:szCs w:val="24"/>
                <w:lang w:val="en-US"/>
              </w:rPr>
              <w:lastRenderedPageBreak/>
              <w:t>V</w:t>
            </w:r>
            <w:r w:rsidR="0046182E">
              <w:rPr>
                <w:rFonts w:ascii="Arial(W1)" w:hAnsi="Arial(W1)" w:cs="Arial"/>
                <w:b/>
                <w:bCs/>
                <w:color w:val="5F497A"/>
                <w:sz w:val="24"/>
                <w:szCs w:val="24"/>
                <w:lang w:val="en-US"/>
              </w:rPr>
              <w:t>endor</w:t>
            </w:r>
          </w:p>
          <w:p w14:paraId="01EE4EC2" w14:textId="77777777" w:rsidR="007A0CAC" w:rsidRPr="00900B7F" w:rsidRDefault="00E870DC" w:rsidP="00900B7F">
            <w:pPr>
              <w:pStyle w:val="PlainText"/>
              <w:pBdr>
                <w:top w:val="single" w:sz="4" w:space="1" w:color="auto"/>
                <w:left w:val="single" w:sz="4" w:space="5" w:color="auto"/>
                <w:bottom w:val="single" w:sz="4" w:space="1" w:color="auto"/>
                <w:right w:val="single" w:sz="4" w:space="4" w:color="auto"/>
              </w:pBdr>
              <w:jc w:val="center"/>
              <w:rPr>
                <w:rFonts w:ascii="Arial(W1)" w:hAnsi="Arial(W1)" w:cs="Arial"/>
                <w:b/>
                <w:bCs/>
                <w:sz w:val="24"/>
                <w:szCs w:val="24"/>
                <w:lang w:val="en-US"/>
              </w:rPr>
            </w:pPr>
            <w:r w:rsidRPr="00900B7F">
              <w:rPr>
                <w:rFonts w:ascii="Arial(W1)" w:hAnsi="Arial(W1)" w:cs="Arial"/>
                <w:b/>
                <w:bCs/>
                <w:sz w:val="24"/>
                <w:szCs w:val="24"/>
              </w:rPr>
              <w:t>Technical Review of Quoted Items</w:t>
            </w:r>
          </w:p>
        </w:tc>
      </w:tr>
      <w:tr w:rsidR="002C04C8" w:rsidRPr="00900B7F" w14:paraId="3AA1F6E7" w14:textId="77777777" w:rsidTr="00D213FB">
        <w:trPr>
          <w:trHeight w:val="638"/>
          <w:tblHeader/>
        </w:trPr>
        <w:tc>
          <w:tcPr>
            <w:tcW w:w="557" w:type="dxa"/>
            <w:tcBorders>
              <w:top w:val="single" w:sz="12" w:space="0" w:color="auto"/>
              <w:left w:val="single" w:sz="12" w:space="0" w:color="auto"/>
              <w:bottom w:val="single" w:sz="12" w:space="0" w:color="auto"/>
              <w:right w:val="single" w:sz="12" w:space="0" w:color="auto"/>
            </w:tcBorders>
            <w:shd w:val="clear" w:color="auto" w:fill="auto"/>
          </w:tcPr>
          <w:p w14:paraId="524491B4" w14:textId="77777777" w:rsidR="002C04C8" w:rsidRPr="00900B7F" w:rsidRDefault="002C04C8" w:rsidP="00900B7F">
            <w:pPr>
              <w:jc w:val="center"/>
              <w:rPr>
                <w:rFonts w:ascii="Arial(W1)" w:hAnsi="Arial(W1)"/>
                <w:sz w:val="22"/>
                <w:szCs w:val="22"/>
              </w:rPr>
            </w:pPr>
          </w:p>
        </w:tc>
        <w:tc>
          <w:tcPr>
            <w:tcW w:w="1787" w:type="dxa"/>
            <w:tcBorders>
              <w:top w:val="single" w:sz="12" w:space="0" w:color="auto"/>
              <w:left w:val="single" w:sz="12" w:space="0" w:color="auto"/>
              <w:bottom w:val="single" w:sz="12" w:space="0" w:color="auto"/>
              <w:right w:val="single" w:sz="12" w:space="0" w:color="auto"/>
            </w:tcBorders>
            <w:shd w:val="clear" w:color="auto" w:fill="auto"/>
          </w:tcPr>
          <w:p w14:paraId="2B967CC9" w14:textId="77777777" w:rsidR="002C04C8" w:rsidRPr="00900B7F" w:rsidRDefault="00224CB3" w:rsidP="00900B7F">
            <w:pPr>
              <w:pStyle w:val="Header"/>
              <w:tabs>
                <w:tab w:val="clear" w:pos="4320"/>
                <w:tab w:val="clear" w:pos="8640"/>
              </w:tabs>
              <w:jc w:val="center"/>
              <w:rPr>
                <w:rFonts w:ascii="Arial(W1)" w:hAnsi="Arial(W1)"/>
                <w:b/>
                <w:sz w:val="22"/>
                <w:szCs w:val="22"/>
              </w:rPr>
            </w:pPr>
            <w:r>
              <w:rPr>
                <w:rFonts w:ascii="Arial(W1)" w:hAnsi="Arial(W1)"/>
                <w:b/>
                <w:bCs/>
                <w:sz w:val="22"/>
                <w:szCs w:val="22"/>
              </w:rPr>
              <w:t xml:space="preserve">FID </w:t>
            </w:r>
            <w:r w:rsidR="002C04C8" w:rsidRPr="00900B7F">
              <w:rPr>
                <w:rFonts w:ascii="Arial(W1)" w:hAnsi="Arial(W1)"/>
                <w:b/>
                <w:bCs/>
                <w:sz w:val="22"/>
                <w:szCs w:val="22"/>
              </w:rPr>
              <w:t>Items Requiring Clarification</w:t>
            </w:r>
          </w:p>
        </w:tc>
        <w:tc>
          <w:tcPr>
            <w:tcW w:w="10602" w:type="dxa"/>
            <w:gridSpan w:val="2"/>
            <w:tcBorders>
              <w:top w:val="single" w:sz="12" w:space="0" w:color="auto"/>
              <w:left w:val="single" w:sz="12" w:space="0" w:color="auto"/>
              <w:bottom w:val="single" w:sz="12" w:space="0" w:color="auto"/>
              <w:right w:val="single" w:sz="12" w:space="0" w:color="auto"/>
            </w:tcBorders>
            <w:shd w:val="clear" w:color="auto" w:fill="auto"/>
          </w:tcPr>
          <w:p w14:paraId="473DEF0E" w14:textId="77777777" w:rsidR="002C04C8" w:rsidRDefault="002C04C8" w:rsidP="00900B7F">
            <w:pPr>
              <w:pStyle w:val="Header"/>
              <w:tabs>
                <w:tab w:val="clear" w:pos="4320"/>
                <w:tab w:val="clear" w:pos="8640"/>
              </w:tabs>
              <w:jc w:val="center"/>
              <w:rPr>
                <w:rFonts w:ascii="Arial(W1)" w:hAnsi="Arial(W1)"/>
                <w:b/>
                <w:sz w:val="22"/>
                <w:szCs w:val="22"/>
              </w:rPr>
            </w:pPr>
            <w:r w:rsidRPr="00900B7F">
              <w:rPr>
                <w:rFonts w:ascii="Arial(W1)" w:hAnsi="Arial(W1)"/>
                <w:b/>
                <w:sz w:val="22"/>
                <w:szCs w:val="22"/>
              </w:rPr>
              <w:t xml:space="preserve">HNC Clarifications: </w:t>
            </w:r>
          </w:p>
          <w:p w14:paraId="2E08C33B" w14:textId="77777777" w:rsidR="002C04C8" w:rsidRPr="00900B7F" w:rsidRDefault="002C04C8" w:rsidP="00900B7F">
            <w:pPr>
              <w:pStyle w:val="Header"/>
              <w:tabs>
                <w:tab w:val="clear" w:pos="4320"/>
                <w:tab w:val="clear" w:pos="8640"/>
              </w:tabs>
              <w:jc w:val="center"/>
              <w:rPr>
                <w:rFonts w:ascii="Arial(W1)" w:hAnsi="Arial(W1)"/>
                <w:b/>
                <w:sz w:val="22"/>
                <w:szCs w:val="22"/>
              </w:rPr>
            </w:pPr>
            <w:r w:rsidRPr="00900B7F">
              <w:rPr>
                <w:rFonts w:ascii="Arial(W1)" w:hAnsi="Arial(W1)"/>
                <w:b/>
                <w:sz w:val="22"/>
                <w:szCs w:val="22"/>
              </w:rPr>
              <w:t>Vendor Reply: (</w:t>
            </w:r>
            <w:r w:rsidRPr="00900B7F">
              <w:rPr>
                <w:rFonts w:ascii="Arial(W1)" w:hAnsi="Arial(W1)"/>
                <w:b/>
                <w:color w:val="000000"/>
                <w:sz w:val="22"/>
                <w:szCs w:val="22"/>
              </w:rPr>
              <w:t>Green</w:t>
            </w:r>
            <w:r w:rsidRPr="00900B7F">
              <w:rPr>
                <w:rFonts w:ascii="Arial(W1)" w:hAnsi="Arial(W1)"/>
                <w:b/>
                <w:sz w:val="22"/>
                <w:szCs w:val="22"/>
              </w:rPr>
              <w:t xml:space="preserve"> Shaded Area)</w:t>
            </w:r>
          </w:p>
        </w:tc>
        <w:tc>
          <w:tcPr>
            <w:tcW w:w="954" w:type="dxa"/>
            <w:tcBorders>
              <w:top w:val="single" w:sz="12" w:space="0" w:color="auto"/>
              <w:left w:val="single" w:sz="12" w:space="0" w:color="auto"/>
              <w:bottom w:val="single" w:sz="12" w:space="0" w:color="auto"/>
              <w:right w:val="single" w:sz="12" w:space="0" w:color="auto"/>
            </w:tcBorders>
            <w:shd w:val="clear" w:color="auto" w:fill="auto"/>
          </w:tcPr>
          <w:p w14:paraId="21366B6D" w14:textId="77777777" w:rsidR="002C04C8" w:rsidRDefault="00852106" w:rsidP="002C04C8">
            <w:pPr>
              <w:pStyle w:val="Header"/>
              <w:tabs>
                <w:tab w:val="clear" w:pos="4320"/>
                <w:tab w:val="clear" w:pos="8640"/>
              </w:tabs>
              <w:jc w:val="center"/>
              <w:rPr>
                <w:rFonts w:ascii="Arial(W1)" w:hAnsi="Arial(W1)"/>
                <w:b/>
                <w:sz w:val="22"/>
                <w:szCs w:val="22"/>
              </w:rPr>
            </w:pPr>
            <w:r>
              <w:rPr>
                <w:rFonts w:ascii="Arial(W1)" w:hAnsi="Arial(W1)"/>
                <w:b/>
                <w:sz w:val="22"/>
                <w:szCs w:val="22"/>
              </w:rPr>
              <w:t>HNC</w:t>
            </w:r>
            <w:r w:rsidR="002C04C8" w:rsidRPr="00900B7F">
              <w:rPr>
                <w:rFonts w:ascii="Arial(W1)" w:hAnsi="Arial(W1)"/>
                <w:b/>
                <w:sz w:val="22"/>
                <w:szCs w:val="22"/>
              </w:rPr>
              <w:t xml:space="preserve"> </w:t>
            </w:r>
          </w:p>
          <w:p w14:paraId="3FC408E4" w14:textId="77777777" w:rsidR="002C04C8" w:rsidRDefault="002C04C8" w:rsidP="002C04C8">
            <w:pPr>
              <w:pStyle w:val="Header"/>
              <w:tabs>
                <w:tab w:val="clear" w:pos="4320"/>
                <w:tab w:val="clear" w:pos="8640"/>
              </w:tabs>
              <w:jc w:val="center"/>
              <w:rPr>
                <w:rFonts w:ascii="Arial(W1)" w:hAnsi="Arial(W1)"/>
                <w:b/>
                <w:sz w:val="22"/>
                <w:szCs w:val="22"/>
              </w:rPr>
            </w:pPr>
            <w:r>
              <w:rPr>
                <w:rFonts w:ascii="Arial(W1)" w:hAnsi="Arial(W1)"/>
                <w:b/>
                <w:sz w:val="22"/>
                <w:szCs w:val="22"/>
              </w:rPr>
              <w:t>Accept</w:t>
            </w:r>
          </w:p>
          <w:p w14:paraId="5E95F9EE" w14:textId="77777777" w:rsidR="002C04C8" w:rsidRPr="002C04C8" w:rsidRDefault="00E11EBA" w:rsidP="002C04C8">
            <w:pPr>
              <w:pStyle w:val="Header"/>
              <w:tabs>
                <w:tab w:val="clear" w:pos="4320"/>
                <w:tab w:val="clear" w:pos="8640"/>
              </w:tabs>
              <w:jc w:val="center"/>
              <w:rPr>
                <w:rFonts w:ascii="Arial(W1)" w:hAnsi="Arial(W1)"/>
                <w:sz w:val="16"/>
                <w:szCs w:val="16"/>
              </w:rPr>
            </w:pPr>
            <w:r>
              <w:rPr>
                <w:rFonts w:ascii="Arial(W1)" w:hAnsi="Arial(W1)"/>
                <w:b/>
                <w:sz w:val="16"/>
                <w:szCs w:val="16"/>
              </w:rPr>
              <w:t>(</w:t>
            </w:r>
            <w:r w:rsidR="003F2682">
              <w:rPr>
                <w:rFonts w:ascii="Arial(W1)" w:hAnsi="Arial(W1)"/>
                <w:b/>
                <w:sz w:val="16"/>
                <w:szCs w:val="16"/>
              </w:rPr>
              <w:t>Y</w:t>
            </w:r>
            <w:r w:rsidR="002C04C8" w:rsidRPr="002C04C8">
              <w:rPr>
                <w:rFonts w:ascii="Arial(W1)" w:hAnsi="Arial(W1)"/>
                <w:b/>
                <w:sz w:val="16"/>
                <w:szCs w:val="16"/>
              </w:rPr>
              <w:t>es</w:t>
            </w:r>
            <w:r w:rsidR="003F2682">
              <w:rPr>
                <w:rFonts w:ascii="Arial(W1)" w:hAnsi="Arial(W1)"/>
                <w:b/>
                <w:sz w:val="16"/>
                <w:szCs w:val="16"/>
              </w:rPr>
              <w:t>/No</w:t>
            </w:r>
            <w:r>
              <w:rPr>
                <w:rFonts w:ascii="Arial(W1)" w:hAnsi="Arial(W1)"/>
                <w:b/>
                <w:sz w:val="16"/>
                <w:szCs w:val="16"/>
              </w:rPr>
              <w:t>)</w:t>
            </w:r>
          </w:p>
        </w:tc>
      </w:tr>
      <w:tr w:rsidR="0048277E" w:rsidRPr="00900B7F" w14:paraId="45539DB4" w14:textId="77777777" w:rsidTr="00CA24B9">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7289D4C8" w14:textId="77777777" w:rsidR="0048277E" w:rsidRPr="00900B7F" w:rsidRDefault="0048277E" w:rsidP="00900B7F">
            <w:pPr>
              <w:jc w:val="center"/>
              <w:rPr>
                <w:rFonts w:ascii="Arial(W1)" w:hAnsi="Arial(W1)"/>
                <w:b/>
                <w:bCs/>
                <w:sz w:val="22"/>
                <w:szCs w:val="22"/>
              </w:rPr>
            </w:pPr>
            <w:r w:rsidRPr="00900B7F">
              <w:rPr>
                <w:rFonts w:ascii="Arial(W1)" w:hAnsi="Arial(W1)"/>
                <w:b/>
                <w:bCs/>
                <w:sz w:val="22"/>
                <w:szCs w:val="22"/>
              </w:rPr>
              <w:t>1.</w:t>
            </w:r>
          </w:p>
          <w:p w14:paraId="2CB4E6D5" w14:textId="77777777" w:rsidR="0048277E" w:rsidRPr="00900B7F" w:rsidRDefault="0048277E" w:rsidP="00EF4F57">
            <w:pPr>
              <w:rPr>
                <w:rFonts w:ascii="Arial(W1)" w:hAnsi="Arial(W1)"/>
                <w:sz w:val="22"/>
                <w:szCs w:val="22"/>
              </w:rPr>
            </w:pPr>
          </w:p>
        </w:tc>
        <w:tc>
          <w:tcPr>
            <w:tcW w:w="1787" w:type="dxa"/>
            <w:vMerge w:val="restart"/>
            <w:tcBorders>
              <w:top w:val="single" w:sz="12" w:space="0" w:color="auto"/>
              <w:left w:val="single" w:sz="6" w:space="0" w:color="auto"/>
              <w:bottom w:val="single" w:sz="6" w:space="0" w:color="auto"/>
              <w:right w:val="single" w:sz="6" w:space="0" w:color="auto"/>
            </w:tcBorders>
          </w:tcPr>
          <w:p w14:paraId="33083BB1" w14:textId="77777777" w:rsidR="0048277E" w:rsidRPr="00900B7F" w:rsidRDefault="0048277E" w:rsidP="0004436B">
            <w:pPr>
              <w:jc w:val="cente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5DE6C59F" w14:textId="77777777" w:rsidR="0048277E" w:rsidRPr="00900B7F" w:rsidRDefault="0048277E" w:rsidP="00900B7F">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79385A2C" w14:textId="77777777" w:rsidR="0048277E" w:rsidRPr="00900B7F" w:rsidRDefault="0048277E" w:rsidP="00257DAD">
            <w:pPr>
              <w:rPr>
                <w:rFonts w:ascii="Arial(W1)" w:hAnsi="Arial(W1)"/>
                <w:sz w:val="22"/>
                <w:szCs w:val="22"/>
              </w:rPr>
            </w:pPr>
          </w:p>
        </w:tc>
        <w:tc>
          <w:tcPr>
            <w:tcW w:w="954" w:type="dxa"/>
            <w:vMerge w:val="restart"/>
            <w:tcBorders>
              <w:top w:val="single" w:sz="12" w:space="0" w:color="auto"/>
              <w:left w:val="single" w:sz="6" w:space="0" w:color="auto"/>
              <w:right w:val="single" w:sz="12" w:space="0" w:color="auto"/>
            </w:tcBorders>
          </w:tcPr>
          <w:p w14:paraId="01E83C08" w14:textId="77777777" w:rsidR="0048277E" w:rsidRPr="00900B7F" w:rsidRDefault="0048277E" w:rsidP="00257DAD">
            <w:pPr>
              <w:rPr>
                <w:rFonts w:ascii="Arial(W1)" w:hAnsi="Arial(W1)"/>
                <w:sz w:val="22"/>
                <w:szCs w:val="22"/>
              </w:rPr>
            </w:pPr>
          </w:p>
        </w:tc>
      </w:tr>
      <w:tr w:rsidR="0048277E" w:rsidRPr="00900B7F" w14:paraId="775C2F77" w14:textId="77777777" w:rsidTr="00986390">
        <w:trPr>
          <w:trHeight w:val="288"/>
        </w:trPr>
        <w:tc>
          <w:tcPr>
            <w:tcW w:w="557" w:type="dxa"/>
            <w:vMerge/>
            <w:tcBorders>
              <w:top w:val="single" w:sz="6" w:space="0" w:color="auto"/>
              <w:left w:val="single" w:sz="12" w:space="0" w:color="auto"/>
              <w:bottom w:val="single" w:sz="6" w:space="0" w:color="auto"/>
              <w:right w:val="single" w:sz="6" w:space="0" w:color="auto"/>
            </w:tcBorders>
          </w:tcPr>
          <w:p w14:paraId="33D5CEF9" w14:textId="77777777" w:rsidR="0048277E" w:rsidRPr="00900B7F" w:rsidRDefault="0048277E" w:rsidP="00900B7F">
            <w:pPr>
              <w:jc w:val="center"/>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2C71E300" w14:textId="77777777" w:rsidR="0048277E" w:rsidRPr="00900B7F" w:rsidRDefault="0048277E" w:rsidP="00900B7F">
            <w:pPr>
              <w:jc w:val="cente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281E47D9" w14:textId="77777777" w:rsidR="0048277E" w:rsidRPr="00900B7F" w:rsidRDefault="0048277E" w:rsidP="00900B7F">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2CB7294C" w14:textId="77777777" w:rsidR="0048277E" w:rsidRPr="00CE048F" w:rsidRDefault="0048277E" w:rsidP="00257DAD">
            <w:pPr>
              <w:rPr>
                <w:rFonts w:ascii="Arial(W1)" w:hAnsi="Arial(W1)"/>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09B81DCE" w14:textId="77777777" w:rsidR="0048277E" w:rsidRPr="00CE048F" w:rsidRDefault="0048277E" w:rsidP="00257DAD">
            <w:pPr>
              <w:rPr>
                <w:rFonts w:ascii="Arial(W1)" w:hAnsi="Arial(W1)"/>
                <w:sz w:val="22"/>
                <w:szCs w:val="22"/>
              </w:rPr>
            </w:pPr>
          </w:p>
        </w:tc>
      </w:tr>
      <w:tr w:rsidR="0048277E" w:rsidRPr="00900B7F" w14:paraId="760173F9" w14:textId="77777777" w:rsidTr="00986390">
        <w:trPr>
          <w:trHeight w:val="288"/>
        </w:trPr>
        <w:tc>
          <w:tcPr>
            <w:tcW w:w="557" w:type="dxa"/>
            <w:vMerge/>
            <w:tcBorders>
              <w:top w:val="single" w:sz="6" w:space="0" w:color="auto"/>
              <w:left w:val="single" w:sz="12" w:space="0" w:color="auto"/>
              <w:bottom w:val="single" w:sz="6" w:space="0" w:color="auto"/>
              <w:right w:val="single" w:sz="6" w:space="0" w:color="auto"/>
            </w:tcBorders>
          </w:tcPr>
          <w:p w14:paraId="2695DAF3" w14:textId="77777777" w:rsidR="0048277E" w:rsidRPr="00900B7F" w:rsidRDefault="0048277E" w:rsidP="00900B7F">
            <w:pPr>
              <w:jc w:val="center"/>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DFD5359" w14:textId="77777777" w:rsidR="0048277E" w:rsidRPr="00900B7F" w:rsidRDefault="0048277E" w:rsidP="00900B7F">
            <w:pPr>
              <w:jc w:val="cente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5A736A94" w14:textId="77777777" w:rsidR="0048277E" w:rsidRPr="00900B7F" w:rsidRDefault="0048277E" w:rsidP="00900B7F">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18CC832A" w14:textId="77777777" w:rsidR="0048277E" w:rsidRPr="00CE048F" w:rsidRDefault="0048277E" w:rsidP="00257DAD">
            <w:pPr>
              <w:rPr>
                <w:rFonts w:ascii="Arial(W1)" w:hAnsi="Arial(W1)"/>
                <w:sz w:val="22"/>
                <w:szCs w:val="22"/>
              </w:rPr>
            </w:pPr>
          </w:p>
        </w:tc>
        <w:tc>
          <w:tcPr>
            <w:tcW w:w="954" w:type="dxa"/>
            <w:vMerge w:val="restart"/>
            <w:tcBorders>
              <w:top w:val="single" w:sz="12" w:space="0" w:color="auto"/>
              <w:left w:val="single" w:sz="6" w:space="0" w:color="auto"/>
              <w:right w:val="single" w:sz="12" w:space="0" w:color="auto"/>
            </w:tcBorders>
          </w:tcPr>
          <w:p w14:paraId="78D09C19" w14:textId="77777777" w:rsidR="0048277E" w:rsidRPr="00CE048F" w:rsidRDefault="0048277E" w:rsidP="00257DAD">
            <w:pPr>
              <w:rPr>
                <w:rFonts w:ascii="Arial(W1)" w:hAnsi="Arial(W1)"/>
                <w:sz w:val="22"/>
                <w:szCs w:val="22"/>
              </w:rPr>
            </w:pPr>
          </w:p>
        </w:tc>
      </w:tr>
      <w:tr w:rsidR="0048277E" w:rsidRPr="00900B7F" w14:paraId="3309D259" w14:textId="77777777" w:rsidTr="00986390">
        <w:trPr>
          <w:trHeight w:val="288"/>
        </w:trPr>
        <w:tc>
          <w:tcPr>
            <w:tcW w:w="557" w:type="dxa"/>
            <w:vMerge/>
            <w:tcBorders>
              <w:top w:val="single" w:sz="6" w:space="0" w:color="auto"/>
              <w:left w:val="single" w:sz="12" w:space="0" w:color="auto"/>
              <w:bottom w:val="single" w:sz="6" w:space="0" w:color="auto"/>
              <w:right w:val="single" w:sz="6" w:space="0" w:color="auto"/>
            </w:tcBorders>
          </w:tcPr>
          <w:p w14:paraId="30CB1244" w14:textId="77777777" w:rsidR="0048277E" w:rsidRPr="00900B7F" w:rsidRDefault="0048277E" w:rsidP="00224CB3">
            <w:pPr>
              <w:jc w:val="center"/>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79888973" w14:textId="77777777" w:rsidR="0048277E" w:rsidRPr="00900B7F" w:rsidRDefault="0048277E" w:rsidP="00224CB3">
            <w:pPr>
              <w:jc w:val="cente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060DFD50" w14:textId="77777777" w:rsidR="0048277E" w:rsidRPr="00900B7F" w:rsidRDefault="0048277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61BB9557" w14:textId="77777777" w:rsidR="0048277E" w:rsidRPr="00900B7F" w:rsidRDefault="0048277E" w:rsidP="00224CB3">
            <w:pPr>
              <w:rPr>
                <w:rFonts w:ascii="Arial(W1)" w:hAnsi="Arial(W1)"/>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745D1C0B" w14:textId="77777777" w:rsidR="0048277E" w:rsidRPr="00900B7F" w:rsidRDefault="0048277E" w:rsidP="00224CB3">
            <w:pPr>
              <w:rPr>
                <w:rFonts w:ascii="Arial(W1)" w:hAnsi="Arial(W1)"/>
                <w:sz w:val="22"/>
                <w:szCs w:val="22"/>
              </w:rPr>
            </w:pPr>
          </w:p>
        </w:tc>
      </w:tr>
      <w:tr w:rsidR="0048277E" w:rsidRPr="00900B7F" w14:paraId="39A0C284" w14:textId="77777777" w:rsidTr="00986390">
        <w:trPr>
          <w:trHeight w:val="288"/>
        </w:trPr>
        <w:tc>
          <w:tcPr>
            <w:tcW w:w="557" w:type="dxa"/>
            <w:vMerge/>
            <w:tcBorders>
              <w:top w:val="single" w:sz="6" w:space="0" w:color="auto"/>
              <w:left w:val="single" w:sz="12" w:space="0" w:color="auto"/>
              <w:bottom w:val="single" w:sz="6" w:space="0" w:color="auto"/>
              <w:right w:val="single" w:sz="6" w:space="0" w:color="auto"/>
            </w:tcBorders>
          </w:tcPr>
          <w:p w14:paraId="1AD78005" w14:textId="77777777" w:rsidR="0048277E" w:rsidRPr="00900B7F" w:rsidRDefault="0048277E" w:rsidP="00224CB3">
            <w:pPr>
              <w:jc w:val="center"/>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856F191" w14:textId="77777777" w:rsidR="0048277E" w:rsidRPr="00900B7F" w:rsidRDefault="0048277E" w:rsidP="00224CB3">
            <w:pPr>
              <w:jc w:val="cente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1A7E38E5" w14:textId="77777777" w:rsidR="0048277E" w:rsidRPr="00900B7F" w:rsidRDefault="0048277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77596E46" w14:textId="77777777" w:rsidR="0048277E" w:rsidRPr="00900B7F" w:rsidRDefault="0048277E" w:rsidP="00224CB3">
            <w:pPr>
              <w:rPr>
                <w:rFonts w:ascii="Arial(W1)" w:hAnsi="Arial(W1)"/>
                <w:sz w:val="22"/>
                <w:szCs w:val="22"/>
              </w:rPr>
            </w:pPr>
          </w:p>
        </w:tc>
        <w:tc>
          <w:tcPr>
            <w:tcW w:w="954" w:type="dxa"/>
            <w:vMerge w:val="restart"/>
            <w:tcBorders>
              <w:top w:val="single" w:sz="12" w:space="0" w:color="auto"/>
              <w:left w:val="single" w:sz="6" w:space="0" w:color="auto"/>
              <w:right w:val="single" w:sz="12" w:space="0" w:color="auto"/>
            </w:tcBorders>
          </w:tcPr>
          <w:p w14:paraId="3CE85F67" w14:textId="77777777" w:rsidR="0048277E" w:rsidRPr="00900B7F" w:rsidRDefault="0048277E" w:rsidP="00224CB3">
            <w:pPr>
              <w:rPr>
                <w:rFonts w:ascii="Arial(W1)" w:hAnsi="Arial(W1)"/>
                <w:sz w:val="22"/>
                <w:szCs w:val="22"/>
              </w:rPr>
            </w:pPr>
          </w:p>
        </w:tc>
      </w:tr>
      <w:tr w:rsidR="0048277E" w:rsidRPr="00900B7F" w14:paraId="04C9DA66" w14:textId="77777777" w:rsidTr="00CA24B9">
        <w:trPr>
          <w:trHeight w:val="288"/>
        </w:trPr>
        <w:tc>
          <w:tcPr>
            <w:tcW w:w="557" w:type="dxa"/>
            <w:vMerge/>
            <w:tcBorders>
              <w:top w:val="single" w:sz="6" w:space="0" w:color="auto"/>
              <w:left w:val="single" w:sz="12" w:space="0" w:color="auto"/>
              <w:bottom w:val="single" w:sz="12" w:space="0" w:color="auto"/>
              <w:right w:val="single" w:sz="6" w:space="0" w:color="auto"/>
            </w:tcBorders>
          </w:tcPr>
          <w:p w14:paraId="67532275" w14:textId="77777777" w:rsidR="0048277E" w:rsidRPr="00900B7F" w:rsidRDefault="0048277E" w:rsidP="00224CB3">
            <w:pPr>
              <w:jc w:val="center"/>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7B5DE0E8" w14:textId="77777777" w:rsidR="0048277E" w:rsidRPr="00900B7F" w:rsidRDefault="0048277E" w:rsidP="00224CB3">
            <w:pPr>
              <w:jc w:val="cente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5B8A0E87" w14:textId="77777777" w:rsidR="0048277E" w:rsidRPr="00900B7F" w:rsidRDefault="0048277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5A5C40C3" w14:textId="77777777" w:rsidR="0048277E" w:rsidRPr="00900B7F" w:rsidRDefault="0048277E" w:rsidP="00224CB3">
            <w:pPr>
              <w:rPr>
                <w:rFonts w:ascii="Arial(W1)" w:hAnsi="Arial(W1)"/>
                <w:color w:val="76923C"/>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202D4C03" w14:textId="77777777" w:rsidR="0048277E" w:rsidRPr="00900B7F" w:rsidRDefault="0048277E" w:rsidP="00224CB3">
            <w:pPr>
              <w:rPr>
                <w:rFonts w:ascii="Arial(W1)" w:hAnsi="Arial(W1)"/>
                <w:color w:val="76923C"/>
                <w:sz w:val="22"/>
                <w:szCs w:val="22"/>
              </w:rPr>
            </w:pPr>
          </w:p>
        </w:tc>
      </w:tr>
      <w:tr w:rsidR="0048277E" w:rsidRPr="00900B7F" w14:paraId="16B88987" w14:textId="77777777" w:rsidTr="00CA24B9">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4ECC1D39" w14:textId="77777777" w:rsidR="0048277E" w:rsidRPr="00900B7F" w:rsidRDefault="0048277E" w:rsidP="00224CB3">
            <w:pPr>
              <w:jc w:val="center"/>
              <w:rPr>
                <w:rFonts w:ascii="Arial(W1)" w:hAnsi="Arial(W1)"/>
                <w:b/>
                <w:bCs/>
                <w:sz w:val="22"/>
                <w:szCs w:val="22"/>
              </w:rPr>
            </w:pPr>
            <w:r w:rsidRPr="00900B7F">
              <w:rPr>
                <w:rFonts w:ascii="Arial(W1)" w:hAnsi="Arial(W1)"/>
                <w:b/>
                <w:bCs/>
                <w:sz w:val="22"/>
                <w:szCs w:val="22"/>
              </w:rPr>
              <w:t>2.</w:t>
            </w:r>
          </w:p>
        </w:tc>
        <w:tc>
          <w:tcPr>
            <w:tcW w:w="1787" w:type="dxa"/>
            <w:vMerge w:val="restart"/>
            <w:tcBorders>
              <w:top w:val="single" w:sz="12" w:space="0" w:color="auto"/>
              <w:left w:val="single" w:sz="6" w:space="0" w:color="auto"/>
              <w:bottom w:val="single" w:sz="6" w:space="0" w:color="auto"/>
              <w:right w:val="single" w:sz="6" w:space="0" w:color="auto"/>
            </w:tcBorders>
          </w:tcPr>
          <w:p w14:paraId="0789E6F5" w14:textId="77777777" w:rsidR="0048277E" w:rsidRPr="00900B7F" w:rsidRDefault="0048277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506DF0E9" w14:textId="77777777" w:rsidR="0048277E" w:rsidRPr="00900B7F" w:rsidRDefault="0048277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24C0056B" w14:textId="77777777" w:rsidR="0048277E" w:rsidRPr="00900B7F" w:rsidRDefault="0048277E" w:rsidP="00224CB3">
            <w:pPr>
              <w:rPr>
                <w:rFonts w:ascii="Arial(W1)" w:hAnsi="Arial(W1)"/>
                <w:sz w:val="22"/>
                <w:szCs w:val="22"/>
              </w:rPr>
            </w:pPr>
          </w:p>
        </w:tc>
        <w:tc>
          <w:tcPr>
            <w:tcW w:w="954" w:type="dxa"/>
            <w:vMerge w:val="restart"/>
            <w:tcBorders>
              <w:top w:val="single" w:sz="12" w:space="0" w:color="auto"/>
              <w:left w:val="single" w:sz="6" w:space="0" w:color="auto"/>
              <w:right w:val="single" w:sz="12" w:space="0" w:color="auto"/>
            </w:tcBorders>
          </w:tcPr>
          <w:p w14:paraId="759CAD7D" w14:textId="77777777" w:rsidR="0048277E" w:rsidRPr="00900B7F" w:rsidRDefault="0048277E" w:rsidP="00224CB3">
            <w:pPr>
              <w:rPr>
                <w:rFonts w:ascii="Arial(W1)" w:hAnsi="Arial(W1)"/>
                <w:sz w:val="22"/>
                <w:szCs w:val="22"/>
              </w:rPr>
            </w:pPr>
          </w:p>
        </w:tc>
      </w:tr>
      <w:tr w:rsidR="0048277E" w:rsidRPr="00900B7F" w14:paraId="4E9147A0"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4080AFEC" w14:textId="77777777" w:rsidR="0048277E" w:rsidRPr="00900B7F" w:rsidRDefault="0048277E" w:rsidP="00224CB3">
            <w:pPr>
              <w:jc w:val="center"/>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23E9CD33" w14:textId="77777777" w:rsidR="0048277E" w:rsidRPr="00900B7F" w:rsidRDefault="0048277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5B71D68C" w14:textId="77777777" w:rsidR="0048277E" w:rsidRPr="00900B7F" w:rsidRDefault="0048277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39409B77" w14:textId="77777777" w:rsidR="0048277E" w:rsidRPr="00900B7F" w:rsidRDefault="0048277E" w:rsidP="00224CB3">
            <w:pPr>
              <w:rPr>
                <w:rFonts w:ascii="Arial(W1)" w:hAnsi="Arial(W1)"/>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7E98FF91" w14:textId="77777777" w:rsidR="0048277E" w:rsidRPr="00900B7F" w:rsidRDefault="0048277E" w:rsidP="00224CB3">
            <w:pPr>
              <w:rPr>
                <w:rFonts w:ascii="Arial(W1)" w:hAnsi="Arial(W1)"/>
                <w:sz w:val="22"/>
                <w:szCs w:val="22"/>
              </w:rPr>
            </w:pPr>
          </w:p>
        </w:tc>
      </w:tr>
      <w:tr w:rsidR="0048277E" w:rsidRPr="00900B7F" w14:paraId="4BEA9B28"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367598F8" w14:textId="77777777" w:rsidR="0048277E" w:rsidRPr="00900B7F" w:rsidRDefault="0048277E" w:rsidP="00224CB3">
            <w:pPr>
              <w:jc w:val="center"/>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87A45BF" w14:textId="77777777" w:rsidR="0048277E" w:rsidRPr="00900B7F" w:rsidRDefault="0048277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65D2A08D" w14:textId="77777777" w:rsidR="0048277E" w:rsidRPr="00900B7F" w:rsidRDefault="0048277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5C663E34" w14:textId="77777777" w:rsidR="0048277E" w:rsidRPr="00900B7F" w:rsidRDefault="0048277E" w:rsidP="00224CB3">
            <w:pPr>
              <w:rPr>
                <w:rFonts w:ascii="Arial(W1)" w:hAnsi="Arial(W1)"/>
                <w:sz w:val="22"/>
                <w:szCs w:val="22"/>
              </w:rPr>
            </w:pPr>
          </w:p>
        </w:tc>
        <w:tc>
          <w:tcPr>
            <w:tcW w:w="954" w:type="dxa"/>
            <w:vMerge w:val="restart"/>
            <w:tcBorders>
              <w:top w:val="single" w:sz="12" w:space="0" w:color="auto"/>
              <w:left w:val="single" w:sz="6" w:space="0" w:color="auto"/>
              <w:right w:val="single" w:sz="12" w:space="0" w:color="auto"/>
            </w:tcBorders>
          </w:tcPr>
          <w:p w14:paraId="596D29D4" w14:textId="77777777" w:rsidR="0048277E" w:rsidRPr="00900B7F" w:rsidRDefault="0048277E" w:rsidP="00224CB3">
            <w:pPr>
              <w:rPr>
                <w:rFonts w:ascii="Arial(W1)" w:hAnsi="Arial(W1)"/>
                <w:sz w:val="22"/>
                <w:szCs w:val="22"/>
              </w:rPr>
            </w:pPr>
          </w:p>
        </w:tc>
      </w:tr>
      <w:tr w:rsidR="0048277E" w:rsidRPr="00900B7F" w14:paraId="6A4C250C"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024F3204" w14:textId="77777777" w:rsidR="0048277E" w:rsidRPr="00900B7F" w:rsidRDefault="0048277E" w:rsidP="00224CB3">
            <w:pPr>
              <w:jc w:val="center"/>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33E66D2" w14:textId="77777777" w:rsidR="0048277E" w:rsidRPr="00900B7F" w:rsidRDefault="0048277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7BFB55F0" w14:textId="77777777" w:rsidR="0048277E" w:rsidRPr="00900B7F" w:rsidRDefault="0048277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741CCC40" w14:textId="77777777" w:rsidR="0048277E" w:rsidRPr="00900B7F" w:rsidRDefault="0048277E" w:rsidP="00224CB3">
            <w:pPr>
              <w:rPr>
                <w:rFonts w:ascii="Arial(W1)" w:hAnsi="Arial(W1)"/>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0FD49B07" w14:textId="77777777" w:rsidR="0048277E" w:rsidRPr="00900B7F" w:rsidRDefault="0048277E" w:rsidP="00224CB3">
            <w:pPr>
              <w:rPr>
                <w:rFonts w:ascii="Arial(W1)" w:hAnsi="Arial(W1)"/>
                <w:sz w:val="22"/>
                <w:szCs w:val="22"/>
              </w:rPr>
            </w:pPr>
          </w:p>
        </w:tc>
      </w:tr>
      <w:tr w:rsidR="0048277E" w:rsidRPr="00900B7F" w14:paraId="7CE23D24"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06361E78" w14:textId="77777777" w:rsidR="0048277E" w:rsidRPr="00900B7F" w:rsidRDefault="0048277E" w:rsidP="00224CB3">
            <w:pPr>
              <w:jc w:val="center"/>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653BA4A7" w14:textId="77777777" w:rsidR="0048277E" w:rsidRPr="00900B7F" w:rsidRDefault="0048277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3C288A50" w14:textId="77777777" w:rsidR="0048277E" w:rsidRPr="00900B7F" w:rsidRDefault="0048277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7A4EEB43" w14:textId="77777777" w:rsidR="0048277E" w:rsidRPr="00900B7F" w:rsidRDefault="0048277E" w:rsidP="00224CB3">
            <w:pPr>
              <w:rPr>
                <w:rFonts w:ascii="Arial(W1)" w:hAnsi="Arial(W1)"/>
                <w:sz w:val="22"/>
                <w:szCs w:val="22"/>
              </w:rPr>
            </w:pPr>
          </w:p>
        </w:tc>
        <w:tc>
          <w:tcPr>
            <w:tcW w:w="954" w:type="dxa"/>
            <w:vMerge w:val="restart"/>
            <w:tcBorders>
              <w:top w:val="single" w:sz="12" w:space="0" w:color="auto"/>
              <w:left w:val="single" w:sz="6" w:space="0" w:color="auto"/>
              <w:right w:val="single" w:sz="12" w:space="0" w:color="auto"/>
            </w:tcBorders>
          </w:tcPr>
          <w:p w14:paraId="40A45F21" w14:textId="77777777" w:rsidR="0048277E" w:rsidRPr="00900B7F" w:rsidRDefault="0048277E" w:rsidP="00224CB3">
            <w:pPr>
              <w:rPr>
                <w:rFonts w:ascii="Arial(W1)" w:hAnsi="Arial(W1)"/>
                <w:sz w:val="22"/>
                <w:szCs w:val="22"/>
              </w:rPr>
            </w:pPr>
          </w:p>
        </w:tc>
      </w:tr>
      <w:tr w:rsidR="0048277E" w:rsidRPr="00900B7F" w14:paraId="3840651B" w14:textId="77777777" w:rsidTr="00CA24B9">
        <w:trPr>
          <w:trHeight w:val="288"/>
        </w:trPr>
        <w:tc>
          <w:tcPr>
            <w:tcW w:w="557" w:type="dxa"/>
            <w:vMerge/>
            <w:tcBorders>
              <w:top w:val="single" w:sz="6" w:space="0" w:color="auto"/>
              <w:left w:val="single" w:sz="12" w:space="0" w:color="auto"/>
              <w:bottom w:val="single" w:sz="12" w:space="0" w:color="auto"/>
              <w:right w:val="single" w:sz="6" w:space="0" w:color="auto"/>
            </w:tcBorders>
          </w:tcPr>
          <w:p w14:paraId="0E508B36" w14:textId="77777777" w:rsidR="0048277E" w:rsidRPr="00900B7F" w:rsidRDefault="0048277E" w:rsidP="00224CB3">
            <w:pPr>
              <w:jc w:val="center"/>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42F95748" w14:textId="77777777" w:rsidR="0048277E" w:rsidRPr="00900B7F" w:rsidRDefault="0048277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729635A0" w14:textId="77777777" w:rsidR="0048277E" w:rsidRPr="00900B7F" w:rsidRDefault="0048277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07943E7A" w14:textId="77777777" w:rsidR="0048277E" w:rsidRPr="00900B7F" w:rsidRDefault="0048277E" w:rsidP="00224CB3">
            <w:pPr>
              <w:rPr>
                <w:rFonts w:ascii="Arial(W1)" w:hAnsi="Arial(W1)"/>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5D2D91D4" w14:textId="77777777" w:rsidR="0048277E" w:rsidRPr="00900B7F" w:rsidRDefault="0048277E" w:rsidP="00224CB3">
            <w:pPr>
              <w:rPr>
                <w:rFonts w:ascii="Arial(W1)" w:hAnsi="Arial(W1)"/>
                <w:sz w:val="22"/>
                <w:szCs w:val="22"/>
              </w:rPr>
            </w:pPr>
          </w:p>
        </w:tc>
      </w:tr>
      <w:tr w:rsidR="00B02AFF" w:rsidRPr="00900B7F" w14:paraId="5E46CCFB" w14:textId="77777777" w:rsidTr="00CA24B9">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197396A6" w14:textId="77777777" w:rsidR="00B02AFF" w:rsidRPr="00900B7F" w:rsidRDefault="00B02AFF" w:rsidP="00224CB3">
            <w:pPr>
              <w:jc w:val="right"/>
              <w:rPr>
                <w:rFonts w:ascii="Arial(W1)" w:hAnsi="Arial(W1)"/>
                <w:b/>
                <w:bCs/>
                <w:sz w:val="22"/>
                <w:szCs w:val="22"/>
              </w:rPr>
            </w:pPr>
            <w:r w:rsidRPr="00900B7F">
              <w:rPr>
                <w:rFonts w:ascii="Arial(W1)" w:hAnsi="Arial(W1)"/>
                <w:b/>
                <w:bCs/>
                <w:sz w:val="22"/>
                <w:szCs w:val="22"/>
              </w:rPr>
              <w:t>3.</w:t>
            </w:r>
          </w:p>
        </w:tc>
        <w:tc>
          <w:tcPr>
            <w:tcW w:w="1787" w:type="dxa"/>
            <w:vMerge w:val="restart"/>
            <w:tcBorders>
              <w:top w:val="single" w:sz="12" w:space="0" w:color="auto"/>
              <w:left w:val="single" w:sz="6" w:space="0" w:color="auto"/>
              <w:bottom w:val="single" w:sz="6" w:space="0" w:color="auto"/>
              <w:right w:val="single" w:sz="6" w:space="0" w:color="auto"/>
            </w:tcBorders>
          </w:tcPr>
          <w:p w14:paraId="02672FFB" w14:textId="77777777" w:rsidR="00B02AFF" w:rsidRPr="00900B7F" w:rsidRDefault="00B02AFF"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4BA86336" w14:textId="77777777" w:rsidR="00B02AFF" w:rsidRPr="00900B7F" w:rsidRDefault="00B02AFF"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15F2DCD9" w14:textId="77777777" w:rsidR="00B02AFF" w:rsidRPr="00900B7F" w:rsidRDefault="00B02AFF"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210F2D3A" w14:textId="77777777" w:rsidR="00B02AFF" w:rsidRPr="00900B7F" w:rsidRDefault="00B02AFF" w:rsidP="00224CB3">
            <w:pPr>
              <w:ind w:left="60"/>
              <w:rPr>
                <w:rFonts w:ascii="Arial(W1)" w:hAnsi="Arial(W1)"/>
                <w:color w:val="FF0000"/>
                <w:sz w:val="22"/>
                <w:szCs w:val="22"/>
              </w:rPr>
            </w:pPr>
          </w:p>
        </w:tc>
      </w:tr>
      <w:tr w:rsidR="00B02AFF" w:rsidRPr="00900B7F" w14:paraId="4BB8BEAB"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5D329AE3"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796CF145" w14:textId="77777777" w:rsidR="00B02AFF" w:rsidRPr="00900B7F" w:rsidRDefault="00B02AFF"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6370D91A" w14:textId="77777777" w:rsidR="00B02AFF" w:rsidRPr="00900B7F" w:rsidRDefault="00B02AFF"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7B45B028" w14:textId="77777777" w:rsidR="00B02AFF" w:rsidRPr="00900B7F" w:rsidRDefault="00B02AFF" w:rsidP="00224CB3">
            <w:pPr>
              <w:ind w:left="60"/>
              <w:rPr>
                <w:rFonts w:ascii="Arial(W1)" w:hAnsi="Arial(W1)"/>
                <w:color w:val="FF0000"/>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3B83D615" w14:textId="77777777" w:rsidR="00B02AFF" w:rsidRPr="00900B7F" w:rsidRDefault="00B02AFF" w:rsidP="00224CB3">
            <w:pPr>
              <w:ind w:left="60"/>
              <w:rPr>
                <w:rFonts w:ascii="Arial(W1)" w:hAnsi="Arial(W1)"/>
                <w:color w:val="FF0000"/>
                <w:sz w:val="22"/>
                <w:szCs w:val="22"/>
              </w:rPr>
            </w:pPr>
          </w:p>
        </w:tc>
      </w:tr>
      <w:tr w:rsidR="00B02AFF" w:rsidRPr="00900B7F" w14:paraId="6B730B6F"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09777433"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46B18658" w14:textId="77777777" w:rsidR="00B02AFF" w:rsidRPr="00900B7F" w:rsidRDefault="00B02AFF"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237BB231" w14:textId="77777777" w:rsidR="00B02AFF" w:rsidRPr="00900B7F" w:rsidRDefault="00B02AFF"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5B6FBB92" w14:textId="77777777" w:rsidR="00B02AFF" w:rsidRPr="00900B7F" w:rsidRDefault="00B02AFF"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687BAB99" w14:textId="77777777" w:rsidR="00B02AFF" w:rsidRPr="00900B7F" w:rsidRDefault="00B02AFF" w:rsidP="00224CB3">
            <w:pPr>
              <w:ind w:left="60"/>
              <w:rPr>
                <w:rFonts w:ascii="Arial(W1)" w:hAnsi="Arial(W1)"/>
                <w:color w:val="FF0000"/>
                <w:sz w:val="22"/>
                <w:szCs w:val="22"/>
              </w:rPr>
            </w:pPr>
          </w:p>
        </w:tc>
      </w:tr>
      <w:tr w:rsidR="00B02AFF" w:rsidRPr="00900B7F" w14:paraId="4D6A1519"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378A8F05"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99D89A8" w14:textId="77777777" w:rsidR="00B02AFF" w:rsidRPr="00900B7F" w:rsidRDefault="00B02AFF"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0BB6DFE1" w14:textId="77777777" w:rsidR="00B02AFF" w:rsidRPr="00900B7F" w:rsidRDefault="00B02AFF"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01B77928" w14:textId="77777777" w:rsidR="00B02AFF" w:rsidRPr="00900B7F" w:rsidRDefault="00B02AFF" w:rsidP="00224CB3">
            <w:pPr>
              <w:ind w:left="60"/>
              <w:rPr>
                <w:rFonts w:ascii="Arial(W1)" w:hAnsi="Arial(W1)"/>
                <w:color w:val="FF0000"/>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76AFB2C5" w14:textId="77777777" w:rsidR="00B02AFF" w:rsidRPr="00900B7F" w:rsidRDefault="00B02AFF" w:rsidP="00224CB3">
            <w:pPr>
              <w:ind w:left="60"/>
              <w:rPr>
                <w:rFonts w:ascii="Arial(W1)" w:hAnsi="Arial(W1)"/>
                <w:color w:val="FF0000"/>
                <w:sz w:val="22"/>
                <w:szCs w:val="22"/>
              </w:rPr>
            </w:pPr>
          </w:p>
        </w:tc>
      </w:tr>
      <w:tr w:rsidR="00B02AFF" w:rsidRPr="00900B7F" w14:paraId="7921C7C5"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79B82F47"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29FAB6C6" w14:textId="77777777" w:rsidR="00B02AFF" w:rsidRPr="00900B7F" w:rsidRDefault="00B02AFF"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124286B3" w14:textId="77777777" w:rsidR="00B02AFF" w:rsidRPr="00900B7F" w:rsidRDefault="00B02AFF"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1D36406B" w14:textId="77777777" w:rsidR="00B02AFF" w:rsidRPr="00900B7F" w:rsidRDefault="00B02AFF"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455215F9" w14:textId="77777777" w:rsidR="00B02AFF" w:rsidRPr="00900B7F" w:rsidRDefault="00B02AFF" w:rsidP="00224CB3">
            <w:pPr>
              <w:ind w:left="60"/>
              <w:rPr>
                <w:rFonts w:ascii="Arial(W1)" w:hAnsi="Arial(W1)"/>
                <w:color w:val="FF0000"/>
                <w:sz w:val="22"/>
                <w:szCs w:val="22"/>
              </w:rPr>
            </w:pPr>
          </w:p>
        </w:tc>
      </w:tr>
      <w:tr w:rsidR="00B02AFF" w:rsidRPr="00900B7F" w14:paraId="119B32C8" w14:textId="77777777" w:rsidTr="00CA24B9">
        <w:trPr>
          <w:trHeight w:val="288"/>
        </w:trPr>
        <w:tc>
          <w:tcPr>
            <w:tcW w:w="557" w:type="dxa"/>
            <w:vMerge/>
            <w:tcBorders>
              <w:top w:val="single" w:sz="6" w:space="0" w:color="auto"/>
              <w:left w:val="single" w:sz="12" w:space="0" w:color="auto"/>
              <w:bottom w:val="single" w:sz="12" w:space="0" w:color="auto"/>
              <w:right w:val="single" w:sz="6" w:space="0" w:color="auto"/>
            </w:tcBorders>
          </w:tcPr>
          <w:p w14:paraId="1FF9DA5D"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4F3AD6C2" w14:textId="77777777" w:rsidR="00B02AFF" w:rsidRPr="00900B7F" w:rsidRDefault="00B02AFF"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1F4DBA6D" w14:textId="77777777" w:rsidR="00B02AFF" w:rsidRPr="00900B7F" w:rsidRDefault="00B02AFF"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03F5BB4C" w14:textId="77777777" w:rsidR="00B02AFF" w:rsidRPr="00900B7F" w:rsidRDefault="00B02AFF" w:rsidP="00224CB3">
            <w:pPr>
              <w:ind w:left="60"/>
              <w:rPr>
                <w:rFonts w:ascii="Arial(W1)" w:hAnsi="Arial(W1)"/>
                <w:color w:val="FF0000"/>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051F01F8" w14:textId="77777777" w:rsidR="00B02AFF" w:rsidRPr="00900B7F" w:rsidRDefault="00B02AFF" w:rsidP="00224CB3">
            <w:pPr>
              <w:ind w:left="60"/>
              <w:rPr>
                <w:rFonts w:ascii="Arial(W1)" w:hAnsi="Arial(W1)"/>
                <w:color w:val="FF0000"/>
                <w:sz w:val="22"/>
                <w:szCs w:val="22"/>
              </w:rPr>
            </w:pPr>
          </w:p>
        </w:tc>
      </w:tr>
      <w:tr w:rsidR="00B02AFF" w:rsidRPr="00900B7F" w14:paraId="4C70C8BD" w14:textId="77777777" w:rsidTr="00CA24B9">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09F7D22A" w14:textId="77777777" w:rsidR="00B02AFF" w:rsidRPr="00900B7F" w:rsidRDefault="00B02AFF" w:rsidP="00224CB3">
            <w:pPr>
              <w:jc w:val="right"/>
              <w:rPr>
                <w:rFonts w:ascii="Arial(W1)" w:hAnsi="Arial(W1)"/>
                <w:b/>
                <w:bCs/>
                <w:sz w:val="22"/>
                <w:szCs w:val="22"/>
              </w:rPr>
            </w:pPr>
            <w:r w:rsidRPr="00900B7F">
              <w:rPr>
                <w:rFonts w:ascii="Arial(W1)" w:hAnsi="Arial(W1)"/>
                <w:b/>
                <w:bCs/>
                <w:sz w:val="22"/>
                <w:szCs w:val="22"/>
              </w:rPr>
              <w:t>4.</w:t>
            </w:r>
          </w:p>
        </w:tc>
        <w:tc>
          <w:tcPr>
            <w:tcW w:w="1787" w:type="dxa"/>
            <w:vMerge w:val="restart"/>
            <w:tcBorders>
              <w:top w:val="single" w:sz="12" w:space="0" w:color="auto"/>
              <w:left w:val="single" w:sz="6" w:space="0" w:color="auto"/>
              <w:bottom w:val="single" w:sz="6" w:space="0" w:color="auto"/>
              <w:right w:val="single" w:sz="6" w:space="0" w:color="auto"/>
            </w:tcBorders>
          </w:tcPr>
          <w:p w14:paraId="03464EE2" w14:textId="77777777" w:rsidR="00B02AFF" w:rsidRPr="00900B7F" w:rsidRDefault="00B02AFF"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3B4CDB5D" w14:textId="77777777" w:rsidR="00B02AFF" w:rsidRPr="00900B7F" w:rsidRDefault="00B02AFF"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0E885F86" w14:textId="77777777" w:rsidR="00B02AFF" w:rsidRPr="00900B7F" w:rsidRDefault="00B02AFF"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20C54EE7" w14:textId="77777777" w:rsidR="00B02AFF" w:rsidRPr="00900B7F" w:rsidRDefault="00B02AFF" w:rsidP="00224CB3">
            <w:pPr>
              <w:ind w:left="60"/>
              <w:rPr>
                <w:rFonts w:ascii="Arial(W1)" w:hAnsi="Arial(W1)"/>
                <w:color w:val="FF0000"/>
                <w:sz w:val="22"/>
                <w:szCs w:val="22"/>
              </w:rPr>
            </w:pPr>
          </w:p>
        </w:tc>
      </w:tr>
      <w:tr w:rsidR="00B02AFF" w:rsidRPr="00900B7F" w14:paraId="116075EC"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1DD1C5D1"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139E9D86" w14:textId="77777777" w:rsidR="00B02AFF" w:rsidRPr="00900B7F" w:rsidRDefault="00B02AFF"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470DD2CE" w14:textId="77777777" w:rsidR="00B02AFF" w:rsidRPr="00900B7F" w:rsidRDefault="00B02AFF"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785CFA5B" w14:textId="77777777" w:rsidR="00B02AFF" w:rsidRPr="00900B7F" w:rsidRDefault="00B02AFF" w:rsidP="00224CB3">
            <w:pPr>
              <w:ind w:left="60"/>
              <w:rPr>
                <w:rFonts w:ascii="Arial(W1)" w:hAnsi="Arial(W1)"/>
                <w:color w:val="FF0000"/>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21FD66E0" w14:textId="77777777" w:rsidR="00B02AFF" w:rsidRPr="00900B7F" w:rsidRDefault="00B02AFF" w:rsidP="00224CB3">
            <w:pPr>
              <w:ind w:left="60"/>
              <w:rPr>
                <w:rFonts w:ascii="Arial(W1)" w:hAnsi="Arial(W1)"/>
                <w:color w:val="FF0000"/>
                <w:sz w:val="22"/>
                <w:szCs w:val="22"/>
              </w:rPr>
            </w:pPr>
          </w:p>
        </w:tc>
      </w:tr>
      <w:tr w:rsidR="00B02AFF" w:rsidRPr="00900B7F" w14:paraId="66C067B0"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3C988A58"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430020DE" w14:textId="77777777" w:rsidR="00B02AFF" w:rsidRPr="00900B7F" w:rsidRDefault="00B02AFF"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76F9C8C0" w14:textId="77777777" w:rsidR="00B02AFF" w:rsidRPr="00900B7F" w:rsidRDefault="00B02AFF"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6" w:space="0" w:color="auto"/>
              <w:right w:val="single" w:sz="12" w:space="0" w:color="auto"/>
            </w:tcBorders>
          </w:tcPr>
          <w:p w14:paraId="6797615D" w14:textId="77777777" w:rsidR="00B02AFF" w:rsidRPr="00900B7F" w:rsidRDefault="00B02AFF"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357F111D" w14:textId="77777777" w:rsidR="00B02AFF" w:rsidRPr="00900B7F" w:rsidRDefault="00B02AFF" w:rsidP="00224CB3">
            <w:pPr>
              <w:ind w:left="60"/>
              <w:rPr>
                <w:rFonts w:ascii="Arial(W1)" w:hAnsi="Arial(W1)"/>
                <w:color w:val="FF0000"/>
                <w:sz w:val="22"/>
                <w:szCs w:val="22"/>
              </w:rPr>
            </w:pPr>
          </w:p>
        </w:tc>
      </w:tr>
      <w:tr w:rsidR="00B02AFF" w:rsidRPr="00900B7F" w14:paraId="6CF9A9C3" w14:textId="77777777" w:rsidTr="00986390">
        <w:trPr>
          <w:trHeight w:val="288"/>
        </w:trPr>
        <w:tc>
          <w:tcPr>
            <w:tcW w:w="557" w:type="dxa"/>
            <w:vMerge/>
            <w:tcBorders>
              <w:top w:val="single" w:sz="6" w:space="0" w:color="auto"/>
              <w:left w:val="single" w:sz="12" w:space="0" w:color="auto"/>
              <w:bottom w:val="single" w:sz="6" w:space="0" w:color="auto"/>
              <w:right w:val="single" w:sz="6" w:space="0" w:color="auto"/>
            </w:tcBorders>
          </w:tcPr>
          <w:p w14:paraId="7E56C930"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6271391C" w14:textId="77777777" w:rsidR="00B02AFF" w:rsidRPr="00900B7F" w:rsidRDefault="00B02AFF"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2CA8DEFC" w14:textId="77777777" w:rsidR="00B02AFF" w:rsidRPr="00900B7F" w:rsidRDefault="00B02AFF"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6" w:space="0" w:color="auto"/>
              <w:bottom w:val="single" w:sz="12" w:space="0" w:color="auto"/>
              <w:right w:val="single" w:sz="12" w:space="0" w:color="auto"/>
            </w:tcBorders>
            <w:shd w:val="clear" w:color="auto" w:fill="EAF1DD"/>
          </w:tcPr>
          <w:p w14:paraId="657F2E08" w14:textId="77777777" w:rsidR="00B02AFF" w:rsidRPr="00900B7F" w:rsidRDefault="00B02AFF" w:rsidP="00224CB3">
            <w:pPr>
              <w:ind w:left="60"/>
              <w:rPr>
                <w:rFonts w:ascii="Arial(W1)" w:hAnsi="Arial(W1)"/>
                <w:color w:val="FF0000"/>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5B15C37E" w14:textId="77777777" w:rsidR="00B02AFF" w:rsidRPr="00900B7F" w:rsidRDefault="00B02AFF" w:rsidP="00224CB3">
            <w:pPr>
              <w:ind w:left="60"/>
              <w:rPr>
                <w:rFonts w:ascii="Arial(W1)" w:hAnsi="Arial(W1)"/>
                <w:color w:val="FF0000"/>
                <w:sz w:val="22"/>
                <w:szCs w:val="22"/>
              </w:rPr>
            </w:pPr>
          </w:p>
        </w:tc>
      </w:tr>
      <w:tr w:rsidR="00B02AFF" w:rsidRPr="00900B7F" w14:paraId="758FB0AC" w14:textId="77777777" w:rsidTr="00986390">
        <w:trPr>
          <w:trHeight w:val="288"/>
        </w:trPr>
        <w:tc>
          <w:tcPr>
            <w:tcW w:w="557" w:type="dxa"/>
            <w:vMerge/>
            <w:tcBorders>
              <w:top w:val="single" w:sz="6" w:space="0" w:color="auto"/>
              <w:left w:val="single" w:sz="12" w:space="0" w:color="auto"/>
              <w:bottom w:val="single" w:sz="6" w:space="0" w:color="auto"/>
              <w:right w:val="single" w:sz="6" w:space="0" w:color="auto"/>
            </w:tcBorders>
          </w:tcPr>
          <w:p w14:paraId="40F29ABF"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627636F" w14:textId="77777777" w:rsidR="00B02AFF" w:rsidRPr="00900B7F" w:rsidRDefault="00B02AFF"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12" w:space="0" w:color="auto"/>
              <w:left w:val="single" w:sz="6" w:space="0" w:color="auto"/>
              <w:bottom w:val="single" w:sz="6" w:space="0" w:color="auto"/>
              <w:right w:val="single" w:sz="6" w:space="0" w:color="auto"/>
            </w:tcBorders>
            <w:shd w:val="clear" w:color="auto" w:fill="E5DFEC"/>
          </w:tcPr>
          <w:p w14:paraId="201E6F32" w14:textId="77777777" w:rsidR="00B02AFF" w:rsidRPr="00900B7F" w:rsidRDefault="00B02AFF"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6" w:space="0" w:color="auto"/>
              <w:bottom w:val="single" w:sz="4" w:space="0" w:color="auto"/>
              <w:right w:val="single" w:sz="12" w:space="0" w:color="auto"/>
            </w:tcBorders>
          </w:tcPr>
          <w:p w14:paraId="4A9C8AC9" w14:textId="77777777" w:rsidR="00B02AFF" w:rsidRPr="00900B7F" w:rsidRDefault="00B02AFF" w:rsidP="00224CB3">
            <w:pPr>
              <w:ind w:left="60"/>
              <w:rPr>
                <w:rFonts w:ascii="Arial(W1)" w:hAnsi="Arial(W1)"/>
                <w:color w:val="FF0000"/>
                <w:sz w:val="22"/>
                <w:szCs w:val="22"/>
              </w:rPr>
            </w:pPr>
          </w:p>
        </w:tc>
        <w:tc>
          <w:tcPr>
            <w:tcW w:w="954" w:type="dxa"/>
            <w:vMerge w:val="restart"/>
            <w:tcBorders>
              <w:top w:val="single" w:sz="12" w:space="0" w:color="auto"/>
              <w:left w:val="single" w:sz="12" w:space="0" w:color="auto"/>
              <w:bottom w:val="single" w:sz="12" w:space="0" w:color="auto"/>
              <w:right w:val="single" w:sz="12" w:space="0" w:color="auto"/>
            </w:tcBorders>
          </w:tcPr>
          <w:p w14:paraId="72850EA4" w14:textId="77777777" w:rsidR="00B02AFF" w:rsidRPr="00900B7F" w:rsidRDefault="00B02AFF" w:rsidP="00224CB3">
            <w:pPr>
              <w:ind w:left="60"/>
              <w:rPr>
                <w:rFonts w:ascii="Arial(W1)" w:hAnsi="Arial(W1)"/>
                <w:color w:val="FF0000"/>
                <w:sz w:val="22"/>
                <w:szCs w:val="22"/>
              </w:rPr>
            </w:pPr>
          </w:p>
        </w:tc>
      </w:tr>
      <w:tr w:rsidR="00B02AFF" w:rsidRPr="00900B7F" w14:paraId="00314544" w14:textId="77777777" w:rsidTr="00986390">
        <w:trPr>
          <w:trHeight w:val="288"/>
        </w:trPr>
        <w:tc>
          <w:tcPr>
            <w:tcW w:w="557" w:type="dxa"/>
            <w:vMerge/>
            <w:tcBorders>
              <w:top w:val="single" w:sz="6" w:space="0" w:color="auto"/>
              <w:left w:val="single" w:sz="12" w:space="0" w:color="auto"/>
              <w:bottom w:val="single" w:sz="12" w:space="0" w:color="auto"/>
              <w:right w:val="single" w:sz="6" w:space="0" w:color="auto"/>
            </w:tcBorders>
          </w:tcPr>
          <w:p w14:paraId="2479A382" w14:textId="77777777" w:rsidR="00B02AFF" w:rsidRPr="00900B7F" w:rsidRDefault="00B02AFF"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698270CA" w14:textId="77777777" w:rsidR="00B02AFF" w:rsidRPr="00900B7F" w:rsidRDefault="00B02AFF"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6" w:space="0" w:color="auto"/>
              <w:left w:val="single" w:sz="6" w:space="0" w:color="auto"/>
              <w:bottom w:val="single" w:sz="12" w:space="0" w:color="auto"/>
              <w:right w:val="single" w:sz="6" w:space="0" w:color="auto"/>
            </w:tcBorders>
            <w:shd w:val="clear" w:color="auto" w:fill="EAF1DD"/>
          </w:tcPr>
          <w:p w14:paraId="4C2DE8EC" w14:textId="77777777" w:rsidR="00B02AFF" w:rsidRPr="00900B7F" w:rsidRDefault="00B02AFF"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4" w:space="0" w:color="auto"/>
              <w:left w:val="single" w:sz="6" w:space="0" w:color="auto"/>
              <w:bottom w:val="single" w:sz="6" w:space="0" w:color="auto"/>
              <w:right w:val="single" w:sz="12" w:space="0" w:color="auto"/>
            </w:tcBorders>
            <w:shd w:val="clear" w:color="auto" w:fill="EAF1DD"/>
          </w:tcPr>
          <w:p w14:paraId="184D8306" w14:textId="77777777" w:rsidR="00B02AFF" w:rsidRPr="00900B7F" w:rsidRDefault="00B02AFF" w:rsidP="00224CB3">
            <w:pPr>
              <w:ind w:left="60"/>
              <w:rPr>
                <w:rFonts w:ascii="Arial(W1)" w:hAnsi="Arial(W1)"/>
                <w:color w:val="FF0000"/>
                <w:sz w:val="22"/>
                <w:szCs w:val="22"/>
              </w:rPr>
            </w:pPr>
          </w:p>
        </w:tc>
        <w:tc>
          <w:tcPr>
            <w:tcW w:w="954" w:type="dxa"/>
            <w:vMerge/>
            <w:tcBorders>
              <w:top w:val="single" w:sz="12" w:space="0" w:color="auto"/>
              <w:left w:val="single" w:sz="12" w:space="0" w:color="auto"/>
              <w:bottom w:val="single" w:sz="4" w:space="0" w:color="auto"/>
              <w:right w:val="single" w:sz="12" w:space="0" w:color="auto"/>
            </w:tcBorders>
            <w:shd w:val="clear" w:color="auto" w:fill="EAF1DD"/>
          </w:tcPr>
          <w:p w14:paraId="70A8361F" w14:textId="77777777" w:rsidR="00B02AFF" w:rsidRPr="00900B7F" w:rsidRDefault="00B02AFF" w:rsidP="00224CB3">
            <w:pPr>
              <w:ind w:left="60"/>
              <w:rPr>
                <w:rFonts w:ascii="Arial(W1)" w:hAnsi="Arial(W1)"/>
                <w:color w:val="FF0000"/>
                <w:sz w:val="22"/>
                <w:szCs w:val="22"/>
              </w:rPr>
            </w:pPr>
          </w:p>
        </w:tc>
      </w:tr>
      <w:tr w:rsidR="00CB5F62" w:rsidRPr="00900B7F" w14:paraId="63DABC69" w14:textId="77777777" w:rsidTr="00CB5F62">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7D3AFADF" w14:textId="77777777" w:rsidR="00CB5F62" w:rsidRPr="00900B7F" w:rsidRDefault="00CB5F62" w:rsidP="00224CB3">
            <w:pPr>
              <w:jc w:val="right"/>
              <w:rPr>
                <w:rFonts w:ascii="Arial(W1)" w:hAnsi="Arial(W1)"/>
                <w:b/>
                <w:bCs/>
                <w:sz w:val="22"/>
                <w:szCs w:val="22"/>
              </w:rPr>
            </w:pPr>
            <w:r w:rsidRPr="00900B7F">
              <w:rPr>
                <w:rFonts w:ascii="Arial(W1)" w:hAnsi="Arial(W1)"/>
                <w:b/>
                <w:bCs/>
                <w:sz w:val="22"/>
                <w:szCs w:val="22"/>
              </w:rPr>
              <w:t>5.</w:t>
            </w:r>
          </w:p>
        </w:tc>
        <w:tc>
          <w:tcPr>
            <w:tcW w:w="1787" w:type="dxa"/>
            <w:vMerge w:val="restart"/>
            <w:tcBorders>
              <w:top w:val="single" w:sz="12" w:space="0" w:color="auto"/>
              <w:left w:val="single" w:sz="6" w:space="0" w:color="auto"/>
              <w:bottom w:val="single" w:sz="6" w:space="0" w:color="auto"/>
              <w:right w:val="single" w:sz="6" w:space="0" w:color="auto"/>
            </w:tcBorders>
          </w:tcPr>
          <w:p w14:paraId="5AB72D8E"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405B8211" w14:textId="77777777" w:rsidR="00CB5F62" w:rsidRPr="00900B7F" w:rsidRDefault="00CB5F62"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6" w:space="0" w:color="auto"/>
              <w:left w:val="single" w:sz="4" w:space="0" w:color="auto"/>
              <w:bottom w:val="single" w:sz="6" w:space="0" w:color="auto"/>
              <w:right w:val="single" w:sz="12" w:space="0" w:color="auto"/>
            </w:tcBorders>
          </w:tcPr>
          <w:p w14:paraId="1199AC15" w14:textId="77777777" w:rsidR="00CB5F62" w:rsidRPr="00900B7F" w:rsidRDefault="00CB5F62" w:rsidP="00224CB3">
            <w:pPr>
              <w:ind w:left="60"/>
              <w:rPr>
                <w:rFonts w:ascii="Arial(W1)" w:hAnsi="Arial(W1)"/>
                <w:color w:val="FF0000"/>
                <w:sz w:val="22"/>
                <w:szCs w:val="22"/>
              </w:rPr>
            </w:pPr>
          </w:p>
        </w:tc>
        <w:tc>
          <w:tcPr>
            <w:tcW w:w="954" w:type="dxa"/>
            <w:vMerge w:val="restart"/>
            <w:tcBorders>
              <w:top w:val="single" w:sz="4" w:space="0" w:color="auto"/>
              <w:left w:val="single" w:sz="6" w:space="0" w:color="auto"/>
              <w:right w:val="single" w:sz="12" w:space="0" w:color="auto"/>
            </w:tcBorders>
          </w:tcPr>
          <w:p w14:paraId="4F6B564E" w14:textId="77777777" w:rsidR="00CB5F62" w:rsidRPr="00900B7F" w:rsidRDefault="00CB5F62" w:rsidP="00224CB3">
            <w:pPr>
              <w:ind w:left="60"/>
              <w:rPr>
                <w:rFonts w:ascii="Arial(W1)" w:hAnsi="Arial(W1)"/>
                <w:color w:val="FF0000"/>
                <w:sz w:val="22"/>
                <w:szCs w:val="22"/>
              </w:rPr>
            </w:pPr>
          </w:p>
        </w:tc>
      </w:tr>
      <w:tr w:rsidR="00CB5F62" w:rsidRPr="00900B7F" w14:paraId="0E7C4C78" w14:textId="77777777" w:rsidTr="00CB5F62">
        <w:trPr>
          <w:trHeight w:val="288"/>
        </w:trPr>
        <w:tc>
          <w:tcPr>
            <w:tcW w:w="557" w:type="dxa"/>
            <w:vMerge/>
            <w:tcBorders>
              <w:top w:val="single" w:sz="6" w:space="0" w:color="auto"/>
              <w:left w:val="single" w:sz="12" w:space="0" w:color="auto"/>
              <w:bottom w:val="single" w:sz="6" w:space="0" w:color="auto"/>
              <w:right w:val="single" w:sz="6" w:space="0" w:color="auto"/>
            </w:tcBorders>
          </w:tcPr>
          <w:p w14:paraId="597AEC53"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BC9005F"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49201CA5" w14:textId="77777777" w:rsidR="00CB5F62" w:rsidRPr="00900B7F" w:rsidRDefault="00CB5F62"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6FF7C180" w14:textId="77777777" w:rsidR="00CB5F62" w:rsidRPr="00900B7F" w:rsidRDefault="00CB5F62"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0EC74A5B" w14:textId="77777777" w:rsidR="00CB5F62" w:rsidRPr="00900B7F" w:rsidRDefault="00CB5F62" w:rsidP="00224CB3">
            <w:pPr>
              <w:ind w:left="60"/>
              <w:rPr>
                <w:rFonts w:ascii="Arial(W1)" w:hAnsi="Arial(W1)"/>
                <w:color w:val="FF0000"/>
                <w:sz w:val="22"/>
                <w:szCs w:val="22"/>
              </w:rPr>
            </w:pPr>
          </w:p>
        </w:tc>
      </w:tr>
      <w:tr w:rsidR="00CB5F62" w:rsidRPr="00900B7F" w14:paraId="72A086B5" w14:textId="77777777" w:rsidTr="00CB5F62">
        <w:trPr>
          <w:trHeight w:val="288"/>
        </w:trPr>
        <w:tc>
          <w:tcPr>
            <w:tcW w:w="557" w:type="dxa"/>
            <w:vMerge/>
            <w:tcBorders>
              <w:top w:val="single" w:sz="6" w:space="0" w:color="auto"/>
              <w:left w:val="single" w:sz="12" w:space="0" w:color="auto"/>
              <w:bottom w:val="single" w:sz="6" w:space="0" w:color="auto"/>
              <w:right w:val="single" w:sz="6" w:space="0" w:color="auto"/>
            </w:tcBorders>
          </w:tcPr>
          <w:p w14:paraId="518E4F0A"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B7B1C5B"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1CFBB437" w14:textId="77777777" w:rsidR="00CB5F62" w:rsidRPr="00900B7F" w:rsidRDefault="00CB5F62"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7F3D5DB2" w14:textId="77777777" w:rsidR="00CB5F62" w:rsidRPr="00900B7F" w:rsidRDefault="00CB5F62" w:rsidP="00224CB3">
            <w:pPr>
              <w:rPr>
                <w:rFonts w:ascii="Arial(W1)" w:hAnsi="Arial(W1)"/>
                <w:sz w:val="22"/>
                <w:szCs w:val="22"/>
              </w:rPr>
            </w:pPr>
          </w:p>
        </w:tc>
        <w:tc>
          <w:tcPr>
            <w:tcW w:w="954" w:type="dxa"/>
            <w:vMerge w:val="restart"/>
            <w:tcBorders>
              <w:top w:val="single" w:sz="12" w:space="0" w:color="auto"/>
              <w:left w:val="single" w:sz="6" w:space="0" w:color="auto"/>
              <w:right w:val="single" w:sz="12" w:space="0" w:color="auto"/>
            </w:tcBorders>
          </w:tcPr>
          <w:p w14:paraId="70406CF3" w14:textId="77777777" w:rsidR="00CB5F62" w:rsidRPr="00900B7F" w:rsidRDefault="00CB5F62" w:rsidP="00224CB3">
            <w:pPr>
              <w:rPr>
                <w:rFonts w:ascii="Arial(W1)" w:hAnsi="Arial(W1)"/>
                <w:sz w:val="22"/>
                <w:szCs w:val="22"/>
              </w:rPr>
            </w:pPr>
          </w:p>
        </w:tc>
      </w:tr>
      <w:tr w:rsidR="00CB5F62" w:rsidRPr="00900B7F" w14:paraId="5B57130B" w14:textId="77777777" w:rsidTr="00CB5F62">
        <w:trPr>
          <w:trHeight w:val="288"/>
        </w:trPr>
        <w:tc>
          <w:tcPr>
            <w:tcW w:w="557" w:type="dxa"/>
            <w:vMerge/>
            <w:tcBorders>
              <w:top w:val="single" w:sz="6" w:space="0" w:color="auto"/>
              <w:left w:val="single" w:sz="12" w:space="0" w:color="auto"/>
              <w:bottom w:val="single" w:sz="6" w:space="0" w:color="auto"/>
              <w:right w:val="single" w:sz="6" w:space="0" w:color="auto"/>
            </w:tcBorders>
          </w:tcPr>
          <w:p w14:paraId="135CC545"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690890C0"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08A607CB" w14:textId="77777777" w:rsidR="00CB5F62" w:rsidRPr="00900B7F" w:rsidRDefault="00CB5F62"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6485BBC1" w14:textId="77777777" w:rsidR="00CB5F62" w:rsidRPr="00900B7F" w:rsidRDefault="00CB5F62"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7980C01D" w14:textId="77777777" w:rsidR="00CB5F62" w:rsidRPr="00900B7F" w:rsidRDefault="00CB5F62" w:rsidP="00224CB3">
            <w:pPr>
              <w:ind w:left="60"/>
              <w:rPr>
                <w:rFonts w:ascii="Arial(W1)" w:hAnsi="Arial(W1)"/>
                <w:color w:val="FF0000"/>
                <w:sz w:val="22"/>
                <w:szCs w:val="22"/>
              </w:rPr>
            </w:pPr>
          </w:p>
        </w:tc>
      </w:tr>
      <w:tr w:rsidR="00CB5F62" w:rsidRPr="00900B7F" w14:paraId="0FDC39F3" w14:textId="77777777" w:rsidTr="00CB5F62">
        <w:trPr>
          <w:trHeight w:val="288"/>
        </w:trPr>
        <w:tc>
          <w:tcPr>
            <w:tcW w:w="557" w:type="dxa"/>
            <w:vMerge/>
            <w:tcBorders>
              <w:top w:val="single" w:sz="6" w:space="0" w:color="auto"/>
              <w:left w:val="single" w:sz="12" w:space="0" w:color="auto"/>
              <w:bottom w:val="single" w:sz="6" w:space="0" w:color="auto"/>
              <w:right w:val="single" w:sz="6" w:space="0" w:color="auto"/>
            </w:tcBorders>
          </w:tcPr>
          <w:p w14:paraId="3682663D"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4398F273"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5D99F9C5" w14:textId="77777777" w:rsidR="00CB5F62" w:rsidRPr="00900B7F" w:rsidRDefault="00CB5F62"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770FEC28" w14:textId="77777777" w:rsidR="00CB5F62" w:rsidRPr="00900B7F" w:rsidRDefault="00CB5F62"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38E3A275" w14:textId="77777777" w:rsidR="00CB5F62" w:rsidRPr="00900B7F" w:rsidRDefault="00CB5F62" w:rsidP="00224CB3">
            <w:pPr>
              <w:ind w:left="60"/>
              <w:rPr>
                <w:rFonts w:ascii="Arial(W1)" w:hAnsi="Arial(W1)"/>
                <w:color w:val="FF0000"/>
                <w:sz w:val="22"/>
                <w:szCs w:val="22"/>
              </w:rPr>
            </w:pPr>
          </w:p>
        </w:tc>
      </w:tr>
      <w:tr w:rsidR="00CB5F62" w:rsidRPr="00900B7F" w14:paraId="407C67E6" w14:textId="77777777" w:rsidTr="00CB5F62">
        <w:trPr>
          <w:trHeight w:val="288"/>
        </w:trPr>
        <w:tc>
          <w:tcPr>
            <w:tcW w:w="557" w:type="dxa"/>
            <w:vMerge/>
            <w:tcBorders>
              <w:top w:val="single" w:sz="6" w:space="0" w:color="auto"/>
              <w:left w:val="single" w:sz="12" w:space="0" w:color="auto"/>
              <w:bottom w:val="single" w:sz="12" w:space="0" w:color="auto"/>
              <w:right w:val="single" w:sz="6" w:space="0" w:color="auto"/>
            </w:tcBorders>
          </w:tcPr>
          <w:p w14:paraId="0EA7D1C8"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5727A977"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279D22D5" w14:textId="77777777" w:rsidR="00CB5F62" w:rsidRPr="00900B7F" w:rsidRDefault="00CB5F62"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524E0EBC" w14:textId="77777777" w:rsidR="00CB5F62" w:rsidRPr="00900B7F" w:rsidRDefault="00CB5F62"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17981578" w14:textId="77777777" w:rsidR="00CB5F62" w:rsidRPr="00900B7F" w:rsidRDefault="00CB5F62" w:rsidP="00224CB3">
            <w:pPr>
              <w:ind w:left="60"/>
              <w:rPr>
                <w:rFonts w:ascii="Arial(W1)" w:hAnsi="Arial(W1)"/>
                <w:color w:val="FF0000"/>
                <w:sz w:val="22"/>
                <w:szCs w:val="22"/>
              </w:rPr>
            </w:pPr>
          </w:p>
        </w:tc>
      </w:tr>
      <w:tr w:rsidR="00CB5F62" w:rsidRPr="00900B7F" w14:paraId="51727B53" w14:textId="77777777" w:rsidTr="00CB5F62">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7FAAAB15" w14:textId="77777777" w:rsidR="00CB5F62" w:rsidRPr="00900B7F" w:rsidRDefault="00CB5F62" w:rsidP="00224CB3">
            <w:pPr>
              <w:jc w:val="right"/>
              <w:rPr>
                <w:rFonts w:ascii="Arial(W1)" w:hAnsi="Arial(W1)"/>
                <w:b/>
                <w:bCs/>
                <w:sz w:val="22"/>
                <w:szCs w:val="22"/>
              </w:rPr>
            </w:pPr>
            <w:r w:rsidRPr="00900B7F">
              <w:rPr>
                <w:rFonts w:ascii="Arial(W1)" w:hAnsi="Arial(W1)"/>
                <w:b/>
                <w:bCs/>
                <w:sz w:val="22"/>
                <w:szCs w:val="22"/>
              </w:rPr>
              <w:t>6.</w:t>
            </w:r>
          </w:p>
        </w:tc>
        <w:tc>
          <w:tcPr>
            <w:tcW w:w="1787" w:type="dxa"/>
            <w:vMerge w:val="restart"/>
            <w:tcBorders>
              <w:top w:val="single" w:sz="12" w:space="0" w:color="auto"/>
              <w:left w:val="single" w:sz="6" w:space="0" w:color="auto"/>
              <w:bottom w:val="single" w:sz="6" w:space="0" w:color="auto"/>
              <w:right w:val="single" w:sz="6" w:space="0" w:color="auto"/>
            </w:tcBorders>
          </w:tcPr>
          <w:p w14:paraId="51723E3D"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26CA7C82" w14:textId="77777777" w:rsidR="00CB5F62" w:rsidRPr="00900B7F" w:rsidRDefault="00CB5F62"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4117529B" w14:textId="77777777" w:rsidR="00CB5F62" w:rsidRPr="00900B7F" w:rsidRDefault="00CB5F62"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36C8D3CF" w14:textId="77777777" w:rsidR="00CB5F62" w:rsidRPr="00900B7F" w:rsidRDefault="00CB5F62" w:rsidP="00224CB3">
            <w:pPr>
              <w:ind w:left="60"/>
              <w:rPr>
                <w:rFonts w:ascii="Arial(W1)" w:hAnsi="Arial(W1)"/>
                <w:color w:val="FF0000"/>
                <w:sz w:val="22"/>
                <w:szCs w:val="22"/>
              </w:rPr>
            </w:pPr>
          </w:p>
        </w:tc>
      </w:tr>
      <w:tr w:rsidR="00CB5F62" w:rsidRPr="00900B7F" w14:paraId="75CB5E86" w14:textId="77777777" w:rsidTr="00CB5F62">
        <w:trPr>
          <w:trHeight w:val="288"/>
        </w:trPr>
        <w:tc>
          <w:tcPr>
            <w:tcW w:w="557" w:type="dxa"/>
            <w:vMerge/>
            <w:tcBorders>
              <w:top w:val="single" w:sz="6" w:space="0" w:color="auto"/>
              <w:left w:val="single" w:sz="12" w:space="0" w:color="auto"/>
              <w:bottom w:val="single" w:sz="6" w:space="0" w:color="auto"/>
              <w:right w:val="single" w:sz="6" w:space="0" w:color="auto"/>
            </w:tcBorders>
          </w:tcPr>
          <w:p w14:paraId="2FF1F1CD"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6FD6065C"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00BEDCCE" w14:textId="77777777" w:rsidR="00CB5F62" w:rsidRPr="00900B7F" w:rsidRDefault="00CB5F62"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3529752C" w14:textId="77777777" w:rsidR="00CB5F62" w:rsidRPr="00900B7F" w:rsidRDefault="00CB5F62"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1280E484" w14:textId="77777777" w:rsidR="00CB5F62" w:rsidRPr="00900B7F" w:rsidRDefault="00CB5F62" w:rsidP="00224CB3">
            <w:pPr>
              <w:ind w:left="60"/>
              <w:rPr>
                <w:rFonts w:ascii="Arial(W1)" w:hAnsi="Arial(W1)"/>
                <w:color w:val="FF0000"/>
                <w:sz w:val="22"/>
                <w:szCs w:val="22"/>
              </w:rPr>
            </w:pPr>
          </w:p>
        </w:tc>
      </w:tr>
      <w:tr w:rsidR="00CB5F62" w:rsidRPr="00900B7F" w14:paraId="2D85B4BE" w14:textId="77777777" w:rsidTr="00CB5F62">
        <w:trPr>
          <w:trHeight w:val="288"/>
        </w:trPr>
        <w:tc>
          <w:tcPr>
            <w:tcW w:w="557" w:type="dxa"/>
            <w:vMerge/>
            <w:tcBorders>
              <w:top w:val="single" w:sz="6" w:space="0" w:color="auto"/>
              <w:left w:val="single" w:sz="12" w:space="0" w:color="auto"/>
              <w:bottom w:val="single" w:sz="6" w:space="0" w:color="auto"/>
              <w:right w:val="single" w:sz="6" w:space="0" w:color="auto"/>
            </w:tcBorders>
          </w:tcPr>
          <w:p w14:paraId="15F63694"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21987940"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7170498A" w14:textId="77777777" w:rsidR="00CB5F62" w:rsidRPr="00900B7F" w:rsidRDefault="00CB5F62"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7BC2234C" w14:textId="77777777" w:rsidR="00CB5F62" w:rsidRPr="00900B7F" w:rsidRDefault="00CB5F62" w:rsidP="00224CB3">
            <w:pPr>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61D117AA" w14:textId="77777777" w:rsidR="00CB5F62" w:rsidRPr="00900B7F" w:rsidRDefault="00CB5F62" w:rsidP="00224CB3">
            <w:pPr>
              <w:rPr>
                <w:rFonts w:ascii="Arial(W1)" w:hAnsi="Arial(W1)"/>
                <w:color w:val="FF0000"/>
                <w:sz w:val="22"/>
                <w:szCs w:val="22"/>
              </w:rPr>
            </w:pPr>
          </w:p>
        </w:tc>
      </w:tr>
      <w:tr w:rsidR="00CB5F62" w:rsidRPr="00900B7F" w14:paraId="4D2C420E" w14:textId="77777777" w:rsidTr="00CB5F62">
        <w:trPr>
          <w:trHeight w:val="288"/>
        </w:trPr>
        <w:tc>
          <w:tcPr>
            <w:tcW w:w="557" w:type="dxa"/>
            <w:vMerge/>
            <w:tcBorders>
              <w:top w:val="single" w:sz="6" w:space="0" w:color="auto"/>
              <w:left w:val="single" w:sz="12" w:space="0" w:color="auto"/>
              <w:bottom w:val="single" w:sz="6" w:space="0" w:color="auto"/>
              <w:right w:val="single" w:sz="6" w:space="0" w:color="auto"/>
            </w:tcBorders>
          </w:tcPr>
          <w:p w14:paraId="7D73AAA5"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9668309"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4CBDDD4A" w14:textId="77777777" w:rsidR="00CB5F62" w:rsidRPr="00900B7F" w:rsidRDefault="00CB5F62"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2ADF44BD" w14:textId="77777777" w:rsidR="00CB5F62" w:rsidRPr="00900B7F" w:rsidRDefault="00CB5F62"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525CCCDE" w14:textId="77777777" w:rsidR="00CB5F62" w:rsidRPr="00900B7F" w:rsidRDefault="00CB5F62" w:rsidP="00224CB3">
            <w:pPr>
              <w:rPr>
                <w:rFonts w:ascii="Arial(W1)" w:hAnsi="Arial(W1)"/>
                <w:color w:val="FF0000"/>
                <w:sz w:val="22"/>
                <w:szCs w:val="22"/>
              </w:rPr>
            </w:pPr>
          </w:p>
        </w:tc>
      </w:tr>
      <w:tr w:rsidR="00CB5F62" w:rsidRPr="00900B7F" w14:paraId="32CB1E0E" w14:textId="77777777" w:rsidTr="00CB5F62">
        <w:trPr>
          <w:trHeight w:val="345"/>
        </w:trPr>
        <w:tc>
          <w:tcPr>
            <w:tcW w:w="557" w:type="dxa"/>
            <w:vMerge/>
            <w:tcBorders>
              <w:top w:val="single" w:sz="6" w:space="0" w:color="auto"/>
              <w:left w:val="single" w:sz="12" w:space="0" w:color="auto"/>
              <w:bottom w:val="single" w:sz="6" w:space="0" w:color="auto"/>
              <w:right w:val="single" w:sz="6" w:space="0" w:color="auto"/>
            </w:tcBorders>
          </w:tcPr>
          <w:p w14:paraId="35EEF205"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2AC788FA"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43DEAC85" w14:textId="77777777" w:rsidR="00CB5F62" w:rsidRPr="00900B7F" w:rsidRDefault="00CB5F62"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508D5204" w14:textId="77777777" w:rsidR="00CB5F62" w:rsidRPr="00900B7F" w:rsidRDefault="00CB5F62" w:rsidP="00224CB3">
            <w:pPr>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58904C47" w14:textId="77777777" w:rsidR="00CB5F62" w:rsidRPr="00900B7F" w:rsidRDefault="00CB5F62" w:rsidP="00224CB3">
            <w:pPr>
              <w:rPr>
                <w:rFonts w:ascii="Arial(W1)" w:hAnsi="Arial(W1)"/>
                <w:color w:val="FF0000"/>
                <w:sz w:val="22"/>
                <w:szCs w:val="22"/>
              </w:rPr>
            </w:pPr>
          </w:p>
        </w:tc>
      </w:tr>
      <w:tr w:rsidR="00CB5F62" w:rsidRPr="00900B7F" w14:paraId="6D7431EB" w14:textId="77777777" w:rsidTr="00CB5F62">
        <w:trPr>
          <w:trHeight w:val="288"/>
        </w:trPr>
        <w:tc>
          <w:tcPr>
            <w:tcW w:w="557" w:type="dxa"/>
            <w:vMerge/>
            <w:tcBorders>
              <w:top w:val="single" w:sz="6" w:space="0" w:color="auto"/>
              <w:left w:val="single" w:sz="12" w:space="0" w:color="auto"/>
              <w:bottom w:val="single" w:sz="12" w:space="0" w:color="auto"/>
              <w:right w:val="single" w:sz="6" w:space="0" w:color="auto"/>
            </w:tcBorders>
          </w:tcPr>
          <w:p w14:paraId="354CC5E5"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5D50AE9E"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7B47C7B9" w14:textId="77777777" w:rsidR="00CB5F62" w:rsidRPr="00900B7F" w:rsidRDefault="00CB5F62"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0BC60CBB" w14:textId="77777777" w:rsidR="00CB5F62" w:rsidRPr="00900B7F" w:rsidRDefault="00CB5F62"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47E3139C" w14:textId="77777777" w:rsidR="00CB5F62" w:rsidRPr="00900B7F" w:rsidRDefault="00CB5F62" w:rsidP="00224CB3">
            <w:pPr>
              <w:ind w:left="60"/>
              <w:rPr>
                <w:rFonts w:ascii="Arial(W1)" w:hAnsi="Arial(W1)"/>
                <w:color w:val="FF0000"/>
                <w:sz w:val="22"/>
                <w:szCs w:val="22"/>
              </w:rPr>
            </w:pPr>
          </w:p>
        </w:tc>
      </w:tr>
      <w:tr w:rsidR="00CB5F62" w:rsidRPr="00900B7F" w14:paraId="55D4F73C" w14:textId="77777777" w:rsidTr="00CB5F62">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1DABF3F1" w14:textId="77777777" w:rsidR="00CB5F62" w:rsidRPr="00900B7F" w:rsidRDefault="00CB5F62" w:rsidP="00224CB3">
            <w:pPr>
              <w:jc w:val="right"/>
              <w:rPr>
                <w:rFonts w:ascii="Arial(W1)" w:hAnsi="Arial(W1)"/>
                <w:b/>
                <w:bCs/>
                <w:sz w:val="22"/>
                <w:szCs w:val="22"/>
              </w:rPr>
            </w:pPr>
            <w:r w:rsidRPr="00900B7F">
              <w:rPr>
                <w:rFonts w:ascii="Arial(W1)" w:hAnsi="Arial(W1)"/>
                <w:b/>
                <w:bCs/>
                <w:sz w:val="22"/>
                <w:szCs w:val="22"/>
              </w:rPr>
              <w:t>7.</w:t>
            </w:r>
          </w:p>
        </w:tc>
        <w:tc>
          <w:tcPr>
            <w:tcW w:w="1787" w:type="dxa"/>
            <w:vMerge w:val="restart"/>
            <w:tcBorders>
              <w:top w:val="single" w:sz="12" w:space="0" w:color="auto"/>
              <w:left w:val="single" w:sz="6" w:space="0" w:color="auto"/>
              <w:bottom w:val="single" w:sz="6" w:space="0" w:color="auto"/>
              <w:right w:val="single" w:sz="6" w:space="0" w:color="auto"/>
            </w:tcBorders>
          </w:tcPr>
          <w:p w14:paraId="68BA29DB"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48E4B76F" w14:textId="77777777" w:rsidR="00CB5F62" w:rsidRPr="00900B7F" w:rsidRDefault="00CB5F62"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095E075A" w14:textId="77777777" w:rsidR="00CB5F62" w:rsidRPr="00900B7F" w:rsidRDefault="00CB5F62"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774CBBFE" w14:textId="77777777" w:rsidR="00CB5F62" w:rsidRPr="00900B7F" w:rsidRDefault="00CB5F62" w:rsidP="00224CB3">
            <w:pPr>
              <w:ind w:left="60"/>
              <w:rPr>
                <w:rFonts w:ascii="Arial(W1)" w:hAnsi="Arial(W1)"/>
                <w:color w:val="FF0000"/>
                <w:sz w:val="22"/>
                <w:szCs w:val="22"/>
              </w:rPr>
            </w:pPr>
          </w:p>
        </w:tc>
      </w:tr>
      <w:tr w:rsidR="00CB5F62" w:rsidRPr="00900B7F" w14:paraId="7510CD13" w14:textId="77777777" w:rsidTr="00CB5F62">
        <w:trPr>
          <w:trHeight w:val="288"/>
        </w:trPr>
        <w:tc>
          <w:tcPr>
            <w:tcW w:w="557" w:type="dxa"/>
            <w:vMerge/>
            <w:tcBorders>
              <w:top w:val="single" w:sz="6" w:space="0" w:color="auto"/>
              <w:left w:val="single" w:sz="12" w:space="0" w:color="auto"/>
              <w:bottom w:val="single" w:sz="6" w:space="0" w:color="auto"/>
              <w:right w:val="single" w:sz="6" w:space="0" w:color="auto"/>
            </w:tcBorders>
          </w:tcPr>
          <w:p w14:paraId="661D8B4A"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16759590"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37F77C92" w14:textId="77777777" w:rsidR="00CB5F62" w:rsidRPr="00900B7F" w:rsidRDefault="00CB5F62"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2C72BCEA" w14:textId="77777777" w:rsidR="00CB5F62" w:rsidRPr="00900B7F" w:rsidRDefault="00CB5F62"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48C6289C" w14:textId="77777777" w:rsidR="00CB5F62" w:rsidRPr="00900B7F" w:rsidRDefault="00CB5F62" w:rsidP="00224CB3">
            <w:pPr>
              <w:ind w:left="60"/>
              <w:rPr>
                <w:rFonts w:ascii="Arial(W1)" w:hAnsi="Arial(W1)"/>
                <w:color w:val="FF0000"/>
                <w:sz w:val="22"/>
                <w:szCs w:val="22"/>
              </w:rPr>
            </w:pPr>
          </w:p>
        </w:tc>
      </w:tr>
      <w:tr w:rsidR="00CB5F62" w:rsidRPr="00900B7F" w14:paraId="7BA1040E"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20983B07"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0B1D4F64"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7E7B6C9E" w14:textId="77777777" w:rsidR="00CB5F62" w:rsidRPr="00900B7F" w:rsidRDefault="00CB5F62"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6002D991" w14:textId="77777777" w:rsidR="00CB5F62" w:rsidRPr="00900B7F" w:rsidRDefault="00CB5F62" w:rsidP="00224CB3">
            <w:pPr>
              <w:ind w:left="60"/>
              <w:rPr>
                <w:rFonts w:ascii="Arial(W1)" w:hAnsi="Arial(W1)"/>
                <w:color w:val="FF0000"/>
                <w:sz w:val="22"/>
                <w:szCs w:val="22"/>
              </w:rPr>
            </w:pPr>
          </w:p>
        </w:tc>
        <w:tc>
          <w:tcPr>
            <w:tcW w:w="954" w:type="dxa"/>
            <w:vMerge w:val="restart"/>
            <w:tcBorders>
              <w:top w:val="single" w:sz="12" w:space="0" w:color="auto"/>
              <w:left w:val="single" w:sz="4" w:space="0" w:color="auto"/>
              <w:right w:val="single" w:sz="12" w:space="0" w:color="auto"/>
            </w:tcBorders>
          </w:tcPr>
          <w:p w14:paraId="6861665E" w14:textId="77777777" w:rsidR="00CB5F62" w:rsidRPr="00900B7F" w:rsidRDefault="00CB5F62" w:rsidP="00224CB3">
            <w:pPr>
              <w:ind w:left="60"/>
              <w:rPr>
                <w:rFonts w:ascii="Arial(W1)" w:hAnsi="Arial(W1)"/>
                <w:color w:val="FF0000"/>
                <w:sz w:val="22"/>
                <w:szCs w:val="22"/>
              </w:rPr>
            </w:pPr>
          </w:p>
        </w:tc>
      </w:tr>
      <w:tr w:rsidR="00CB5F62" w:rsidRPr="00900B7F" w14:paraId="18D85A0A"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6B257A1B"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17CA42BD"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456F19E9" w14:textId="77777777" w:rsidR="00CB5F62" w:rsidRPr="00900B7F" w:rsidRDefault="00CB5F62"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5241E3E6" w14:textId="77777777" w:rsidR="00CB5F62" w:rsidRPr="00900B7F" w:rsidRDefault="00CB5F62" w:rsidP="00224CB3">
            <w:pPr>
              <w:ind w:left="60"/>
              <w:rPr>
                <w:rFonts w:ascii="Arial(W1)" w:hAnsi="Arial(W1)"/>
                <w:color w:val="FF0000"/>
                <w:sz w:val="22"/>
                <w:szCs w:val="22"/>
              </w:rPr>
            </w:pPr>
          </w:p>
        </w:tc>
        <w:tc>
          <w:tcPr>
            <w:tcW w:w="954" w:type="dxa"/>
            <w:vMerge/>
            <w:tcBorders>
              <w:left w:val="single" w:sz="4" w:space="0" w:color="auto"/>
              <w:bottom w:val="single" w:sz="12" w:space="0" w:color="auto"/>
              <w:right w:val="single" w:sz="12" w:space="0" w:color="auto"/>
            </w:tcBorders>
            <w:shd w:val="clear" w:color="auto" w:fill="EAF1DD"/>
          </w:tcPr>
          <w:p w14:paraId="44D0C9BE" w14:textId="77777777" w:rsidR="00CB5F62" w:rsidRPr="00900B7F" w:rsidRDefault="00CB5F62" w:rsidP="00224CB3">
            <w:pPr>
              <w:ind w:left="60"/>
              <w:rPr>
                <w:rFonts w:ascii="Arial(W1)" w:hAnsi="Arial(W1)"/>
                <w:color w:val="FF0000"/>
                <w:sz w:val="22"/>
                <w:szCs w:val="22"/>
              </w:rPr>
            </w:pPr>
          </w:p>
        </w:tc>
      </w:tr>
      <w:tr w:rsidR="00CB5F62" w:rsidRPr="00900B7F" w14:paraId="01CB3B13"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3F02E735"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6D6CB138"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7DD7B0CB" w14:textId="77777777" w:rsidR="00CB5F62" w:rsidRPr="00900B7F" w:rsidRDefault="00CB5F62"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56A65AE6" w14:textId="77777777" w:rsidR="00CB5F62" w:rsidRPr="00900B7F" w:rsidRDefault="00CB5F62" w:rsidP="00224CB3">
            <w:pPr>
              <w:ind w:left="60"/>
              <w:rPr>
                <w:rFonts w:ascii="Arial(W1)" w:hAnsi="Arial(W1)"/>
                <w:color w:val="FF0000"/>
                <w:sz w:val="22"/>
                <w:szCs w:val="22"/>
              </w:rPr>
            </w:pPr>
          </w:p>
        </w:tc>
        <w:tc>
          <w:tcPr>
            <w:tcW w:w="954" w:type="dxa"/>
            <w:vMerge w:val="restart"/>
            <w:tcBorders>
              <w:top w:val="single" w:sz="12" w:space="0" w:color="auto"/>
              <w:left w:val="single" w:sz="4" w:space="0" w:color="auto"/>
              <w:right w:val="single" w:sz="12" w:space="0" w:color="auto"/>
            </w:tcBorders>
          </w:tcPr>
          <w:p w14:paraId="46FA0CD6" w14:textId="77777777" w:rsidR="00CB5F62" w:rsidRPr="00900B7F" w:rsidRDefault="00CB5F62" w:rsidP="00224CB3">
            <w:pPr>
              <w:ind w:left="60"/>
              <w:rPr>
                <w:rFonts w:ascii="Arial(W1)" w:hAnsi="Arial(W1)"/>
                <w:color w:val="FF0000"/>
                <w:sz w:val="22"/>
                <w:szCs w:val="22"/>
              </w:rPr>
            </w:pPr>
          </w:p>
        </w:tc>
      </w:tr>
      <w:tr w:rsidR="00CB5F62" w:rsidRPr="00900B7F" w14:paraId="1C863A75" w14:textId="77777777" w:rsidTr="00CA24B9">
        <w:trPr>
          <w:trHeight w:val="288"/>
        </w:trPr>
        <w:tc>
          <w:tcPr>
            <w:tcW w:w="557" w:type="dxa"/>
            <w:vMerge/>
            <w:tcBorders>
              <w:top w:val="single" w:sz="6" w:space="0" w:color="auto"/>
              <w:left w:val="single" w:sz="12" w:space="0" w:color="auto"/>
              <w:bottom w:val="single" w:sz="12" w:space="0" w:color="auto"/>
              <w:right w:val="single" w:sz="6" w:space="0" w:color="auto"/>
            </w:tcBorders>
          </w:tcPr>
          <w:p w14:paraId="6CA5E665"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3384AE20"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0418CEBB" w14:textId="77777777" w:rsidR="00CB5F62" w:rsidRPr="00900B7F" w:rsidRDefault="00CB5F62"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46BF8BE3" w14:textId="77777777" w:rsidR="00CB5F62" w:rsidRPr="00900B7F" w:rsidRDefault="00CB5F62" w:rsidP="00224CB3">
            <w:pPr>
              <w:ind w:left="60"/>
              <w:rPr>
                <w:rFonts w:ascii="Arial(W1)" w:hAnsi="Arial(W1)"/>
                <w:color w:val="FF0000"/>
                <w:sz w:val="22"/>
                <w:szCs w:val="22"/>
              </w:rPr>
            </w:pPr>
          </w:p>
        </w:tc>
        <w:tc>
          <w:tcPr>
            <w:tcW w:w="954" w:type="dxa"/>
            <w:vMerge/>
            <w:tcBorders>
              <w:left w:val="single" w:sz="4" w:space="0" w:color="auto"/>
              <w:bottom w:val="single" w:sz="12" w:space="0" w:color="auto"/>
              <w:right w:val="single" w:sz="12" w:space="0" w:color="auto"/>
            </w:tcBorders>
            <w:shd w:val="clear" w:color="auto" w:fill="EAF1DD"/>
          </w:tcPr>
          <w:p w14:paraId="3D6666E5" w14:textId="77777777" w:rsidR="00CB5F62" w:rsidRPr="00900B7F" w:rsidRDefault="00CB5F62" w:rsidP="00224CB3">
            <w:pPr>
              <w:ind w:left="60"/>
              <w:rPr>
                <w:rFonts w:ascii="Arial(W1)" w:hAnsi="Arial(W1)"/>
                <w:color w:val="FF0000"/>
                <w:sz w:val="22"/>
                <w:szCs w:val="22"/>
              </w:rPr>
            </w:pPr>
          </w:p>
        </w:tc>
      </w:tr>
      <w:tr w:rsidR="00CB5F62" w:rsidRPr="00900B7F" w14:paraId="26F75CF7" w14:textId="77777777" w:rsidTr="00CA24B9">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647D571E" w14:textId="77777777" w:rsidR="00CB5F62" w:rsidRPr="00900B7F" w:rsidRDefault="00CB5F62" w:rsidP="00224CB3">
            <w:pPr>
              <w:jc w:val="right"/>
              <w:rPr>
                <w:rFonts w:ascii="Arial(W1)" w:hAnsi="Arial(W1)"/>
                <w:b/>
                <w:bCs/>
                <w:sz w:val="22"/>
                <w:szCs w:val="22"/>
              </w:rPr>
            </w:pPr>
            <w:r w:rsidRPr="00900B7F">
              <w:rPr>
                <w:rFonts w:ascii="Arial(W1)" w:hAnsi="Arial(W1)"/>
                <w:b/>
                <w:bCs/>
                <w:sz w:val="22"/>
                <w:szCs w:val="22"/>
              </w:rPr>
              <w:t>8.</w:t>
            </w:r>
          </w:p>
        </w:tc>
        <w:tc>
          <w:tcPr>
            <w:tcW w:w="1787" w:type="dxa"/>
            <w:vMerge w:val="restart"/>
            <w:tcBorders>
              <w:top w:val="single" w:sz="12" w:space="0" w:color="auto"/>
              <w:left w:val="single" w:sz="6" w:space="0" w:color="auto"/>
              <w:bottom w:val="single" w:sz="6" w:space="0" w:color="auto"/>
              <w:right w:val="single" w:sz="6" w:space="0" w:color="auto"/>
            </w:tcBorders>
          </w:tcPr>
          <w:p w14:paraId="37841814"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619C8C9B" w14:textId="77777777" w:rsidR="00CB5F62" w:rsidRPr="00900B7F" w:rsidRDefault="00CB5F62"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4DCB123D" w14:textId="77777777" w:rsidR="00CB5F62" w:rsidRPr="00900B7F" w:rsidRDefault="00CB5F62" w:rsidP="00224CB3">
            <w:pPr>
              <w:ind w:left="60"/>
              <w:rPr>
                <w:rFonts w:ascii="Arial(W1)" w:hAnsi="Arial(W1)"/>
                <w:color w:val="FF0000"/>
                <w:sz w:val="22"/>
                <w:szCs w:val="22"/>
              </w:rPr>
            </w:pPr>
          </w:p>
        </w:tc>
        <w:tc>
          <w:tcPr>
            <w:tcW w:w="954" w:type="dxa"/>
            <w:vMerge w:val="restart"/>
            <w:tcBorders>
              <w:top w:val="single" w:sz="12" w:space="0" w:color="auto"/>
              <w:left w:val="single" w:sz="4" w:space="0" w:color="auto"/>
              <w:right w:val="single" w:sz="12" w:space="0" w:color="auto"/>
            </w:tcBorders>
          </w:tcPr>
          <w:p w14:paraId="028798A3" w14:textId="77777777" w:rsidR="00CB5F62" w:rsidRPr="00900B7F" w:rsidRDefault="00CB5F62" w:rsidP="00224CB3">
            <w:pPr>
              <w:ind w:left="60"/>
              <w:rPr>
                <w:rFonts w:ascii="Arial(W1)" w:hAnsi="Arial(W1)"/>
                <w:color w:val="FF0000"/>
                <w:sz w:val="22"/>
                <w:szCs w:val="22"/>
              </w:rPr>
            </w:pPr>
          </w:p>
        </w:tc>
      </w:tr>
      <w:tr w:rsidR="00CB5F62" w:rsidRPr="00900B7F" w14:paraId="6FCCE0D1"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7AB6289A"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940879E"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7B9F92FC" w14:textId="77777777" w:rsidR="00CB5F62" w:rsidRPr="00900B7F" w:rsidRDefault="00CB5F62"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33D6BE8A" w14:textId="77777777" w:rsidR="00CB5F62" w:rsidRPr="00900B7F" w:rsidRDefault="00CB5F62" w:rsidP="00224CB3">
            <w:pPr>
              <w:ind w:left="60"/>
              <w:rPr>
                <w:rFonts w:ascii="Arial(W1)" w:hAnsi="Arial(W1)"/>
                <w:color w:val="FF0000"/>
                <w:sz w:val="22"/>
                <w:szCs w:val="22"/>
              </w:rPr>
            </w:pPr>
          </w:p>
        </w:tc>
        <w:tc>
          <w:tcPr>
            <w:tcW w:w="954" w:type="dxa"/>
            <w:vMerge/>
            <w:tcBorders>
              <w:left w:val="single" w:sz="4" w:space="0" w:color="auto"/>
              <w:bottom w:val="single" w:sz="12" w:space="0" w:color="auto"/>
              <w:right w:val="single" w:sz="12" w:space="0" w:color="auto"/>
            </w:tcBorders>
            <w:shd w:val="clear" w:color="auto" w:fill="EAF1DD"/>
          </w:tcPr>
          <w:p w14:paraId="50588AAD" w14:textId="77777777" w:rsidR="00CB5F62" w:rsidRPr="00900B7F" w:rsidRDefault="00CB5F62" w:rsidP="00224CB3">
            <w:pPr>
              <w:ind w:left="60"/>
              <w:rPr>
                <w:rFonts w:ascii="Arial(W1)" w:hAnsi="Arial(W1)"/>
                <w:color w:val="FF0000"/>
                <w:sz w:val="22"/>
                <w:szCs w:val="22"/>
              </w:rPr>
            </w:pPr>
          </w:p>
        </w:tc>
      </w:tr>
      <w:tr w:rsidR="00CB5F62" w:rsidRPr="00900B7F" w14:paraId="4272C8BC"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21D9A731"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5EFC09E" w14:textId="77777777" w:rsidR="00CB5F62" w:rsidRPr="00900B7F" w:rsidRDefault="00CB5F62"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49BD419E" w14:textId="77777777" w:rsidR="00CB5F62" w:rsidRPr="00900B7F" w:rsidRDefault="00CB5F62"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7C8B2A87" w14:textId="77777777" w:rsidR="00CB5F62" w:rsidRPr="00900B7F" w:rsidRDefault="00CB5F62" w:rsidP="00224CB3">
            <w:pPr>
              <w:ind w:left="60"/>
              <w:rPr>
                <w:rFonts w:ascii="Arial(W1)" w:hAnsi="Arial(W1)"/>
                <w:color w:val="FF0000"/>
                <w:sz w:val="22"/>
                <w:szCs w:val="22"/>
              </w:rPr>
            </w:pPr>
          </w:p>
        </w:tc>
        <w:tc>
          <w:tcPr>
            <w:tcW w:w="954" w:type="dxa"/>
            <w:vMerge w:val="restart"/>
            <w:tcBorders>
              <w:top w:val="single" w:sz="12" w:space="0" w:color="auto"/>
              <w:left w:val="single" w:sz="4" w:space="0" w:color="auto"/>
              <w:right w:val="single" w:sz="12" w:space="0" w:color="auto"/>
            </w:tcBorders>
          </w:tcPr>
          <w:p w14:paraId="01EB7EF9" w14:textId="77777777" w:rsidR="00CB5F62" w:rsidRPr="00900B7F" w:rsidRDefault="00CB5F62" w:rsidP="00224CB3">
            <w:pPr>
              <w:ind w:left="60"/>
              <w:rPr>
                <w:rFonts w:ascii="Arial(W1)" w:hAnsi="Arial(W1)"/>
                <w:color w:val="FF0000"/>
                <w:sz w:val="22"/>
                <w:szCs w:val="22"/>
              </w:rPr>
            </w:pPr>
          </w:p>
        </w:tc>
      </w:tr>
      <w:tr w:rsidR="00CB5F62" w:rsidRPr="00900B7F" w14:paraId="0BDC3467"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488BA991" w14:textId="77777777" w:rsidR="00CB5F62" w:rsidRPr="00900B7F" w:rsidRDefault="00CB5F62"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0F50548" w14:textId="77777777" w:rsidR="00CB5F62" w:rsidRPr="00900B7F" w:rsidRDefault="00CB5F62"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42D85A52" w14:textId="77777777" w:rsidR="00CB5F62" w:rsidRPr="00900B7F" w:rsidRDefault="00CB5F62"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010DDA5A" w14:textId="77777777" w:rsidR="00CB5F62" w:rsidRPr="00900B7F" w:rsidRDefault="00CB5F62" w:rsidP="00224CB3">
            <w:pPr>
              <w:ind w:left="60"/>
              <w:rPr>
                <w:rFonts w:ascii="Arial(W1)" w:hAnsi="Arial(W1)"/>
                <w:color w:val="FF0000"/>
                <w:sz w:val="22"/>
                <w:szCs w:val="22"/>
              </w:rPr>
            </w:pPr>
          </w:p>
        </w:tc>
        <w:tc>
          <w:tcPr>
            <w:tcW w:w="954" w:type="dxa"/>
            <w:vMerge/>
            <w:tcBorders>
              <w:left w:val="single" w:sz="4" w:space="0" w:color="auto"/>
              <w:bottom w:val="single" w:sz="12" w:space="0" w:color="auto"/>
              <w:right w:val="single" w:sz="12" w:space="0" w:color="auto"/>
            </w:tcBorders>
            <w:shd w:val="clear" w:color="auto" w:fill="EAF1DD"/>
          </w:tcPr>
          <w:p w14:paraId="0B7E6B04" w14:textId="77777777" w:rsidR="00CB5F62" w:rsidRPr="00900B7F" w:rsidRDefault="00CB5F62" w:rsidP="00224CB3">
            <w:pPr>
              <w:ind w:left="60"/>
              <w:rPr>
                <w:rFonts w:ascii="Arial(W1)" w:hAnsi="Arial(W1)"/>
                <w:color w:val="FF0000"/>
                <w:sz w:val="22"/>
                <w:szCs w:val="22"/>
              </w:rPr>
            </w:pPr>
          </w:p>
        </w:tc>
      </w:tr>
      <w:tr w:rsidR="0014475E" w:rsidRPr="00900B7F" w14:paraId="2747D707"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19D2F806"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4D81BA89"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04DDEC62"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50C215DC"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4" w:space="0" w:color="auto"/>
              <w:right w:val="single" w:sz="12" w:space="0" w:color="auto"/>
            </w:tcBorders>
          </w:tcPr>
          <w:p w14:paraId="40CD83D8" w14:textId="77777777" w:rsidR="0014475E" w:rsidRPr="00900B7F" w:rsidRDefault="0014475E" w:rsidP="00224CB3">
            <w:pPr>
              <w:ind w:left="60"/>
              <w:rPr>
                <w:rFonts w:ascii="Arial(W1)" w:hAnsi="Arial(W1)"/>
                <w:color w:val="FF0000"/>
                <w:sz w:val="22"/>
                <w:szCs w:val="22"/>
              </w:rPr>
            </w:pPr>
          </w:p>
        </w:tc>
      </w:tr>
      <w:tr w:rsidR="0014475E" w:rsidRPr="00900B7F" w14:paraId="07AAC6E0" w14:textId="77777777" w:rsidTr="0014475E">
        <w:trPr>
          <w:trHeight w:val="288"/>
        </w:trPr>
        <w:tc>
          <w:tcPr>
            <w:tcW w:w="557" w:type="dxa"/>
            <w:vMerge/>
            <w:tcBorders>
              <w:top w:val="single" w:sz="6" w:space="0" w:color="auto"/>
              <w:left w:val="single" w:sz="12" w:space="0" w:color="auto"/>
              <w:bottom w:val="single" w:sz="12" w:space="0" w:color="auto"/>
              <w:right w:val="single" w:sz="6" w:space="0" w:color="auto"/>
            </w:tcBorders>
          </w:tcPr>
          <w:p w14:paraId="0A10EE0E"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46893FA4"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1A5B4508"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3A73FE33"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0EEBD082" w14:textId="77777777" w:rsidR="0014475E" w:rsidRPr="00900B7F" w:rsidRDefault="0014475E" w:rsidP="00224CB3">
            <w:pPr>
              <w:ind w:left="60"/>
              <w:rPr>
                <w:rFonts w:ascii="Arial(W1)" w:hAnsi="Arial(W1)"/>
                <w:color w:val="FF0000"/>
                <w:sz w:val="22"/>
                <w:szCs w:val="22"/>
              </w:rPr>
            </w:pPr>
          </w:p>
        </w:tc>
      </w:tr>
      <w:tr w:rsidR="0014475E" w:rsidRPr="00900B7F" w14:paraId="11CBB8BD" w14:textId="77777777" w:rsidTr="00CA24B9">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3D9C22F7" w14:textId="77777777" w:rsidR="0014475E" w:rsidRPr="00900B7F" w:rsidRDefault="0014475E" w:rsidP="00224CB3">
            <w:pPr>
              <w:jc w:val="right"/>
              <w:rPr>
                <w:rFonts w:ascii="Arial(W1)" w:hAnsi="Arial(W1)"/>
                <w:b/>
                <w:bCs/>
                <w:sz w:val="22"/>
                <w:szCs w:val="22"/>
              </w:rPr>
            </w:pPr>
            <w:r w:rsidRPr="00900B7F">
              <w:rPr>
                <w:rFonts w:ascii="Arial(W1)" w:hAnsi="Arial(W1)"/>
                <w:b/>
                <w:bCs/>
                <w:sz w:val="22"/>
                <w:szCs w:val="22"/>
              </w:rPr>
              <w:t>9.</w:t>
            </w:r>
          </w:p>
        </w:tc>
        <w:tc>
          <w:tcPr>
            <w:tcW w:w="1787" w:type="dxa"/>
            <w:vMerge w:val="restart"/>
            <w:tcBorders>
              <w:top w:val="single" w:sz="12" w:space="0" w:color="auto"/>
              <w:left w:val="single" w:sz="6" w:space="0" w:color="auto"/>
              <w:bottom w:val="single" w:sz="6" w:space="0" w:color="auto"/>
              <w:right w:val="single" w:sz="6" w:space="0" w:color="auto"/>
            </w:tcBorders>
          </w:tcPr>
          <w:p w14:paraId="29F64249" w14:textId="77777777" w:rsidR="0014475E" w:rsidRPr="00900B7F" w:rsidRDefault="0014475E"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6759BB37"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78701EDE"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005D2E74" w14:textId="77777777" w:rsidR="0014475E" w:rsidRPr="00900B7F" w:rsidRDefault="0014475E" w:rsidP="00224CB3">
            <w:pPr>
              <w:ind w:left="60"/>
              <w:rPr>
                <w:rFonts w:ascii="Arial(W1)" w:hAnsi="Arial(W1)"/>
                <w:color w:val="FF0000"/>
                <w:sz w:val="22"/>
                <w:szCs w:val="22"/>
              </w:rPr>
            </w:pPr>
          </w:p>
        </w:tc>
      </w:tr>
      <w:tr w:rsidR="0014475E" w:rsidRPr="00900B7F" w14:paraId="5E9F88CE"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4F7ADEA9"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7BCE3DA" w14:textId="77777777" w:rsidR="0014475E" w:rsidRPr="00900B7F" w:rsidRDefault="0014475E"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647DE1CF"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4C4CA434"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33444F36" w14:textId="77777777" w:rsidR="0014475E" w:rsidRPr="00900B7F" w:rsidRDefault="0014475E" w:rsidP="00224CB3">
            <w:pPr>
              <w:ind w:left="60"/>
              <w:rPr>
                <w:rFonts w:ascii="Arial(W1)" w:hAnsi="Arial(W1)"/>
                <w:color w:val="FF0000"/>
                <w:sz w:val="22"/>
                <w:szCs w:val="22"/>
              </w:rPr>
            </w:pPr>
          </w:p>
        </w:tc>
      </w:tr>
      <w:tr w:rsidR="0014475E" w:rsidRPr="00900B7F" w14:paraId="62E92EAD"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29503DE6"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06636C16" w14:textId="77777777" w:rsidR="0014475E" w:rsidRPr="00900B7F" w:rsidRDefault="0014475E"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2F363F11"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4F1E360F"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550CB0D8" w14:textId="77777777" w:rsidR="0014475E" w:rsidRPr="00900B7F" w:rsidRDefault="0014475E" w:rsidP="00224CB3">
            <w:pPr>
              <w:ind w:left="60"/>
              <w:rPr>
                <w:rFonts w:ascii="Arial(W1)" w:hAnsi="Arial(W1)"/>
                <w:color w:val="FF0000"/>
                <w:sz w:val="22"/>
                <w:szCs w:val="22"/>
              </w:rPr>
            </w:pPr>
          </w:p>
        </w:tc>
      </w:tr>
      <w:tr w:rsidR="0014475E" w:rsidRPr="00900B7F" w14:paraId="0846F52B"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26B08561"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CF9AE9B" w14:textId="77777777" w:rsidR="0014475E" w:rsidRPr="00900B7F" w:rsidRDefault="0014475E"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71AC5E60"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7CAD828E"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27768131" w14:textId="77777777" w:rsidR="0014475E" w:rsidRPr="00900B7F" w:rsidRDefault="0014475E" w:rsidP="00224CB3">
            <w:pPr>
              <w:ind w:left="60"/>
              <w:rPr>
                <w:rFonts w:ascii="Arial(W1)" w:hAnsi="Arial(W1)"/>
                <w:color w:val="FF0000"/>
                <w:sz w:val="22"/>
                <w:szCs w:val="22"/>
              </w:rPr>
            </w:pPr>
          </w:p>
        </w:tc>
      </w:tr>
      <w:tr w:rsidR="0014475E" w:rsidRPr="00900B7F" w14:paraId="0A4D81C0"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25382739"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76457CD0" w14:textId="77777777" w:rsidR="0014475E" w:rsidRPr="00900B7F" w:rsidRDefault="0014475E"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62D21FDC"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321D3522"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258C16A5" w14:textId="77777777" w:rsidR="0014475E" w:rsidRPr="00900B7F" w:rsidRDefault="0014475E" w:rsidP="00224CB3">
            <w:pPr>
              <w:ind w:left="60"/>
              <w:rPr>
                <w:rFonts w:ascii="Arial(W1)" w:hAnsi="Arial(W1)"/>
                <w:color w:val="FF0000"/>
                <w:sz w:val="22"/>
                <w:szCs w:val="22"/>
              </w:rPr>
            </w:pPr>
          </w:p>
        </w:tc>
      </w:tr>
      <w:tr w:rsidR="0014475E" w:rsidRPr="00900B7F" w14:paraId="6D6823B8" w14:textId="77777777" w:rsidTr="00CA24B9">
        <w:trPr>
          <w:trHeight w:val="288"/>
        </w:trPr>
        <w:tc>
          <w:tcPr>
            <w:tcW w:w="557" w:type="dxa"/>
            <w:vMerge/>
            <w:tcBorders>
              <w:top w:val="single" w:sz="6" w:space="0" w:color="auto"/>
              <w:left w:val="single" w:sz="12" w:space="0" w:color="auto"/>
              <w:bottom w:val="single" w:sz="12" w:space="0" w:color="auto"/>
              <w:right w:val="single" w:sz="6" w:space="0" w:color="auto"/>
            </w:tcBorders>
          </w:tcPr>
          <w:p w14:paraId="5A775301"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2EB8264E" w14:textId="77777777" w:rsidR="0014475E" w:rsidRPr="00900B7F" w:rsidRDefault="0014475E" w:rsidP="00224CB3">
            <w:pPr>
              <w:pStyle w:val="ListParagraph"/>
              <w:tabs>
                <w:tab w:val="left" w:pos="-720"/>
              </w:tabs>
              <w:suppressAutoHyphens/>
              <w:ind w:left="0"/>
              <w:rPr>
                <w:rFonts w:ascii="Arial(W1)" w:hAnsi="Arial(W1)" w:cs="Arial"/>
                <w:spacing w:val="-2"/>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69A2491D"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11DBC204" w14:textId="77777777" w:rsidR="0014475E" w:rsidRPr="00900B7F" w:rsidRDefault="0014475E" w:rsidP="00224CB3">
            <w:pPr>
              <w:ind w:left="60"/>
              <w:rPr>
                <w:rFonts w:ascii="Arial(W1)" w:hAnsi="Arial(W1)"/>
                <w:color w:val="FF0000"/>
                <w:sz w:val="22"/>
                <w:szCs w:val="22"/>
              </w:rPr>
            </w:pPr>
          </w:p>
        </w:tc>
        <w:tc>
          <w:tcPr>
            <w:tcW w:w="954" w:type="dxa"/>
            <w:vMerge/>
            <w:tcBorders>
              <w:left w:val="single" w:sz="6" w:space="0" w:color="auto"/>
              <w:bottom w:val="single" w:sz="12" w:space="0" w:color="auto"/>
              <w:right w:val="single" w:sz="12" w:space="0" w:color="auto"/>
            </w:tcBorders>
            <w:shd w:val="clear" w:color="auto" w:fill="EAF1DD"/>
          </w:tcPr>
          <w:p w14:paraId="36AEDD2F" w14:textId="77777777" w:rsidR="0014475E" w:rsidRPr="00900B7F" w:rsidRDefault="0014475E" w:rsidP="00224CB3">
            <w:pPr>
              <w:ind w:left="60"/>
              <w:rPr>
                <w:rFonts w:ascii="Arial(W1)" w:hAnsi="Arial(W1)"/>
                <w:color w:val="FF0000"/>
                <w:sz w:val="22"/>
                <w:szCs w:val="22"/>
              </w:rPr>
            </w:pPr>
          </w:p>
        </w:tc>
      </w:tr>
      <w:tr w:rsidR="0014475E" w:rsidRPr="00900B7F" w14:paraId="7D1E1DB2" w14:textId="77777777" w:rsidTr="00CA24B9">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4F2F4D44" w14:textId="77777777" w:rsidR="0014475E" w:rsidRPr="00900B7F" w:rsidRDefault="0014475E" w:rsidP="00224CB3">
            <w:pPr>
              <w:jc w:val="right"/>
              <w:rPr>
                <w:rFonts w:ascii="Arial(W1)" w:hAnsi="Arial(W1)"/>
                <w:b/>
                <w:bCs/>
                <w:sz w:val="22"/>
                <w:szCs w:val="22"/>
              </w:rPr>
            </w:pPr>
            <w:r w:rsidRPr="00900B7F">
              <w:rPr>
                <w:rFonts w:ascii="Arial(W1)" w:hAnsi="Arial(W1)"/>
                <w:b/>
                <w:bCs/>
                <w:sz w:val="22"/>
                <w:szCs w:val="22"/>
              </w:rPr>
              <w:t>10.</w:t>
            </w:r>
          </w:p>
        </w:tc>
        <w:tc>
          <w:tcPr>
            <w:tcW w:w="1787" w:type="dxa"/>
            <w:vMerge w:val="restart"/>
            <w:tcBorders>
              <w:top w:val="single" w:sz="12" w:space="0" w:color="auto"/>
              <w:left w:val="single" w:sz="6" w:space="0" w:color="auto"/>
              <w:bottom w:val="single" w:sz="6" w:space="0" w:color="auto"/>
              <w:right w:val="single" w:sz="6" w:space="0" w:color="auto"/>
            </w:tcBorders>
          </w:tcPr>
          <w:p w14:paraId="64B41A9E"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6C6E1555"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56355A55"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57D763D7" w14:textId="77777777" w:rsidR="0014475E" w:rsidRPr="00900B7F" w:rsidRDefault="0014475E" w:rsidP="00224CB3">
            <w:pPr>
              <w:ind w:left="60"/>
              <w:rPr>
                <w:rFonts w:ascii="Arial(W1)" w:hAnsi="Arial(W1)"/>
                <w:color w:val="FF0000"/>
                <w:sz w:val="22"/>
                <w:szCs w:val="22"/>
              </w:rPr>
            </w:pPr>
          </w:p>
        </w:tc>
      </w:tr>
      <w:tr w:rsidR="0014475E" w:rsidRPr="00900B7F" w14:paraId="59621DD0"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076639C4"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77C2D0AB"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07CC205E"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3D026D85"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21306A13" w14:textId="77777777" w:rsidR="0014475E" w:rsidRPr="00900B7F" w:rsidRDefault="0014475E" w:rsidP="00224CB3">
            <w:pPr>
              <w:ind w:left="60"/>
              <w:rPr>
                <w:rFonts w:ascii="Arial(W1)" w:hAnsi="Arial(W1)"/>
                <w:color w:val="FF0000"/>
                <w:sz w:val="22"/>
                <w:szCs w:val="22"/>
              </w:rPr>
            </w:pPr>
          </w:p>
        </w:tc>
      </w:tr>
      <w:tr w:rsidR="0014475E" w:rsidRPr="00900B7F" w14:paraId="612CDF89"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241E9645"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4477A983"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3DAED544"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773860E6"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48EA5788" w14:textId="77777777" w:rsidR="0014475E" w:rsidRPr="00900B7F" w:rsidRDefault="0014475E" w:rsidP="00224CB3">
            <w:pPr>
              <w:ind w:left="60"/>
              <w:rPr>
                <w:rFonts w:ascii="Arial(W1)" w:hAnsi="Arial(W1)"/>
                <w:color w:val="FF0000"/>
                <w:sz w:val="22"/>
                <w:szCs w:val="22"/>
              </w:rPr>
            </w:pPr>
          </w:p>
        </w:tc>
      </w:tr>
      <w:tr w:rsidR="0014475E" w:rsidRPr="00900B7F" w14:paraId="380F378D"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11887086"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A5191C8"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66527BF9"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056AE2E4"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708EF9BA" w14:textId="77777777" w:rsidR="0014475E" w:rsidRPr="00900B7F" w:rsidRDefault="0014475E" w:rsidP="00224CB3">
            <w:pPr>
              <w:ind w:left="60"/>
              <w:rPr>
                <w:rFonts w:ascii="Arial(W1)" w:hAnsi="Arial(W1)"/>
                <w:color w:val="FF0000"/>
                <w:sz w:val="22"/>
                <w:szCs w:val="22"/>
              </w:rPr>
            </w:pPr>
          </w:p>
        </w:tc>
      </w:tr>
      <w:tr w:rsidR="0014475E" w:rsidRPr="00900B7F" w14:paraId="33E075FE"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3AD2F41D"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49EBD8D9"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77EACE47"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05F864A5"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2539C251" w14:textId="77777777" w:rsidR="0014475E" w:rsidRPr="00900B7F" w:rsidRDefault="0014475E" w:rsidP="00224CB3">
            <w:pPr>
              <w:ind w:left="60"/>
              <w:rPr>
                <w:rFonts w:ascii="Arial(W1)" w:hAnsi="Arial(W1)"/>
                <w:color w:val="FF0000"/>
                <w:sz w:val="22"/>
                <w:szCs w:val="22"/>
              </w:rPr>
            </w:pPr>
          </w:p>
        </w:tc>
      </w:tr>
      <w:tr w:rsidR="0014475E" w:rsidRPr="00900B7F" w14:paraId="179EEB01" w14:textId="77777777" w:rsidTr="0014475E">
        <w:trPr>
          <w:trHeight w:val="288"/>
        </w:trPr>
        <w:tc>
          <w:tcPr>
            <w:tcW w:w="557" w:type="dxa"/>
            <w:vMerge/>
            <w:tcBorders>
              <w:top w:val="single" w:sz="6" w:space="0" w:color="auto"/>
              <w:left w:val="single" w:sz="12" w:space="0" w:color="auto"/>
              <w:bottom w:val="single" w:sz="12" w:space="0" w:color="auto"/>
              <w:right w:val="single" w:sz="6" w:space="0" w:color="auto"/>
            </w:tcBorders>
          </w:tcPr>
          <w:p w14:paraId="451B5F93"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462E5D20"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7BB75C7A"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4463BBF1"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412DDDB3" w14:textId="77777777" w:rsidR="0014475E" w:rsidRPr="00900B7F" w:rsidRDefault="0014475E" w:rsidP="00224CB3">
            <w:pPr>
              <w:ind w:left="60"/>
              <w:rPr>
                <w:rFonts w:ascii="Arial(W1)" w:hAnsi="Arial(W1)"/>
                <w:color w:val="FF0000"/>
                <w:sz w:val="22"/>
                <w:szCs w:val="22"/>
              </w:rPr>
            </w:pPr>
          </w:p>
        </w:tc>
      </w:tr>
      <w:tr w:rsidR="0014475E" w:rsidRPr="00900B7F" w14:paraId="0FB29488" w14:textId="77777777" w:rsidTr="00CA24B9">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46AA4A13" w14:textId="77777777" w:rsidR="0014475E" w:rsidRPr="00900B7F" w:rsidRDefault="0014475E" w:rsidP="00224CB3">
            <w:pPr>
              <w:jc w:val="right"/>
              <w:rPr>
                <w:rFonts w:ascii="Arial(W1)" w:hAnsi="Arial(W1)"/>
                <w:b/>
                <w:bCs/>
                <w:sz w:val="22"/>
                <w:szCs w:val="22"/>
              </w:rPr>
            </w:pPr>
            <w:r>
              <w:rPr>
                <w:rFonts w:ascii="Arial(W1)" w:hAnsi="Arial(W1)"/>
                <w:b/>
                <w:bCs/>
                <w:sz w:val="22"/>
                <w:szCs w:val="22"/>
              </w:rPr>
              <w:t>11.</w:t>
            </w:r>
          </w:p>
        </w:tc>
        <w:tc>
          <w:tcPr>
            <w:tcW w:w="1787" w:type="dxa"/>
            <w:vMerge w:val="restart"/>
            <w:tcBorders>
              <w:top w:val="single" w:sz="12" w:space="0" w:color="auto"/>
              <w:left w:val="single" w:sz="6" w:space="0" w:color="auto"/>
              <w:bottom w:val="single" w:sz="6" w:space="0" w:color="auto"/>
              <w:right w:val="single" w:sz="6" w:space="0" w:color="auto"/>
            </w:tcBorders>
          </w:tcPr>
          <w:p w14:paraId="0DE88409"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2C1E0B89"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17AD5E70"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710CB617" w14:textId="77777777" w:rsidR="0014475E" w:rsidRPr="00900B7F" w:rsidRDefault="0014475E" w:rsidP="00224CB3">
            <w:pPr>
              <w:ind w:left="60"/>
              <w:rPr>
                <w:rFonts w:ascii="Arial(W1)" w:hAnsi="Arial(W1)"/>
                <w:color w:val="FF0000"/>
                <w:sz w:val="22"/>
                <w:szCs w:val="22"/>
              </w:rPr>
            </w:pPr>
          </w:p>
        </w:tc>
      </w:tr>
      <w:tr w:rsidR="0014475E" w:rsidRPr="00900B7F" w14:paraId="4194884A"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50F8E8C4"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78068C5A"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2E436124"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69F27313"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1535874E" w14:textId="77777777" w:rsidR="0014475E" w:rsidRPr="00900B7F" w:rsidRDefault="0014475E" w:rsidP="00224CB3">
            <w:pPr>
              <w:rPr>
                <w:rFonts w:ascii="Arial(W1)" w:hAnsi="Arial(W1)"/>
                <w:color w:val="FF0000"/>
                <w:sz w:val="22"/>
                <w:szCs w:val="22"/>
              </w:rPr>
            </w:pPr>
          </w:p>
        </w:tc>
      </w:tr>
      <w:tr w:rsidR="0014475E" w:rsidRPr="00900B7F" w14:paraId="7A465F59"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7A3D4743"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1BE3C104"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0B706AAF"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72B95FD6"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4C9E91A6" w14:textId="77777777" w:rsidR="0014475E" w:rsidRPr="00900B7F" w:rsidRDefault="0014475E" w:rsidP="00224CB3">
            <w:pPr>
              <w:ind w:left="60"/>
              <w:rPr>
                <w:rFonts w:ascii="Arial(W1)" w:hAnsi="Arial(W1)"/>
                <w:color w:val="FF0000"/>
                <w:sz w:val="22"/>
                <w:szCs w:val="22"/>
              </w:rPr>
            </w:pPr>
          </w:p>
        </w:tc>
      </w:tr>
      <w:tr w:rsidR="0014475E" w:rsidRPr="00900B7F" w14:paraId="72DA19BC"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78C4D58F"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241D572"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22A6520E"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61A69C2E"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4FC27A49" w14:textId="77777777" w:rsidR="0014475E" w:rsidRPr="00900B7F" w:rsidRDefault="0014475E" w:rsidP="00224CB3">
            <w:pPr>
              <w:rPr>
                <w:rFonts w:ascii="Arial(W1)" w:hAnsi="Arial(W1)"/>
                <w:color w:val="FF0000"/>
                <w:sz w:val="22"/>
                <w:szCs w:val="22"/>
              </w:rPr>
            </w:pPr>
          </w:p>
        </w:tc>
      </w:tr>
      <w:tr w:rsidR="0014475E" w:rsidRPr="00900B7F" w14:paraId="354DF2FA"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341A2B9F"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6B084302"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36FF922C"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059771F0"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1DFAB066" w14:textId="77777777" w:rsidR="0014475E" w:rsidRPr="00900B7F" w:rsidRDefault="0014475E" w:rsidP="00224CB3">
            <w:pPr>
              <w:ind w:left="60"/>
              <w:rPr>
                <w:rFonts w:ascii="Arial(W1)" w:hAnsi="Arial(W1)"/>
                <w:color w:val="FF0000"/>
                <w:sz w:val="22"/>
                <w:szCs w:val="22"/>
              </w:rPr>
            </w:pPr>
          </w:p>
        </w:tc>
      </w:tr>
      <w:tr w:rsidR="0014475E" w:rsidRPr="00900B7F" w14:paraId="4C3E2ECF" w14:textId="77777777" w:rsidTr="0014475E">
        <w:trPr>
          <w:trHeight w:val="288"/>
        </w:trPr>
        <w:tc>
          <w:tcPr>
            <w:tcW w:w="557" w:type="dxa"/>
            <w:vMerge/>
            <w:tcBorders>
              <w:top w:val="single" w:sz="6" w:space="0" w:color="auto"/>
              <w:left w:val="single" w:sz="12" w:space="0" w:color="auto"/>
              <w:bottom w:val="single" w:sz="12" w:space="0" w:color="auto"/>
              <w:right w:val="single" w:sz="6" w:space="0" w:color="auto"/>
            </w:tcBorders>
          </w:tcPr>
          <w:p w14:paraId="0A6F23F6"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64C33E40"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31380BB2"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4E257B76"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0EFE48DE" w14:textId="77777777" w:rsidR="0014475E" w:rsidRPr="00900B7F" w:rsidRDefault="0014475E" w:rsidP="00224CB3">
            <w:pPr>
              <w:rPr>
                <w:rFonts w:ascii="Arial(W1)" w:hAnsi="Arial(W1)"/>
                <w:color w:val="FF0000"/>
                <w:sz w:val="22"/>
                <w:szCs w:val="22"/>
              </w:rPr>
            </w:pPr>
          </w:p>
        </w:tc>
      </w:tr>
      <w:tr w:rsidR="0014475E" w:rsidRPr="00900B7F" w14:paraId="048149A6" w14:textId="77777777" w:rsidTr="00CA24B9">
        <w:trPr>
          <w:trHeight w:val="288"/>
        </w:trPr>
        <w:tc>
          <w:tcPr>
            <w:tcW w:w="557" w:type="dxa"/>
            <w:vMerge w:val="restart"/>
            <w:tcBorders>
              <w:top w:val="single" w:sz="6" w:space="0" w:color="auto"/>
              <w:left w:val="single" w:sz="12" w:space="0" w:color="auto"/>
              <w:bottom w:val="single" w:sz="12" w:space="0" w:color="auto"/>
              <w:right w:val="single" w:sz="6" w:space="0" w:color="auto"/>
            </w:tcBorders>
          </w:tcPr>
          <w:p w14:paraId="0896A3F4" w14:textId="77777777" w:rsidR="0014475E" w:rsidRPr="00900B7F" w:rsidRDefault="0014475E" w:rsidP="00224CB3">
            <w:pPr>
              <w:jc w:val="right"/>
              <w:rPr>
                <w:rFonts w:ascii="Arial(W1)" w:hAnsi="Arial(W1)"/>
                <w:b/>
                <w:bCs/>
                <w:sz w:val="22"/>
                <w:szCs w:val="22"/>
              </w:rPr>
            </w:pPr>
            <w:r>
              <w:rPr>
                <w:rFonts w:ascii="Arial(W1)" w:hAnsi="Arial(W1)"/>
                <w:b/>
                <w:bCs/>
                <w:sz w:val="22"/>
                <w:szCs w:val="22"/>
              </w:rPr>
              <w:t>12</w:t>
            </w:r>
            <w:r w:rsidRPr="00900B7F">
              <w:rPr>
                <w:rFonts w:ascii="Arial(W1)" w:hAnsi="Arial(W1)"/>
                <w:b/>
                <w:bCs/>
                <w:sz w:val="22"/>
                <w:szCs w:val="22"/>
              </w:rPr>
              <w:t>.</w:t>
            </w:r>
          </w:p>
        </w:tc>
        <w:tc>
          <w:tcPr>
            <w:tcW w:w="1787" w:type="dxa"/>
            <w:vMerge w:val="restart"/>
            <w:tcBorders>
              <w:top w:val="single" w:sz="12" w:space="0" w:color="auto"/>
              <w:left w:val="single" w:sz="6" w:space="0" w:color="auto"/>
              <w:bottom w:val="single" w:sz="12" w:space="0" w:color="auto"/>
              <w:right w:val="single" w:sz="6" w:space="0" w:color="auto"/>
            </w:tcBorders>
          </w:tcPr>
          <w:p w14:paraId="161C7892"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4" w:space="0" w:color="auto"/>
              <w:right w:val="single" w:sz="4" w:space="0" w:color="auto"/>
            </w:tcBorders>
            <w:shd w:val="clear" w:color="auto" w:fill="E5DFEC"/>
          </w:tcPr>
          <w:p w14:paraId="5D4A43F7" w14:textId="77777777" w:rsidR="0014475E" w:rsidRPr="00620692" w:rsidRDefault="0014475E" w:rsidP="00224CB3">
            <w:pPr>
              <w:rPr>
                <w:rFonts w:ascii="Arial(W1)" w:hAnsi="Arial(W1)"/>
                <w:bCs/>
                <w:sz w:val="22"/>
                <w:szCs w:val="22"/>
              </w:rPr>
            </w:pPr>
            <w:r>
              <w:rPr>
                <w:rFonts w:ascii="Arial(W1)" w:hAnsi="Arial(W1)"/>
                <w:bCs/>
                <w:sz w:val="22"/>
                <w:szCs w:val="22"/>
              </w:rPr>
              <w:t>1st</w:t>
            </w:r>
            <w:r w:rsidRPr="00620692">
              <w:rPr>
                <w:rFonts w:ascii="Arial(W1)" w:hAnsi="Arial(W1)"/>
                <w:bCs/>
                <w:sz w:val="22"/>
                <w:szCs w:val="22"/>
              </w:rPr>
              <w:t xml:space="preserve"> Round HNC:</w:t>
            </w:r>
          </w:p>
        </w:tc>
        <w:tc>
          <w:tcPr>
            <w:tcW w:w="8428" w:type="dxa"/>
            <w:tcBorders>
              <w:top w:val="single" w:sz="12" w:space="0" w:color="auto"/>
              <w:left w:val="single" w:sz="4" w:space="0" w:color="auto"/>
              <w:bottom w:val="single" w:sz="4" w:space="0" w:color="auto"/>
              <w:right w:val="single" w:sz="12" w:space="0" w:color="auto"/>
            </w:tcBorders>
            <w:shd w:val="clear" w:color="auto" w:fill="FFFFFF"/>
          </w:tcPr>
          <w:p w14:paraId="051E4D26" w14:textId="77777777" w:rsidR="0014475E" w:rsidRPr="00900B7F" w:rsidRDefault="0014475E" w:rsidP="00224CB3">
            <w:pPr>
              <w:rPr>
                <w:rFonts w:ascii="Arial(W1)" w:hAnsi="Arial(W1)"/>
                <w:color w:val="FF0000"/>
                <w:sz w:val="22"/>
                <w:szCs w:val="22"/>
              </w:rPr>
            </w:pPr>
          </w:p>
        </w:tc>
        <w:tc>
          <w:tcPr>
            <w:tcW w:w="954" w:type="dxa"/>
            <w:vMerge w:val="restart"/>
            <w:tcBorders>
              <w:top w:val="single" w:sz="12" w:space="0" w:color="auto"/>
              <w:left w:val="single" w:sz="12" w:space="0" w:color="auto"/>
              <w:right w:val="single" w:sz="12" w:space="0" w:color="auto"/>
            </w:tcBorders>
            <w:shd w:val="clear" w:color="auto" w:fill="FFFFFF"/>
          </w:tcPr>
          <w:p w14:paraId="76826C4A" w14:textId="77777777" w:rsidR="0014475E" w:rsidRPr="00900B7F" w:rsidRDefault="0014475E" w:rsidP="00224CB3">
            <w:pPr>
              <w:rPr>
                <w:rFonts w:ascii="Arial(W1)" w:hAnsi="Arial(W1)"/>
                <w:color w:val="FF0000"/>
                <w:sz w:val="22"/>
                <w:szCs w:val="22"/>
              </w:rPr>
            </w:pPr>
          </w:p>
        </w:tc>
      </w:tr>
      <w:tr w:rsidR="0014475E" w:rsidRPr="00900B7F" w14:paraId="04DA1EBC"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6EF31508"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7E7AC8CA" w14:textId="77777777" w:rsidR="0014475E" w:rsidRPr="00900B7F" w:rsidRDefault="0014475E" w:rsidP="00224CB3">
            <w:pPr>
              <w:rPr>
                <w:rFonts w:ascii="Arial(W1)" w:hAnsi="Arial(W1)"/>
                <w:sz w:val="22"/>
                <w:szCs w:val="22"/>
              </w:rPr>
            </w:pPr>
          </w:p>
        </w:tc>
        <w:tc>
          <w:tcPr>
            <w:tcW w:w="2174" w:type="dxa"/>
            <w:tcBorders>
              <w:top w:val="single" w:sz="4" w:space="0" w:color="auto"/>
              <w:left w:val="single" w:sz="6" w:space="0" w:color="auto"/>
              <w:bottom w:val="single" w:sz="12" w:space="0" w:color="auto"/>
              <w:right w:val="single" w:sz="4" w:space="0" w:color="auto"/>
            </w:tcBorders>
            <w:shd w:val="clear" w:color="auto" w:fill="EAF1DD"/>
          </w:tcPr>
          <w:p w14:paraId="4775FB5F"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4" w:space="0" w:color="auto"/>
              <w:left w:val="single" w:sz="4" w:space="0" w:color="auto"/>
              <w:bottom w:val="single" w:sz="12" w:space="0" w:color="auto"/>
              <w:right w:val="single" w:sz="12" w:space="0" w:color="auto"/>
            </w:tcBorders>
            <w:shd w:val="clear" w:color="auto" w:fill="EAF1DD"/>
          </w:tcPr>
          <w:p w14:paraId="14394D72"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755CD166" w14:textId="77777777" w:rsidR="0014475E" w:rsidRPr="00900B7F" w:rsidRDefault="0014475E" w:rsidP="00224CB3">
            <w:pPr>
              <w:ind w:left="60"/>
              <w:rPr>
                <w:rFonts w:ascii="Arial(W1)" w:hAnsi="Arial(W1)"/>
                <w:color w:val="FF0000"/>
                <w:sz w:val="22"/>
                <w:szCs w:val="22"/>
              </w:rPr>
            </w:pPr>
          </w:p>
        </w:tc>
      </w:tr>
      <w:tr w:rsidR="0014475E" w:rsidRPr="00900B7F" w14:paraId="0A74871A"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3ED9BC55"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421ADEE6"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1BE5E51D"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5D934EEB"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77476EDA" w14:textId="77777777" w:rsidR="0014475E" w:rsidRPr="00900B7F" w:rsidRDefault="0014475E" w:rsidP="00224CB3">
            <w:pPr>
              <w:ind w:left="60"/>
              <w:rPr>
                <w:rFonts w:ascii="Arial(W1)" w:hAnsi="Arial(W1)"/>
                <w:color w:val="FF0000"/>
                <w:sz w:val="22"/>
                <w:szCs w:val="22"/>
              </w:rPr>
            </w:pPr>
          </w:p>
        </w:tc>
      </w:tr>
      <w:tr w:rsidR="0014475E" w:rsidRPr="00900B7F" w14:paraId="54E43511"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336FA51F"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D1E6456"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71FC1B6B"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6FB4D274"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06FA8C47" w14:textId="77777777" w:rsidR="0014475E" w:rsidRPr="00900B7F" w:rsidRDefault="0014475E" w:rsidP="00224CB3">
            <w:pPr>
              <w:ind w:left="60"/>
              <w:rPr>
                <w:rFonts w:ascii="Arial(W1)" w:hAnsi="Arial(W1)"/>
                <w:color w:val="FF0000"/>
                <w:sz w:val="22"/>
                <w:szCs w:val="22"/>
              </w:rPr>
            </w:pPr>
          </w:p>
        </w:tc>
      </w:tr>
      <w:tr w:rsidR="0014475E" w:rsidRPr="00900B7F" w14:paraId="088F1DB2" w14:textId="77777777" w:rsidTr="00CA24B9">
        <w:trPr>
          <w:trHeight w:val="288"/>
        </w:trPr>
        <w:tc>
          <w:tcPr>
            <w:tcW w:w="557" w:type="dxa"/>
            <w:vMerge/>
            <w:tcBorders>
              <w:top w:val="single" w:sz="6" w:space="0" w:color="auto"/>
              <w:left w:val="single" w:sz="12" w:space="0" w:color="auto"/>
              <w:bottom w:val="single" w:sz="6" w:space="0" w:color="auto"/>
              <w:right w:val="single" w:sz="6" w:space="0" w:color="auto"/>
            </w:tcBorders>
          </w:tcPr>
          <w:p w14:paraId="51D4ACA2"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66EFAC6C"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13B6A8D1"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61771DE2"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31C25DA4" w14:textId="77777777" w:rsidR="0014475E" w:rsidRPr="00900B7F" w:rsidRDefault="0014475E" w:rsidP="00224CB3">
            <w:pPr>
              <w:ind w:left="60"/>
              <w:rPr>
                <w:rFonts w:ascii="Arial(W1)" w:hAnsi="Arial(W1)"/>
                <w:color w:val="FF0000"/>
                <w:sz w:val="22"/>
                <w:szCs w:val="22"/>
              </w:rPr>
            </w:pPr>
          </w:p>
        </w:tc>
      </w:tr>
      <w:tr w:rsidR="0014475E" w:rsidRPr="00900B7F" w14:paraId="4229F164" w14:textId="77777777" w:rsidTr="0014475E">
        <w:trPr>
          <w:trHeight w:val="288"/>
        </w:trPr>
        <w:tc>
          <w:tcPr>
            <w:tcW w:w="557" w:type="dxa"/>
            <w:vMerge/>
            <w:tcBorders>
              <w:top w:val="single" w:sz="6" w:space="0" w:color="auto"/>
              <w:left w:val="single" w:sz="12" w:space="0" w:color="auto"/>
              <w:bottom w:val="single" w:sz="12" w:space="0" w:color="auto"/>
              <w:right w:val="single" w:sz="6" w:space="0" w:color="auto"/>
            </w:tcBorders>
          </w:tcPr>
          <w:p w14:paraId="7572E338"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5383C5F7"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014E80DB"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3BB20928" w14:textId="77777777" w:rsidR="0014475E" w:rsidRPr="00900B7F" w:rsidRDefault="0014475E" w:rsidP="00224CB3">
            <w:pPr>
              <w:ind w:left="60"/>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381614D5" w14:textId="77777777" w:rsidR="0014475E" w:rsidRPr="00900B7F" w:rsidRDefault="0014475E" w:rsidP="00224CB3">
            <w:pPr>
              <w:ind w:left="60"/>
              <w:rPr>
                <w:rFonts w:ascii="Arial(W1)" w:hAnsi="Arial(W1)"/>
                <w:color w:val="FF0000"/>
                <w:sz w:val="22"/>
                <w:szCs w:val="22"/>
              </w:rPr>
            </w:pPr>
          </w:p>
        </w:tc>
      </w:tr>
      <w:tr w:rsidR="0014475E" w:rsidRPr="00900B7F" w14:paraId="4FBCBD99" w14:textId="77777777" w:rsidTr="0014475E">
        <w:trPr>
          <w:trHeight w:val="288"/>
        </w:trPr>
        <w:tc>
          <w:tcPr>
            <w:tcW w:w="557" w:type="dxa"/>
            <w:vMerge w:val="restart"/>
            <w:tcBorders>
              <w:top w:val="single" w:sz="6" w:space="0" w:color="auto"/>
              <w:left w:val="single" w:sz="12" w:space="0" w:color="auto"/>
              <w:bottom w:val="single" w:sz="12" w:space="0" w:color="auto"/>
              <w:right w:val="single" w:sz="6" w:space="0" w:color="auto"/>
            </w:tcBorders>
          </w:tcPr>
          <w:p w14:paraId="5E1E6424" w14:textId="77777777" w:rsidR="0014475E" w:rsidRPr="00900B7F" w:rsidRDefault="0014475E" w:rsidP="00224CB3">
            <w:pPr>
              <w:jc w:val="right"/>
              <w:rPr>
                <w:rFonts w:ascii="Arial(W1)" w:hAnsi="Arial(W1)"/>
                <w:b/>
                <w:bCs/>
                <w:sz w:val="22"/>
                <w:szCs w:val="22"/>
              </w:rPr>
            </w:pPr>
            <w:r>
              <w:rPr>
                <w:rFonts w:ascii="Arial(W1)" w:hAnsi="Arial(W1)"/>
                <w:b/>
                <w:bCs/>
                <w:sz w:val="22"/>
                <w:szCs w:val="22"/>
              </w:rPr>
              <w:t>13</w:t>
            </w:r>
            <w:r w:rsidRPr="00900B7F">
              <w:rPr>
                <w:rFonts w:ascii="Arial(W1)" w:hAnsi="Arial(W1)"/>
                <w:b/>
                <w:bCs/>
                <w:sz w:val="22"/>
                <w:szCs w:val="22"/>
              </w:rPr>
              <w:t>.</w:t>
            </w:r>
          </w:p>
        </w:tc>
        <w:tc>
          <w:tcPr>
            <w:tcW w:w="1787" w:type="dxa"/>
            <w:vMerge w:val="restart"/>
            <w:tcBorders>
              <w:top w:val="single" w:sz="12" w:space="0" w:color="auto"/>
              <w:left w:val="single" w:sz="6" w:space="0" w:color="auto"/>
              <w:bottom w:val="single" w:sz="12" w:space="0" w:color="auto"/>
              <w:right w:val="single" w:sz="6" w:space="0" w:color="auto"/>
            </w:tcBorders>
          </w:tcPr>
          <w:p w14:paraId="4EF4989C"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4" w:space="0" w:color="auto"/>
              <w:right w:val="single" w:sz="4" w:space="0" w:color="auto"/>
            </w:tcBorders>
            <w:shd w:val="clear" w:color="auto" w:fill="E5DFEC"/>
          </w:tcPr>
          <w:p w14:paraId="188F8938" w14:textId="77777777" w:rsidR="0014475E" w:rsidRPr="00620692" w:rsidRDefault="0014475E" w:rsidP="00224CB3">
            <w:pPr>
              <w:rPr>
                <w:rFonts w:ascii="Arial(W1)" w:hAnsi="Arial(W1)"/>
                <w:bCs/>
                <w:sz w:val="22"/>
                <w:szCs w:val="22"/>
              </w:rPr>
            </w:pPr>
            <w:r>
              <w:rPr>
                <w:rFonts w:ascii="Arial(W1)" w:hAnsi="Arial(W1)"/>
                <w:bCs/>
                <w:sz w:val="22"/>
                <w:szCs w:val="22"/>
              </w:rPr>
              <w:t>1st</w:t>
            </w:r>
            <w:r w:rsidRPr="00620692">
              <w:rPr>
                <w:rFonts w:ascii="Arial(W1)" w:hAnsi="Arial(W1)"/>
                <w:bCs/>
                <w:sz w:val="22"/>
                <w:szCs w:val="22"/>
              </w:rPr>
              <w:t xml:space="preserve"> Round HNC:</w:t>
            </w:r>
          </w:p>
        </w:tc>
        <w:tc>
          <w:tcPr>
            <w:tcW w:w="8428" w:type="dxa"/>
            <w:tcBorders>
              <w:top w:val="single" w:sz="12" w:space="0" w:color="auto"/>
              <w:left w:val="single" w:sz="4" w:space="0" w:color="auto"/>
              <w:bottom w:val="single" w:sz="4" w:space="0" w:color="auto"/>
              <w:right w:val="single" w:sz="12" w:space="0" w:color="auto"/>
            </w:tcBorders>
            <w:shd w:val="clear" w:color="auto" w:fill="FFFFFF"/>
          </w:tcPr>
          <w:p w14:paraId="558FD613" w14:textId="77777777" w:rsidR="0014475E" w:rsidRPr="00900B7F" w:rsidRDefault="0014475E" w:rsidP="00224CB3">
            <w:pPr>
              <w:rPr>
                <w:rFonts w:ascii="Arial(W1)" w:hAnsi="Arial(W1)"/>
                <w:color w:val="FF0000"/>
                <w:sz w:val="22"/>
                <w:szCs w:val="22"/>
              </w:rPr>
            </w:pPr>
          </w:p>
        </w:tc>
        <w:tc>
          <w:tcPr>
            <w:tcW w:w="954" w:type="dxa"/>
            <w:vMerge w:val="restart"/>
            <w:tcBorders>
              <w:top w:val="single" w:sz="12" w:space="0" w:color="auto"/>
              <w:left w:val="single" w:sz="12" w:space="0" w:color="auto"/>
              <w:right w:val="single" w:sz="12" w:space="0" w:color="auto"/>
            </w:tcBorders>
            <w:shd w:val="clear" w:color="auto" w:fill="FFFFFF"/>
          </w:tcPr>
          <w:p w14:paraId="0A14819B" w14:textId="77777777" w:rsidR="0014475E" w:rsidRPr="00900B7F" w:rsidRDefault="0014475E" w:rsidP="00224CB3">
            <w:pPr>
              <w:rPr>
                <w:rFonts w:ascii="Arial(W1)" w:hAnsi="Arial(W1)"/>
                <w:color w:val="FF0000"/>
                <w:sz w:val="22"/>
                <w:szCs w:val="22"/>
              </w:rPr>
            </w:pPr>
          </w:p>
        </w:tc>
      </w:tr>
      <w:tr w:rsidR="0014475E" w:rsidRPr="00900B7F" w14:paraId="422F0AB1"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16C26975"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3B545CEF" w14:textId="77777777" w:rsidR="0014475E" w:rsidRPr="00900B7F" w:rsidRDefault="0014475E" w:rsidP="00224CB3">
            <w:pPr>
              <w:rPr>
                <w:rFonts w:ascii="Arial(W1)" w:hAnsi="Arial(W1)"/>
                <w:sz w:val="22"/>
                <w:szCs w:val="22"/>
              </w:rPr>
            </w:pPr>
          </w:p>
        </w:tc>
        <w:tc>
          <w:tcPr>
            <w:tcW w:w="2174" w:type="dxa"/>
            <w:tcBorders>
              <w:top w:val="single" w:sz="4" w:space="0" w:color="auto"/>
              <w:left w:val="single" w:sz="6" w:space="0" w:color="auto"/>
              <w:bottom w:val="single" w:sz="12" w:space="0" w:color="auto"/>
              <w:right w:val="single" w:sz="4" w:space="0" w:color="auto"/>
            </w:tcBorders>
            <w:shd w:val="clear" w:color="auto" w:fill="EAF1DD"/>
          </w:tcPr>
          <w:p w14:paraId="2E7E15D7"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4" w:space="0" w:color="auto"/>
              <w:left w:val="single" w:sz="4" w:space="0" w:color="auto"/>
              <w:bottom w:val="single" w:sz="12" w:space="0" w:color="auto"/>
              <w:right w:val="single" w:sz="12" w:space="0" w:color="auto"/>
            </w:tcBorders>
            <w:shd w:val="clear" w:color="auto" w:fill="EAF1DD"/>
          </w:tcPr>
          <w:p w14:paraId="3618AADA"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6B5F4D8D" w14:textId="77777777" w:rsidR="0014475E" w:rsidRPr="00900B7F" w:rsidRDefault="0014475E" w:rsidP="00224CB3">
            <w:pPr>
              <w:rPr>
                <w:rFonts w:ascii="Arial(W1)" w:hAnsi="Arial(W1)"/>
                <w:color w:val="FF0000"/>
                <w:sz w:val="22"/>
                <w:szCs w:val="22"/>
              </w:rPr>
            </w:pPr>
          </w:p>
        </w:tc>
      </w:tr>
      <w:tr w:rsidR="0014475E" w:rsidRPr="00900B7F" w14:paraId="3E2D3967"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21B9F481"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75E5C849"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0B41870B"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6BE66179"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00364CCE" w14:textId="77777777" w:rsidR="0014475E" w:rsidRPr="00900B7F" w:rsidRDefault="0014475E" w:rsidP="00224CB3">
            <w:pPr>
              <w:ind w:left="60"/>
              <w:rPr>
                <w:rFonts w:ascii="Arial(W1)" w:hAnsi="Arial(W1)"/>
                <w:color w:val="FF0000"/>
                <w:sz w:val="22"/>
                <w:szCs w:val="22"/>
              </w:rPr>
            </w:pPr>
          </w:p>
        </w:tc>
      </w:tr>
      <w:tr w:rsidR="0014475E" w:rsidRPr="00900B7F" w14:paraId="640E2BC3"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67FFF198"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60E43FE4"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2F73E858"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0CA53BA2"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39ED6A27" w14:textId="77777777" w:rsidR="0014475E" w:rsidRPr="00900B7F" w:rsidRDefault="0014475E" w:rsidP="00224CB3">
            <w:pPr>
              <w:rPr>
                <w:rFonts w:ascii="Arial(W1)" w:hAnsi="Arial(W1)"/>
                <w:color w:val="FF0000"/>
                <w:sz w:val="22"/>
                <w:szCs w:val="22"/>
              </w:rPr>
            </w:pPr>
          </w:p>
        </w:tc>
      </w:tr>
      <w:tr w:rsidR="0014475E" w:rsidRPr="00900B7F" w14:paraId="359A0B52"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0EB1D0A1"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569D5C78"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6DF15955"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5EFD07BD"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2C1ED339" w14:textId="77777777" w:rsidR="0014475E" w:rsidRPr="00900B7F" w:rsidRDefault="0014475E" w:rsidP="00224CB3">
            <w:pPr>
              <w:ind w:left="60"/>
              <w:rPr>
                <w:rFonts w:ascii="Arial(W1)" w:hAnsi="Arial(W1)"/>
                <w:color w:val="FF0000"/>
                <w:sz w:val="22"/>
                <w:szCs w:val="22"/>
              </w:rPr>
            </w:pPr>
          </w:p>
        </w:tc>
      </w:tr>
      <w:tr w:rsidR="0014475E" w:rsidRPr="00900B7F" w14:paraId="365648DC" w14:textId="77777777" w:rsidTr="0014475E">
        <w:trPr>
          <w:trHeight w:val="288"/>
        </w:trPr>
        <w:tc>
          <w:tcPr>
            <w:tcW w:w="557" w:type="dxa"/>
            <w:vMerge/>
            <w:tcBorders>
              <w:top w:val="single" w:sz="6" w:space="0" w:color="auto"/>
              <w:left w:val="single" w:sz="12" w:space="0" w:color="auto"/>
              <w:bottom w:val="single" w:sz="12" w:space="0" w:color="auto"/>
              <w:right w:val="single" w:sz="6" w:space="0" w:color="auto"/>
            </w:tcBorders>
          </w:tcPr>
          <w:p w14:paraId="71B12BEB"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34EEBC20"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45B3E4E0"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216049A2"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05F580AE" w14:textId="77777777" w:rsidR="0014475E" w:rsidRPr="00900B7F" w:rsidRDefault="0014475E" w:rsidP="00224CB3">
            <w:pPr>
              <w:rPr>
                <w:rFonts w:ascii="Arial(W1)" w:hAnsi="Arial(W1)"/>
                <w:color w:val="FF0000"/>
                <w:sz w:val="22"/>
                <w:szCs w:val="22"/>
              </w:rPr>
            </w:pPr>
          </w:p>
        </w:tc>
      </w:tr>
      <w:tr w:rsidR="0014475E" w:rsidRPr="00900B7F" w14:paraId="7E78B3E9" w14:textId="77777777" w:rsidTr="0014475E">
        <w:trPr>
          <w:trHeight w:val="288"/>
        </w:trPr>
        <w:tc>
          <w:tcPr>
            <w:tcW w:w="557" w:type="dxa"/>
            <w:vMerge w:val="restart"/>
            <w:tcBorders>
              <w:top w:val="single" w:sz="12" w:space="0" w:color="auto"/>
              <w:left w:val="single" w:sz="12" w:space="0" w:color="auto"/>
              <w:bottom w:val="single" w:sz="6" w:space="0" w:color="auto"/>
              <w:right w:val="single" w:sz="6" w:space="0" w:color="auto"/>
            </w:tcBorders>
          </w:tcPr>
          <w:p w14:paraId="2735FBDC" w14:textId="77777777" w:rsidR="0014475E" w:rsidRPr="00900B7F" w:rsidRDefault="0014475E" w:rsidP="00224CB3">
            <w:pPr>
              <w:jc w:val="right"/>
              <w:rPr>
                <w:rFonts w:ascii="Arial(W1)" w:hAnsi="Arial(W1)"/>
                <w:b/>
                <w:bCs/>
                <w:sz w:val="22"/>
                <w:szCs w:val="22"/>
              </w:rPr>
            </w:pPr>
            <w:r>
              <w:rPr>
                <w:rFonts w:ascii="Arial(W1)" w:hAnsi="Arial(W1)"/>
                <w:b/>
                <w:bCs/>
                <w:sz w:val="22"/>
                <w:szCs w:val="22"/>
              </w:rPr>
              <w:t>14</w:t>
            </w:r>
            <w:r w:rsidRPr="00900B7F">
              <w:rPr>
                <w:rFonts w:ascii="Arial(W1)" w:hAnsi="Arial(W1)"/>
                <w:b/>
                <w:bCs/>
                <w:sz w:val="22"/>
                <w:szCs w:val="22"/>
              </w:rPr>
              <w:t>.</w:t>
            </w:r>
          </w:p>
        </w:tc>
        <w:tc>
          <w:tcPr>
            <w:tcW w:w="1787" w:type="dxa"/>
            <w:vMerge w:val="restart"/>
            <w:tcBorders>
              <w:top w:val="single" w:sz="12" w:space="0" w:color="auto"/>
              <w:left w:val="single" w:sz="6" w:space="0" w:color="auto"/>
              <w:bottom w:val="single" w:sz="6" w:space="0" w:color="auto"/>
              <w:right w:val="single" w:sz="6" w:space="0" w:color="auto"/>
            </w:tcBorders>
          </w:tcPr>
          <w:p w14:paraId="5D0BFBE4"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2FCB32EB"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HNC:</w:t>
            </w:r>
          </w:p>
        </w:tc>
        <w:tc>
          <w:tcPr>
            <w:tcW w:w="8428" w:type="dxa"/>
            <w:tcBorders>
              <w:top w:val="single" w:sz="6" w:space="0" w:color="auto"/>
              <w:left w:val="single" w:sz="4" w:space="0" w:color="auto"/>
              <w:bottom w:val="single" w:sz="6" w:space="0" w:color="auto"/>
              <w:right w:val="single" w:sz="12" w:space="0" w:color="auto"/>
            </w:tcBorders>
          </w:tcPr>
          <w:p w14:paraId="216D3A17"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6" w:space="0" w:color="auto"/>
              <w:left w:val="single" w:sz="6" w:space="0" w:color="auto"/>
              <w:right w:val="single" w:sz="12" w:space="0" w:color="auto"/>
            </w:tcBorders>
          </w:tcPr>
          <w:p w14:paraId="765A3A3A" w14:textId="77777777" w:rsidR="0014475E" w:rsidRPr="00900B7F" w:rsidRDefault="0014475E" w:rsidP="00224CB3">
            <w:pPr>
              <w:ind w:left="60"/>
              <w:rPr>
                <w:rFonts w:ascii="Arial(W1)" w:hAnsi="Arial(W1)"/>
                <w:color w:val="FF0000"/>
                <w:sz w:val="22"/>
                <w:szCs w:val="22"/>
              </w:rPr>
            </w:pPr>
          </w:p>
        </w:tc>
      </w:tr>
      <w:tr w:rsidR="0014475E" w:rsidRPr="00900B7F" w14:paraId="6AC0C7CD"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779AE0C3"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0BAD8112"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1A3D3621" w14:textId="77777777" w:rsidR="0014475E" w:rsidRPr="00900B7F" w:rsidRDefault="0014475E" w:rsidP="00224CB3">
            <w:pPr>
              <w:rPr>
                <w:rFonts w:ascii="Arial(W1)" w:hAnsi="Arial(W1)"/>
                <w:sz w:val="22"/>
                <w:szCs w:val="22"/>
              </w:rPr>
            </w:pPr>
            <w:r w:rsidRPr="00900B7F">
              <w:rPr>
                <w:rFonts w:ascii="Arial(W1)" w:hAnsi="Arial(W1)"/>
                <w:sz w:val="22"/>
                <w:szCs w:val="22"/>
              </w:rPr>
              <w:t>1</w:t>
            </w:r>
            <w:r w:rsidRPr="00900B7F">
              <w:rPr>
                <w:rFonts w:ascii="Arial(W1)" w:hAnsi="Arial(W1)"/>
                <w:sz w:val="22"/>
                <w:szCs w:val="22"/>
                <w:vertAlign w:val="superscript"/>
              </w:rPr>
              <w:t>st</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3952585F"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2714F9D2" w14:textId="77777777" w:rsidR="0014475E" w:rsidRPr="00900B7F" w:rsidRDefault="0014475E" w:rsidP="00224CB3">
            <w:pPr>
              <w:rPr>
                <w:rFonts w:ascii="Arial(W1)" w:hAnsi="Arial(W1)"/>
                <w:color w:val="FF0000"/>
                <w:sz w:val="22"/>
                <w:szCs w:val="22"/>
              </w:rPr>
            </w:pPr>
          </w:p>
        </w:tc>
      </w:tr>
      <w:tr w:rsidR="0014475E" w:rsidRPr="00900B7F" w14:paraId="6D881A23"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00BDED80"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114CFBCE"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5164B912"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201CC577" w14:textId="77777777" w:rsidR="0014475E" w:rsidRPr="00900B7F" w:rsidRDefault="0014475E" w:rsidP="00224CB3">
            <w:pPr>
              <w:rPr>
                <w:rFonts w:ascii="Arial(W1)" w:hAnsi="Arial(W1)"/>
                <w:sz w:val="22"/>
                <w:szCs w:val="22"/>
              </w:rPr>
            </w:pPr>
          </w:p>
        </w:tc>
        <w:tc>
          <w:tcPr>
            <w:tcW w:w="954" w:type="dxa"/>
            <w:vMerge w:val="restart"/>
            <w:tcBorders>
              <w:top w:val="single" w:sz="12" w:space="0" w:color="auto"/>
              <w:left w:val="single" w:sz="6" w:space="0" w:color="auto"/>
              <w:right w:val="single" w:sz="12" w:space="0" w:color="auto"/>
            </w:tcBorders>
          </w:tcPr>
          <w:p w14:paraId="0AD020D4" w14:textId="77777777" w:rsidR="0014475E" w:rsidRPr="00900B7F" w:rsidRDefault="0014475E" w:rsidP="00224CB3">
            <w:pPr>
              <w:rPr>
                <w:rFonts w:ascii="Arial(W1)" w:hAnsi="Arial(W1)"/>
                <w:sz w:val="22"/>
                <w:szCs w:val="22"/>
              </w:rPr>
            </w:pPr>
          </w:p>
        </w:tc>
      </w:tr>
      <w:tr w:rsidR="0014475E" w:rsidRPr="00900B7F" w14:paraId="27424FF3"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195FA89A"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05D3E767"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2D610A86" w14:textId="77777777" w:rsidR="0014475E" w:rsidRPr="00900B7F" w:rsidRDefault="0014475E" w:rsidP="00224CB3">
            <w:pPr>
              <w:rPr>
                <w:rFonts w:ascii="Arial(W1)" w:hAnsi="Arial(W1)"/>
                <w:sz w:val="22"/>
                <w:szCs w:val="22"/>
              </w:rPr>
            </w:pPr>
            <w:r w:rsidRPr="00900B7F">
              <w:rPr>
                <w:rFonts w:ascii="Arial(W1)" w:hAnsi="Arial(W1)"/>
                <w:sz w:val="22"/>
                <w:szCs w:val="22"/>
              </w:rPr>
              <w:t>2</w:t>
            </w:r>
            <w:r w:rsidRPr="00900B7F">
              <w:rPr>
                <w:rFonts w:ascii="Arial(W1)" w:hAnsi="Arial(W1)"/>
                <w:sz w:val="22"/>
                <w:szCs w:val="22"/>
                <w:vertAlign w:val="superscript"/>
              </w:rPr>
              <w:t>nd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7EDD81AE"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12C4E999" w14:textId="77777777" w:rsidR="0014475E" w:rsidRPr="00900B7F" w:rsidRDefault="0014475E" w:rsidP="00224CB3">
            <w:pPr>
              <w:rPr>
                <w:rFonts w:ascii="Arial(W1)" w:hAnsi="Arial(W1)"/>
                <w:color w:val="FF0000"/>
                <w:sz w:val="22"/>
                <w:szCs w:val="22"/>
              </w:rPr>
            </w:pPr>
          </w:p>
        </w:tc>
      </w:tr>
      <w:tr w:rsidR="0014475E" w:rsidRPr="00900B7F" w14:paraId="2E284076" w14:textId="77777777" w:rsidTr="0014475E">
        <w:trPr>
          <w:trHeight w:val="288"/>
        </w:trPr>
        <w:tc>
          <w:tcPr>
            <w:tcW w:w="557" w:type="dxa"/>
            <w:vMerge/>
            <w:tcBorders>
              <w:top w:val="single" w:sz="6" w:space="0" w:color="auto"/>
              <w:left w:val="single" w:sz="12" w:space="0" w:color="auto"/>
              <w:bottom w:val="single" w:sz="6" w:space="0" w:color="auto"/>
              <w:right w:val="single" w:sz="6" w:space="0" w:color="auto"/>
            </w:tcBorders>
          </w:tcPr>
          <w:p w14:paraId="3601EE0D"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6" w:space="0" w:color="auto"/>
              <w:right w:val="single" w:sz="6" w:space="0" w:color="auto"/>
            </w:tcBorders>
          </w:tcPr>
          <w:p w14:paraId="03163B39" w14:textId="77777777" w:rsidR="0014475E" w:rsidRPr="00900B7F" w:rsidRDefault="0014475E" w:rsidP="00224CB3">
            <w:pPr>
              <w:rPr>
                <w:rFonts w:ascii="Arial(W1)" w:hAnsi="Arial(W1)"/>
                <w:sz w:val="22"/>
                <w:szCs w:val="22"/>
              </w:rPr>
            </w:pPr>
          </w:p>
        </w:tc>
        <w:tc>
          <w:tcPr>
            <w:tcW w:w="2174" w:type="dxa"/>
            <w:tcBorders>
              <w:top w:val="single" w:sz="12" w:space="0" w:color="auto"/>
              <w:left w:val="single" w:sz="6" w:space="0" w:color="auto"/>
              <w:bottom w:val="single" w:sz="6" w:space="0" w:color="auto"/>
              <w:right w:val="single" w:sz="4" w:space="0" w:color="auto"/>
            </w:tcBorders>
            <w:shd w:val="clear" w:color="auto" w:fill="E5DFEC"/>
          </w:tcPr>
          <w:p w14:paraId="06EAACA9"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HNC:</w:t>
            </w:r>
          </w:p>
        </w:tc>
        <w:tc>
          <w:tcPr>
            <w:tcW w:w="8428" w:type="dxa"/>
            <w:tcBorders>
              <w:top w:val="single" w:sz="12" w:space="0" w:color="auto"/>
              <w:left w:val="single" w:sz="4" w:space="0" w:color="auto"/>
              <w:bottom w:val="single" w:sz="6" w:space="0" w:color="auto"/>
              <w:right w:val="single" w:sz="12" w:space="0" w:color="auto"/>
            </w:tcBorders>
          </w:tcPr>
          <w:p w14:paraId="73EE96A7" w14:textId="77777777" w:rsidR="0014475E" w:rsidRPr="00900B7F" w:rsidRDefault="0014475E" w:rsidP="00224CB3">
            <w:pPr>
              <w:ind w:left="60"/>
              <w:rPr>
                <w:rFonts w:ascii="Arial(W1)" w:hAnsi="Arial(W1)"/>
                <w:color w:val="FF0000"/>
                <w:sz w:val="22"/>
                <w:szCs w:val="22"/>
              </w:rPr>
            </w:pPr>
          </w:p>
        </w:tc>
        <w:tc>
          <w:tcPr>
            <w:tcW w:w="954" w:type="dxa"/>
            <w:vMerge w:val="restart"/>
            <w:tcBorders>
              <w:top w:val="single" w:sz="12" w:space="0" w:color="auto"/>
              <w:left w:val="single" w:sz="6" w:space="0" w:color="auto"/>
              <w:right w:val="single" w:sz="12" w:space="0" w:color="auto"/>
            </w:tcBorders>
          </w:tcPr>
          <w:p w14:paraId="23166B8A" w14:textId="77777777" w:rsidR="0014475E" w:rsidRPr="00900B7F" w:rsidRDefault="0014475E" w:rsidP="00224CB3">
            <w:pPr>
              <w:ind w:left="60"/>
              <w:rPr>
                <w:rFonts w:ascii="Arial(W1)" w:hAnsi="Arial(W1)"/>
                <w:color w:val="FF0000"/>
                <w:sz w:val="22"/>
                <w:szCs w:val="22"/>
              </w:rPr>
            </w:pPr>
          </w:p>
        </w:tc>
      </w:tr>
      <w:tr w:rsidR="0014475E" w:rsidRPr="00900B7F" w14:paraId="4D22972C" w14:textId="77777777" w:rsidTr="0014475E">
        <w:trPr>
          <w:trHeight w:val="288"/>
        </w:trPr>
        <w:tc>
          <w:tcPr>
            <w:tcW w:w="557" w:type="dxa"/>
            <w:vMerge/>
            <w:tcBorders>
              <w:top w:val="single" w:sz="6" w:space="0" w:color="auto"/>
              <w:left w:val="single" w:sz="12" w:space="0" w:color="auto"/>
              <w:bottom w:val="single" w:sz="12" w:space="0" w:color="auto"/>
              <w:right w:val="single" w:sz="6" w:space="0" w:color="auto"/>
            </w:tcBorders>
          </w:tcPr>
          <w:p w14:paraId="593DB29A" w14:textId="77777777" w:rsidR="0014475E" w:rsidRPr="00900B7F" w:rsidRDefault="0014475E" w:rsidP="00224CB3">
            <w:pPr>
              <w:jc w:val="right"/>
              <w:rPr>
                <w:rFonts w:ascii="Arial(W1)" w:hAnsi="Arial(W1)"/>
                <w:b/>
                <w:bCs/>
                <w:sz w:val="22"/>
                <w:szCs w:val="22"/>
              </w:rPr>
            </w:pPr>
          </w:p>
        </w:tc>
        <w:tc>
          <w:tcPr>
            <w:tcW w:w="1787" w:type="dxa"/>
            <w:vMerge/>
            <w:tcBorders>
              <w:top w:val="single" w:sz="6" w:space="0" w:color="auto"/>
              <w:left w:val="single" w:sz="6" w:space="0" w:color="auto"/>
              <w:bottom w:val="single" w:sz="12" w:space="0" w:color="auto"/>
              <w:right w:val="single" w:sz="6" w:space="0" w:color="auto"/>
            </w:tcBorders>
          </w:tcPr>
          <w:p w14:paraId="2EF99F94" w14:textId="77777777" w:rsidR="0014475E" w:rsidRPr="00900B7F" w:rsidRDefault="0014475E" w:rsidP="00224CB3">
            <w:pPr>
              <w:rPr>
                <w:rFonts w:ascii="Arial(W1)" w:hAnsi="Arial(W1)"/>
                <w:sz w:val="22"/>
                <w:szCs w:val="22"/>
              </w:rPr>
            </w:pPr>
          </w:p>
        </w:tc>
        <w:tc>
          <w:tcPr>
            <w:tcW w:w="2174" w:type="dxa"/>
            <w:tcBorders>
              <w:top w:val="single" w:sz="6" w:space="0" w:color="auto"/>
              <w:left w:val="single" w:sz="6" w:space="0" w:color="auto"/>
              <w:bottom w:val="single" w:sz="12" w:space="0" w:color="auto"/>
              <w:right w:val="single" w:sz="4" w:space="0" w:color="auto"/>
            </w:tcBorders>
            <w:shd w:val="clear" w:color="auto" w:fill="EAF1DD"/>
          </w:tcPr>
          <w:p w14:paraId="396BBE3E" w14:textId="77777777" w:rsidR="0014475E" w:rsidRPr="00900B7F" w:rsidRDefault="0014475E" w:rsidP="00224CB3">
            <w:pPr>
              <w:rPr>
                <w:rFonts w:ascii="Arial(W1)" w:hAnsi="Arial(W1)"/>
                <w:sz w:val="22"/>
                <w:szCs w:val="22"/>
              </w:rPr>
            </w:pPr>
            <w:r w:rsidRPr="00900B7F">
              <w:rPr>
                <w:rFonts w:ascii="Arial(W1)" w:hAnsi="Arial(W1)"/>
                <w:sz w:val="22"/>
                <w:szCs w:val="22"/>
              </w:rPr>
              <w:t>3</w:t>
            </w:r>
            <w:r w:rsidRPr="00900B7F">
              <w:rPr>
                <w:rFonts w:ascii="Arial(W1)" w:hAnsi="Arial(W1)"/>
                <w:sz w:val="22"/>
                <w:szCs w:val="22"/>
                <w:vertAlign w:val="superscript"/>
              </w:rPr>
              <w:t>rd</w:t>
            </w:r>
            <w:r w:rsidRPr="00900B7F">
              <w:rPr>
                <w:rFonts w:ascii="Arial(W1)" w:hAnsi="Arial(W1)"/>
                <w:sz w:val="22"/>
                <w:szCs w:val="22"/>
              </w:rPr>
              <w:t xml:space="preserve"> Round Vendor:</w:t>
            </w:r>
          </w:p>
        </w:tc>
        <w:tc>
          <w:tcPr>
            <w:tcW w:w="8428" w:type="dxa"/>
            <w:tcBorders>
              <w:top w:val="single" w:sz="6" w:space="0" w:color="auto"/>
              <w:left w:val="single" w:sz="4" w:space="0" w:color="auto"/>
              <w:bottom w:val="single" w:sz="12" w:space="0" w:color="auto"/>
              <w:right w:val="single" w:sz="12" w:space="0" w:color="auto"/>
            </w:tcBorders>
            <w:shd w:val="clear" w:color="auto" w:fill="EAF1DD"/>
          </w:tcPr>
          <w:p w14:paraId="756E2351" w14:textId="77777777" w:rsidR="0014475E" w:rsidRPr="00900B7F" w:rsidRDefault="0014475E" w:rsidP="00224CB3">
            <w:pPr>
              <w:rPr>
                <w:rFonts w:ascii="Arial(W1)" w:hAnsi="Arial(W1)"/>
                <w:color w:val="FF0000"/>
                <w:sz w:val="22"/>
                <w:szCs w:val="22"/>
              </w:rPr>
            </w:pPr>
          </w:p>
        </w:tc>
        <w:tc>
          <w:tcPr>
            <w:tcW w:w="954" w:type="dxa"/>
            <w:vMerge/>
            <w:tcBorders>
              <w:left w:val="single" w:sz="12" w:space="0" w:color="auto"/>
              <w:bottom w:val="single" w:sz="12" w:space="0" w:color="auto"/>
              <w:right w:val="single" w:sz="12" w:space="0" w:color="auto"/>
            </w:tcBorders>
            <w:shd w:val="clear" w:color="auto" w:fill="EAF1DD"/>
          </w:tcPr>
          <w:p w14:paraId="1D4DCF9E" w14:textId="77777777" w:rsidR="0014475E" w:rsidRPr="00900B7F" w:rsidRDefault="0014475E" w:rsidP="00224CB3">
            <w:pPr>
              <w:rPr>
                <w:rFonts w:ascii="Arial(W1)" w:hAnsi="Arial(W1)"/>
                <w:color w:val="FF0000"/>
                <w:sz w:val="22"/>
                <w:szCs w:val="22"/>
              </w:rPr>
            </w:pPr>
          </w:p>
        </w:tc>
      </w:tr>
    </w:tbl>
    <w:p w14:paraId="430E445B" w14:textId="77777777" w:rsidR="00685931" w:rsidRDefault="00685931" w:rsidP="00EF4F57">
      <w:pPr>
        <w:rPr>
          <w:rFonts w:ascii="Arial(W1)" w:hAnsi="Arial(W1)"/>
          <w:i/>
          <w:color w:val="5F497A"/>
          <w:sz w:val="18"/>
          <w:szCs w:val="18"/>
        </w:rPr>
      </w:pPr>
    </w:p>
    <w:p w14:paraId="15613AF1" w14:textId="77777777" w:rsidR="00EF4F57" w:rsidRPr="00C17005" w:rsidRDefault="00EF4F57" w:rsidP="00EF4F57">
      <w:pPr>
        <w:rPr>
          <w:rFonts w:ascii="Arial(W1)" w:hAnsi="Arial(W1)"/>
          <w:i/>
          <w:color w:val="5F497A"/>
          <w:sz w:val="18"/>
          <w:szCs w:val="18"/>
        </w:rPr>
      </w:pPr>
      <w:r w:rsidRPr="00C17005">
        <w:rPr>
          <w:rFonts w:ascii="Arial(W1)" w:hAnsi="Arial(W1)"/>
          <w:i/>
          <w:color w:val="5F497A"/>
          <w:sz w:val="18"/>
          <w:szCs w:val="18"/>
        </w:rPr>
        <w:t>To be filled in by HNC</w:t>
      </w:r>
      <w:r w:rsidR="00224A88">
        <w:rPr>
          <w:rFonts w:ascii="Arial(W1)" w:hAnsi="Arial(W1)"/>
          <w:i/>
          <w:color w:val="5F497A"/>
          <w:sz w:val="18"/>
          <w:szCs w:val="18"/>
        </w:rPr>
        <w:t xml:space="preserve"> only</w:t>
      </w:r>
      <w:r w:rsidRPr="00C17005">
        <w:rPr>
          <w:rFonts w:ascii="Arial(W1)" w:hAnsi="Arial(W1)"/>
          <w:i/>
          <w:color w:val="5F497A"/>
          <w:sz w:val="18"/>
          <w:szCs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463"/>
        <w:gridCol w:w="878"/>
        <w:gridCol w:w="630"/>
        <w:gridCol w:w="810"/>
        <w:gridCol w:w="630"/>
        <w:gridCol w:w="742"/>
        <w:gridCol w:w="1252"/>
        <w:gridCol w:w="3226"/>
        <w:gridCol w:w="2898"/>
      </w:tblGrid>
      <w:tr w:rsidR="00EF4F57" w:rsidRPr="00900B7F" w14:paraId="12B32CD0" w14:textId="77777777" w:rsidTr="00900B7F">
        <w:tc>
          <w:tcPr>
            <w:tcW w:w="13896" w:type="dxa"/>
            <w:gridSpan w:val="10"/>
            <w:tcBorders>
              <w:top w:val="single" w:sz="12" w:space="0" w:color="auto"/>
              <w:left w:val="single" w:sz="12" w:space="0" w:color="auto"/>
              <w:bottom w:val="single" w:sz="6" w:space="0" w:color="auto"/>
              <w:right w:val="single" w:sz="12" w:space="0" w:color="auto"/>
            </w:tcBorders>
            <w:shd w:val="clear" w:color="auto" w:fill="E5DFEC"/>
          </w:tcPr>
          <w:p w14:paraId="4E1EE7E5" w14:textId="77777777" w:rsidR="00EF4F57" w:rsidRPr="00900B7F" w:rsidRDefault="00EF4F57" w:rsidP="00900B7F">
            <w:pPr>
              <w:jc w:val="center"/>
              <w:rPr>
                <w:rFonts w:ascii="Arial(W1)" w:hAnsi="Arial(W1)"/>
                <w:b/>
              </w:rPr>
            </w:pPr>
            <w:r w:rsidRPr="00900B7F">
              <w:rPr>
                <w:rFonts w:ascii="Arial(W1)" w:hAnsi="Arial(W1)"/>
                <w:b/>
              </w:rPr>
              <w:t>1</w:t>
            </w:r>
            <w:r w:rsidRPr="00900B7F">
              <w:rPr>
                <w:rFonts w:ascii="Arial(W1)" w:hAnsi="Arial(W1)"/>
                <w:b/>
                <w:vertAlign w:val="superscript"/>
              </w:rPr>
              <w:t>st</w:t>
            </w:r>
            <w:r w:rsidRPr="00900B7F">
              <w:rPr>
                <w:rFonts w:ascii="Arial(W1)" w:hAnsi="Arial(W1)"/>
                <w:b/>
              </w:rPr>
              <w:t xml:space="preserve"> Round Technical Review</w:t>
            </w:r>
          </w:p>
        </w:tc>
      </w:tr>
      <w:tr w:rsidR="00F312D1" w:rsidRPr="00900B7F" w14:paraId="1910B4CD" w14:textId="77777777" w:rsidTr="0014475E">
        <w:tc>
          <w:tcPr>
            <w:tcW w:w="2830" w:type="dxa"/>
            <w:gridSpan w:val="2"/>
            <w:tcBorders>
              <w:top w:val="single" w:sz="12" w:space="0" w:color="auto"/>
              <w:left w:val="single" w:sz="12" w:space="0" w:color="auto"/>
              <w:bottom w:val="single" w:sz="6" w:space="0" w:color="auto"/>
              <w:right w:val="single" w:sz="6" w:space="0" w:color="auto"/>
            </w:tcBorders>
          </w:tcPr>
          <w:p w14:paraId="7ECADB42" w14:textId="77777777" w:rsidR="00F312D1" w:rsidRPr="00900B7F" w:rsidRDefault="00F312D1" w:rsidP="00900B7F">
            <w:pPr>
              <w:rPr>
                <w:rFonts w:ascii="Arial(W1)" w:hAnsi="Arial(W1)"/>
                <w:sz w:val="22"/>
                <w:szCs w:val="22"/>
              </w:rPr>
            </w:pPr>
            <w:r w:rsidRPr="00900B7F">
              <w:rPr>
                <w:rFonts w:ascii="Arial(W1)" w:hAnsi="Arial(W1)"/>
                <w:sz w:val="22"/>
                <w:szCs w:val="22"/>
              </w:rPr>
              <w:t>Technically Acceptable:</w:t>
            </w:r>
          </w:p>
        </w:tc>
        <w:tc>
          <w:tcPr>
            <w:tcW w:w="878" w:type="dxa"/>
            <w:tcBorders>
              <w:top w:val="single" w:sz="12" w:space="0" w:color="auto"/>
              <w:left w:val="single" w:sz="6" w:space="0" w:color="auto"/>
              <w:bottom w:val="single" w:sz="6" w:space="0" w:color="auto"/>
              <w:right w:val="single" w:sz="6" w:space="0" w:color="auto"/>
            </w:tcBorders>
          </w:tcPr>
          <w:p w14:paraId="474A7FEB" w14:textId="77777777" w:rsidR="00F312D1" w:rsidRPr="00900B7F" w:rsidRDefault="00F312D1" w:rsidP="00900B7F">
            <w:pPr>
              <w:jc w:val="center"/>
              <w:rPr>
                <w:rFonts w:ascii="Arial(W1)" w:hAnsi="Arial(W1)"/>
                <w:sz w:val="22"/>
                <w:szCs w:val="22"/>
              </w:rPr>
            </w:pPr>
            <w:r w:rsidRPr="00900B7F">
              <w:rPr>
                <w:rFonts w:ascii="Arial(W1)" w:hAnsi="Arial(W1)"/>
                <w:sz w:val="22"/>
                <w:szCs w:val="22"/>
              </w:rPr>
              <w:t>Yes:</w:t>
            </w:r>
          </w:p>
        </w:tc>
        <w:tc>
          <w:tcPr>
            <w:tcW w:w="630" w:type="dxa"/>
            <w:tcBorders>
              <w:top w:val="single" w:sz="12" w:space="0" w:color="auto"/>
              <w:left w:val="single" w:sz="6" w:space="0" w:color="auto"/>
              <w:bottom w:val="single" w:sz="6" w:space="0" w:color="auto"/>
              <w:right w:val="single" w:sz="6" w:space="0" w:color="auto"/>
            </w:tcBorders>
            <w:shd w:val="clear" w:color="auto" w:fill="FFFFCC"/>
          </w:tcPr>
          <w:p w14:paraId="101A277A" w14:textId="77777777" w:rsidR="00F312D1" w:rsidRPr="00900B7F" w:rsidRDefault="00F312D1" w:rsidP="00EF4F57">
            <w:pPr>
              <w:rPr>
                <w:rFonts w:ascii="Arial(W1)" w:hAnsi="Arial(W1)"/>
                <w:sz w:val="22"/>
                <w:szCs w:val="22"/>
              </w:rPr>
            </w:pPr>
          </w:p>
        </w:tc>
        <w:tc>
          <w:tcPr>
            <w:tcW w:w="810" w:type="dxa"/>
            <w:tcBorders>
              <w:top w:val="single" w:sz="12" w:space="0" w:color="auto"/>
              <w:left w:val="single" w:sz="6" w:space="0" w:color="auto"/>
              <w:bottom w:val="single" w:sz="6" w:space="0" w:color="auto"/>
              <w:right w:val="single" w:sz="6" w:space="0" w:color="auto"/>
            </w:tcBorders>
          </w:tcPr>
          <w:p w14:paraId="56692346" w14:textId="77777777" w:rsidR="00F312D1" w:rsidRPr="00900B7F" w:rsidRDefault="00F312D1" w:rsidP="00900B7F">
            <w:pPr>
              <w:jc w:val="center"/>
              <w:rPr>
                <w:rFonts w:ascii="Arial(W1)" w:hAnsi="Arial(W1)"/>
                <w:sz w:val="22"/>
                <w:szCs w:val="22"/>
              </w:rPr>
            </w:pPr>
            <w:r w:rsidRPr="00900B7F">
              <w:rPr>
                <w:rFonts w:ascii="Arial(W1)" w:hAnsi="Arial(W1)"/>
                <w:sz w:val="22"/>
                <w:szCs w:val="22"/>
              </w:rPr>
              <w:t>No:</w:t>
            </w:r>
          </w:p>
        </w:tc>
        <w:tc>
          <w:tcPr>
            <w:tcW w:w="630" w:type="dxa"/>
            <w:tcBorders>
              <w:top w:val="single" w:sz="12" w:space="0" w:color="auto"/>
              <w:left w:val="single" w:sz="6" w:space="0" w:color="auto"/>
              <w:bottom w:val="single" w:sz="6" w:space="0" w:color="auto"/>
              <w:right w:val="single" w:sz="6" w:space="0" w:color="auto"/>
            </w:tcBorders>
            <w:shd w:val="clear" w:color="auto" w:fill="FFFFCC"/>
          </w:tcPr>
          <w:p w14:paraId="1A7B17DD" w14:textId="77777777" w:rsidR="00F312D1" w:rsidRPr="00900B7F" w:rsidRDefault="00F312D1" w:rsidP="00900B7F">
            <w:pPr>
              <w:rPr>
                <w:rFonts w:ascii="Arial(W1)" w:hAnsi="Arial(W1)"/>
                <w:sz w:val="22"/>
                <w:szCs w:val="22"/>
              </w:rPr>
            </w:pPr>
          </w:p>
        </w:tc>
        <w:tc>
          <w:tcPr>
            <w:tcW w:w="742" w:type="dxa"/>
            <w:tcBorders>
              <w:top w:val="single" w:sz="12" w:space="0" w:color="auto"/>
              <w:left w:val="single" w:sz="6" w:space="0" w:color="auto"/>
              <w:bottom w:val="single" w:sz="6" w:space="0" w:color="auto"/>
              <w:right w:val="single" w:sz="4" w:space="0" w:color="auto"/>
            </w:tcBorders>
          </w:tcPr>
          <w:p w14:paraId="7F4F2E2E" w14:textId="77777777" w:rsidR="00F312D1" w:rsidRPr="00900B7F" w:rsidRDefault="00F312D1" w:rsidP="00900B7F">
            <w:pPr>
              <w:rPr>
                <w:rFonts w:ascii="Arial(W1)" w:hAnsi="Arial(W1)"/>
                <w:sz w:val="22"/>
                <w:szCs w:val="22"/>
              </w:rPr>
            </w:pPr>
            <w:r w:rsidRPr="00900B7F">
              <w:rPr>
                <w:rFonts w:ascii="Arial(W1)" w:hAnsi="Arial(W1)"/>
                <w:sz w:val="22"/>
                <w:szCs w:val="22"/>
              </w:rPr>
              <w:t>Date:</w:t>
            </w:r>
          </w:p>
        </w:tc>
        <w:tc>
          <w:tcPr>
            <w:tcW w:w="1252" w:type="dxa"/>
            <w:tcBorders>
              <w:top w:val="single" w:sz="12" w:space="0" w:color="auto"/>
              <w:left w:val="single" w:sz="4" w:space="0" w:color="auto"/>
              <w:bottom w:val="single" w:sz="6" w:space="0" w:color="auto"/>
              <w:right w:val="single" w:sz="4" w:space="0" w:color="auto"/>
            </w:tcBorders>
          </w:tcPr>
          <w:p w14:paraId="1BABA40F" w14:textId="77777777" w:rsidR="00F312D1" w:rsidRPr="00900B7F" w:rsidRDefault="00F312D1" w:rsidP="00900B7F">
            <w:pPr>
              <w:rPr>
                <w:rFonts w:ascii="Arial(W1)" w:hAnsi="Arial(W1)"/>
                <w:sz w:val="22"/>
                <w:szCs w:val="22"/>
              </w:rPr>
            </w:pPr>
          </w:p>
        </w:tc>
        <w:tc>
          <w:tcPr>
            <w:tcW w:w="3226" w:type="dxa"/>
            <w:tcBorders>
              <w:top w:val="single" w:sz="12" w:space="0" w:color="auto"/>
              <w:left w:val="single" w:sz="4" w:space="0" w:color="auto"/>
              <w:bottom w:val="single" w:sz="6" w:space="0" w:color="auto"/>
              <w:right w:val="single" w:sz="4" w:space="0" w:color="auto"/>
            </w:tcBorders>
          </w:tcPr>
          <w:p w14:paraId="22C184FB" w14:textId="77777777" w:rsidR="00F312D1" w:rsidRPr="00900B7F" w:rsidRDefault="00F312D1" w:rsidP="00900B7F">
            <w:pPr>
              <w:rPr>
                <w:rFonts w:ascii="Arial(W1)" w:hAnsi="Arial(W1)"/>
                <w:sz w:val="22"/>
                <w:szCs w:val="22"/>
              </w:rPr>
            </w:pPr>
            <w:r w:rsidRPr="00900B7F">
              <w:rPr>
                <w:rFonts w:ascii="Arial(W1)" w:hAnsi="Arial(W1)"/>
                <w:sz w:val="22"/>
                <w:szCs w:val="22"/>
              </w:rPr>
              <w:t>HNC Technical Evaluator:</w:t>
            </w:r>
          </w:p>
        </w:tc>
        <w:tc>
          <w:tcPr>
            <w:tcW w:w="2898" w:type="dxa"/>
            <w:tcBorders>
              <w:top w:val="single" w:sz="12" w:space="0" w:color="auto"/>
              <w:left w:val="single" w:sz="4" w:space="0" w:color="auto"/>
              <w:bottom w:val="single" w:sz="6" w:space="0" w:color="auto"/>
              <w:right w:val="single" w:sz="12" w:space="0" w:color="auto"/>
            </w:tcBorders>
          </w:tcPr>
          <w:p w14:paraId="75174721" w14:textId="77777777" w:rsidR="00F312D1" w:rsidRPr="00900B7F" w:rsidRDefault="00F312D1" w:rsidP="00900B7F">
            <w:pPr>
              <w:rPr>
                <w:rFonts w:ascii="Arial(W1)" w:hAnsi="Arial(W1)"/>
                <w:sz w:val="22"/>
                <w:szCs w:val="22"/>
              </w:rPr>
            </w:pPr>
          </w:p>
        </w:tc>
      </w:tr>
      <w:tr w:rsidR="00EF4F57" w:rsidRPr="00900B7F" w14:paraId="1F9588BE" w14:textId="77777777" w:rsidTr="00900B7F">
        <w:tc>
          <w:tcPr>
            <w:tcW w:w="1367" w:type="dxa"/>
            <w:tcBorders>
              <w:top w:val="single" w:sz="6" w:space="0" w:color="auto"/>
              <w:left w:val="single" w:sz="12" w:space="0" w:color="auto"/>
              <w:bottom w:val="single" w:sz="12" w:space="0" w:color="auto"/>
              <w:right w:val="single" w:sz="6" w:space="0" w:color="auto"/>
            </w:tcBorders>
          </w:tcPr>
          <w:p w14:paraId="30F4E109" w14:textId="77777777" w:rsidR="00EF4F57" w:rsidRPr="00900B7F" w:rsidRDefault="00EF4F57" w:rsidP="00900B7F">
            <w:pPr>
              <w:rPr>
                <w:rFonts w:ascii="Arial(W1)" w:hAnsi="Arial(W1)"/>
                <w:sz w:val="22"/>
                <w:szCs w:val="22"/>
              </w:rPr>
            </w:pPr>
            <w:r w:rsidRPr="00900B7F">
              <w:rPr>
                <w:rFonts w:ascii="Arial(W1)" w:hAnsi="Arial(W1)"/>
                <w:sz w:val="22"/>
                <w:szCs w:val="22"/>
              </w:rPr>
              <w:t>Comments:</w:t>
            </w:r>
          </w:p>
        </w:tc>
        <w:tc>
          <w:tcPr>
            <w:tcW w:w="12529" w:type="dxa"/>
            <w:gridSpan w:val="9"/>
            <w:tcBorders>
              <w:top w:val="single" w:sz="6" w:space="0" w:color="auto"/>
              <w:left w:val="single" w:sz="6" w:space="0" w:color="auto"/>
              <w:bottom w:val="single" w:sz="12" w:space="0" w:color="auto"/>
              <w:right w:val="single" w:sz="12" w:space="0" w:color="auto"/>
            </w:tcBorders>
          </w:tcPr>
          <w:p w14:paraId="3D69D177" w14:textId="77777777" w:rsidR="00EF4F57" w:rsidRPr="00900B7F" w:rsidRDefault="00EF4F57" w:rsidP="00900B7F">
            <w:pPr>
              <w:rPr>
                <w:rFonts w:ascii="Arial(W1)" w:hAnsi="Arial(W1)"/>
                <w:sz w:val="22"/>
                <w:szCs w:val="22"/>
              </w:rPr>
            </w:pPr>
          </w:p>
        </w:tc>
      </w:tr>
    </w:tbl>
    <w:p w14:paraId="46AB9194" w14:textId="77777777" w:rsidR="007A0CAC" w:rsidRPr="00224A88" w:rsidRDefault="007A0CAC" w:rsidP="00EF4F57">
      <w:pPr>
        <w:rPr>
          <w:rFonts w:ascii="Arial(W1)" w:hAnsi="Arial(W1)"/>
          <w:color w:val="5F497A"/>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463"/>
        <w:gridCol w:w="878"/>
        <w:gridCol w:w="630"/>
        <w:gridCol w:w="810"/>
        <w:gridCol w:w="630"/>
        <w:gridCol w:w="742"/>
        <w:gridCol w:w="1252"/>
        <w:gridCol w:w="3226"/>
        <w:gridCol w:w="2898"/>
      </w:tblGrid>
      <w:tr w:rsidR="00F312D1" w:rsidRPr="00900B7F" w14:paraId="7DF483A2" w14:textId="77777777" w:rsidTr="00283C7E">
        <w:tc>
          <w:tcPr>
            <w:tcW w:w="13896" w:type="dxa"/>
            <w:gridSpan w:val="10"/>
            <w:tcBorders>
              <w:top w:val="single" w:sz="12" w:space="0" w:color="auto"/>
              <w:left w:val="single" w:sz="12" w:space="0" w:color="auto"/>
              <w:bottom w:val="single" w:sz="6" w:space="0" w:color="auto"/>
              <w:right w:val="single" w:sz="12" w:space="0" w:color="auto"/>
            </w:tcBorders>
            <w:shd w:val="clear" w:color="auto" w:fill="E5DFEC"/>
          </w:tcPr>
          <w:p w14:paraId="3EFCA937" w14:textId="77777777" w:rsidR="00F312D1" w:rsidRPr="00900B7F" w:rsidRDefault="00F312D1" w:rsidP="00283C7E">
            <w:pPr>
              <w:jc w:val="center"/>
              <w:rPr>
                <w:rFonts w:ascii="Arial(W1)" w:hAnsi="Arial(W1)"/>
                <w:b/>
              </w:rPr>
            </w:pPr>
            <w:r>
              <w:rPr>
                <w:rFonts w:ascii="Arial(W1)" w:hAnsi="Arial(W1)"/>
                <w:b/>
              </w:rPr>
              <w:t>2nd</w:t>
            </w:r>
            <w:r w:rsidRPr="00900B7F">
              <w:rPr>
                <w:rFonts w:ascii="Arial(W1)" w:hAnsi="Arial(W1)"/>
                <w:b/>
              </w:rPr>
              <w:t xml:space="preserve"> Round Technical Review</w:t>
            </w:r>
          </w:p>
        </w:tc>
      </w:tr>
      <w:tr w:rsidR="00F312D1" w:rsidRPr="00900B7F" w14:paraId="5DFFAC87" w14:textId="77777777" w:rsidTr="0014475E">
        <w:tc>
          <w:tcPr>
            <w:tcW w:w="2830" w:type="dxa"/>
            <w:gridSpan w:val="2"/>
            <w:tcBorders>
              <w:top w:val="single" w:sz="12" w:space="0" w:color="auto"/>
              <w:left w:val="single" w:sz="12" w:space="0" w:color="auto"/>
              <w:bottom w:val="single" w:sz="6" w:space="0" w:color="auto"/>
              <w:right w:val="single" w:sz="6" w:space="0" w:color="auto"/>
            </w:tcBorders>
          </w:tcPr>
          <w:p w14:paraId="286AEA32" w14:textId="77777777" w:rsidR="00F312D1" w:rsidRPr="00900B7F" w:rsidRDefault="00F312D1" w:rsidP="00283C7E">
            <w:pPr>
              <w:rPr>
                <w:rFonts w:ascii="Arial(W1)" w:hAnsi="Arial(W1)"/>
                <w:sz w:val="22"/>
                <w:szCs w:val="22"/>
              </w:rPr>
            </w:pPr>
            <w:r w:rsidRPr="00900B7F">
              <w:rPr>
                <w:rFonts w:ascii="Arial(W1)" w:hAnsi="Arial(W1)"/>
                <w:sz w:val="22"/>
                <w:szCs w:val="22"/>
              </w:rPr>
              <w:t>Technically Acceptable:</w:t>
            </w:r>
          </w:p>
        </w:tc>
        <w:tc>
          <w:tcPr>
            <w:tcW w:w="878" w:type="dxa"/>
            <w:tcBorders>
              <w:top w:val="single" w:sz="12" w:space="0" w:color="auto"/>
              <w:left w:val="single" w:sz="6" w:space="0" w:color="auto"/>
              <w:bottom w:val="single" w:sz="6" w:space="0" w:color="auto"/>
              <w:right w:val="single" w:sz="6" w:space="0" w:color="auto"/>
            </w:tcBorders>
          </w:tcPr>
          <w:p w14:paraId="28A73BE2" w14:textId="77777777" w:rsidR="00F312D1" w:rsidRPr="00900B7F" w:rsidRDefault="00F312D1" w:rsidP="00283C7E">
            <w:pPr>
              <w:jc w:val="center"/>
              <w:rPr>
                <w:rFonts w:ascii="Arial(W1)" w:hAnsi="Arial(W1)"/>
                <w:sz w:val="22"/>
                <w:szCs w:val="22"/>
              </w:rPr>
            </w:pPr>
            <w:r w:rsidRPr="00900B7F">
              <w:rPr>
                <w:rFonts w:ascii="Arial(W1)" w:hAnsi="Arial(W1)"/>
                <w:sz w:val="22"/>
                <w:szCs w:val="22"/>
              </w:rPr>
              <w:t>Yes:</w:t>
            </w:r>
          </w:p>
        </w:tc>
        <w:tc>
          <w:tcPr>
            <w:tcW w:w="630" w:type="dxa"/>
            <w:tcBorders>
              <w:top w:val="single" w:sz="12" w:space="0" w:color="auto"/>
              <w:left w:val="single" w:sz="6" w:space="0" w:color="auto"/>
              <w:bottom w:val="single" w:sz="6" w:space="0" w:color="auto"/>
              <w:right w:val="single" w:sz="6" w:space="0" w:color="auto"/>
            </w:tcBorders>
            <w:shd w:val="clear" w:color="auto" w:fill="FFFFCC"/>
          </w:tcPr>
          <w:p w14:paraId="32B11E06" w14:textId="77777777" w:rsidR="00F312D1" w:rsidRPr="00900B7F" w:rsidRDefault="00F312D1" w:rsidP="00283C7E">
            <w:pPr>
              <w:rPr>
                <w:rFonts w:ascii="Arial(W1)" w:hAnsi="Arial(W1)"/>
                <w:sz w:val="22"/>
                <w:szCs w:val="22"/>
              </w:rPr>
            </w:pPr>
          </w:p>
        </w:tc>
        <w:tc>
          <w:tcPr>
            <w:tcW w:w="810" w:type="dxa"/>
            <w:tcBorders>
              <w:top w:val="single" w:sz="12" w:space="0" w:color="auto"/>
              <w:left w:val="single" w:sz="6" w:space="0" w:color="auto"/>
              <w:bottom w:val="single" w:sz="6" w:space="0" w:color="auto"/>
              <w:right w:val="single" w:sz="6" w:space="0" w:color="auto"/>
            </w:tcBorders>
          </w:tcPr>
          <w:p w14:paraId="4FD9AC9D" w14:textId="77777777" w:rsidR="00F312D1" w:rsidRPr="00900B7F" w:rsidRDefault="00F312D1" w:rsidP="00283C7E">
            <w:pPr>
              <w:jc w:val="center"/>
              <w:rPr>
                <w:rFonts w:ascii="Arial(W1)" w:hAnsi="Arial(W1)"/>
                <w:sz w:val="22"/>
                <w:szCs w:val="22"/>
              </w:rPr>
            </w:pPr>
            <w:r w:rsidRPr="00900B7F">
              <w:rPr>
                <w:rFonts w:ascii="Arial(W1)" w:hAnsi="Arial(W1)"/>
                <w:sz w:val="22"/>
                <w:szCs w:val="22"/>
              </w:rPr>
              <w:t>No:</w:t>
            </w:r>
          </w:p>
        </w:tc>
        <w:tc>
          <w:tcPr>
            <w:tcW w:w="630" w:type="dxa"/>
            <w:tcBorders>
              <w:top w:val="single" w:sz="12" w:space="0" w:color="auto"/>
              <w:left w:val="single" w:sz="6" w:space="0" w:color="auto"/>
              <w:bottom w:val="single" w:sz="6" w:space="0" w:color="auto"/>
              <w:right w:val="single" w:sz="6" w:space="0" w:color="auto"/>
            </w:tcBorders>
            <w:shd w:val="clear" w:color="auto" w:fill="FFFFCC"/>
          </w:tcPr>
          <w:p w14:paraId="6CBFD41B" w14:textId="77777777" w:rsidR="00F312D1" w:rsidRPr="00900B7F" w:rsidRDefault="00F312D1" w:rsidP="00283C7E">
            <w:pPr>
              <w:rPr>
                <w:rFonts w:ascii="Arial(W1)" w:hAnsi="Arial(W1)"/>
                <w:sz w:val="22"/>
                <w:szCs w:val="22"/>
              </w:rPr>
            </w:pPr>
          </w:p>
        </w:tc>
        <w:tc>
          <w:tcPr>
            <w:tcW w:w="742" w:type="dxa"/>
            <w:tcBorders>
              <w:top w:val="single" w:sz="12" w:space="0" w:color="auto"/>
              <w:left w:val="single" w:sz="6" w:space="0" w:color="auto"/>
              <w:bottom w:val="single" w:sz="6" w:space="0" w:color="auto"/>
              <w:right w:val="single" w:sz="4" w:space="0" w:color="auto"/>
            </w:tcBorders>
          </w:tcPr>
          <w:p w14:paraId="1638FE2E" w14:textId="77777777" w:rsidR="00F312D1" w:rsidRPr="00900B7F" w:rsidRDefault="00F312D1" w:rsidP="00283C7E">
            <w:pPr>
              <w:rPr>
                <w:rFonts w:ascii="Arial(W1)" w:hAnsi="Arial(W1)"/>
                <w:sz w:val="22"/>
                <w:szCs w:val="22"/>
              </w:rPr>
            </w:pPr>
            <w:r w:rsidRPr="00900B7F">
              <w:rPr>
                <w:rFonts w:ascii="Arial(W1)" w:hAnsi="Arial(W1)"/>
                <w:sz w:val="22"/>
                <w:szCs w:val="22"/>
              </w:rPr>
              <w:t>Date:</w:t>
            </w:r>
          </w:p>
        </w:tc>
        <w:tc>
          <w:tcPr>
            <w:tcW w:w="1252" w:type="dxa"/>
            <w:tcBorders>
              <w:top w:val="single" w:sz="12" w:space="0" w:color="auto"/>
              <w:left w:val="single" w:sz="4" w:space="0" w:color="auto"/>
              <w:bottom w:val="single" w:sz="6" w:space="0" w:color="auto"/>
              <w:right w:val="single" w:sz="4" w:space="0" w:color="auto"/>
            </w:tcBorders>
          </w:tcPr>
          <w:p w14:paraId="237BF39E" w14:textId="77777777" w:rsidR="00F312D1" w:rsidRPr="00900B7F" w:rsidRDefault="00F312D1" w:rsidP="00283C7E">
            <w:pPr>
              <w:rPr>
                <w:rFonts w:ascii="Arial(W1)" w:hAnsi="Arial(W1)"/>
                <w:sz w:val="22"/>
                <w:szCs w:val="22"/>
              </w:rPr>
            </w:pPr>
          </w:p>
        </w:tc>
        <w:tc>
          <w:tcPr>
            <w:tcW w:w="3226" w:type="dxa"/>
            <w:tcBorders>
              <w:top w:val="single" w:sz="12" w:space="0" w:color="auto"/>
              <w:left w:val="single" w:sz="4" w:space="0" w:color="auto"/>
              <w:bottom w:val="single" w:sz="6" w:space="0" w:color="auto"/>
              <w:right w:val="single" w:sz="4" w:space="0" w:color="auto"/>
            </w:tcBorders>
          </w:tcPr>
          <w:p w14:paraId="653DC41F" w14:textId="77777777" w:rsidR="00F312D1" w:rsidRPr="00900B7F" w:rsidRDefault="00F312D1" w:rsidP="00283C7E">
            <w:pPr>
              <w:rPr>
                <w:rFonts w:ascii="Arial(W1)" w:hAnsi="Arial(W1)"/>
                <w:sz w:val="22"/>
                <w:szCs w:val="22"/>
              </w:rPr>
            </w:pPr>
            <w:r w:rsidRPr="00900B7F">
              <w:rPr>
                <w:rFonts w:ascii="Arial(W1)" w:hAnsi="Arial(W1)"/>
                <w:sz w:val="22"/>
                <w:szCs w:val="22"/>
              </w:rPr>
              <w:t>HNC Technical Evaluator:</w:t>
            </w:r>
          </w:p>
        </w:tc>
        <w:tc>
          <w:tcPr>
            <w:tcW w:w="2898" w:type="dxa"/>
            <w:tcBorders>
              <w:top w:val="single" w:sz="12" w:space="0" w:color="auto"/>
              <w:left w:val="single" w:sz="4" w:space="0" w:color="auto"/>
              <w:bottom w:val="single" w:sz="6" w:space="0" w:color="auto"/>
              <w:right w:val="single" w:sz="12" w:space="0" w:color="auto"/>
            </w:tcBorders>
          </w:tcPr>
          <w:p w14:paraId="0D99BD4B" w14:textId="77777777" w:rsidR="00F312D1" w:rsidRPr="00900B7F" w:rsidRDefault="00F312D1" w:rsidP="00283C7E">
            <w:pPr>
              <w:rPr>
                <w:rFonts w:ascii="Arial(W1)" w:hAnsi="Arial(W1)"/>
                <w:sz w:val="22"/>
                <w:szCs w:val="22"/>
              </w:rPr>
            </w:pPr>
          </w:p>
        </w:tc>
      </w:tr>
      <w:tr w:rsidR="00F312D1" w:rsidRPr="00900B7F" w14:paraId="7791671B" w14:textId="77777777" w:rsidTr="00283C7E">
        <w:tc>
          <w:tcPr>
            <w:tcW w:w="1367" w:type="dxa"/>
            <w:tcBorders>
              <w:top w:val="single" w:sz="6" w:space="0" w:color="auto"/>
              <w:left w:val="single" w:sz="12" w:space="0" w:color="auto"/>
              <w:bottom w:val="single" w:sz="12" w:space="0" w:color="auto"/>
              <w:right w:val="single" w:sz="6" w:space="0" w:color="auto"/>
            </w:tcBorders>
          </w:tcPr>
          <w:p w14:paraId="348A9F6B" w14:textId="77777777" w:rsidR="00F312D1" w:rsidRPr="00900B7F" w:rsidRDefault="00F312D1" w:rsidP="00283C7E">
            <w:pPr>
              <w:rPr>
                <w:rFonts w:ascii="Arial(W1)" w:hAnsi="Arial(W1)"/>
                <w:sz w:val="22"/>
                <w:szCs w:val="22"/>
              </w:rPr>
            </w:pPr>
            <w:r w:rsidRPr="00900B7F">
              <w:rPr>
                <w:rFonts w:ascii="Arial(W1)" w:hAnsi="Arial(W1)"/>
                <w:sz w:val="22"/>
                <w:szCs w:val="22"/>
              </w:rPr>
              <w:t>Comments:</w:t>
            </w:r>
          </w:p>
        </w:tc>
        <w:tc>
          <w:tcPr>
            <w:tcW w:w="12529" w:type="dxa"/>
            <w:gridSpan w:val="9"/>
            <w:tcBorders>
              <w:top w:val="single" w:sz="6" w:space="0" w:color="auto"/>
              <w:left w:val="single" w:sz="6" w:space="0" w:color="auto"/>
              <w:bottom w:val="single" w:sz="12" w:space="0" w:color="auto"/>
              <w:right w:val="single" w:sz="12" w:space="0" w:color="auto"/>
            </w:tcBorders>
          </w:tcPr>
          <w:p w14:paraId="4512A6AF" w14:textId="77777777" w:rsidR="00F312D1" w:rsidRPr="00900B7F" w:rsidRDefault="00F312D1" w:rsidP="00283C7E">
            <w:pPr>
              <w:rPr>
                <w:rFonts w:ascii="Arial(W1)" w:hAnsi="Arial(W1)"/>
                <w:sz w:val="22"/>
                <w:szCs w:val="22"/>
              </w:rPr>
            </w:pPr>
          </w:p>
        </w:tc>
      </w:tr>
    </w:tbl>
    <w:p w14:paraId="202D675A" w14:textId="77777777" w:rsidR="00914D16" w:rsidRDefault="00914D16" w:rsidP="00CD38E6">
      <w:pPr>
        <w:rPr>
          <w:rFonts w:ascii="Arial(W1)" w:hAnsi="Arial(W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7"/>
        <w:gridCol w:w="1463"/>
        <w:gridCol w:w="878"/>
        <w:gridCol w:w="630"/>
        <w:gridCol w:w="810"/>
        <w:gridCol w:w="630"/>
        <w:gridCol w:w="742"/>
        <w:gridCol w:w="1252"/>
        <w:gridCol w:w="3226"/>
        <w:gridCol w:w="2898"/>
      </w:tblGrid>
      <w:tr w:rsidR="00F312D1" w:rsidRPr="00900B7F" w14:paraId="7D2A81D2" w14:textId="77777777" w:rsidTr="0014475E">
        <w:tc>
          <w:tcPr>
            <w:tcW w:w="13896" w:type="dxa"/>
            <w:gridSpan w:val="10"/>
            <w:tcBorders>
              <w:top w:val="single" w:sz="12" w:space="0" w:color="auto"/>
              <w:left w:val="single" w:sz="12" w:space="0" w:color="auto"/>
              <w:bottom w:val="single" w:sz="12" w:space="0" w:color="auto"/>
              <w:right w:val="single" w:sz="12" w:space="0" w:color="auto"/>
            </w:tcBorders>
            <w:shd w:val="clear" w:color="auto" w:fill="E5DFEC"/>
          </w:tcPr>
          <w:p w14:paraId="08E2BAF2" w14:textId="77777777" w:rsidR="00F312D1" w:rsidRPr="00900B7F" w:rsidRDefault="00F312D1" w:rsidP="00283C7E">
            <w:pPr>
              <w:jc w:val="center"/>
              <w:rPr>
                <w:rFonts w:ascii="Arial(W1)" w:hAnsi="Arial(W1)"/>
                <w:b/>
              </w:rPr>
            </w:pPr>
            <w:r>
              <w:rPr>
                <w:rFonts w:ascii="Arial(W1)" w:hAnsi="Arial(W1)"/>
                <w:b/>
              </w:rPr>
              <w:t>3rd</w:t>
            </w:r>
            <w:r w:rsidRPr="00900B7F">
              <w:rPr>
                <w:rFonts w:ascii="Arial(W1)" w:hAnsi="Arial(W1)"/>
                <w:b/>
              </w:rPr>
              <w:t xml:space="preserve"> Round Technical Review</w:t>
            </w:r>
          </w:p>
        </w:tc>
      </w:tr>
      <w:tr w:rsidR="00F312D1" w:rsidRPr="00900B7F" w14:paraId="2DC8DB8D" w14:textId="77777777" w:rsidTr="0014475E">
        <w:tc>
          <w:tcPr>
            <w:tcW w:w="2830" w:type="dxa"/>
            <w:gridSpan w:val="2"/>
            <w:tcBorders>
              <w:top w:val="single" w:sz="12" w:space="0" w:color="auto"/>
              <w:left w:val="single" w:sz="12" w:space="0" w:color="auto"/>
              <w:bottom w:val="single" w:sz="6" w:space="0" w:color="auto"/>
              <w:right w:val="single" w:sz="6" w:space="0" w:color="auto"/>
            </w:tcBorders>
          </w:tcPr>
          <w:p w14:paraId="62C3400F" w14:textId="77777777" w:rsidR="00F312D1" w:rsidRPr="00900B7F" w:rsidRDefault="00F312D1" w:rsidP="00283C7E">
            <w:pPr>
              <w:rPr>
                <w:rFonts w:ascii="Arial(W1)" w:hAnsi="Arial(W1)"/>
                <w:sz w:val="22"/>
                <w:szCs w:val="22"/>
              </w:rPr>
            </w:pPr>
            <w:r w:rsidRPr="00900B7F">
              <w:rPr>
                <w:rFonts w:ascii="Arial(W1)" w:hAnsi="Arial(W1)"/>
                <w:sz w:val="22"/>
                <w:szCs w:val="22"/>
              </w:rPr>
              <w:t>Technically Acceptable:</w:t>
            </w:r>
          </w:p>
        </w:tc>
        <w:tc>
          <w:tcPr>
            <w:tcW w:w="878" w:type="dxa"/>
            <w:tcBorders>
              <w:top w:val="single" w:sz="12" w:space="0" w:color="auto"/>
              <w:left w:val="single" w:sz="6" w:space="0" w:color="auto"/>
              <w:bottom w:val="single" w:sz="6" w:space="0" w:color="auto"/>
              <w:right w:val="single" w:sz="6" w:space="0" w:color="auto"/>
            </w:tcBorders>
          </w:tcPr>
          <w:p w14:paraId="777D7981" w14:textId="77777777" w:rsidR="00F312D1" w:rsidRPr="00900B7F" w:rsidRDefault="00F312D1" w:rsidP="00283C7E">
            <w:pPr>
              <w:jc w:val="center"/>
              <w:rPr>
                <w:rFonts w:ascii="Arial(W1)" w:hAnsi="Arial(W1)"/>
                <w:sz w:val="22"/>
                <w:szCs w:val="22"/>
              </w:rPr>
            </w:pPr>
            <w:r w:rsidRPr="00900B7F">
              <w:rPr>
                <w:rFonts w:ascii="Arial(W1)" w:hAnsi="Arial(W1)"/>
                <w:sz w:val="22"/>
                <w:szCs w:val="22"/>
              </w:rPr>
              <w:t>Yes:</w:t>
            </w:r>
          </w:p>
        </w:tc>
        <w:tc>
          <w:tcPr>
            <w:tcW w:w="630" w:type="dxa"/>
            <w:tcBorders>
              <w:top w:val="single" w:sz="12" w:space="0" w:color="auto"/>
              <w:left w:val="single" w:sz="6" w:space="0" w:color="auto"/>
              <w:bottom w:val="single" w:sz="6" w:space="0" w:color="auto"/>
              <w:right w:val="single" w:sz="6" w:space="0" w:color="auto"/>
            </w:tcBorders>
            <w:shd w:val="clear" w:color="auto" w:fill="FFFFCC"/>
          </w:tcPr>
          <w:p w14:paraId="23AB45F2" w14:textId="77777777" w:rsidR="00F312D1" w:rsidRPr="00900B7F" w:rsidRDefault="00F312D1" w:rsidP="00283C7E">
            <w:pPr>
              <w:rPr>
                <w:rFonts w:ascii="Arial(W1)" w:hAnsi="Arial(W1)"/>
                <w:sz w:val="22"/>
                <w:szCs w:val="22"/>
              </w:rPr>
            </w:pPr>
          </w:p>
        </w:tc>
        <w:tc>
          <w:tcPr>
            <w:tcW w:w="810" w:type="dxa"/>
            <w:tcBorders>
              <w:top w:val="single" w:sz="12" w:space="0" w:color="auto"/>
              <w:left w:val="single" w:sz="6" w:space="0" w:color="auto"/>
              <w:bottom w:val="single" w:sz="6" w:space="0" w:color="auto"/>
              <w:right w:val="single" w:sz="6" w:space="0" w:color="auto"/>
            </w:tcBorders>
          </w:tcPr>
          <w:p w14:paraId="7CA726F5" w14:textId="77777777" w:rsidR="00F312D1" w:rsidRPr="00900B7F" w:rsidRDefault="00F312D1" w:rsidP="00283C7E">
            <w:pPr>
              <w:jc w:val="center"/>
              <w:rPr>
                <w:rFonts w:ascii="Arial(W1)" w:hAnsi="Arial(W1)"/>
                <w:sz w:val="22"/>
                <w:szCs w:val="22"/>
              </w:rPr>
            </w:pPr>
            <w:r w:rsidRPr="00900B7F">
              <w:rPr>
                <w:rFonts w:ascii="Arial(W1)" w:hAnsi="Arial(W1)"/>
                <w:sz w:val="22"/>
                <w:szCs w:val="22"/>
              </w:rPr>
              <w:t>No:</w:t>
            </w:r>
          </w:p>
        </w:tc>
        <w:tc>
          <w:tcPr>
            <w:tcW w:w="630" w:type="dxa"/>
            <w:tcBorders>
              <w:top w:val="single" w:sz="12" w:space="0" w:color="auto"/>
              <w:left w:val="single" w:sz="6" w:space="0" w:color="auto"/>
              <w:bottom w:val="single" w:sz="6" w:space="0" w:color="auto"/>
              <w:right w:val="single" w:sz="6" w:space="0" w:color="auto"/>
            </w:tcBorders>
            <w:shd w:val="clear" w:color="auto" w:fill="FFFFCC"/>
          </w:tcPr>
          <w:p w14:paraId="338E813C" w14:textId="77777777" w:rsidR="00F312D1" w:rsidRPr="00900B7F" w:rsidRDefault="00F312D1" w:rsidP="00283C7E">
            <w:pPr>
              <w:rPr>
                <w:rFonts w:ascii="Arial(W1)" w:hAnsi="Arial(W1)"/>
                <w:sz w:val="22"/>
                <w:szCs w:val="22"/>
              </w:rPr>
            </w:pPr>
          </w:p>
        </w:tc>
        <w:tc>
          <w:tcPr>
            <w:tcW w:w="742" w:type="dxa"/>
            <w:tcBorders>
              <w:top w:val="single" w:sz="12" w:space="0" w:color="auto"/>
              <w:left w:val="single" w:sz="6" w:space="0" w:color="auto"/>
              <w:bottom w:val="single" w:sz="6" w:space="0" w:color="auto"/>
              <w:right w:val="single" w:sz="4" w:space="0" w:color="auto"/>
            </w:tcBorders>
          </w:tcPr>
          <w:p w14:paraId="7D00BAED" w14:textId="77777777" w:rsidR="00F312D1" w:rsidRPr="00900B7F" w:rsidRDefault="00F312D1" w:rsidP="00283C7E">
            <w:pPr>
              <w:rPr>
                <w:rFonts w:ascii="Arial(W1)" w:hAnsi="Arial(W1)"/>
                <w:sz w:val="22"/>
                <w:szCs w:val="22"/>
              </w:rPr>
            </w:pPr>
            <w:r w:rsidRPr="00900B7F">
              <w:rPr>
                <w:rFonts w:ascii="Arial(W1)" w:hAnsi="Arial(W1)"/>
                <w:sz w:val="22"/>
                <w:szCs w:val="22"/>
              </w:rPr>
              <w:t>Date:</w:t>
            </w:r>
          </w:p>
        </w:tc>
        <w:tc>
          <w:tcPr>
            <w:tcW w:w="1252" w:type="dxa"/>
            <w:tcBorders>
              <w:top w:val="single" w:sz="12" w:space="0" w:color="auto"/>
              <w:left w:val="single" w:sz="4" w:space="0" w:color="auto"/>
              <w:bottom w:val="single" w:sz="6" w:space="0" w:color="auto"/>
              <w:right w:val="single" w:sz="4" w:space="0" w:color="auto"/>
            </w:tcBorders>
          </w:tcPr>
          <w:p w14:paraId="20101807" w14:textId="77777777" w:rsidR="00F312D1" w:rsidRPr="00900B7F" w:rsidRDefault="00F312D1" w:rsidP="00283C7E">
            <w:pPr>
              <w:rPr>
                <w:rFonts w:ascii="Arial(W1)" w:hAnsi="Arial(W1)"/>
                <w:sz w:val="22"/>
                <w:szCs w:val="22"/>
              </w:rPr>
            </w:pPr>
          </w:p>
        </w:tc>
        <w:tc>
          <w:tcPr>
            <w:tcW w:w="3226" w:type="dxa"/>
            <w:tcBorders>
              <w:top w:val="single" w:sz="12" w:space="0" w:color="auto"/>
              <w:left w:val="single" w:sz="4" w:space="0" w:color="auto"/>
              <w:bottom w:val="single" w:sz="6" w:space="0" w:color="auto"/>
              <w:right w:val="single" w:sz="4" w:space="0" w:color="auto"/>
            </w:tcBorders>
          </w:tcPr>
          <w:p w14:paraId="247676D2" w14:textId="77777777" w:rsidR="00F312D1" w:rsidRPr="00900B7F" w:rsidRDefault="00F312D1" w:rsidP="00283C7E">
            <w:pPr>
              <w:rPr>
                <w:rFonts w:ascii="Arial(W1)" w:hAnsi="Arial(W1)"/>
                <w:sz w:val="22"/>
                <w:szCs w:val="22"/>
              </w:rPr>
            </w:pPr>
            <w:r w:rsidRPr="00900B7F">
              <w:rPr>
                <w:rFonts w:ascii="Arial(W1)" w:hAnsi="Arial(W1)"/>
                <w:sz w:val="22"/>
                <w:szCs w:val="22"/>
              </w:rPr>
              <w:t>HNC Technical Evaluator:</w:t>
            </w:r>
          </w:p>
        </w:tc>
        <w:tc>
          <w:tcPr>
            <w:tcW w:w="2898" w:type="dxa"/>
            <w:tcBorders>
              <w:top w:val="single" w:sz="12" w:space="0" w:color="auto"/>
              <w:left w:val="single" w:sz="4" w:space="0" w:color="auto"/>
              <w:bottom w:val="single" w:sz="6" w:space="0" w:color="auto"/>
              <w:right w:val="single" w:sz="12" w:space="0" w:color="auto"/>
            </w:tcBorders>
          </w:tcPr>
          <w:p w14:paraId="6FB92B8E" w14:textId="77777777" w:rsidR="00F312D1" w:rsidRPr="00900B7F" w:rsidRDefault="00F312D1" w:rsidP="00283C7E">
            <w:pPr>
              <w:rPr>
                <w:rFonts w:ascii="Arial(W1)" w:hAnsi="Arial(W1)"/>
                <w:sz w:val="22"/>
                <w:szCs w:val="22"/>
              </w:rPr>
            </w:pPr>
          </w:p>
        </w:tc>
      </w:tr>
      <w:tr w:rsidR="00F312D1" w:rsidRPr="00900B7F" w14:paraId="5F74F905" w14:textId="77777777" w:rsidTr="00283C7E">
        <w:tc>
          <w:tcPr>
            <w:tcW w:w="1367" w:type="dxa"/>
            <w:tcBorders>
              <w:top w:val="single" w:sz="6" w:space="0" w:color="auto"/>
              <w:left w:val="single" w:sz="12" w:space="0" w:color="auto"/>
              <w:bottom w:val="single" w:sz="12" w:space="0" w:color="auto"/>
              <w:right w:val="single" w:sz="6" w:space="0" w:color="auto"/>
            </w:tcBorders>
          </w:tcPr>
          <w:p w14:paraId="0D9B7888" w14:textId="77777777" w:rsidR="00F312D1" w:rsidRPr="00900B7F" w:rsidRDefault="00F312D1" w:rsidP="00283C7E">
            <w:pPr>
              <w:rPr>
                <w:rFonts w:ascii="Arial(W1)" w:hAnsi="Arial(W1)"/>
                <w:sz w:val="22"/>
                <w:szCs w:val="22"/>
              </w:rPr>
            </w:pPr>
            <w:r w:rsidRPr="00900B7F">
              <w:rPr>
                <w:rFonts w:ascii="Arial(W1)" w:hAnsi="Arial(W1)"/>
                <w:sz w:val="22"/>
                <w:szCs w:val="22"/>
              </w:rPr>
              <w:t>Comments:</w:t>
            </w:r>
          </w:p>
        </w:tc>
        <w:tc>
          <w:tcPr>
            <w:tcW w:w="12529" w:type="dxa"/>
            <w:gridSpan w:val="9"/>
            <w:tcBorders>
              <w:top w:val="single" w:sz="6" w:space="0" w:color="auto"/>
              <w:left w:val="single" w:sz="6" w:space="0" w:color="auto"/>
              <w:bottom w:val="single" w:sz="12" w:space="0" w:color="auto"/>
              <w:right w:val="single" w:sz="12" w:space="0" w:color="auto"/>
            </w:tcBorders>
          </w:tcPr>
          <w:p w14:paraId="206BB7C0" w14:textId="77777777" w:rsidR="00F312D1" w:rsidRPr="00900B7F" w:rsidRDefault="00F312D1" w:rsidP="00283C7E">
            <w:pPr>
              <w:rPr>
                <w:rFonts w:ascii="Arial(W1)" w:hAnsi="Arial(W1)"/>
                <w:sz w:val="22"/>
                <w:szCs w:val="22"/>
              </w:rPr>
            </w:pPr>
          </w:p>
        </w:tc>
      </w:tr>
    </w:tbl>
    <w:p w14:paraId="25821E78" w14:textId="77777777" w:rsidR="00F312D1" w:rsidRPr="00A04E4E" w:rsidRDefault="00F312D1" w:rsidP="009C2E46">
      <w:pPr>
        <w:rPr>
          <w:rFonts w:ascii="Arial(W1)" w:hAnsi="Arial(W1)"/>
          <w:sz w:val="22"/>
          <w:szCs w:val="22"/>
        </w:rPr>
      </w:pPr>
    </w:p>
    <w:sectPr w:rsidR="00F312D1" w:rsidRPr="00A04E4E" w:rsidSect="00685931">
      <w:headerReference w:type="default" r:id="rId10"/>
      <w:footerReference w:type="default" r:id="rId11"/>
      <w:pgSz w:w="15840" w:h="12240" w:orient="landscape" w:code="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15751" w14:textId="77777777" w:rsidR="003C2617" w:rsidRDefault="003C2617">
      <w:r>
        <w:separator/>
      </w:r>
    </w:p>
  </w:endnote>
  <w:endnote w:type="continuationSeparator" w:id="0">
    <w:p w14:paraId="34738D50" w14:textId="77777777" w:rsidR="003C2617" w:rsidRDefault="003C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90C5" w14:textId="77777777" w:rsidR="00A76637" w:rsidRPr="009C2E46" w:rsidRDefault="00A76637" w:rsidP="00FB7BC3">
    <w:pPr>
      <w:pStyle w:val="Footer"/>
      <w:rPr>
        <w:rFonts w:ascii="Arial" w:hAnsi="Arial" w:cs="Arial"/>
        <w:sz w:val="16"/>
        <w:szCs w:val="16"/>
        <w:lang w:val="en-US"/>
      </w:rPr>
    </w:pPr>
    <w:r w:rsidRPr="009C2E46">
      <w:rPr>
        <w:rFonts w:ascii="Arial" w:hAnsi="Arial" w:cs="Arial"/>
        <w:sz w:val="16"/>
        <w:szCs w:val="16"/>
      </w:rPr>
      <w:t xml:space="preserve">Attachment </w:t>
    </w:r>
    <w:r w:rsidR="00B56F0D">
      <w:rPr>
        <w:rFonts w:ascii="Arial" w:hAnsi="Arial" w:cs="Arial"/>
        <w:sz w:val="16"/>
        <w:szCs w:val="16"/>
        <w:lang w:val="en-US"/>
      </w:rPr>
      <w:t>7</w:t>
    </w:r>
    <w:r w:rsidR="00FB7BC3" w:rsidRPr="009C2E46">
      <w:rPr>
        <w:rFonts w:ascii="Arial" w:hAnsi="Arial" w:cs="Arial"/>
        <w:sz w:val="16"/>
        <w:szCs w:val="16"/>
        <w:lang w:val="en-US"/>
      </w:rPr>
      <w:tab/>
    </w:r>
    <w:r w:rsidR="00FB7BC3" w:rsidRPr="009C2E46">
      <w:rPr>
        <w:rFonts w:ascii="Arial" w:hAnsi="Arial" w:cs="Arial"/>
        <w:sz w:val="16"/>
        <w:szCs w:val="16"/>
        <w:lang w:val="en-US"/>
      </w:rPr>
      <w:tab/>
    </w:r>
    <w:r w:rsidR="00270CEB" w:rsidRPr="009C2E46">
      <w:rPr>
        <w:rFonts w:ascii="Arial" w:hAnsi="Arial" w:cs="Arial"/>
        <w:sz w:val="16"/>
        <w:szCs w:val="16"/>
        <w:lang w:val="en-US"/>
      </w:rPr>
      <w:fldChar w:fldCharType="begin"/>
    </w:r>
    <w:r w:rsidR="00270CEB" w:rsidRPr="009C2E46">
      <w:rPr>
        <w:rFonts w:ascii="Arial" w:hAnsi="Arial" w:cs="Arial"/>
        <w:sz w:val="16"/>
        <w:szCs w:val="16"/>
        <w:lang w:val="en-US"/>
      </w:rPr>
      <w:instrText xml:space="preserve"> FILENAME  \* Lower  \* MERGEFORMAT </w:instrText>
    </w:r>
    <w:r w:rsidR="00270CEB" w:rsidRPr="009C2E46">
      <w:rPr>
        <w:rFonts w:ascii="Arial" w:hAnsi="Arial" w:cs="Arial"/>
        <w:sz w:val="16"/>
        <w:szCs w:val="16"/>
        <w:lang w:val="en-US"/>
      </w:rPr>
      <w:fldChar w:fldCharType="separate"/>
    </w:r>
    <w:r w:rsidR="006B4F1A">
      <w:rPr>
        <w:rFonts w:ascii="Arial" w:hAnsi="Arial" w:cs="Arial"/>
        <w:noProof/>
        <w:sz w:val="16"/>
        <w:szCs w:val="16"/>
        <w:lang w:val="en-US"/>
      </w:rPr>
      <w:t>Tech Review Document 12-17-15.doc</w:t>
    </w:r>
    <w:r w:rsidR="00270CEB" w:rsidRPr="009C2E46">
      <w:rPr>
        <w:rFonts w:ascii="Arial" w:hAnsi="Arial" w:cs="Arial"/>
        <w:sz w:val="16"/>
        <w:szCs w:val="16"/>
        <w:lang w:val="en-US"/>
      </w:rPr>
      <w:fldChar w:fldCharType="end"/>
    </w:r>
    <w:r w:rsidR="00FB7BC3" w:rsidRPr="009C2E46">
      <w:rPr>
        <w:rFonts w:ascii="Arial" w:hAnsi="Arial" w:cs="Arial"/>
        <w:sz w:val="16"/>
        <w:szCs w:val="16"/>
        <w:lang w:val="en-US"/>
      </w:rPr>
      <w:tab/>
    </w:r>
    <w:r w:rsidR="00FB7BC3" w:rsidRPr="009C2E46">
      <w:rPr>
        <w:rFonts w:ascii="Arial" w:hAnsi="Arial" w:cs="Arial"/>
        <w:sz w:val="16"/>
        <w:szCs w:val="16"/>
        <w:lang w:val="en-US"/>
      </w:rPr>
      <w:tab/>
    </w:r>
    <w:r w:rsidR="00FB7BC3" w:rsidRPr="009C2E46">
      <w:rPr>
        <w:rFonts w:ascii="Arial" w:hAnsi="Arial" w:cs="Arial"/>
        <w:sz w:val="16"/>
        <w:szCs w:val="16"/>
        <w:lang w:val="en-US"/>
      </w:rPr>
      <w:tab/>
    </w:r>
    <w:r w:rsidR="00FB7BC3" w:rsidRPr="009C2E46">
      <w:rPr>
        <w:rFonts w:ascii="Arial" w:hAnsi="Arial" w:cs="Arial"/>
        <w:sz w:val="16"/>
        <w:szCs w:val="16"/>
        <w:lang w:val="en-US"/>
      </w:rPr>
      <w:tab/>
    </w:r>
    <w:r w:rsidR="00FB7BC3" w:rsidRPr="009C2E46">
      <w:rPr>
        <w:rFonts w:ascii="Arial" w:hAnsi="Arial" w:cs="Arial"/>
        <w:sz w:val="16"/>
        <w:szCs w:val="16"/>
        <w:lang w:val="en-US"/>
      </w:rPr>
      <w:tab/>
    </w:r>
    <w:r w:rsidR="00FB7BC3" w:rsidRPr="009C2E46">
      <w:rPr>
        <w:rFonts w:ascii="Arial" w:hAnsi="Arial" w:cs="Arial"/>
        <w:sz w:val="16"/>
        <w:szCs w:val="16"/>
        <w:lang w:val="en-US"/>
      </w:rPr>
      <w:tab/>
    </w:r>
    <w:r w:rsidR="00FB7BC3" w:rsidRPr="009C2E46">
      <w:rPr>
        <w:rFonts w:ascii="Arial" w:hAnsi="Arial" w:cs="Arial"/>
        <w:sz w:val="16"/>
        <w:szCs w:val="16"/>
      </w:rPr>
      <w:fldChar w:fldCharType="begin"/>
    </w:r>
    <w:r w:rsidR="00FB7BC3" w:rsidRPr="009C2E46">
      <w:rPr>
        <w:rFonts w:ascii="Arial" w:hAnsi="Arial" w:cs="Arial"/>
        <w:sz w:val="16"/>
        <w:szCs w:val="16"/>
      </w:rPr>
      <w:instrText xml:space="preserve"> PAGE   \* MERGEFORMAT </w:instrText>
    </w:r>
    <w:r w:rsidR="00FB7BC3" w:rsidRPr="009C2E46">
      <w:rPr>
        <w:rFonts w:ascii="Arial" w:hAnsi="Arial" w:cs="Arial"/>
        <w:sz w:val="16"/>
        <w:szCs w:val="16"/>
      </w:rPr>
      <w:fldChar w:fldCharType="separate"/>
    </w:r>
    <w:r w:rsidR="00B56F0D">
      <w:rPr>
        <w:rFonts w:ascii="Arial" w:hAnsi="Arial" w:cs="Arial"/>
        <w:noProof/>
        <w:sz w:val="16"/>
        <w:szCs w:val="16"/>
      </w:rPr>
      <w:t>5</w:t>
    </w:r>
    <w:r w:rsidR="00FB7BC3" w:rsidRPr="009C2E46">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55DB5" w14:textId="77777777" w:rsidR="003C2617" w:rsidRDefault="003C2617">
      <w:r>
        <w:separator/>
      </w:r>
    </w:p>
  </w:footnote>
  <w:footnote w:type="continuationSeparator" w:id="0">
    <w:p w14:paraId="72F960B6" w14:textId="77777777" w:rsidR="003C2617" w:rsidRDefault="003C2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F968" w14:textId="77777777" w:rsidR="00A76637" w:rsidRPr="0047190F" w:rsidRDefault="0047190F">
    <w:pPr>
      <w:pStyle w:val="Header"/>
      <w:jc w:val="center"/>
      <w:rPr>
        <w:rFonts w:ascii="Arial" w:hAnsi="Arial" w:cs="Arial"/>
        <w:b/>
        <w:bCs/>
        <w:sz w:val="28"/>
        <w:szCs w:val="28"/>
      </w:rPr>
    </w:pPr>
    <w:r>
      <w:rPr>
        <w:rFonts w:ascii="Arial" w:hAnsi="Arial" w:cs="Arial"/>
        <w:b/>
        <w:bCs/>
        <w:sz w:val="28"/>
        <w:szCs w:val="28"/>
      </w:rPr>
      <w:t>U</w:t>
    </w:r>
    <w:r w:rsidR="00A76637" w:rsidRPr="0047190F">
      <w:rPr>
        <w:rFonts w:ascii="Arial" w:hAnsi="Arial" w:cs="Arial"/>
        <w:b/>
        <w:bCs/>
        <w:sz w:val="28"/>
        <w:szCs w:val="28"/>
      </w:rPr>
      <w:t xml:space="preserve">H Technical </w:t>
    </w:r>
    <w:r w:rsidR="00755650">
      <w:rPr>
        <w:rFonts w:ascii="Arial" w:hAnsi="Arial" w:cs="Arial"/>
        <w:b/>
        <w:bCs/>
        <w:sz w:val="28"/>
        <w:szCs w:val="28"/>
      </w:rPr>
      <w:t>Review</w:t>
    </w:r>
  </w:p>
  <w:p w14:paraId="6547F27B" w14:textId="77777777" w:rsidR="00A76637" w:rsidRPr="0047190F" w:rsidRDefault="00E56815">
    <w:pPr>
      <w:pStyle w:val="Header"/>
      <w:jc w:val="center"/>
      <w:rPr>
        <w:rFonts w:ascii="Arial" w:hAnsi="Arial" w:cs="Arial"/>
        <w:b/>
        <w:bCs/>
        <w:sz w:val="28"/>
        <w:szCs w:val="28"/>
      </w:rPr>
    </w:pPr>
    <w:r>
      <w:rPr>
        <w:rFonts w:ascii="Arial" w:hAnsi="Arial" w:cs="Arial"/>
        <w:b/>
        <w:bCs/>
        <w:sz w:val="28"/>
        <w:szCs w:val="28"/>
      </w:rPr>
      <w:t xml:space="preserve">Round </w:t>
    </w:r>
    <w:r w:rsidRPr="00E56815">
      <w:rPr>
        <w:rFonts w:ascii="Arial" w:hAnsi="Arial" w:cs="Arial"/>
        <w:b/>
        <w:bCs/>
        <w:color w:val="5F497A"/>
        <w:sz w:val="28"/>
        <w:szCs w:val="28"/>
      </w:rPr>
      <w:t>#</w:t>
    </w:r>
    <w:r w:rsidR="00755650">
      <w:rPr>
        <w:rFonts w:ascii="Arial" w:hAnsi="Arial" w:cs="Arial"/>
        <w:b/>
        <w:bCs/>
        <w:sz w:val="28"/>
        <w:szCs w:val="28"/>
      </w:rPr>
      <w:t xml:space="preserve"> </w:t>
    </w:r>
  </w:p>
  <w:p w14:paraId="142E4183" w14:textId="772A3F80" w:rsidR="00A76637" w:rsidRPr="0047190F" w:rsidRDefault="002F3403">
    <w:pPr>
      <w:pStyle w:val="Header"/>
      <w:jc w:val="center"/>
      <w:rPr>
        <w:rFonts w:ascii="Arial" w:hAnsi="Arial" w:cs="Arial"/>
        <w:b/>
        <w:bCs/>
        <w:color w:val="5F497A"/>
        <w:sz w:val="28"/>
        <w:szCs w:val="28"/>
      </w:rPr>
    </w:pPr>
    <w:r>
      <w:rPr>
        <w:rFonts w:ascii="Arial" w:hAnsi="Arial" w:cs="Arial"/>
        <w:b/>
        <w:bCs/>
        <w:noProof/>
        <w:color w:val="5F497A"/>
        <w:sz w:val="28"/>
        <w:szCs w:val="28"/>
      </w:rPr>
      <w:pict w14:anchorId="5D36F639">
        <v:line id="_x0000_s2049" style="position:absolute;left:0;text-align:left;z-index:251657728;mso-wrap-edited:f" from="-9pt,17.6pt" to="684pt,17.6pt" wrapcoords="-68 0 -68 0 21634 0 21634 0 -68 0" strokeweight="1.5pt">
          <w10:wrap type="tight"/>
        </v:line>
      </w:pict>
    </w:r>
    <w:r>
      <w:rPr>
        <w:rFonts w:ascii="Arial" w:hAnsi="Arial" w:cs="Arial"/>
        <w:b/>
        <w:bCs/>
        <w:noProof/>
        <w:color w:val="5F497A"/>
        <w:sz w:val="28"/>
        <w:szCs w:val="28"/>
      </w:rPr>
      <w:t>Kirtland AFB, Bldg 20602, Industrial Storage</w:t>
    </w:r>
  </w:p>
  <w:p w14:paraId="4D93F67C" w14:textId="77777777" w:rsidR="00A76637" w:rsidRPr="009C2E46" w:rsidRDefault="00A76637">
    <w:pPr>
      <w:pStyle w:val="Header"/>
      <w:jc w:val="center"/>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60B3"/>
    <w:multiLevelType w:val="hybridMultilevel"/>
    <w:tmpl w:val="4C0CFFDA"/>
    <w:lvl w:ilvl="0" w:tplc="D7042D40">
      <w:start w:val="1"/>
      <w:numFmt w:val="lowerLetter"/>
      <w:lvlText w:val="%1."/>
      <w:lvlJc w:val="left"/>
      <w:pPr>
        <w:ind w:left="1080" w:hanging="72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B226B"/>
    <w:multiLevelType w:val="hybridMultilevel"/>
    <w:tmpl w:val="283830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B5D0855"/>
    <w:multiLevelType w:val="hybridMultilevel"/>
    <w:tmpl w:val="31F27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0666820"/>
    <w:multiLevelType w:val="hybridMultilevel"/>
    <w:tmpl w:val="E270A06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4B8379C"/>
    <w:multiLevelType w:val="hybridMultilevel"/>
    <w:tmpl w:val="15722BB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2C246A6"/>
    <w:multiLevelType w:val="hybridMultilevel"/>
    <w:tmpl w:val="011AA568"/>
    <w:lvl w:ilvl="0" w:tplc="3354A6D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D413C0"/>
    <w:multiLevelType w:val="hybridMultilevel"/>
    <w:tmpl w:val="6B0E4E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9334850"/>
    <w:multiLevelType w:val="hybridMultilevel"/>
    <w:tmpl w:val="2D080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5717DF"/>
    <w:multiLevelType w:val="hybridMultilevel"/>
    <w:tmpl w:val="D4AA2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0F36D8E"/>
    <w:multiLevelType w:val="multilevel"/>
    <w:tmpl w:val="2D080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D94F5A"/>
    <w:multiLevelType w:val="hybridMultilevel"/>
    <w:tmpl w:val="BE98818A"/>
    <w:lvl w:ilvl="0" w:tplc="82880B74">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15:restartNumberingAfterBreak="0">
    <w:nsid w:val="79712C7D"/>
    <w:multiLevelType w:val="hybridMultilevel"/>
    <w:tmpl w:val="E050149E"/>
    <w:lvl w:ilvl="0" w:tplc="3354A6D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E45639"/>
    <w:multiLevelType w:val="hybridMultilevel"/>
    <w:tmpl w:val="D19E347C"/>
    <w:lvl w:ilvl="0" w:tplc="97B46D2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829318691">
    <w:abstractNumId w:val="4"/>
  </w:num>
  <w:num w:numId="2" w16cid:durableId="2025281362">
    <w:abstractNumId w:val="7"/>
  </w:num>
  <w:num w:numId="3" w16cid:durableId="1036661031">
    <w:abstractNumId w:val="9"/>
  </w:num>
  <w:num w:numId="4" w16cid:durableId="1892183845">
    <w:abstractNumId w:val="5"/>
  </w:num>
  <w:num w:numId="5" w16cid:durableId="1071538075">
    <w:abstractNumId w:val="11"/>
  </w:num>
  <w:num w:numId="6" w16cid:durableId="159279513">
    <w:abstractNumId w:val="1"/>
  </w:num>
  <w:num w:numId="7" w16cid:durableId="1331442859">
    <w:abstractNumId w:val="8"/>
  </w:num>
  <w:num w:numId="8" w16cid:durableId="800155000">
    <w:abstractNumId w:val="2"/>
  </w:num>
  <w:num w:numId="9" w16cid:durableId="2034568226">
    <w:abstractNumId w:val="6"/>
  </w:num>
  <w:num w:numId="10" w16cid:durableId="75906122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1541180">
    <w:abstractNumId w:val="0"/>
  </w:num>
  <w:num w:numId="12" w16cid:durableId="712968062">
    <w:abstractNumId w:val="10"/>
  </w:num>
  <w:num w:numId="13" w16cid:durableId="7636917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171D"/>
    <w:rsid w:val="00006ACF"/>
    <w:rsid w:val="000076CB"/>
    <w:rsid w:val="000108F7"/>
    <w:rsid w:val="000176BD"/>
    <w:rsid w:val="00027140"/>
    <w:rsid w:val="000312AD"/>
    <w:rsid w:val="000327B6"/>
    <w:rsid w:val="0004436B"/>
    <w:rsid w:val="00047940"/>
    <w:rsid w:val="000516BB"/>
    <w:rsid w:val="0005209E"/>
    <w:rsid w:val="000521F9"/>
    <w:rsid w:val="00052CC6"/>
    <w:rsid w:val="00064B22"/>
    <w:rsid w:val="00065E6C"/>
    <w:rsid w:val="000665C4"/>
    <w:rsid w:val="00077C19"/>
    <w:rsid w:val="0008069E"/>
    <w:rsid w:val="00082CCE"/>
    <w:rsid w:val="00084838"/>
    <w:rsid w:val="00084D23"/>
    <w:rsid w:val="00085D90"/>
    <w:rsid w:val="00090596"/>
    <w:rsid w:val="0009198E"/>
    <w:rsid w:val="000B21C4"/>
    <w:rsid w:val="000B2B86"/>
    <w:rsid w:val="000C0A53"/>
    <w:rsid w:val="000C5529"/>
    <w:rsid w:val="000C590C"/>
    <w:rsid w:val="000C5CF5"/>
    <w:rsid w:val="000C7460"/>
    <w:rsid w:val="000C7E93"/>
    <w:rsid w:val="000D79F7"/>
    <w:rsid w:val="0010004C"/>
    <w:rsid w:val="0011547A"/>
    <w:rsid w:val="00116F0D"/>
    <w:rsid w:val="00127B6F"/>
    <w:rsid w:val="00132F83"/>
    <w:rsid w:val="00137AF1"/>
    <w:rsid w:val="001431B8"/>
    <w:rsid w:val="0014475E"/>
    <w:rsid w:val="00144CBF"/>
    <w:rsid w:val="001465A6"/>
    <w:rsid w:val="001520AC"/>
    <w:rsid w:val="0017547B"/>
    <w:rsid w:val="00181787"/>
    <w:rsid w:val="001824A3"/>
    <w:rsid w:val="001861BA"/>
    <w:rsid w:val="001948AF"/>
    <w:rsid w:val="00194AC0"/>
    <w:rsid w:val="001A159A"/>
    <w:rsid w:val="001A2F0C"/>
    <w:rsid w:val="001A3AA9"/>
    <w:rsid w:val="001B2ACB"/>
    <w:rsid w:val="001B56E3"/>
    <w:rsid w:val="001B747A"/>
    <w:rsid w:val="001C4317"/>
    <w:rsid w:val="001E4C24"/>
    <w:rsid w:val="001E4E07"/>
    <w:rsid w:val="001E74F3"/>
    <w:rsid w:val="00201DAD"/>
    <w:rsid w:val="002105DA"/>
    <w:rsid w:val="0021084B"/>
    <w:rsid w:val="0022318A"/>
    <w:rsid w:val="00224A88"/>
    <w:rsid w:val="00224CB3"/>
    <w:rsid w:val="00234781"/>
    <w:rsid w:val="00236121"/>
    <w:rsid w:val="00240FD1"/>
    <w:rsid w:val="002466FA"/>
    <w:rsid w:val="0024733D"/>
    <w:rsid w:val="00257DAD"/>
    <w:rsid w:val="002637E9"/>
    <w:rsid w:val="00270CEB"/>
    <w:rsid w:val="00274A4A"/>
    <w:rsid w:val="00277818"/>
    <w:rsid w:val="00280584"/>
    <w:rsid w:val="00283C7E"/>
    <w:rsid w:val="002877C4"/>
    <w:rsid w:val="00297273"/>
    <w:rsid w:val="002C04C8"/>
    <w:rsid w:val="002C0DD3"/>
    <w:rsid w:val="002C46D9"/>
    <w:rsid w:val="002C7E8B"/>
    <w:rsid w:val="002D06A2"/>
    <w:rsid w:val="002E1050"/>
    <w:rsid w:val="002E5A1F"/>
    <w:rsid w:val="002F3403"/>
    <w:rsid w:val="0030361E"/>
    <w:rsid w:val="00315BE0"/>
    <w:rsid w:val="00320718"/>
    <w:rsid w:val="00325443"/>
    <w:rsid w:val="003308D8"/>
    <w:rsid w:val="00334317"/>
    <w:rsid w:val="00342656"/>
    <w:rsid w:val="003528F2"/>
    <w:rsid w:val="00353CE9"/>
    <w:rsid w:val="00353D7D"/>
    <w:rsid w:val="003620A3"/>
    <w:rsid w:val="00365C9B"/>
    <w:rsid w:val="003714D3"/>
    <w:rsid w:val="00371C4F"/>
    <w:rsid w:val="0037356E"/>
    <w:rsid w:val="00374EED"/>
    <w:rsid w:val="003750F2"/>
    <w:rsid w:val="003763EA"/>
    <w:rsid w:val="00377ADA"/>
    <w:rsid w:val="00384F9B"/>
    <w:rsid w:val="003A0E6E"/>
    <w:rsid w:val="003A2264"/>
    <w:rsid w:val="003B08BF"/>
    <w:rsid w:val="003B1715"/>
    <w:rsid w:val="003B305E"/>
    <w:rsid w:val="003B34C7"/>
    <w:rsid w:val="003C2617"/>
    <w:rsid w:val="003D2B9D"/>
    <w:rsid w:val="003F2682"/>
    <w:rsid w:val="003F4240"/>
    <w:rsid w:val="003F462A"/>
    <w:rsid w:val="003F600E"/>
    <w:rsid w:val="00400229"/>
    <w:rsid w:val="00406B43"/>
    <w:rsid w:val="00413FCC"/>
    <w:rsid w:val="0042067D"/>
    <w:rsid w:val="004259E8"/>
    <w:rsid w:val="00425AD3"/>
    <w:rsid w:val="00425EA1"/>
    <w:rsid w:val="004261AB"/>
    <w:rsid w:val="00437A5A"/>
    <w:rsid w:val="004433BB"/>
    <w:rsid w:val="00444869"/>
    <w:rsid w:val="004462E0"/>
    <w:rsid w:val="00450A98"/>
    <w:rsid w:val="0045428E"/>
    <w:rsid w:val="00460AD8"/>
    <w:rsid w:val="0046182E"/>
    <w:rsid w:val="004645A2"/>
    <w:rsid w:val="004665B5"/>
    <w:rsid w:val="0047190F"/>
    <w:rsid w:val="00472FFD"/>
    <w:rsid w:val="00474A4E"/>
    <w:rsid w:val="00475CB7"/>
    <w:rsid w:val="0048277E"/>
    <w:rsid w:val="00483FFD"/>
    <w:rsid w:val="00493B72"/>
    <w:rsid w:val="004A5E9F"/>
    <w:rsid w:val="004B008C"/>
    <w:rsid w:val="004B43E8"/>
    <w:rsid w:val="004B50F1"/>
    <w:rsid w:val="004D1C96"/>
    <w:rsid w:val="004D46DF"/>
    <w:rsid w:val="004E4F8E"/>
    <w:rsid w:val="004F13E4"/>
    <w:rsid w:val="004F2487"/>
    <w:rsid w:val="004F53C6"/>
    <w:rsid w:val="004F77D2"/>
    <w:rsid w:val="00502D53"/>
    <w:rsid w:val="00512F5A"/>
    <w:rsid w:val="005142BE"/>
    <w:rsid w:val="00522E1D"/>
    <w:rsid w:val="00545280"/>
    <w:rsid w:val="00545979"/>
    <w:rsid w:val="005463B9"/>
    <w:rsid w:val="0054658A"/>
    <w:rsid w:val="0055012E"/>
    <w:rsid w:val="00556C47"/>
    <w:rsid w:val="00557A42"/>
    <w:rsid w:val="00560944"/>
    <w:rsid w:val="0056384B"/>
    <w:rsid w:val="005656E0"/>
    <w:rsid w:val="00574ACC"/>
    <w:rsid w:val="00574E76"/>
    <w:rsid w:val="005806D1"/>
    <w:rsid w:val="005855E0"/>
    <w:rsid w:val="005915DE"/>
    <w:rsid w:val="00594468"/>
    <w:rsid w:val="00595840"/>
    <w:rsid w:val="00595F0F"/>
    <w:rsid w:val="00597A7A"/>
    <w:rsid w:val="005A0DC1"/>
    <w:rsid w:val="005B7704"/>
    <w:rsid w:val="005C0041"/>
    <w:rsid w:val="005C0154"/>
    <w:rsid w:val="005D0A11"/>
    <w:rsid w:val="005D28AE"/>
    <w:rsid w:val="005D6B85"/>
    <w:rsid w:val="006035C4"/>
    <w:rsid w:val="006035E3"/>
    <w:rsid w:val="00610857"/>
    <w:rsid w:val="00610CDA"/>
    <w:rsid w:val="00617B0F"/>
    <w:rsid w:val="00620692"/>
    <w:rsid w:val="00621CE5"/>
    <w:rsid w:val="00626F7A"/>
    <w:rsid w:val="00627735"/>
    <w:rsid w:val="006306A8"/>
    <w:rsid w:val="00632FFC"/>
    <w:rsid w:val="006330A3"/>
    <w:rsid w:val="006336FA"/>
    <w:rsid w:val="0064017A"/>
    <w:rsid w:val="00642230"/>
    <w:rsid w:val="006575A5"/>
    <w:rsid w:val="00660E00"/>
    <w:rsid w:val="00664455"/>
    <w:rsid w:val="0066584F"/>
    <w:rsid w:val="00666811"/>
    <w:rsid w:val="00680AB5"/>
    <w:rsid w:val="0068398E"/>
    <w:rsid w:val="00685931"/>
    <w:rsid w:val="0069622B"/>
    <w:rsid w:val="006A37A2"/>
    <w:rsid w:val="006B4F1A"/>
    <w:rsid w:val="006B7AFF"/>
    <w:rsid w:val="006C0798"/>
    <w:rsid w:val="006C1453"/>
    <w:rsid w:val="006C451F"/>
    <w:rsid w:val="006C49BD"/>
    <w:rsid w:val="006D6121"/>
    <w:rsid w:val="006E49AA"/>
    <w:rsid w:val="006E7D02"/>
    <w:rsid w:val="006F4A30"/>
    <w:rsid w:val="006F689D"/>
    <w:rsid w:val="00700BC7"/>
    <w:rsid w:val="0070205F"/>
    <w:rsid w:val="00707FF4"/>
    <w:rsid w:val="007102C6"/>
    <w:rsid w:val="00734EFB"/>
    <w:rsid w:val="00737666"/>
    <w:rsid w:val="00746CD7"/>
    <w:rsid w:val="00755650"/>
    <w:rsid w:val="007606C1"/>
    <w:rsid w:val="007614B6"/>
    <w:rsid w:val="00771F8C"/>
    <w:rsid w:val="007736C2"/>
    <w:rsid w:val="00776130"/>
    <w:rsid w:val="00781908"/>
    <w:rsid w:val="00787FC9"/>
    <w:rsid w:val="00790309"/>
    <w:rsid w:val="007A08D5"/>
    <w:rsid w:val="007A0CAC"/>
    <w:rsid w:val="007A4050"/>
    <w:rsid w:val="007A42C3"/>
    <w:rsid w:val="007A7258"/>
    <w:rsid w:val="007E1356"/>
    <w:rsid w:val="007E2C2F"/>
    <w:rsid w:val="007F4DD9"/>
    <w:rsid w:val="008062F2"/>
    <w:rsid w:val="00812F30"/>
    <w:rsid w:val="00816287"/>
    <w:rsid w:val="00822707"/>
    <w:rsid w:val="00826DBB"/>
    <w:rsid w:val="008339FC"/>
    <w:rsid w:val="00852106"/>
    <w:rsid w:val="008554FE"/>
    <w:rsid w:val="0086448D"/>
    <w:rsid w:val="00896A6A"/>
    <w:rsid w:val="00896DB2"/>
    <w:rsid w:val="00897E4B"/>
    <w:rsid w:val="008A4497"/>
    <w:rsid w:val="008B25F8"/>
    <w:rsid w:val="008B331E"/>
    <w:rsid w:val="008B448D"/>
    <w:rsid w:val="008B54F9"/>
    <w:rsid w:val="008B66A7"/>
    <w:rsid w:val="008C2C76"/>
    <w:rsid w:val="008C5ADA"/>
    <w:rsid w:val="008C7AF9"/>
    <w:rsid w:val="008E1FEF"/>
    <w:rsid w:val="008E24B1"/>
    <w:rsid w:val="00900811"/>
    <w:rsid w:val="00900B7F"/>
    <w:rsid w:val="00905214"/>
    <w:rsid w:val="009054D3"/>
    <w:rsid w:val="009069DD"/>
    <w:rsid w:val="00914D16"/>
    <w:rsid w:val="00927465"/>
    <w:rsid w:val="00927955"/>
    <w:rsid w:val="00935C14"/>
    <w:rsid w:val="00952783"/>
    <w:rsid w:val="009537E0"/>
    <w:rsid w:val="00960DFC"/>
    <w:rsid w:val="009610FD"/>
    <w:rsid w:val="009648CC"/>
    <w:rsid w:val="00964CB9"/>
    <w:rsid w:val="00967759"/>
    <w:rsid w:val="00982463"/>
    <w:rsid w:val="00986390"/>
    <w:rsid w:val="009905AD"/>
    <w:rsid w:val="00990FA6"/>
    <w:rsid w:val="009926FC"/>
    <w:rsid w:val="009B22C5"/>
    <w:rsid w:val="009B4BDD"/>
    <w:rsid w:val="009B5B31"/>
    <w:rsid w:val="009C2E46"/>
    <w:rsid w:val="009D3453"/>
    <w:rsid w:val="009D7D7F"/>
    <w:rsid w:val="009E42FA"/>
    <w:rsid w:val="009E466D"/>
    <w:rsid w:val="009E7234"/>
    <w:rsid w:val="009E733F"/>
    <w:rsid w:val="009F1457"/>
    <w:rsid w:val="009F7946"/>
    <w:rsid w:val="00A01A94"/>
    <w:rsid w:val="00A04E4E"/>
    <w:rsid w:val="00A10862"/>
    <w:rsid w:val="00A120AE"/>
    <w:rsid w:val="00A30BD6"/>
    <w:rsid w:val="00A42D80"/>
    <w:rsid w:val="00A4507F"/>
    <w:rsid w:val="00A532CE"/>
    <w:rsid w:val="00A57224"/>
    <w:rsid w:val="00A617CA"/>
    <w:rsid w:val="00A640BC"/>
    <w:rsid w:val="00A646C5"/>
    <w:rsid w:val="00A71193"/>
    <w:rsid w:val="00A71EAD"/>
    <w:rsid w:val="00A76637"/>
    <w:rsid w:val="00A840C7"/>
    <w:rsid w:val="00A842B8"/>
    <w:rsid w:val="00A94D28"/>
    <w:rsid w:val="00AA0A33"/>
    <w:rsid w:val="00AA52CA"/>
    <w:rsid w:val="00AB4834"/>
    <w:rsid w:val="00AB7692"/>
    <w:rsid w:val="00AC077E"/>
    <w:rsid w:val="00AC7959"/>
    <w:rsid w:val="00AD17B6"/>
    <w:rsid w:val="00AD3F70"/>
    <w:rsid w:val="00AE33C2"/>
    <w:rsid w:val="00AE57F1"/>
    <w:rsid w:val="00AF25A2"/>
    <w:rsid w:val="00AF4B27"/>
    <w:rsid w:val="00B02AFF"/>
    <w:rsid w:val="00B04D58"/>
    <w:rsid w:val="00B10A87"/>
    <w:rsid w:val="00B13236"/>
    <w:rsid w:val="00B16758"/>
    <w:rsid w:val="00B33043"/>
    <w:rsid w:val="00B363BE"/>
    <w:rsid w:val="00B3703E"/>
    <w:rsid w:val="00B46779"/>
    <w:rsid w:val="00B46C6A"/>
    <w:rsid w:val="00B47C93"/>
    <w:rsid w:val="00B546E4"/>
    <w:rsid w:val="00B5505A"/>
    <w:rsid w:val="00B56F0D"/>
    <w:rsid w:val="00B63EA3"/>
    <w:rsid w:val="00B65B93"/>
    <w:rsid w:val="00B740BE"/>
    <w:rsid w:val="00B82337"/>
    <w:rsid w:val="00B83A42"/>
    <w:rsid w:val="00B953FA"/>
    <w:rsid w:val="00BA00A9"/>
    <w:rsid w:val="00BA1B89"/>
    <w:rsid w:val="00BA4911"/>
    <w:rsid w:val="00BB6B75"/>
    <w:rsid w:val="00BD30A0"/>
    <w:rsid w:val="00BD34B7"/>
    <w:rsid w:val="00BD4871"/>
    <w:rsid w:val="00BE2215"/>
    <w:rsid w:val="00BE47F7"/>
    <w:rsid w:val="00BE4C63"/>
    <w:rsid w:val="00BF6670"/>
    <w:rsid w:val="00C058E2"/>
    <w:rsid w:val="00C1390F"/>
    <w:rsid w:val="00C1681E"/>
    <w:rsid w:val="00C17005"/>
    <w:rsid w:val="00C21818"/>
    <w:rsid w:val="00C229B7"/>
    <w:rsid w:val="00C22E60"/>
    <w:rsid w:val="00C268B9"/>
    <w:rsid w:val="00C479C1"/>
    <w:rsid w:val="00C52C4D"/>
    <w:rsid w:val="00C6719C"/>
    <w:rsid w:val="00C92988"/>
    <w:rsid w:val="00C94F8C"/>
    <w:rsid w:val="00CA17D3"/>
    <w:rsid w:val="00CA24B9"/>
    <w:rsid w:val="00CB18EF"/>
    <w:rsid w:val="00CB5F62"/>
    <w:rsid w:val="00CC1290"/>
    <w:rsid w:val="00CC1C3C"/>
    <w:rsid w:val="00CC577B"/>
    <w:rsid w:val="00CC59A4"/>
    <w:rsid w:val="00CD0C0D"/>
    <w:rsid w:val="00CD171D"/>
    <w:rsid w:val="00CD38E6"/>
    <w:rsid w:val="00CE048F"/>
    <w:rsid w:val="00CF46EF"/>
    <w:rsid w:val="00CF6027"/>
    <w:rsid w:val="00D0012B"/>
    <w:rsid w:val="00D136C0"/>
    <w:rsid w:val="00D1521E"/>
    <w:rsid w:val="00D213FB"/>
    <w:rsid w:val="00D232E0"/>
    <w:rsid w:val="00D3336A"/>
    <w:rsid w:val="00D42F89"/>
    <w:rsid w:val="00D5324F"/>
    <w:rsid w:val="00D62A9D"/>
    <w:rsid w:val="00D74661"/>
    <w:rsid w:val="00D74E25"/>
    <w:rsid w:val="00D815F3"/>
    <w:rsid w:val="00D82A70"/>
    <w:rsid w:val="00D923DE"/>
    <w:rsid w:val="00D940A8"/>
    <w:rsid w:val="00D965AA"/>
    <w:rsid w:val="00DA108E"/>
    <w:rsid w:val="00DA1F8B"/>
    <w:rsid w:val="00DA2BC4"/>
    <w:rsid w:val="00DA2F2A"/>
    <w:rsid w:val="00DB2C03"/>
    <w:rsid w:val="00DC1AD6"/>
    <w:rsid w:val="00DC7359"/>
    <w:rsid w:val="00DD29B1"/>
    <w:rsid w:val="00DD38EB"/>
    <w:rsid w:val="00DD3CE3"/>
    <w:rsid w:val="00DE0D9C"/>
    <w:rsid w:val="00DE4247"/>
    <w:rsid w:val="00DE59C8"/>
    <w:rsid w:val="00DF3BEC"/>
    <w:rsid w:val="00DF6C76"/>
    <w:rsid w:val="00DF7051"/>
    <w:rsid w:val="00E01563"/>
    <w:rsid w:val="00E11EBA"/>
    <w:rsid w:val="00E14068"/>
    <w:rsid w:val="00E14238"/>
    <w:rsid w:val="00E17C4C"/>
    <w:rsid w:val="00E20FCD"/>
    <w:rsid w:val="00E24ABD"/>
    <w:rsid w:val="00E32B31"/>
    <w:rsid w:val="00E33EDE"/>
    <w:rsid w:val="00E36850"/>
    <w:rsid w:val="00E429D7"/>
    <w:rsid w:val="00E43D73"/>
    <w:rsid w:val="00E464E0"/>
    <w:rsid w:val="00E5224D"/>
    <w:rsid w:val="00E56815"/>
    <w:rsid w:val="00E61089"/>
    <w:rsid w:val="00E61620"/>
    <w:rsid w:val="00E70176"/>
    <w:rsid w:val="00E7325B"/>
    <w:rsid w:val="00E7773A"/>
    <w:rsid w:val="00E86C53"/>
    <w:rsid w:val="00E870DC"/>
    <w:rsid w:val="00E9232A"/>
    <w:rsid w:val="00E9255C"/>
    <w:rsid w:val="00E92C9B"/>
    <w:rsid w:val="00E94B37"/>
    <w:rsid w:val="00E95C9D"/>
    <w:rsid w:val="00EA0989"/>
    <w:rsid w:val="00EB2806"/>
    <w:rsid w:val="00EB5597"/>
    <w:rsid w:val="00EB56E8"/>
    <w:rsid w:val="00EB6C44"/>
    <w:rsid w:val="00EC2FF2"/>
    <w:rsid w:val="00EC3ADD"/>
    <w:rsid w:val="00EC4F14"/>
    <w:rsid w:val="00EC63D5"/>
    <w:rsid w:val="00EC6E04"/>
    <w:rsid w:val="00ED2827"/>
    <w:rsid w:val="00EE04A3"/>
    <w:rsid w:val="00EE0984"/>
    <w:rsid w:val="00EE74A4"/>
    <w:rsid w:val="00EE7FCD"/>
    <w:rsid w:val="00EF1416"/>
    <w:rsid w:val="00EF3BBA"/>
    <w:rsid w:val="00EF4F57"/>
    <w:rsid w:val="00F01916"/>
    <w:rsid w:val="00F02916"/>
    <w:rsid w:val="00F02AB6"/>
    <w:rsid w:val="00F03662"/>
    <w:rsid w:val="00F13A9C"/>
    <w:rsid w:val="00F167CE"/>
    <w:rsid w:val="00F257AB"/>
    <w:rsid w:val="00F27C84"/>
    <w:rsid w:val="00F308CA"/>
    <w:rsid w:val="00F312D1"/>
    <w:rsid w:val="00F5747C"/>
    <w:rsid w:val="00F637D5"/>
    <w:rsid w:val="00F91AD2"/>
    <w:rsid w:val="00F91C18"/>
    <w:rsid w:val="00F930CB"/>
    <w:rsid w:val="00F935AD"/>
    <w:rsid w:val="00FA4DED"/>
    <w:rsid w:val="00FA7B60"/>
    <w:rsid w:val="00FB7BC3"/>
    <w:rsid w:val="00FC29D1"/>
    <w:rsid w:val="00FD2ABE"/>
    <w:rsid w:val="00FD76C4"/>
    <w:rsid w:val="00FE16CB"/>
    <w:rsid w:val="00FE3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0559A8F"/>
  <w15:chartTrackingRefBased/>
  <w15:docId w15:val="{A1434E6B-1355-4318-9916-9D494A77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link w:val="Heading3Char"/>
    <w:qFormat/>
    <w:pPr>
      <w:keepNext/>
      <w:outlineLvl w:val="2"/>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rPr>
      <w:lang w:val="x-none" w:eastAsia="x-none"/>
    </w:rPr>
  </w:style>
  <w:style w:type="paragraph" w:styleId="BalloonText">
    <w:name w:val="Balloon Text"/>
    <w:basedOn w:val="Normal"/>
    <w:semiHidden/>
    <w:rsid w:val="00A71EAD"/>
    <w:rPr>
      <w:rFonts w:ascii="Tahoma" w:hAnsi="Tahoma" w:cs="Tahoma"/>
      <w:sz w:val="16"/>
      <w:szCs w:val="16"/>
    </w:rPr>
  </w:style>
  <w:style w:type="table" w:styleId="TableGrid">
    <w:name w:val="Table Grid"/>
    <w:basedOn w:val="TableNormal"/>
    <w:rsid w:val="00BA00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54FE"/>
    <w:pPr>
      <w:ind w:left="720"/>
      <w:contextualSpacing/>
    </w:pPr>
    <w:rPr>
      <w:sz w:val="20"/>
      <w:szCs w:val="20"/>
    </w:rPr>
  </w:style>
  <w:style w:type="paragraph" w:styleId="PlainText">
    <w:name w:val="Plain Text"/>
    <w:basedOn w:val="Normal"/>
    <w:link w:val="PlainTextChar"/>
    <w:uiPriority w:val="99"/>
    <w:unhideWhenUsed/>
    <w:rsid w:val="00E7325B"/>
    <w:rPr>
      <w:rFonts w:ascii="Consolas" w:hAnsi="Consolas"/>
      <w:sz w:val="21"/>
      <w:szCs w:val="21"/>
      <w:lang w:val="x-none" w:eastAsia="ko-KR"/>
    </w:rPr>
  </w:style>
  <w:style w:type="character" w:customStyle="1" w:styleId="PlainTextChar">
    <w:name w:val="Plain Text Char"/>
    <w:link w:val="PlainText"/>
    <w:uiPriority w:val="99"/>
    <w:rsid w:val="00E7325B"/>
    <w:rPr>
      <w:rFonts w:ascii="Consolas" w:eastAsia="Times New Roman" w:hAnsi="Consolas" w:cs="Times New Roman"/>
      <w:sz w:val="21"/>
      <w:szCs w:val="21"/>
      <w:lang w:eastAsia="ko-KR"/>
    </w:rPr>
  </w:style>
  <w:style w:type="character" w:customStyle="1" w:styleId="FooterChar">
    <w:name w:val="Footer Char"/>
    <w:link w:val="Footer"/>
    <w:uiPriority w:val="99"/>
    <w:rsid w:val="00BE2215"/>
    <w:rPr>
      <w:sz w:val="24"/>
      <w:szCs w:val="24"/>
    </w:rPr>
  </w:style>
  <w:style w:type="character" w:customStyle="1" w:styleId="Heading3Char">
    <w:name w:val="Heading 3 Char"/>
    <w:link w:val="Heading3"/>
    <w:rsid w:val="006336FA"/>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04666">
      <w:bodyDiv w:val="1"/>
      <w:marLeft w:val="0"/>
      <w:marRight w:val="0"/>
      <w:marTop w:val="0"/>
      <w:marBottom w:val="0"/>
      <w:divBdr>
        <w:top w:val="none" w:sz="0" w:space="0" w:color="auto"/>
        <w:left w:val="none" w:sz="0" w:space="0" w:color="auto"/>
        <w:bottom w:val="none" w:sz="0" w:space="0" w:color="auto"/>
        <w:right w:val="none" w:sz="0" w:space="0" w:color="auto"/>
      </w:divBdr>
    </w:div>
    <w:div w:id="1198198117">
      <w:bodyDiv w:val="1"/>
      <w:marLeft w:val="0"/>
      <w:marRight w:val="0"/>
      <w:marTop w:val="0"/>
      <w:marBottom w:val="0"/>
      <w:divBdr>
        <w:top w:val="none" w:sz="0" w:space="0" w:color="auto"/>
        <w:left w:val="none" w:sz="0" w:space="0" w:color="auto"/>
        <w:bottom w:val="none" w:sz="0" w:space="0" w:color="auto"/>
        <w:right w:val="none" w:sz="0" w:space="0" w:color="auto"/>
      </w:divBdr>
    </w:div>
    <w:div w:id="1327511902">
      <w:bodyDiv w:val="1"/>
      <w:marLeft w:val="0"/>
      <w:marRight w:val="0"/>
      <w:marTop w:val="0"/>
      <w:marBottom w:val="0"/>
      <w:divBdr>
        <w:top w:val="none" w:sz="0" w:space="0" w:color="auto"/>
        <w:left w:val="none" w:sz="0" w:space="0" w:color="auto"/>
        <w:bottom w:val="none" w:sz="0" w:space="0" w:color="auto"/>
        <w:right w:val="none" w:sz="0" w:space="0" w:color="auto"/>
      </w:divBdr>
    </w:div>
    <w:div w:id="1346245614">
      <w:bodyDiv w:val="1"/>
      <w:marLeft w:val="0"/>
      <w:marRight w:val="0"/>
      <w:marTop w:val="0"/>
      <w:marBottom w:val="0"/>
      <w:divBdr>
        <w:top w:val="none" w:sz="0" w:space="0" w:color="auto"/>
        <w:left w:val="none" w:sz="0" w:space="0" w:color="auto"/>
        <w:bottom w:val="none" w:sz="0" w:space="0" w:color="auto"/>
        <w:right w:val="none" w:sz="0" w:space="0" w:color="auto"/>
      </w:divBdr>
    </w:div>
    <w:div w:id="199579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Z:\UPH%20Buys\Ordering%20Forms\Tech%20Eval%20For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7948d4b-2f09-4db1-a480-f3e78d7a2327" xsi:nil="true"/>
    <lcf76f155ced4ddcb4097134ff3c332f xmlns="fa77c42a-60ff-4998-b8f1-3e1a3c04e33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881A5AF3D9114180984152D02ED827" ma:contentTypeVersion="14" ma:contentTypeDescription="Create a new document." ma:contentTypeScope="" ma:versionID="dc19b4bb4503b9e9fb4b37db29e756c3">
  <xsd:schema xmlns:xsd="http://www.w3.org/2001/XMLSchema" xmlns:xs="http://www.w3.org/2001/XMLSchema" xmlns:p="http://schemas.microsoft.com/office/2006/metadata/properties" xmlns:ns2="fa77c42a-60ff-4998-b8f1-3e1a3c04e339" xmlns:ns3="87948d4b-2f09-4db1-a480-f3e78d7a2327" targetNamespace="http://schemas.microsoft.com/office/2006/metadata/properties" ma:root="true" ma:fieldsID="d848a4509b5836b8b7c7fbbf9ad298f1" ns2:_="" ns3:_="">
    <xsd:import namespace="fa77c42a-60ff-4998-b8f1-3e1a3c04e339"/>
    <xsd:import namespace="87948d4b-2f09-4db1-a480-f3e78d7a23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77c42a-60ff-4998-b8f1-3e1a3c04e3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948d4b-2f09-4db1-a480-f3e78d7a232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be41489-6cb5-4bb1-91e4-d679bf8e90d7}" ma:internalName="TaxCatchAll" ma:showField="CatchAllData" ma:web="87948d4b-2f09-4db1-a480-f3e78d7a232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4123E6-9AD1-4E5D-91DB-FB14DC66CB72}">
  <ds:schemaRefs>
    <ds:schemaRef ds:uri="http://schemas.microsoft.com/sharepoint/v3/contenttype/forms"/>
  </ds:schemaRefs>
</ds:datastoreItem>
</file>

<file path=customXml/itemProps2.xml><?xml version="1.0" encoding="utf-8"?>
<ds:datastoreItem xmlns:ds="http://schemas.openxmlformats.org/officeDocument/2006/customXml" ds:itemID="{675A2F8B-9A59-465E-AF24-3FACDA9C3C39}">
  <ds:schemaRefs>
    <ds:schemaRef ds:uri="http://schemas.microsoft.com/office/2006/metadata/properties"/>
    <ds:schemaRef ds:uri="http://schemas.microsoft.com/office/infopath/2007/PartnerControls"/>
    <ds:schemaRef ds:uri="87948d4b-2f09-4db1-a480-f3e78d7a2327"/>
    <ds:schemaRef ds:uri="fa77c42a-60ff-4998-b8f1-3e1a3c04e339"/>
  </ds:schemaRefs>
</ds:datastoreItem>
</file>

<file path=customXml/itemProps3.xml><?xml version="1.0" encoding="utf-8"?>
<ds:datastoreItem xmlns:ds="http://schemas.openxmlformats.org/officeDocument/2006/customXml" ds:itemID="{BE67C3F7-0363-41C3-94A0-149C25C218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77c42a-60ff-4998-b8f1-3e1a3c04e339"/>
    <ds:schemaRef ds:uri="87948d4b-2f09-4db1-a480-f3e78d7a23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Tech Eval Form</Template>
  <TotalTime>4</TotalTime>
  <Pages>6</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Vendor</vt:lpstr>
    </vt:vector>
  </TitlesOfParts>
  <Company>Huntsville Engr. &amp; Spt. Ctr.</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dc:title>
  <dc:subject/>
  <dc:creator>U.S. Army Corps of Engineers</dc:creator>
  <cp:keywords/>
  <cp:lastModifiedBy>Sizemore, Jessica CIV CEHNC</cp:lastModifiedBy>
  <cp:revision>12</cp:revision>
  <cp:lastPrinted>2015-12-17T20:52:00Z</cp:lastPrinted>
  <dcterms:created xsi:type="dcterms:W3CDTF">2015-12-17T20:53:00Z</dcterms:created>
  <dcterms:modified xsi:type="dcterms:W3CDTF">2026-04-08T13:29:00Z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0x010100E3881A5AF3D9114180984152D02ED827</vt:lpwstr>
  </property>
</Properties>
</file>