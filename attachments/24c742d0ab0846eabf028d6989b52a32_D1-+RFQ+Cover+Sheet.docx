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F032" w14:textId="77777777" w:rsidR="003B57D9" w:rsidRPr="00842446" w:rsidRDefault="003B57D9">
      <w:pPr>
        <w:pStyle w:val="Title"/>
        <w:jc w:val="left"/>
        <w:rPr>
          <w:rFonts w:ascii="Brush Script" w:hAnsi="Brush Script"/>
          <w:sz w:val="20"/>
        </w:rPr>
      </w:pPr>
      <w:bookmarkStart w:id="0" w:name="OLE_LINK1"/>
      <w:bookmarkStart w:id="1" w:name="OLE_LINK2"/>
      <w:bookmarkStart w:id="2" w:name="OLE_LINK3"/>
      <w:bookmarkStart w:id="3" w:name="OLE_LINK4"/>
    </w:p>
    <w:p w14:paraId="531EF033" w14:textId="77777777" w:rsidR="00A06611" w:rsidRDefault="003D44A1" w:rsidP="00165796">
      <w:r>
        <w:rPr>
          <w:b/>
          <w:sz w:val="20"/>
          <w:szCs w:val="20"/>
        </w:rPr>
        <w:t xml:space="preserve">ATTN:  </w:t>
      </w:r>
      <w:r w:rsidR="00203DFE">
        <w:rPr>
          <w:b/>
          <w:sz w:val="20"/>
          <w:szCs w:val="20"/>
        </w:rPr>
        <w:tab/>
      </w:r>
      <w:r w:rsidRPr="00203DFE">
        <w:rPr>
          <w:b/>
          <w:sz w:val="20"/>
          <w:szCs w:val="20"/>
          <w:u w:val="single"/>
        </w:rPr>
        <w:t>Government Sales</w:t>
      </w:r>
      <w:r w:rsidR="003B57D9" w:rsidRPr="00203DFE">
        <w:t xml:space="preserve"> </w:t>
      </w:r>
    </w:p>
    <w:p w14:paraId="531EF034" w14:textId="0A02349A" w:rsidR="00DA0B1E" w:rsidRPr="00DA0B1E" w:rsidRDefault="00DA0B1E" w:rsidP="00AD729C">
      <w:pPr>
        <w:rPr>
          <w:rFonts w:hint="eastAsia"/>
          <w:b/>
          <w:bCs/>
          <w:sz w:val="20"/>
          <w:szCs w:val="20"/>
          <w:u w:val="single"/>
          <w:lang w:eastAsia="ja-JP"/>
        </w:rPr>
      </w:pPr>
      <w:r w:rsidRPr="00DA0B1E">
        <w:rPr>
          <w:b/>
          <w:bCs/>
          <w:sz w:val="20"/>
          <w:szCs w:val="20"/>
        </w:rPr>
        <w:t>SUBJ</w:t>
      </w:r>
      <w:r>
        <w:rPr>
          <w:b/>
          <w:bCs/>
          <w:sz w:val="20"/>
          <w:szCs w:val="20"/>
        </w:rPr>
        <w:t xml:space="preserve">:               </w:t>
      </w:r>
      <w:r w:rsidR="002D7AA9">
        <w:rPr>
          <w:b/>
          <w:bCs/>
          <w:sz w:val="20"/>
          <w:szCs w:val="20"/>
        </w:rPr>
        <w:t xml:space="preserve">   M67400-2</w:t>
      </w:r>
      <w:r w:rsidR="00224730">
        <w:rPr>
          <w:rFonts w:hint="eastAsia"/>
          <w:b/>
          <w:bCs/>
          <w:sz w:val="20"/>
          <w:szCs w:val="20"/>
          <w:lang w:eastAsia="ja-JP"/>
        </w:rPr>
        <w:t>6</w:t>
      </w:r>
      <w:r w:rsidR="002D7AA9">
        <w:rPr>
          <w:b/>
          <w:bCs/>
          <w:sz w:val="20"/>
          <w:szCs w:val="20"/>
        </w:rPr>
        <w:t>-Q-00</w:t>
      </w:r>
      <w:r w:rsidR="00224730">
        <w:rPr>
          <w:rFonts w:hint="eastAsia"/>
          <w:b/>
          <w:bCs/>
          <w:sz w:val="20"/>
          <w:szCs w:val="20"/>
          <w:lang w:eastAsia="ja-JP"/>
        </w:rPr>
        <w:t>19</w:t>
      </w:r>
    </w:p>
    <w:p w14:paraId="531EF035" w14:textId="77777777" w:rsidR="003B57D9" w:rsidRPr="00A06611" w:rsidRDefault="003B57D9" w:rsidP="00A06611">
      <w:pPr>
        <w:rPr>
          <w:b/>
          <w:sz w:val="20"/>
          <w:szCs w:val="20"/>
        </w:rPr>
      </w:pPr>
      <w:r w:rsidRPr="00842446">
        <w:t xml:space="preserve">  </w:t>
      </w:r>
    </w:p>
    <w:p w14:paraId="531EF036" w14:textId="77777777" w:rsidR="00665E0E" w:rsidRDefault="00665E0E" w:rsidP="00665E0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</w:t>
      </w:r>
      <w:r w:rsidRPr="0061287E"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 </w:t>
      </w:r>
      <w:r w:rsidR="006E207D">
        <w:rPr>
          <w:sz w:val="20"/>
          <w:szCs w:val="20"/>
        </w:rPr>
        <w:t>In</w:t>
      </w:r>
      <w:r w:rsidR="0067220D">
        <w:rPr>
          <w:sz w:val="20"/>
          <w:szCs w:val="20"/>
        </w:rPr>
        <w:t xml:space="preserve"> accordance with FAR 52.212-1,</w:t>
      </w:r>
      <w:r w:rsidRPr="004A3BEE">
        <w:rPr>
          <w:sz w:val="20"/>
          <w:szCs w:val="20"/>
        </w:rPr>
        <w:t xml:space="preserve"> </w:t>
      </w:r>
      <w:r w:rsidR="0069041A">
        <w:rPr>
          <w:b/>
          <w:bCs/>
          <w:sz w:val="20"/>
          <w:szCs w:val="20"/>
        </w:rPr>
        <w:t>contractors must have a current,</w:t>
      </w:r>
      <w:r w:rsidR="0067220D">
        <w:rPr>
          <w:b/>
          <w:bCs/>
          <w:sz w:val="20"/>
          <w:szCs w:val="20"/>
        </w:rPr>
        <w:t xml:space="preserve"> valid registration</w:t>
      </w:r>
      <w:r w:rsidRPr="004A3BEE">
        <w:rPr>
          <w:b/>
          <w:bCs/>
          <w:sz w:val="20"/>
          <w:szCs w:val="20"/>
        </w:rPr>
        <w:t xml:space="preserve"> in </w:t>
      </w:r>
      <w:r w:rsidR="0067220D">
        <w:rPr>
          <w:b/>
          <w:bCs/>
          <w:sz w:val="20"/>
          <w:szCs w:val="20"/>
        </w:rPr>
        <w:t>System for Award Management (SAM)</w:t>
      </w:r>
      <w:r w:rsidRPr="004A3BEE">
        <w:rPr>
          <w:sz w:val="20"/>
          <w:szCs w:val="20"/>
        </w:rPr>
        <w:t xml:space="preserve"> and must furnish </w:t>
      </w:r>
      <w:r w:rsidR="0067220D">
        <w:rPr>
          <w:sz w:val="20"/>
          <w:szCs w:val="20"/>
        </w:rPr>
        <w:t>DUNS</w:t>
      </w:r>
      <w:r w:rsidRPr="004A3BEE">
        <w:rPr>
          <w:sz w:val="20"/>
          <w:szCs w:val="20"/>
        </w:rPr>
        <w:t xml:space="preserve"> number, </w:t>
      </w:r>
      <w:r w:rsidR="0067220D">
        <w:rPr>
          <w:sz w:val="20"/>
          <w:szCs w:val="20"/>
        </w:rPr>
        <w:t>CAGE</w:t>
      </w:r>
      <w:r w:rsidRPr="004A3BEE">
        <w:rPr>
          <w:sz w:val="20"/>
          <w:szCs w:val="20"/>
        </w:rPr>
        <w:t xml:space="preserve"> code, and tax </w:t>
      </w:r>
      <w:r w:rsidR="0067220D">
        <w:rPr>
          <w:sz w:val="20"/>
          <w:szCs w:val="20"/>
        </w:rPr>
        <w:t>ID</w:t>
      </w:r>
      <w:r w:rsidRPr="004A3BEE">
        <w:rPr>
          <w:sz w:val="20"/>
          <w:szCs w:val="20"/>
        </w:rPr>
        <w:t xml:space="preserve"> number.  </w:t>
      </w:r>
      <w:r w:rsidR="00790CDD">
        <w:rPr>
          <w:sz w:val="20"/>
          <w:szCs w:val="20"/>
        </w:rPr>
        <w:t xml:space="preserve">Provide the required information in the following fields using this form. </w:t>
      </w:r>
      <w:r w:rsidR="00325DBB" w:rsidRPr="009A70C6">
        <w:rPr>
          <w:rFonts w:eastAsia="SimSun"/>
          <w:b/>
          <w:color w:val="000000"/>
          <w:spacing w:val="15"/>
          <w:sz w:val="20"/>
          <w:szCs w:val="22"/>
          <w:u w:val="single"/>
          <w:lang w:eastAsia="zh-CN"/>
        </w:rPr>
        <w:t>Quotes submitted without this completed coversheet will not be evaluated nor considered for award</w:t>
      </w:r>
      <w:r w:rsidR="00325DBB" w:rsidRPr="00A31915">
        <w:rPr>
          <w:rFonts w:eastAsia="SimSun"/>
          <w:color w:val="000000"/>
          <w:spacing w:val="15"/>
          <w:sz w:val="20"/>
          <w:szCs w:val="22"/>
          <w:lang w:eastAsia="zh-CN"/>
        </w:rPr>
        <w:t>.</w:t>
      </w:r>
    </w:p>
    <w:p w14:paraId="531EF037" w14:textId="77777777" w:rsidR="00665E0E" w:rsidRDefault="00665E0E" w:rsidP="00665E0E">
      <w:pPr>
        <w:rPr>
          <w:sz w:val="20"/>
          <w:szCs w:val="20"/>
        </w:rPr>
      </w:pPr>
    </w:p>
    <w:p w14:paraId="531EF038" w14:textId="77777777" w:rsidR="00665E0E" w:rsidRPr="0061287E" w:rsidRDefault="00665E0E" w:rsidP="00665E0E">
      <w:pPr>
        <w:rPr>
          <w:sz w:val="20"/>
          <w:szCs w:val="20"/>
        </w:rPr>
      </w:pPr>
      <w:r w:rsidRPr="0061287E">
        <w:rPr>
          <w:sz w:val="20"/>
          <w:szCs w:val="20"/>
        </w:rPr>
        <w:t>COMPANY NAME: _</w:t>
      </w:r>
      <w:r w:rsidR="0067220D">
        <w:rPr>
          <w:sz w:val="20"/>
          <w:szCs w:val="20"/>
        </w:rPr>
        <w:t>___________________</w:t>
      </w:r>
      <w:r w:rsidRPr="0061287E">
        <w:rPr>
          <w:sz w:val="20"/>
          <w:szCs w:val="20"/>
        </w:rPr>
        <w:t>________________________________________</w:t>
      </w:r>
      <w:r w:rsidR="0067220D">
        <w:rPr>
          <w:sz w:val="20"/>
          <w:szCs w:val="20"/>
        </w:rPr>
        <w:t>___________</w:t>
      </w:r>
    </w:p>
    <w:p w14:paraId="531EF039" w14:textId="77777777" w:rsidR="00665E0E" w:rsidRPr="0061287E" w:rsidRDefault="00665E0E" w:rsidP="00665E0E">
      <w:pPr>
        <w:rPr>
          <w:sz w:val="20"/>
          <w:szCs w:val="20"/>
        </w:rPr>
      </w:pPr>
    </w:p>
    <w:p w14:paraId="531EF03A" w14:textId="77777777" w:rsidR="00665E0E" w:rsidRPr="0061287E" w:rsidRDefault="00665E0E" w:rsidP="00665E0E">
      <w:pPr>
        <w:rPr>
          <w:sz w:val="20"/>
          <w:szCs w:val="20"/>
        </w:rPr>
      </w:pPr>
      <w:r w:rsidRPr="0061287E">
        <w:rPr>
          <w:sz w:val="20"/>
          <w:szCs w:val="20"/>
        </w:rPr>
        <w:t>ADDRESS: ________________________________________</w:t>
      </w:r>
      <w:r w:rsidR="0067220D">
        <w:rPr>
          <w:sz w:val="20"/>
          <w:szCs w:val="20"/>
        </w:rPr>
        <w:t>______________________________________</w:t>
      </w:r>
    </w:p>
    <w:p w14:paraId="531EF03B" w14:textId="77777777" w:rsidR="00665E0E" w:rsidRPr="0061287E" w:rsidRDefault="00665E0E" w:rsidP="00665E0E">
      <w:pPr>
        <w:rPr>
          <w:sz w:val="20"/>
          <w:szCs w:val="20"/>
        </w:rPr>
      </w:pPr>
    </w:p>
    <w:p w14:paraId="531EF03C" w14:textId="77777777" w:rsidR="00665E0E" w:rsidRPr="0061287E" w:rsidRDefault="00665E0E" w:rsidP="00665E0E">
      <w:pPr>
        <w:rPr>
          <w:sz w:val="20"/>
          <w:szCs w:val="20"/>
        </w:rPr>
      </w:pPr>
      <w:r w:rsidRPr="0061287E">
        <w:rPr>
          <w:sz w:val="20"/>
          <w:szCs w:val="20"/>
        </w:rPr>
        <w:t>CITY: __________________________</w:t>
      </w:r>
      <w:r w:rsidR="0067220D">
        <w:rPr>
          <w:sz w:val="20"/>
          <w:szCs w:val="20"/>
        </w:rPr>
        <w:t xml:space="preserve">_______ </w:t>
      </w:r>
      <w:r w:rsidR="0067220D">
        <w:rPr>
          <w:sz w:val="20"/>
          <w:szCs w:val="20"/>
        </w:rPr>
        <w:tab/>
      </w:r>
      <w:r w:rsidR="0067220D">
        <w:rPr>
          <w:sz w:val="20"/>
          <w:szCs w:val="20"/>
        </w:rPr>
        <w:tab/>
        <w:t>STATE: _____</w:t>
      </w:r>
      <w:r w:rsidRPr="0061287E">
        <w:rPr>
          <w:sz w:val="20"/>
          <w:szCs w:val="20"/>
        </w:rPr>
        <w:t xml:space="preserve">___ </w:t>
      </w:r>
      <w:r w:rsidR="0067220D">
        <w:rPr>
          <w:sz w:val="20"/>
          <w:szCs w:val="20"/>
        </w:rPr>
        <w:tab/>
        <w:t xml:space="preserve">      </w:t>
      </w:r>
      <w:r w:rsidRPr="0061287E">
        <w:rPr>
          <w:sz w:val="20"/>
          <w:szCs w:val="20"/>
        </w:rPr>
        <w:t>ZIP: _</w:t>
      </w:r>
      <w:r w:rsidR="0067220D">
        <w:rPr>
          <w:sz w:val="20"/>
          <w:szCs w:val="20"/>
        </w:rPr>
        <w:t>_______</w:t>
      </w:r>
      <w:r w:rsidRPr="0061287E">
        <w:rPr>
          <w:sz w:val="20"/>
          <w:szCs w:val="20"/>
        </w:rPr>
        <w:t>_</w:t>
      </w:r>
    </w:p>
    <w:p w14:paraId="531EF03D" w14:textId="77777777" w:rsidR="00665E0E" w:rsidRPr="004A3BEE" w:rsidRDefault="00665E0E" w:rsidP="00665E0E">
      <w:pPr>
        <w:rPr>
          <w:sz w:val="20"/>
          <w:szCs w:val="20"/>
        </w:rPr>
      </w:pPr>
    </w:p>
    <w:p w14:paraId="531EF03E" w14:textId="77777777" w:rsidR="00665E0E" w:rsidRPr="004A3BEE" w:rsidRDefault="00665E0E" w:rsidP="00665E0E">
      <w:pPr>
        <w:rPr>
          <w:sz w:val="20"/>
          <w:szCs w:val="20"/>
        </w:rPr>
      </w:pPr>
      <w:r w:rsidRPr="004A3BEE">
        <w:rPr>
          <w:sz w:val="20"/>
          <w:szCs w:val="20"/>
        </w:rPr>
        <w:t>DUNS NO:  ___________________</w:t>
      </w:r>
      <w:r w:rsidR="0067220D">
        <w:rPr>
          <w:sz w:val="20"/>
          <w:szCs w:val="20"/>
        </w:rPr>
        <w:t>______</w:t>
      </w:r>
      <w:r w:rsidR="0067220D">
        <w:rPr>
          <w:sz w:val="20"/>
          <w:szCs w:val="20"/>
        </w:rPr>
        <w:tab/>
      </w:r>
      <w:r w:rsidR="0067220D">
        <w:rPr>
          <w:sz w:val="20"/>
          <w:szCs w:val="20"/>
        </w:rPr>
        <w:tab/>
        <w:t xml:space="preserve">    </w:t>
      </w:r>
      <w:r w:rsidRPr="004A3BEE">
        <w:rPr>
          <w:sz w:val="20"/>
          <w:szCs w:val="20"/>
        </w:rPr>
        <w:t xml:space="preserve"> </w:t>
      </w:r>
      <w:r w:rsidR="0067220D">
        <w:rPr>
          <w:sz w:val="20"/>
          <w:szCs w:val="20"/>
        </w:rPr>
        <w:t xml:space="preserve">         </w:t>
      </w:r>
      <w:r w:rsidRPr="004A3BEE">
        <w:rPr>
          <w:sz w:val="20"/>
          <w:szCs w:val="20"/>
        </w:rPr>
        <w:t>CAGE CODE:  __________________</w:t>
      </w:r>
      <w:r w:rsidR="0067220D">
        <w:rPr>
          <w:sz w:val="20"/>
          <w:szCs w:val="20"/>
        </w:rPr>
        <w:t>_______</w:t>
      </w:r>
    </w:p>
    <w:p w14:paraId="531EF03F" w14:textId="77777777" w:rsidR="00665E0E" w:rsidRPr="004A3BEE" w:rsidRDefault="00665E0E" w:rsidP="00665E0E">
      <w:pPr>
        <w:rPr>
          <w:sz w:val="20"/>
          <w:szCs w:val="20"/>
        </w:rPr>
      </w:pPr>
    </w:p>
    <w:p w14:paraId="531EF040" w14:textId="77777777" w:rsidR="00665E0E" w:rsidRPr="004A3BEE" w:rsidRDefault="00665E0E" w:rsidP="00665E0E">
      <w:pPr>
        <w:rPr>
          <w:sz w:val="20"/>
          <w:szCs w:val="20"/>
        </w:rPr>
      </w:pPr>
      <w:r w:rsidRPr="004A3BEE">
        <w:rPr>
          <w:sz w:val="20"/>
          <w:szCs w:val="20"/>
        </w:rPr>
        <w:t>FEDERAL TAX ID NUMBER:</w:t>
      </w:r>
      <w:r w:rsidR="0067220D">
        <w:rPr>
          <w:sz w:val="20"/>
          <w:szCs w:val="20"/>
        </w:rPr>
        <w:t xml:space="preserve"> </w:t>
      </w:r>
      <w:r w:rsidRPr="004A3BEE">
        <w:rPr>
          <w:sz w:val="20"/>
          <w:szCs w:val="20"/>
        </w:rPr>
        <w:t>_____</w:t>
      </w:r>
      <w:r w:rsidR="0067220D">
        <w:rPr>
          <w:sz w:val="20"/>
          <w:szCs w:val="20"/>
        </w:rPr>
        <w:t>___________</w:t>
      </w:r>
      <w:r w:rsidR="0067220D">
        <w:rPr>
          <w:sz w:val="20"/>
          <w:szCs w:val="20"/>
        </w:rPr>
        <w:tab/>
      </w:r>
      <w:r w:rsidR="0067220D">
        <w:rPr>
          <w:sz w:val="20"/>
          <w:szCs w:val="20"/>
        </w:rPr>
        <w:tab/>
      </w:r>
      <w:r w:rsidRPr="004A3BEE">
        <w:rPr>
          <w:sz w:val="20"/>
          <w:szCs w:val="20"/>
        </w:rPr>
        <w:t xml:space="preserve"> FSC: _______________ SIC:  __</w:t>
      </w:r>
      <w:r w:rsidR="0067220D">
        <w:rPr>
          <w:sz w:val="20"/>
          <w:szCs w:val="20"/>
        </w:rPr>
        <w:t>_________</w:t>
      </w:r>
      <w:r w:rsidRPr="004A3BEE">
        <w:rPr>
          <w:sz w:val="20"/>
          <w:szCs w:val="20"/>
        </w:rPr>
        <w:t>_</w:t>
      </w:r>
      <w:r w:rsidR="0067220D">
        <w:rPr>
          <w:sz w:val="20"/>
          <w:szCs w:val="20"/>
        </w:rPr>
        <w:t>_</w:t>
      </w:r>
    </w:p>
    <w:p w14:paraId="531EF041" w14:textId="77777777" w:rsidR="00665E0E" w:rsidRPr="004A3BEE" w:rsidRDefault="00665E0E" w:rsidP="00665E0E">
      <w:pPr>
        <w:rPr>
          <w:sz w:val="20"/>
          <w:szCs w:val="20"/>
        </w:rPr>
      </w:pPr>
    </w:p>
    <w:p w14:paraId="531EF042" w14:textId="77777777" w:rsidR="00665E0E" w:rsidRPr="004A3BEE" w:rsidRDefault="00665E0E" w:rsidP="00665E0E">
      <w:pPr>
        <w:rPr>
          <w:sz w:val="20"/>
          <w:szCs w:val="20"/>
        </w:rPr>
      </w:pPr>
      <w:r w:rsidRPr="004A3BEE">
        <w:rPr>
          <w:sz w:val="20"/>
          <w:szCs w:val="20"/>
        </w:rPr>
        <w:t xml:space="preserve">NAME AND TITLE OF </w:t>
      </w:r>
      <w:r w:rsidR="0067220D">
        <w:rPr>
          <w:sz w:val="20"/>
          <w:szCs w:val="20"/>
        </w:rPr>
        <w:t>POC</w:t>
      </w:r>
      <w:r w:rsidRPr="004A3BEE">
        <w:rPr>
          <w:sz w:val="20"/>
          <w:szCs w:val="20"/>
        </w:rPr>
        <w:t xml:space="preserve">: </w:t>
      </w:r>
      <w:r w:rsidR="0067220D">
        <w:rPr>
          <w:sz w:val="20"/>
          <w:szCs w:val="20"/>
        </w:rPr>
        <w:t>______________</w:t>
      </w:r>
      <w:r w:rsidRPr="004A3BEE">
        <w:rPr>
          <w:sz w:val="20"/>
          <w:szCs w:val="20"/>
        </w:rPr>
        <w:t>____________________________________________</w:t>
      </w:r>
      <w:r w:rsidR="0067220D">
        <w:rPr>
          <w:sz w:val="20"/>
          <w:szCs w:val="20"/>
        </w:rPr>
        <w:t>_____</w:t>
      </w:r>
    </w:p>
    <w:p w14:paraId="531EF043" w14:textId="77777777" w:rsidR="00665E0E" w:rsidRPr="004A3BEE" w:rsidRDefault="00665E0E" w:rsidP="00665E0E">
      <w:pPr>
        <w:rPr>
          <w:sz w:val="20"/>
          <w:szCs w:val="20"/>
        </w:rPr>
      </w:pPr>
    </w:p>
    <w:p w14:paraId="531EF044" w14:textId="77777777" w:rsidR="00665E0E" w:rsidRDefault="00665E0E" w:rsidP="00665E0E">
      <w:pPr>
        <w:rPr>
          <w:sz w:val="20"/>
          <w:szCs w:val="20"/>
        </w:rPr>
      </w:pPr>
      <w:r w:rsidRPr="004A3BEE">
        <w:rPr>
          <w:sz w:val="20"/>
          <w:szCs w:val="20"/>
        </w:rPr>
        <w:t>PHONE NUMBER: ________</w:t>
      </w:r>
      <w:r w:rsidR="0067220D">
        <w:rPr>
          <w:sz w:val="20"/>
          <w:szCs w:val="20"/>
        </w:rPr>
        <w:t>________________</w:t>
      </w:r>
      <w:r w:rsidRPr="004A3BEE">
        <w:rPr>
          <w:sz w:val="20"/>
          <w:szCs w:val="20"/>
        </w:rPr>
        <w:t>E-MAIL ADDRESS:</w:t>
      </w:r>
      <w:r>
        <w:rPr>
          <w:sz w:val="20"/>
          <w:szCs w:val="20"/>
        </w:rPr>
        <w:t xml:space="preserve"> </w:t>
      </w:r>
      <w:r w:rsidR="0067220D" w:rsidRPr="004A3BEE">
        <w:rPr>
          <w:sz w:val="20"/>
          <w:szCs w:val="20"/>
        </w:rPr>
        <w:t xml:space="preserve"> </w:t>
      </w:r>
      <w:r w:rsidRPr="004A3BEE">
        <w:rPr>
          <w:sz w:val="20"/>
          <w:szCs w:val="20"/>
        </w:rPr>
        <w:t>____</w:t>
      </w:r>
      <w:r w:rsidR="0067220D">
        <w:rPr>
          <w:sz w:val="20"/>
          <w:szCs w:val="20"/>
        </w:rPr>
        <w:t>_________________________</w:t>
      </w:r>
    </w:p>
    <w:p w14:paraId="531EF045" w14:textId="77777777" w:rsidR="00665E0E" w:rsidRDefault="00665E0E" w:rsidP="00CF1C04">
      <w:pPr>
        <w:pStyle w:val="Header"/>
        <w:rPr>
          <w:b/>
          <w:bCs/>
        </w:rPr>
      </w:pPr>
    </w:p>
    <w:p w14:paraId="531EF046" w14:textId="77777777" w:rsidR="009A70C6" w:rsidRDefault="009A70C6" w:rsidP="00665E0E">
      <w:pPr>
        <w:rPr>
          <w:b/>
          <w:bCs/>
          <w:sz w:val="20"/>
          <w:szCs w:val="20"/>
        </w:rPr>
      </w:pPr>
    </w:p>
    <w:p w14:paraId="531EF04C" w14:textId="64C07D8B" w:rsidR="009404F7" w:rsidRPr="00842446" w:rsidRDefault="003B57D9" w:rsidP="00551EB8">
      <w:pPr>
        <w:rPr>
          <w:sz w:val="20"/>
          <w:szCs w:val="20"/>
        </w:rPr>
      </w:pPr>
      <w:r w:rsidRPr="004A3BEE">
        <w:rPr>
          <w:b/>
          <w:bCs/>
          <w:sz w:val="20"/>
          <w:szCs w:val="20"/>
        </w:rPr>
        <w:t>2.</w:t>
      </w:r>
      <w:r w:rsidRPr="00842446">
        <w:rPr>
          <w:sz w:val="20"/>
          <w:szCs w:val="20"/>
        </w:rPr>
        <w:t xml:space="preserve">       </w:t>
      </w:r>
      <w:r w:rsidR="00693626">
        <w:rPr>
          <w:sz w:val="20"/>
          <w:szCs w:val="20"/>
        </w:rPr>
        <w:tab/>
      </w:r>
    </w:p>
    <w:p w14:paraId="531EF04D" w14:textId="337B68FF" w:rsidR="003B57D9" w:rsidRDefault="003B57D9" w:rsidP="00665E0E">
      <w:pPr>
        <w:pStyle w:val="Header"/>
        <w:tabs>
          <w:tab w:val="clear" w:pos="4320"/>
          <w:tab w:val="clear" w:pos="8640"/>
        </w:tabs>
        <w:autoSpaceDE/>
        <w:autoSpaceDN/>
      </w:pPr>
      <w:r w:rsidRPr="00842446">
        <w:t xml:space="preserve">     </w:t>
      </w:r>
      <w:r w:rsidR="00693626">
        <w:tab/>
      </w:r>
      <w:r w:rsidR="002964FE">
        <w:t>a</w:t>
      </w:r>
      <w:r w:rsidRPr="00842446">
        <w:t xml:space="preserve">) </w:t>
      </w:r>
      <w:r w:rsidR="00693626">
        <w:t>Prompt Payment Terms</w:t>
      </w:r>
      <w:r w:rsidR="00693626" w:rsidRPr="00693626">
        <w:t>/</w:t>
      </w:r>
      <w:r w:rsidR="00693626">
        <w:t>Discount Terms</w:t>
      </w:r>
      <w:r w:rsidR="00693626" w:rsidRPr="00693626">
        <w:t xml:space="preserve">:  </w:t>
      </w:r>
      <w:r w:rsidR="00665E0E" w:rsidRPr="00551EB8">
        <w:t>_________</w:t>
      </w:r>
      <w:r w:rsidR="00665E0E">
        <w:t>_______________________________</w:t>
      </w:r>
      <w:r w:rsidR="0067220D">
        <w:t>____</w:t>
      </w:r>
    </w:p>
    <w:p w14:paraId="531EF04E" w14:textId="77777777" w:rsidR="009404F7" w:rsidRDefault="009404F7" w:rsidP="004A3BEE">
      <w:pPr>
        <w:pStyle w:val="Header"/>
        <w:tabs>
          <w:tab w:val="clear" w:pos="4320"/>
          <w:tab w:val="clear" w:pos="8640"/>
        </w:tabs>
        <w:autoSpaceDE/>
        <w:autoSpaceDN/>
      </w:pPr>
    </w:p>
    <w:p w14:paraId="531EF04F" w14:textId="3059B643" w:rsidR="009404F7" w:rsidRDefault="00665E0E" w:rsidP="00665E0E">
      <w:pPr>
        <w:pStyle w:val="Header"/>
        <w:tabs>
          <w:tab w:val="clear" w:pos="4320"/>
          <w:tab w:val="clear" w:pos="8640"/>
        </w:tabs>
        <w:autoSpaceDE/>
        <w:autoSpaceDN/>
      </w:pPr>
      <w:r>
        <w:t xml:space="preserve">     </w:t>
      </w:r>
      <w:r>
        <w:tab/>
      </w:r>
      <w:r w:rsidR="002964FE">
        <w:t>b</w:t>
      </w:r>
      <w:r w:rsidR="00693626">
        <w:t>) Proposed delivery</w:t>
      </w:r>
      <w:r w:rsidR="00E561BC">
        <w:t xml:space="preserve"> time</w:t>
      </w:r>
      <w:r>
        <w:t>:</w:t>
      </w:r>
      <w:r>
        <w:tab/>
      </w:r>
      <w:r>
        <w:tab/>
      </w:r>
      <w:r>
        <w:tab/>
      </w:r>
      <w:r w:rsidRPr="00551EB8">
        <w:t>_</w:t>
      </w:r>
      <w:r>
        <w:t>____________________</w:t>
      </w:r>
      <w:r w:rsidR="0067220D">
        <w:t>_______________________</w:t>
      </w:r>
    </w:p>
    <w:p w14:paraId="531EF050" w14:textId="77777777" w:rsidR="00665E0E" w:rsidRDefault="00665E0E" w:rsidP="009404F7">
      <w:pPr>
        <w:pStyle w:val="Header"/>
        <w:tabs>
          <w:tab w:val="clear" w:pos="4320"/>
          <w:tab w:val="clear" w:pos="8640"/>
        </w:tabs>
        <w:autoSpaceDE/>
        <w:autoSpaceDN/>
      </w:pPr>
    </w:p>
    <w:p w14:paraId="531EF051" w14:textId="515B6F4A" w:rsidR="00665E0E" w:rsidRDefault="002964FE" w:rsidP="00665E0E">
      <w:pPr>
        <w:ind w:firstLine="720"/>
        <w:rPr>
          <w:sz w:val="20"/>
          <w:szCs w:val="20"/>
        </w:rPr>
      </w:pPr>
      <w:r>
        <w:rPr>
          <w:sz w:val="20"/>
          <w:szCs w:val="20"/>
        </w:rPr>
        <w:t>c</w:t>
      </w:r>
      <w:r w:rsidR="00665E0E" w:rsidRPr="00842446">
        <w:rPr>
          <w:sz w:val="20"/>
          <w:szCs w:val="20"/>
        </w:rPr>
        <w:t>) Estimated total weight</w:t>
      </w:r>
      <w:r w:rsidR="0067220D">
        <w:rPr>
          <w:sz w:val="20"/>
          <w:szCs w:val="20"/>
        </w:rPr>
        <w:t xml:space="preserve"> &amp; cube</w:t>
      </w:r>
      <w:r w:rsidR="00665E0E" w:rsidRPr="00842446">
        <w:rPr>
          <w:sz w:val="20"/>
          <w:szCs w:val="20"/>
        </w:rPr>
        <w:t xml:space="preserve"> of order:</w:t>
      </w:r>
      <w:r w:rsidR="00665E0E">
        <w:rPr>
          <w:sz w:val="20"/>
          <w:szCs w:val="20"/>
        </w:rPr>
        <w:t xml:space="preserve">  </w:t>
      </w:r>
      <w:r w:rsidR="00665E0E">
        <w:rPr>
          <w:sz w:val="20"/>
          <w:szCs w:val="20"/>
        </w:rPr>
        <w:tab/>
      </w:r>
      <w:r w:rsidR="00665E0E" w:rsidRPr="00551EB8">
        <w:rPr>
          <w:sz w:val="20"/>
          <w:szCs w:val="20"/>
        </w:rPr>
        <w:t>_____________</w:t>
      </w:r>
      <w:r w:rsidR="00665E0E">
        <w:rPr>
          <w:sz w:val="20"/>
          <w:szCs w:val="20"/>
        </w:rPr>
        <w:t>_______________________________</w:t>
      </w:r>
    </w:p>
    <w:p w14:paraId="531EF052" w14:textId="77777777" w:rsidR="009404F7" w:rsidRDefault="009404F7" w:rsidP="009404F7">
      <w:pPr>
        <w:pStyle w:val="Header"/>
        <w:tabs>
          <w:tab w:val="clear" w:pos="4320"/>
          <w:tab w:val="clear" w:pos="8640"/>
        </w:tabs>
        <w:autoSpaceDE/>
        <w:autoSpaceDN/>
      </w:pPr>
    </w:p>
    <w:bookmarkEnd w:id="0"/>
    <w:bookmarkEnd w:id="1"/>
    <w:bookmarkEnd w:id="2"/>
    <w:bookmarkEnd w:id="3"/>
    <w:p w14:paraId="531EF053" w14:textId="77777777" w:rsidR="001876B1" w:rsidRDefault="001876B1" w:rsidP="008559A8">
      <w:pPr>
        <w:ind w:left="720"/>
        <w:rPr>
          <w:sz w:val="20"/>
          <w:szCs w:val="20"/>
        </w:rPr>
      </w:pPr>
    </w:p>
    <w:sectPr w:rsidR="001876B1" w:rsidSect="008559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1440" w:bottom="1080" w:left="1440" w:header="45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6476C" w14:textId="77777777" w:rsidR="005520B5" w:rsidRDefault="005520B5">
      <w:r>
        <w:separator/>
      </w:r>
    </w:p>
  </w:endnote>
  <w:endnote w:type="continuationSeparator" w:id="0">
    <w:p w14:paraId="59C0A43A" w14:textId="77777777" w:rsidR="005520B5" w:rsidRDefault="00552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">
    <w:altName w:val="Courier New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F05C" w14:textId="13BE9B2C" w:rsidR="00B63D30" w:rsidRDefault="002964FE" w:rsidP="009404F7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1253AB8C" wp14:editId="3656EC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45440"/>
              <wp:effectExtent l="0" t="0" r="15240" b="0"/>
              <wp:wrapNone/>
              <wp:docPr id="473511308" name="Text Box 2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B4DE23" w14:textId="3ABAB32A" w:rsidR="002964FE" w:rsidRPr="002964FE" w:rsidRDefault="002964FE" w:rsidP="002964F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4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3AB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D COMMUNITY ONLY" style="position:absolute;margin-left:0;margin-top:0;width:181.8pt;height:27.2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" filled="f" stroked="f">
              <v:textbox style="mso-fit-shape-to-text:t" inset="20pt,0,0,15pt">
                <w:txbxContent>
                  <w:p w14:paraId="49B4DE23" w14:textId="3ABAB32A" w:rsidR="002964FE" w:rsidRPr="002964FE" w:rsidRDefault="002964FE" w:rsidP="002964F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4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D30">
      <w:rPr>
        <w:rStyle w:val="PageNumber"/>
      </w:rPr>
      <w:fldChar w:fldCharType="begin"/>
    </w:r>
    <w:r w:rsidR="00B63D30">
      <w:rPr>
        <w:rStyle w:val="PageNumber"/>
      </w:rPr>
      <w:instrText xml:space="preserve">PAGE  </w:instrText>
    </w:r>
    <w:r w:rsidR="00B63D30">
      <w:rPr>
        <w:rStyle w:val="PageNumber"/>
      </w:rPr>
      <w:fldChar w:fldCharType="end"/>
    </w:r>
  </w:p>
  <w:p w14:paraId="531EF05D" w14:textId="77777777" w:rsidR="00B63D30" w:rsidRDefault="00B63D30" w:rsidP="004A3B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F05E" w14:textId="687CDA54" w:rsidR="00B63D30" w:rsidRDefault="002964FE" w:rsidP="00961750">
    <w:pPr>
      <w:pStyle w:val="Title"/>
      <w:jc w:val="left"/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18D0B1A5" wp14:editId="444530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45440"/>
              <wp:effectExtent l="0" t="0" r="15240" b="0"/>
              <wp:wrapNone/>
              <wp:docPr id="1160101341" name="Text Box 3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868BF" w14:textId="1D071745" w:rsidR="002964FE" w:rsidRPr="002964FE" w:rsidRDefault="002964FE" w:rsidP="002964F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4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0B1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D COMMUNITY ONLY" style="position:absolute;margin-left:0;margin-top:0;width:181.8pt;height:27.2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" filled="f" stroked="f">
              <v:textbox style="mso-fit-shape-to-text:t" inset="20pt,0,0,15pt">
                <w:txbxContent>
                  <w:p w14:paraId="06E868BF" w14:textId="1D071745" w:rsidR="002964FE" w:rsidRPr="002964FE" w:rsidRDefault="002964FE" w:rsidP="002964F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4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1750" w:rsidRPr="00961750">
      <w:rPr>
        <w:sz w:val="24"/>
        <w:szCs w:val="24"/>
      </w:rPr>
      <w:t>Upon completion of this quote, please email your response to nagisa.tsuhako.ja@usmc.mil or fax your response to Nagisa Tsuhako at 011-81-611-745-0959.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F060" w14:textId="7765F0F3" w:rsidR="00961750" w:rsidRDefault="002964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1CD99B28" wp14:editId="465C89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45440"/>
              <wp:effectExtent l="0" t="0" r="15240" b="0"/>
              <wp:wrapNone/>
              <wp:docPr id="640558180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D29D4" w14:textId="0BAA7C71" w:rsidR="002964FE" w:rsidRPr="002964FE" w:rsidRDefault="002964FE" w:rsidP="002964F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4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99B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D COMMUNITY ONLY" style="position:absolute;margin-left:0;margin-top:0;width:181.8pt;height:27.2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" filled="f" stroked="f">
              <v:textbox style="mso-fit-shape-to-text:t" inset="20pt,0,0,15pt">
                <w:txbxContent>
                  <w:p w14:paraId="1C2D29D4" w14:textId="0BAA7C71" w:rsidR="002964FE" w:rsidRPr="002964FE" w:rsidRDefault="002964FE" w:rsidP="002964F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4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A792" w14:textId="77777777" w:rsidR="005520B5" w:rsidRDefault="005520B5">
      <w:r>
        <w:separator/>
      </w:r>
    </w:p>
  </w:footnote>
  <w:footnote w:type="continuationSeparator" w:id="0">
    <w:p w14:paraId="73EDA860" w14:textId="77777777" w:rsidR="005520B5" w:rsidRDefault="00552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F058" w14:textId="77777777" w:rsidR="00961750" w:rsidRDefault="009617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F059" w14:textId="77777777" w:rsidR="008559A8" w:rsidRDefault="00875173" w:rsidP="00E729A7">
    <w:pPr>
      <w:pStyle w:val="Title"/>
      <w:rPr>
        <w:rFonts w:ascii="Brush Script" w:hAnsi="Brush Script"/>
        <w:sz w:val="36"/>
      </w:rPr>
    </w:pPr>
    <w:r>
      <w:rPr>
        <w:noProof/>
        <w:lang w:eastAsia="ja-JP"/>
      </w:rPr>
      <w:drawing>
        <wp:anchor distT="0" distB="0" distL="114300" distR="114300" simplePos="0" relativeHeight="251657728" behindDoc="0" locked="0" layoutInCell="1" allowOverlap="1" wp14:anchorId="531EF061" wp14:editId="531EF062">
          <wp:simplePos x="0" y="0"/>
          <wp:positionH relativeFrom="column">
            <wp:posOffset>-226695</wp:posOffset>
          </wp:positionH>
          <wp:positionV relativeFrom="paragraph">
            <wp:posOffset>-38100</wp:posOffset>
          </wp:positionV>
          <wp:extent cx="654050" cy="654050"/>
          <wp:effectExtent l="0" t="0" r="0" b="0"/>
          <wp:wrapSquare wrapText="bothSides"/>
          <wp:docPr id="1" name="Picture 1" descr="MCIPAC REGIONAL CONTRACTING OFFICE 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IPAC REGIONAL CONTRACTING OFFICE Approv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4050" cy="654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59A8">
      <w:rPr>
        <w:rFonts w:ascii="Brush Script" w:hAnsi="Brush Script"/>
        <w:sz w:val="36"/>
      </w:rPr>
      <w:t>MARINE CORPS INSTALLATIONS PACIFIC</w:t>
    </w:r>
  </w:p>
  <w:p w14:paraId="531EF05A" w14:textId="77777777" w:rsidR="00E729A7" w:rsidRDefault="00E729A7" w:rsidP="00E729A7">
    <w:pPr>
      <w:pStyle w:val="Title"/>
      <w:rPr>
        <w:rFonts w:ascii="Brush Script" w:hAnsi="Brush Script"/>
        <w:sz w:val="36"/>
      </w:rPr>
    </w:pPr>
    <w:r>
      <w:rPr>
        <w:rFonts w:ascii="Brush Script" w:hAnsi="Brush Script"/>
        <w:sz w:val="36"/>
      </w:rPr>
      <w:t>REGIONAL CONTRACTING OFFICE</w:t>
    </w:r>
  </w:p>
  <w:p w14:paraId="531EF05B" w14:textId="77777777" w:rsidR="00E729A7" w:rsidRPr="009A70C6" w:rsidRDefault="00E729A7" w:rsidP="00E729A7">
    <w:pPr>
      <w:pStyle w:val="Header"/>
      <w:jc w:val="cent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F05F" w14:textId="77777777" w:rsidR="00961750" w:rsidRDefault="00961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D2F25"/>
    <w:multiLevelType w:val="hybridMultilevel"/>
    <w:tmpl w:val="6BD8C1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633B68"/>
    <w:multiLevelType w:val="hybridMultilevel"/>
    <w:tmpl w:val="682CB90A"/>
    <w:lvl w:ilvl="0" w:tplc="039233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27451850">
    <w:abstractNumId w:val="0"/>
  </w:num>
  <w:num w:numId="2" w16cid:durableId="91054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750"/>
    <w:rsid w:val="000003BC"/>
    <w:rsid w:val="00005D09"/>
    <w:rsid w:val="0002043F"/>
    <w:rsid w:val="00043CD7"/>
    <w:rsid w:val="00055550"/>
    <w:rsid w:val="0006514D"/>
    <w:rsid w:val="0007035B"/>
    <w:rsid w:val="00072ECF"/>
    <w:rsid w:val="0007383D"/>
    <w:rsid w:val="00081BAB"/>
    <w:rsid w:val="00083DE2"/>
    <w:rsid w:val="000909CD"/>
    <w:rsid w:val="00093BCC"/>
    <w:rsid w:val="00094D43"/>
    <w:rsid w:val="000959B4"/>
    <w:rsid w:val="000A19E3"/>
    <w:rsid w:val="000A69AE"/>
    <w:rsid w:val="000B1652"/>
    <w:rsid w:val="000C18D9"/>
    <w:rsid w:val="000C19F3"/>
    <w:rsid w:val="000C36E3"/>
    <w:rsid w:val="000C4E8F"/>
    <w:rsid w:val="000C6A1F"/>
    <w:rsid w:val="000D2409"/>
    <w:rsid w:val="000F5751"/>
    <w:rsid w:val="00102D94"/>
    <w:rsid w:val="001275D1"/>
    <w:rsid w:val="00130094"/>
    <w:rsid w:val="0016237E"/>
    <w:rsid w:val="00164B64"/>
    <w:rsid w:val="00165796"/>
    <w:rsid w:val="00171F93"/>
    <w:rsid w:val="001822A3"/>
    <w:rsid w:val="001837B0"/>
    <w:rsid w:val="001876B1"/>
    <w:rsid w:val="001936BE"/>
    <w:rsid w:val="00195A98"/>
    <w:rsid w:val="001A3643"/>
    <w:rsid w:val="001B1333"/>
    <w:rsid w:val="001B472E"/>
    <w:rsid w:val="001B669D"/>
    <w:rsid w:val="001C1F14"/>
    <w:rsid w:val="001E27DC"/>
    <w:rsid w:val="001E6A00"/>
    <w:rsid w:val="001F5C82"/>
    <w:rsid w:val="00201AC3"/>
    <w:rsid w:val="0020350F"/>
    <w:rsid w:val="00203DFE"/>
    <w:rsid w:val="00203F87"/>
    <w:rsid w:val="002045E2"/>
    <w:rsid w:val="00224730"/>
    <w:rsid w:val="00232C41"/>
    <w:rsid w:val="00235302"/>
    <w:rsid w:val="0024195E"/>
    <w:rsid w:val="002433B9"/>
    <w:rsid w:val="00244371"/>
    <w:rsid w:val="00252E82"/>
    <w:rsid w:val="00253581"/>
    <w:rsid w:val="002770E0"/>
    <w:rsid w:val="00280CC6"/>
    <w:rsid w:val="00280F24"/>
    <w:rsid w:val="002964FE"/>
    <w:rsid w:val="002A6EE4"/>
    <w:rsid w:val="002C0DB0"/>
    <w:rsid w:val="002C3195"/>
    <w:rsid w:val="002D7AA9"/>
    <w:rsid w:val="002F0658"/>
    <w:rsid w:val="002F12E5"/>
    <w:rsid w:val="002F587C"/>
    <w:rsid w:val="003168D1"/>
    <w:rsid w:val="00325DBB"/>
    <w:rsid w:val="00344999"/>
    <w:rsid w:val="00345ADE"/>
    <w:rsid w:val="00346415"/>
    <w:rsid w:val="00360410"/>
    <w:rsid w:val="003622D1"/>
    <w:rsid w:val="00372AB6"/>
    <w:rsid w:val="00375580"/>
    <w:rsid w:val="003823A2"/>
    <w:rsid w:val="003852BF"/>
    <w:rsid w:val="003934A7"/>
    <w:rsid w:val="0039439A"/>
    <w:rsid w:val="00396867"/>
    <w:rsid w:val="00396A68"/>
    <w:rsid w:val="003A3854"/>
    <w:rsid w:val="003B5004"/>
    <w:rsid w:val="003B57D9"/>
    <w:rsid w:val="003B6B74"/>
    <w:rsid w:val="003B72A6"/>
    <w:rsid w:val="003D1555"/>
    <w:rsid w:val="003D2952"/>
    <w:rsid w:val="003D44A1"/>
    <w:rsid w:val="003D71F4"/>
    <w:rsid w:val="003E0670"/>
    <w:rsid w:val="003E1A00"/>
    <w:rsid w:val="003E57AD"/>
    <w:rsid w:val="004112F6"/>
    <w:rsid w:val="004119BD"/>
    <w:rsid w:val="00415D03"/>
    <w:rsid w:val="0041616C"/>
    <w:rsid w:val="00444A60"/>
    <w:rsid w:val="00455E5B"/>
    <w:rsid w:val="00466667"/>
    <w:rsid w:val="00472A23"/>
    <w:rsid w:val="00480DB1"/>
    <w:rsid w:val="004812F5"/>
    <w:rsid w:val="004908C2"/>
    <w:rsid w:val="004A3BEE"/>
    <w:rsid w:val="004A6ABD"/>
    <w:rsid w:val="004B4129"/>
    <w:rsid w:val="004F1860"/>
    <w:rsid w:val="00513BCC"/>
    <w:rsid w:val="005270AC"/>
    <w:rsid w:val="00544D3B"/>
    <w:rsid w:val="00551428"/>
    <w:rsid w:val="00551EB8"/>
    <w:rsid w:val="005520B5"/>
    <w:rsid w:val="0055639F"/>
    <w:rsid w:val="00582A1C"/>
    <w:rsid w:val="005842E5"/>
    <w:rsid w:val="005964C1"/>
    <w:rsid w:val="005A118F"/>
    <w:rsid w:val="005B447E"/>
    <w:rsid w:val="005C185B"/>
    <w:rsid w:val="005C6869"/>
    <w:rsid w:val="005E0E0F"/>
    <w:rsid w:val="005F13AE"/>
    <w:rsid w:val="005F540C"/>
    <w:rsid w:val="00602661"/>
    <w:rsid w:val="0060327F"/>
    <w:rsid w:val="006117F6"/>
    <w:rsid w:val="0061287E"/>
    <w:rsid w:val="00622AC4"/>
    <w:rsid w:val="00632916"/>
    <w:rsid w:val="00632FC6"/>
    <w:rsid w:val="006356DB"/>
    <w:rsid w:val="006444A1"/>
    <w:rsid w:val="00665E0E"/>
    <w:rsid w:val="00667D8A"/>
    <w:rsid w:val="0067220D"/>
    <w:rsid w:val="0069041A"/>
    <w:rsid w:val="00693626"/>
    <w:rsid w:val="006B2065"/>
    <w:rsid w:val="006C2A71"/>
    <w:rsid w:val="006D6E57"/>
    <w:rsid w:val="006E207D"/>
    <w:rsid w:val="00733AB3"/>
    <w:rsid w:val="00734422"/>
    <w:rsid w:val="00750AEE"/>
    <w:rsid w:val="00765388"/>
    <w:rsid w:val="00790CDD"/>
    <w:rsid w:val="007A009E"/>
    <w:rsid w:val="007A3ECC"/>
    <w:rsid w:val="007B12E7"/>
    <w:rsid w:val="007B1936"/>
    <w:rsid w:val="007D2C0D"/>
    <w:rsid w:val="007D414F"/>
    <w:rsid w:val="007E52B6"/>
    <w:rsid w:val="007F3033"/>
    <w:rsid w:val="007F6B6D"/>
    <w:rsid w:val="0080183B"/>
    <w:rsid w:val="00816789"/>
    <w:rsid w:val="008258DA"/>
    <w:rsid w:val="00837730"/>
    <w:rsid w:val="00842446"/>
    <w:rsid w:val="008559A8"/>
    <w:rsid w:val="00860143"/>
    <w:rsid w:val="00865D88"/>
    <w:rsid w:val="00875173"/>
    <w:rsid w:val="00893C81"/>
    <w:rsid w:val="008C1A0A"/>
    <w:rsid w:val="008D738E"/>
    <w:rsid w:val="008E0A26"/>
    <w:rsid w:val="008E2DDC"/>
    <w:rsid w:val="008F7C7A"/>
    <w:rsid w:val="0090447A"/>
    <w:rsid w:val="009212A3"/>
    <w:rsid w:val="009404F7"/>
    <w:rsid w:val="00960DF4"/>
    <w:rsid w:val="00961750"/>
    <w:rsid w:val="00974BE0"/>
    <w:rsid w:val="00977775"/>
    <w:rsid w:val="009822F4"/>
    <w:rsid w:val="0098390A"/>
    <w:rsid w:val="009A70C6"/>
    <w:rsid w:val="009B178A"/>
    <w:rsid w:val="009C2B40"/>
    <w:rsid w:val="009D3767"/>
    <w:rsid w:val="009F675B"/>
    <w:rsid w:val="00A00A6C"/>
    <w:rsid w:val="00A06611"/>
    <w:rsid w:val="00A136C6"/>
    <w:rsid w:val="00A21D94"/>
    <w:rsid w:val="00A43D56"/>
    <w:rsid w:val="00A509CC"/>
    <w:rsid w:val="00A54131"/>
    <w:rsid w:val="00A57FE0"/>
    <w:rsid w:val="00A75631"/>
    <w:rsid w:val="00A868AB"/>
    <w:rsid w:val="00AB612A"/>
    <w:rsid w:val="00AB6A14"/>
    <w:rsid w:val="00AC0DC8"/>
    <w:rsid w:val="00AD729C"/>
    <w:rsid w:val="00AE62D8"/>
    <w:rsid w:val="00AF21C4"/>
    <w:rsid w:val="00AF27C2"/>
    <w:rsid w:val="00B00678"/>
    <w:rsid w:val="00B01966"/>
    <w:rsid w:val="00B260A9"/>
    <w:rsid w:val="00B332F6"/>
    <w:rsid w:val="00B3621F"/>
    <w:rsid w:val="00B4063B"/>
    <w:rsid w:val="00B426FA"/>
    <w:rsid w:val="00B449C1"/>
    <w:rsid w:val="00B44A3D"/>
    <w:rsid w:val="00B545B1"/>
    <w:rsid w:val="00B63D30"/>
    <w:rsid w:val="00B679AE"/>
    <w:rsid w:val="00B8259D"/>
    <w:rsid w:val="00BA41B6"/>
    <w:rsid w:val="00BC5B38"/>
    <w:rsid w:val="00C258FC"/>
    <w:rsid w:val="00C26C61"/>
    <w:rsid w:val="00C645CC"/>
    <w:rsid w:val="00C704C2"/>
    <w:rsid w:val="00C836DD"/>
    <w:rsid w:val="00C90B03"/>
    <w:rsid w:val="00C94148"/>
    <w:rsid w:val="00CB7880"/>
    <w:rsid w:val="00CC1DF6"/>
    <w:rsid w:val="00CC219D"/>
    <w:rsid w:val="00CC5EEA"/>
    <w:rsid w:val="00CD0CF0"/>
    <w:rsid w:val="00CE00A1"/>
    <w:rsid w:val="00CE1222"/>
    <w:rsid w:val="00CE269C"/>
    <w:rsid w:val="00CF1C04"/>
    <w:rsid w:val="00D113E6"/>
    <w:rsid w:val="00D126CE"/>
    <w:rsid w:val="00D34032"/>
    <w:rsid w:val="00D34C5C"/>
    <w:rsid w:val="00D503B4"/>
    <w:rsid w:val="00D5678D"/>
    <w:rsid w:val="00D63003"/>
    <w:rsid w:val="00D64C35"/>
    <w:rsid w:val="00D66C7D"/>
    <w:rsid w:val="00DA0B1E"/>
    <w:rsid w:val="00DB566C"/>
    <w:rsid w:val="00DC1BE1"/>
    <w:rsid w:val="00DE418A"/>
    <w:rsid w:val="00DE75AA"/>
    <w:rsid w:val="00E010B1"/>
    <w:rsid w:val="00E16FC0"/>
    <w:rsid w:val="00E2104E"/>
    <w:rsid w:val="00E37D86"/>
    <w:rsid w:val="00E508BD"/>
    <w:rsid w:val="00E561BC"/>
    <w:rsid w:val="00E573F6"/>
    <w:rsid w:val="00E729A7"/>
    <w:rsid w:val="00E75285"/>
    <w:rsid w:val="00E8647B"/>
    <w:rsid w:val="00E92EEF"/>
    <w:rsid w:val="00EA699F"/>
    <w:rsid w:val="00EB0B13"/>
    <w:rsid w:val="00EC0668"/>
    <w:rsid w:val="00EC65B0"/>
    <w:rsid w:val="00ED1EF3"/>
    <w:rsid w:val="00ED2644"/>
    <w:rsid w:val="00ED42AA"/>
    <w:rsid w:val="00ED6A82"/>
    <w:rsid w:val="00EE3B20"/>
    <w:rsid w:val="00F167A7"/>
    <w:rsid w:val="00F308D2"/>
    <w:rsid w:val="00F37D58"/>
    <w:rsid w:val="00F433B0"/>
    <w:rsid w:val="00F52EE9"/>
    <w:rsid w:val="00F644AA"/>
    <w:rsid w:val="00F64F9B"/>
    <w:rsid w:val="00F70B97"/>
    <w:rsid w:val="00F80FBD"/>
    <w:rsid w:val="00F86A71"/>
    <w:rsid w:val="00F91F34"/>
    <w:rsid w:val="00F95CF0"/>
    <w:rsid w:val="00FA33C0"/>
    <w:rsid w:val="00FC23CA"/>
    <w:rsid w:val="00FD42F0"/>
    <w:rsid w:val="00FE588D"/>
    <w:rsid w:val="00FF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EF032"/>
  <w15:chartTrackingRefBased/>
  <w15:docId w15:val="{660B2220-05BC-42D4-B771-280850CD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Courier New" w:hAnsi="Courier New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8"/>
      <w:szCs w:val="20"/>
    </w:rPr>
  </w:style>
  <w:style w:type="paragraph" w:styleId="Subtitle">
    <w:name w:val="Subtitle"/>
    <w:basedOn w:val="Normal"/>
    <w:qFormat/>
    <w:rPr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sid w:val="00A06611"/>
    <w:pPr>
      <w:spacing w:after="120"/>
    </w:pPr>
  </w:style>
  <w:style w:type="paragraph" w:styleId="Footer">
    <w:name w:val="footer"/>
    <w:basedOn w:val="Normal"/>
    <w:link w:val="FooterChar"/>
    <w:uiPriority w:val="99"/>
    <w:rsid w:val="004A3BE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A3BEE"/>
  </w:style>
  <w:style w:type="paragraph" w:styleId="BalloonText">
    <w:name w:val="Balloon Text"/>
    <w:basedOn w:val="Normal"/>
    <w:semiHidden/>
    <w:rsid w:val="00B260A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67220D"/>
    <w:rPr>
      <w:sz w:val="16"/>
      <w:szCs w:val="16"/>
    </w:rPr>
  </w:style>
  <w:style w:type="paragraph" w:styleId="CommentText">
    <w:name w:val="annotation text"/>
    <w:basedOn w:val="Normal"/>
    <w:link w:val="CommentTextChar"/>
    <w:rsid w:val="006722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7220D"/>
  </w:style>
  <w:style w:type="paragraph" w:styleId="CommentSubject">
    <w:name w:val="annotation subject"/>
    <w:basedOn w:val="CommentText"/>
    <w:next w:val="CommentText"/>
    <w:link w:val="CommentSubjectChar"/>
    <w:rsid w:val="0067220D"/>
    <w:rPr>
      <w:b/>
      <w:bCs/>
    </w:rPr>
  </w:style>
  <w:style w:type="character" w:customStyle="1" w:styleId="CommentSubjectChar">
    <w:name w:val="Comment Subject Char"/>
    <w:link w:val="CommentSubject"/>
    <w:rsid w:val="0067220D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9617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8.%20Templates\1_Contract%20File%20Templates%20(from%20CKP)\RFQ%20Cover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CLM_DOC_TAB xmlns="3207039e-2799-48e3-97d2-0ab445dff560">N/A</STCLM_DOC_TAB>
    <DELETE xmlns="8e149ce0-9b14-47f2-8719-ee741232e2ec">NO</DELETE>
    <ModificationNumber xmlns="8e149ce0-9b14-47f2-8719-ee741232e2ec">Base Award</ModificationNumber>
    <MASTERE_CONTRACT_NO xmlns="8e149ce0-9b14-47f2-8719-ee741232e2ec" xsi:nil="true"/>
    <CheckedOutBy xmlns="8e149ce0-9b14-47f2-8719-ee741232e2ec" xsi:nil="true"/>
    <lcf76f155ced4ddcb4097134ff3c332f xmlns="8e149ce0-9b14-47f2-8719-ee741232e2ec">
      <Terms xmlns="http://schemas.microsoft.com/office/infopath/2007/PartnerControls"/>
    </lcf76f155ced4ddcb4097134ff3c332f>
    <ContractorPOC xmlns="8e149ce0-9b14-47f2-8719-ee741232e2ec" xsi:nil="true"/>
    <Ceiling xmlns="8e149ce0-9b14-47f2-8719-ee741232e2ec" xsi:nil="true"/>
    <Notes xmlns="8e149ce0-9b14-47f2-8719-ee741232e2ec" xsi:nil="true"/>
    <DocumentSetDescription xmlns="http://schemas.microsoft.com/sharepoint/v3">Safety Training Presentation</DocumentSetDescription>
    <STCLM_DOCUMENT_SUMMARY xmlns="3207039e-2799-48e3-97d2-0ab445dff560" xsi:nil="true"/>
    <TaxCatchAll xmlns="3207039e-2799-48e3-97d2-0ab445dff560" xsi:nil="true"/>
    <Customer_DoDAAC xmlns="8e149ce0-9b14-47f2-8719-ee741232e2ec">M20230</Customer_DoDAAC>
    <STCLM_FY xmlns="3207039e-2799-48e3-97d2-0ab445dff560">FY25</STCLM_FY>
    <BUYER xmlns="8e149ce0-9b14-47f2-8719-ee741232e2ec">9</BUYER>
    <TechnicalPOC xmlns="8e149ce0-9b14-47f2-8719-ee741232e2ec">
      <UserInfo>
        <DisplayName/>
        <AccountId xsi:nil="true"/>
        <AccountType/>
      </UserInfo>
    </TechnicalPOC>
    <PhysicalFileLocation xmlns="8e149ce0-9b14-47f2-8719-ee741232e2ec" xsi:nil="true"/>
    <ContractValue xmlns="8e149ce0-9b14-47f2-8719-ee741232e2ec" xsi:nil="true"/>
    <PROJECT_NUMBER xmlns="8e149ce0-9b14-47f2-8719-ee741232e2ec">A2. TEMPLATE (SAP) &amp; FSS Orders</PROJECT_NUMBER>
    <PR_Number xmlns="8e149ce0-9b14-47f2-8719-ee741232e2ec">M202305751320</PR_Number>
    <ReviewStatus xmlns="8e149ce0-9b14-47f2-8719-ee741232e2ec" xsi:nil="true"/>
    <ContractCompletionDate xmlns="8e149ce0-9b14-47f2-8719-ee741232e2e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NTRACT_DOCUMENT" ma:contentTypeID="0x0101003EFF82CDC239714AB9C97E46A8CD45090086AB06C03D0A034B91228A13D6543612" ma:contentTypeVersion="48" ma:contentTypeDescription="" ma:contentTypeScope="" ma:versionID="bc042d4f97ab87547f998260b944b4a0">
  <xsd:schema xmlns:xsd="http://www.w3.org/2001/XMLSchema" xmlns:xs="http://www.w3.org/2001/XMLSchema" xmlns:p="http://schemas.microsoft.com/office/2006/metadata/properties" xmlns:ns1="3207039e-2799-48e3-97d2-0ab445dff560" xmlns:ns2="http://schemas.microsoft.com/sharepoint/v3" xmlns:ns3="8e149ce0-9b14-47f2-8719-ee741232e2ec" targetNamespace="http://schemas.microsoft.com/office/2006/metadata/properties" ma:root="true" ma:fieldsID="9aa5588a09b3b6d5e0eb1f5b653b7107" ns1:_="" ns2:_="" ns3:_="">
    <xsd:import namespace="3207039e-2799-48e3-97d2-0ab445dff560"/>
    <xsd:import namespace="http://schemas.microsoft.com/sharepoint/v3"/>
    <xsd:import namespace="8e149ce0-9b14-47f2-8719-ee741232e2ec"/>
    <xsd:element name="properties">
      <xsd:complexType>
        <xsd:sequence>
          <xsd:element name="documentManagement">
            <xsd:complexType>
              <xsd:all>
                <xsd:element ref="ns1:STCLM_DOC_TAB" minOccurs="0"/>
                <xsd:element ref="ns1:STCLM_DOCUMENT_SUMMARY" minOccurs="0"/>
                <xsd:element ref="ns3:MASTERE_CONTRACT_NO" minOccurs="0"/>
                <xsd:element ref="ns1:SharedWithUsers" minOccurs="0"/>
                <xsd:element ref="ns1:SharedWithDetails" minOccurs="0"/>
                <xsd:element ref="ns3:BUYER" minOccurs="0"/>
                <xsd:element ref="ns3:BUYER_x003a_SECTION" minOccurs="0"/>
                <xsd:element ref="ns3:lcf76f155ced4ddcb4097134ff3c332f" minOccurs="0"/>
                <xsd:element ref="ns1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PhysicalFileLocation" minOccurs="0"/>
                <xsd:element ref="ns3:PR_Number" minOccurs="0"/>
                <xsd:element ref="ns3:TechnicalPOC" minOccurs="0"/>
                <xsd:element ref="ns3:CheckedOutBy" minOccurs="0"/>
                <xsd:element ref="ns3:ContractValue" minOccurs="0"/>
                <xsd:element ref="ns3:ReviewStatus" minOccurs="0"/>
                <xsd:element ref="ns3:DELETE" minOccurs="0"/>
                <xsd:element ref="ns3:ContractCompletionDate" minOccurs="0"/>
                <xsd:element ref="ns3:MediaServiceDateTaken" minOccurs="0"/>
                <xsd:element ref="ns3:ContractorPOC" minOccurs="0"/>
                <xsd:element ref="ns3:MediaServiceLocation" minOccurs="0"/>
                <xsd:element ref="ns3:Ceiling" minOccurs="0"/>
                <xsd:element ref="ns3:Notes" minOccurs="0"/>
                <xsd:element ref="ns3:Customer_DoDAAC" minOccurs="0"/>
                <xsd:element ref="ns3:PROJECT_NUMBER" minOccurs="0"/>
                <xsd:element ref="ns3:ModificationNumber" minOccurs="0"/>
                <xsd:element ref="ns2:DocumentSetDescription" minOccurs="0"/>
                <xsd:element ref="ns1:STCLM_FY" minOccurs="0"/>
                <xsd:element ref="ns3:MediaServiceObjectDetectorVersions" minOccurs="0"/>
                <xsd:element ref="ns2:_ip_UnifiedCompliancePolicyProperties" minOccurs="0"/>
                <xsd:element ref="ns2:_ip_UnifiedCompliancePolicyUIAc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7039e-2799-48e3-97d2-0ab445dff560" elementFormDefault="qualified">
    <xsd:import namespace="http://schemas.microsoft.com/office/2006/documentManagement/types"/>
    <xsd:import namespace="http://schemas.microsoft.com/office/infopath/2007/PartnerControls"/>
    <xsd:element name="STCLM_DOC_TAB" ma:index="0" nillable="true" ma:displayName="DOC_TAB" ma:default="N/A" ma:description="Select AB Code (A-V) in the Contract File Content Sheet" ma:format="Dropdown" ma:internalName="STCLM_DOC_TAB" ma:readOnly="false">
      <xsd:simpleType>
        <xsd:restriction base="dms:Choice">
          <xsd:enumeration value="N/A"/>
          <xsd:enumeration value="A"/>
          <xsd:enumeration value="B"/>
          <xsd:enumeration value="C"/>
          <xsd:enumeration value="D"/>
          <xsd:enumeration value="E"/>
          <xsd:enumeration value="F"/>
          <xsd:enumeration value="G"/>
          <xsd:enumeration value="H"/>
          <xsd:enumeration value="I"/>
          <xsd:enumeration value="J"/>
          <xsd:enumeration value="K"/>
          <xsd:enumeration value="L"/>
          <xsd:enumeration value="M"/>
          <xsd:enumeration value="N"/>
          <xsd:enumeration value="O"/>
          <xsd:enumeration value="P"/>
          <xsd:enumeration value="Q"/>
          <xsd:enumeration value="R"/>
          <xsd:enumeration value="S"/>
          <xsd:enumeration value="T"/>
          <xsd:enumeration value="U"/>
          <xsd:enumeration value="V"/>
        </xsd:restriction>
      </xsd:simpleType>
    </xsd:element>
    <xsd:element name="STCLM_DOCUMENT_SUMMARY" ma:index="9" nillable="true" ma:displayName="DOCUMENT_SUMMARY" ma:internalName="STCLM_DOCUMENT_SUMMARY">
      <xsd:simpleType>
        <xsd:restriction base="dms:Text">
          <xsd:maxLength value="255"/>
        </xsd:restriction>
      </xsd:simpleType>
    </xsd:element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f2fe002f-e2bd-4a0d-98a9-1dc8f69858bc}" ma:internalName="TaxCatchAll" ma:showField="CatchAllData" ma:web="3207039e-2799-48e3-97d2-0ab445dff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TCLM_FY" ma:index="39" nillable="true" ma:displayName="FY" ma:default="FY23" ma:format="Dropdown" ma:internalName="STCLM_FY">
      <xsd:simpleType>
        <xsd:restriction base="dms:Choice">
          <xsd:enumeration value="FY25"/>
          <xsd:enumeration value="FY24"/>
          <xsd:enumeration value="FY23"/>
          <xsd:enumeration value="FY22"/>
          <xsd:enumeration value="FY21"/>
          <xsd:enumeration value="FY20"/>
          <xsd:enumeration value="FY19"/>
          <xsd:enumeration value="FY18"/>
          <xsd:enumeration value="FY17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38" nillable="true" ma:displayName="CONTRACT_DESCRIPTION" ma:description="A description of the Document Set" ma:internalName="DocumentSetDescription">
      <xsd:simpleType>
        <xsd:restriction base="dms:Note"/>
      </xsd:simpleType>
    </xsd:element>
    <xsd:element name="_ip_UnifiedCompliancePolicyProperties" ma:index="4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49ce0-9b14-47f2-8719-ee741232e2ec" elementFormDefault="qualified">
    <xsd:import namespace="http://schemas.microsoft.com/office/2006/documentManagement/types"/>
    <xsd:import namespace="http://schemas.microsoft.com/office/infopath/2007/PartnerControls"/>
    <xsd:element name="MASTERE_CONTRACT_NO" ma:index="10" nillable="true" ma:displayName="MASTER_CONTRACT_NO" ma:description="Master Contract Number Only with dash(-), No Duplicate, Max Length 16" ma:format="Dropdown" ma:internalName="MASTERE_CONTRACT_NO">
      <xsd:simpleType>
        <xsd:restriction base="dms:Text">
          <xsd:maxLength value="16"/>
        </xsd:restriction>
      </xsd:simpleType>
    </xsd:element>
    <xsd:element name="BUYER" ma:index="14" nillable="true" ma:displayName="BUYER" ma:list="{c52a83ee-6068-47b4-aebf-3c3278231e3e}" ma:internalName="BUYER" ma:showField="ACTIVE_RCO_EMP_NAME">
      <xsd:simpleType>
        <xsd:restriction base="dms:Lookup"/>
      </xsd:simpleType>
    </xsd:element>
    <xsd:element name="BUYER_x003a_SECTION" ma:index="15" nillable="true" ma:displayName="BUYER:SECTION" ma:list="{c52a83ee-6068-47b4-aebf-3c3278231e3e}" ma:internalName="BUYER_x003a_SECTION" ma:readOnly="true" ma:showField="SECTION" ma:web="3207039e-2799-48e3-97d2-0ab445dff560">
      <xsd:simpleType>
        <xsd:restriction base="dms:Lookup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PhysicalFileLocation" ma:index="22" nillable="true" ma:displayName="Physical File Location" ma:format="Dropdown" ma:internalName="PhysicalFileLocation">
      <xsd:simpleType>
        <xsd:restriction base="dms:Choice">
          <xsd:enumeration value="Checked Out"/>
          <xsd:enumeration value="Records Room"/>
          <xsd:enumeration value="F-1-1"/>
          <xsd:enumeration value="F-1-2"/>
          <xsd:enumeration value="F-1-3"/>
          <xsd:enumeration value="F-1-4"/>
          <xsd:enumeration value="F-1-5"/>
          <xsd:enumeration value="F-2-1"/>
          <xsd:enumeration value="F-2-2"/>
          <xsd:enumeration value="F-2-3"/>
          <xsd:enumeration value="F-2-4"/>
          <xsd:enumeration value="F-2-5"/>
          <xsd:enumeration value="F-3-1"/>
          <xsd:enumeration value="F-3-2"/>
          <xsd:enumeration value="F-3-3"/>
          <xsd:enumeration value="F-3-4"/>
          <xsd:enumeration value="F-3-5"/>
          <xsd:enumeration value="F-5-1"/>
          <xsd:enumeration value="F-5-2"/>
          <xsd:enumeration value="F-5-3"/>
          <xsd:enumeration value="F-5-4"/>
          <xsd:enumeration value="F-5-5"/>
          <xsd:enumeration value="F-6-1"/>
          <xsd:enumeration value="F-6-2"/>
          <xsd:enumeration value="F-7-1"/>
          <xsd:enumeration value="SAP Cabinet"/>
        </xsd:restriction>
      </xsd:simpleType>
    </xsd:element>
    <xsd:element name="PR_Number" ma:index="23" nillable="true" ma:displayName="PR_Number" ma:description="Primary Funding PR for the Contract Action" ma:format="Dropdown" ma:internalName="PR_Number">
      <xsd:simpleType>
        <xsd:restriction base="dms:Note">
          <xsd:maxLength value="255"/>
        </xsd:restriction>
      </xsd:simpleType>
    </xsd:element>
    <xsd:element name="TechnicalPOC" ma:index="24" nillable="true" ma:displayName="Technical POC" ma:description="COR or Government Representative for the Requiring Activity" ma:format="Dropdown" ma:list="UserInfo" ma:SharePointGroup="0" ma:internalName="TechnicalPOC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heckedOutBy" ma:index="25" nillable="true" ma:displayName="Checked Out By" ma:format="Dropdown" ma:list="c52a83ee-6068-47b4-aebf-3c3278231e3e" ma:internalName="CheckedOutBy" ma:showField="Title">
      <xsd:simpleType>
        <xsd:restriction base="dms:Lookup"/>
      </xsd:simpleType>
    </xsd:element>
    <xsd:element name="ContractValue" ma:index="26" nillable="true" ma:displayName="Contract Value" ma:description="Total Contract Value in U.S. $" ma:format="$123,456.00 (United States)" ma:LCID="1033" ma:internalName="ContractValue">
      <xsd:simpleType>
        <xsd:restriction base="dms:Currency"/>
      </xsd:simpleType>
    </xsd:element>
    <xsd:element name="ReviewStatus" ma:index="27" nillable="true" ma:displayName="Review Status" ma:format="Dropdown" ma:indexed="true" ma:internalName="ReviewStatus">
      <xsd:simpleType>
        <xsd:restriction base="dms:Choice">
          <xsd:enumeration value="N/A (In Work)"/>
          <xsd:enumeration value="N/A (Current)"/>
          <xsd:enumeration value="Formal KO Review Required"/>
          <xsd:enumeration value="SAP KO Review Required"/>
          <xsd:enumeration value="PACO Review Required"/>
          <xsd:enumeration value="Higher Level Review Required"/>
          <xsd:enumeration value="File Closed Out"/>
        </xsd:restriction>
      </xsd:simpleType>
    </xsd:element>
    <xsd:element name="DELETE" ma:index="28" nillable="true" ma:displayName="DELETE" ma:default="NO" ma:description="Status for DOCSET Deletion" ma:format="Dropdown" ma:internalName="DELETE">
      <xsd:simpleType>
        <xsd:restriction base="dms:Choice">
          <xsd:enumeration value="NO"/>
          <xsd:enumeration value="DELETE REQIEST"/>
          <xsd:enumeration value="DELETED (Invisible)"/>
        </xsd:restriction>
      </xsd:simpleType>
    </xsd:element>
    <xsd:element name="ContractCompletionDate" ma:index="29" nillable="true" ma:displayName="Contract Completion Date" ma:description="Final Delivery Date or Period of Performance Completion Date (Last date listed on contract inclusive of options)" ma:format="DateOnly" ma:internalName="ContractCompletionDate">
      <xsd:simpleType>
        <xsd:restriction base="dms:DateTime"/>
      </xsd:simpleType>
    </xsd:element>
    <xsd:element name="MediaServiceDateTaken" ma:index="3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ntractorPOC" ma:index="31" nillable="true" ma:displayName="Contractor POC" ma:description="Contractor Personnel: Name and Contract Information" ma:format="Dropdown" ma:internalName="ContractorPOC">
      <xsd:simpleType>
        <xsd:restriction base="dms:Note">
          <xsd:maxLength value="255"/>
        </xsd:restriction>
      </xsd:simpleType>
    </xsd:element>
    <xsd:element name="MediaServiceLocation" ma:index="32" nillable="true" ma:displayName="Location" ma:indexed="true" ma:internalName="MediaServiceLocation" ma:readOnly="true">
      <xsd:simpleType>
        <xsd:restriction base="dms:Text"/>
      </xsd:simpleType>
    </xsd:element>
    <xsd:element name="Ceiling" ma:index="33" nillable="true" ma:displayName="Ceiling" ma:description="IDTC or BPA Ceiling" ma:format="$123,456.00 (United States)" ma:LCID="1033" ma:internalName="Ceiling">
      <xsd:simpleType>
        <xsd:restriction base="dms:Currency"/>
      </xsd:simpleType>
    </xsd:element>
    <xsd:element name="Notes" ma:index="34" nillable="true" ma:displayName="Notes" ma:description="Any additional coordinating information not addressed in &quot;properties&quot;" ma:format="Dropdown" ma:internalName="Notes">
      <xsd:simpleType>
        <xsd:restriction base="dms:Note">
          <xsd:maxLength value="255"/>
        </xsd:restriction>
      </xsd:simpleType>
    </xsd:element>
    <xsd:element name="Customer_DoDAAC" ma:index="35" nillable="true" ma:displayName="Customer_DoDAAC" ma:description="Primary Customer DoDAAC" ma:format="Dropdown" ma:internalName="Customer_DoDAAC">
      <xsd:simpleType>
        <xsd:restriction base="dms:Text">
          <xsd:maxLength value="255"/>
        </xsd:restriction>
      </xsd:simpleType>
    </xsd:element>
    <xsd:element name="PROJECT_NUMBER" ma:index="36" nillable="true" ma:displayName="PROJECT_NUMBER" ma:description="PR / Solicitation Number / Contract Number Depending on the Acquisition Stage" ma:format="Dropdown" ma:internalName="PROJECT_NUMBER">
      <xsd:simpleType>
        <xsd:restriction base="dms:Text">
          <xsd:maxLength value="255"/>
        </xsd:restriction>
      </xsd:simpleType>
    </xsd:element>
    <xsd:element name="ModificationNumber" ma:index="37" nillable="true" ma:displayName="Modification Number" ma:default="Base Award" ma:description="The latest modification actively in work. If no modification is in work, please set this value to the last modification awarded. " ma:format="Dropdown" ma:internalName="ModificationNumber">
      <xsd:simpleType>
        <xsd:restriction base="dms:Choice">
          <xsd:enumeration value="Base Award"/>
          <xsd:enumeration value="P00001"/>
          <xsd:enumeration value="P00002"/>
          <xsd:enumeration value="P00003"/>
          <xsd:enumeration value="P00004"/>
          <xsd:enumeration value="P00005"/>
          <xsd:enumeration value="P00006"/>
          <xsd:enumeration value="P00007"/>
          <xsd:enumeration value="P00008"/>
          <xsd:enumeration value="P00009"/>
          <xsd:enumeration value="P00010"/>
          <xsd:enumeration value="P00011"/>
          <xsd:enumeration value="P00012"/>
          <xsd:enumeration value="P00013"/>
          <xsd:enumeration value="P00014"/>
          <xsd:enumeration value="P00015"/>
          <xsd:enumeration value="P00016"/>
          <xsd:enumeration value="P00017"/>
          <xsd:enumeration value="P00018"/>
          <xsd:enumeration value="P00019"/>
          <xsd:enumeration value="P00020 "/>
        </xsd:restriction>
      </xsd:simpleType>
    </xsd:element>
    <xsd:element name="MediaServiceObjectDetectorVersions" ma:index="4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PROJECT_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2636A9-DF87-44E2-8E64-1043D8054D60}">
  <ds:schemaRefs>
    <ds:schemaRef ds:uri="http://schemas.microsoft.com/office/2006/metadata/properties"/>
    <ds:schemaRef ds:uri="http://schemas.microsoft.com/office/infopath/2007/PartnerControls"/>
    <ds:schemaRef ds:uri="3207039e-2799-48e3-97d2-0ab445dff560"/>
    <ds:schemaRef ds:uri="8e149ce0-9b14-47f2-8719-ee741232e2e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3E404CE-6A04-4AF9-9DF3-F4DDF383DF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2B0038-417D-44D5-A9AB-D481C04FA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07039e-2799-48e3-97d2-0ab445dff560"/>
    <ds:schemaRef ds:uri="http://schemas.microsoft.com/sharepoint/v3"/>
    <ds:schemaRef ds:uri="8e149ce0-9b14-47f2-8719-ee741232e2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RFQ Cover Sheet</Template>
  <TotalTime>5</TotalTime>
  <Pages>1</Pages>
  <Words>118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REGIONAL CONTRACTING OFFICE FAR EAST</vt:lpstr>
    </vt:vector>
  </TitlesOfParts>
  <Company>USMC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CONTRACTING OFFICE FAR EAST</dc:title>
  <dc:subject/>
  <dc:creator>Tsuhako CIV Nagisa JA</dc:creator>
  <cp:keywords/>
  <cp:lastModifiedBy>Tsuhako LN Nagisa (JPN)</cp:lastModifiedBy>
  <cp:revision>4</cp:revision>
  <cp:lastPrinted>2018-09-26T05:42:00Z</cp:lastPrinted>
  <dcterms:created xsi:type="dcterms:W3CDTF">2019-12-06T05:17:00Z</dcterms:created>
  <dcterms:modified xsi:type="dcterms:W3CDTF">2026-05-06T05:08:00Z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0x0101003EFF82CDC239714AB9C97E46A8CD45090086AB06C03D0A034B91228A13D6543612</vt:lpwstr>
  </property>
  <property fmtid="{D5CDD505-2E9C-101B-9397-08002B2CF9AE}" pid="3" name="_docset_NoMedatataSyncRequired">
    <vt:lpwstr>False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262e2464,1c39358c,4525bddd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DISTRIBUTION: DoD COMMUNITY ONLY</vt:lpwstr>
  </property>
</Properties>
</file>